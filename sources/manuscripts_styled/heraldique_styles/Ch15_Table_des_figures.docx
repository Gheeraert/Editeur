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6F229" w14:textId="4353ABB2" w:rsidR="00B34E5B" w:rsidRPr="00B77437" w:rsidRDefault="006D5508" w:rsidP="0040290A">
      <w:pPr>
        <w:pStyle w:val="Titre"/>
      </w:pPr>
      <w:r>
        <w:t>Table des figures</w:t>
      </w:r>
    </w:p>
    <w:p w14:paraId="53F0E64E" w14:textId="09644795" w:rsidR="00B34E5B" w:rsidRPr="00B77437" w:rsidRDefault="00C53F6F" w:rsidP="00C53F6F">
      <w:pPr>
        <w:rPr>
          <w:lang w:val="en-GB"/>
        </w:rPr>
      </w:pPr>
      <w:r w:rsidRPr="00B77437">
        <w:t xml:space="preserve">Figure 1. </w:t>
      </w:r>
      <w:r w:rsidR="00B34E5B" w:rsidRPr="00B77437">
        <w:rPr>
          <w:i/>
        </w:rPr>
        <w:t>Antiphonaire de Léon</w:t>
      </w:r>
      <w:r w:rsidRPr="00B77437">
        <w:rPr>
          <w:i/>
        </w:rPr>
        <w:t> </w:t>
      </w:r>
      <w:r w:rsidR="00B34E5B" w:rsidRPr="00B77437">
        <w:rPr>
          <w:i/>
        </w:rPr>
        <w:t>X</w:t>
      </w:r>
      <w:r w:rsidR="00B34E5B" w:rsidRPr="00B77437">
        <w:t xml:space="preserve">, Rome, </w:t>
      </w:r>
      <w:r w:rsidR="001E7AD2" w:rsidRPr="00B77437">
        <w:t>ms. Capp.Sist.10</w:t>
      </w:r>
      <w:r w:rsidR="00DA5446">
        <w:t xml:space="preserve"> : </w:t>
      </w:r>
      <w:proofErr w:type="spellStart"/>
      <w:r w:rsidR="00DA5446" w:rsidRPr="00B77437">
        <w:t>Amico</w:t>
      </w:r>
      <w:proofErr w:type="spellEnd"/>
      <w:r w:rsidR="00DA5446" w:rsidRPr="00B77437">
        <w:t xml:space="preserve"> </w:t>
      </w:r>
      <w:proofErr w:type="spellStart"/>
      <w:proofErr w:type="gramStart"/>
      <w:r w:rsidR="00DA5446" w:rsidRPr="00B77437">
        <w:t>Aspertini,</w:t>
      </w:r>
      <w:r w:rsidR="00DA5446">
        <w:t>n</w:t>
      </w:r>
      <w:proofErr w:type="spellEnd"/>
      <w:proofErr w:type="gramEnd"/>
      <w:r w:rsidR="001E7AD2" w:rsidRPr="00B77437">
        <w:t xml:space="preserve"> </w:t>
      </w:r>
      <w:r w:rsidR="00B34E5B" w:rsidRPr="00B77437">
        <w:t>fol.</w:t>
      </w:r>
      <w:r w:rsidRPr="00B77437">
        <w:t> </w:t>
      </w:r>
      <w:r w:rsidR="00B34E5B" w:rsidRPr="00B77437">
        <w:t xml:space="preserve">66v (détail). </w:t>
      </w:r>
      <w:r w:rsidR="00B34E5B" w:rsidRPr="00B77437">
        <w:rPr>
          <w:lang w:val="en-GB"/>
        </w:rPr>
        <w:t>©</w:t>
      </w:r>
      <w:r w:rsidRPr="00B77437">
        <w:rPr>
          <w:lang w:val="en-GB"/>
        </w:rPr>
        <w:t> </w:t>
      </w:r>
      <w:proofErr w:type="spellStart"/>
      <w:r w:rsidR="00B34E5B" w:rsidRPr="00B77437">
        <w:rPr>
          <w:lang w:val="en-GB"/>
        </w:rPr>
        <w:t>Biblioteca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Apostolica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Vaticana</w:t>
      </w:r>
      <w:proofErr w:type="spellEnd"/>
      <w:r w:rsidR="00F20454" w:rsidRPr="00B77437">
        <w:rPr>
          <w:lang w:val="en-GB"/>
        </w:rPr>
        <w:t>, 2025</w:t>
      </w:r>
      <w:r w:rsidR="00B34E5B" w:rsidRPr="00B77437">
        <w:rPr>
          <w:lang w:val="en-GB"/>
        </w:rPr>
        <w:t>.</w:t>
      </w:r>
      <w:r w:rsidR="00C078C8" w:rsidRPr="00B77437">
        <w:rPr>
          <w:rFonts w:ascii="Arial" w:hAnsi="Arial" w:cs="Arial"/>
          <w:color w:val="000000"/>
          <w:shd w:val="clear" w:color="auto" w:fill="FFFFFF"/>
        </w:rPr>
        <w:t xml:space="preserve"> </w:t>
      </w:r>
    </w:p>
    <w:p w14:paraId="5BC017BA" w14:textId="3EAD1B2D" w:rsidR="00B34E5B" w:rsidRPr="00B77437" w:rsidRDefault="00C53F6F" w:rsidP="00C53F6F">
      <w:pPr>
        <w:rPr>
          <w:lang w:val="en-GB"/>
        </w:rPr>
      </w:pPr>
      <w:r w:rsidRPr="00B77437">
        <w:rPr>
          <w:lang w:val="en-GB"/>
        </w:rPr>
        <w:t>Figure </w:t>
      </w:r>
      <w:r w:rsidR="00B34E5B" w:rsidRPr="00B77437">
        <w:rPr>
          <w:lang w:val="en-GB"/>
        </w:rPr>
        <w:t>2</w:t>
      </w:r>
      <w:r w:rsidRPr="00B77437">
        <w:rPr>
          <w:lang w:val="en-GB"/>
        </w:rPr>
        <w:t xml:space="preserve">. </w:t>
      </w:r>
      <w:proofErr w:type="spellStart"/>
      <w:r w:rsidR="00B34E5B" w:rsidRPr="00B77437">
        <w:rPr>
          <w:i/>
          <w:lang w:val="en-GB"/>
        </w:rPr>
        <w:t>Praeparatio</w:t>
      </w:r>
      <w:proofErr w:type="spellEnd"/>
      <w:r w:rsidR="00B34E5B" w:rsidRPr="00B77437">
        <w:rPr>
          <w:i/>
          <w:lang w:val="en-GB"/>
        </w:rPr>
        <w:t xml:space="preserve"> </w:t>
      </w:r>
      <w:proofErr w:type="spellStart"/>
      <w:r w:rsidR="00B34E5B" w:rsidRPr="00B77437">
        <w:rPr>
          <w:i/>
          <w:lang w:val="en-GB"/>
        </w:rPr>
        <w:t>ad</w:t>
      </w:r>
      <w:proofErr w:type="spellEnd"/>
      <w:r w:rsidR="00B34E5B" w:rsidRPr="00B77437">
        <w:rPr>
          <w:i/>
          <w:lang w:val="en-GB"/>
        </w:rPr>
        <w:t xml:space="preserve"> </w:t>
      </w:r>
      <w:proofErr w:type="spellStart"/>
      <w:r w:rsidR="00B34E5B" w:rsidRPr="00B77437">
        <w:rPr>
          <w:i/>
          <w:lang w:val="en-GB"/>
        </w:rPr>
        <w:t>missam</w:t>
      </w:r>
      <w:proofErr w:type="spellEnd"/>
      <w:r w:rsidR="00B34E5B" w:rsidRPr="00B77437">
        <w:rPr>
          <w:i/>
          <w:lang w:val="en-GB"/>
        </w:rPr>
        <w:t xml:space="preserve"> </w:t>
      </w:r>
      <w:proofErr w:type="spellStart"/>
      <w:r w:rsidR="00B34E5B" w:rsidRPr="00B77437">
        <w:rPr>
          <w:i/>
          <w:lang w:val="en-GB"/>
        </w:rPr>
        <w:t>pontificalem</w:t>
      </w:r>
      <w:proofErr w:type="spellEnd"/>
      <w:r w:rsidR="00B34E5B" w:rsidRPr="00B77437">
        <w:rPr>
          <w:lang w:val="en-GB"/>
        </w:rPr>
        <w:t xml:space="preserve">, New York, The Pierpont Morgan Library, </w:t>
      </w:r>
      <w:proofErr w:type="spellStart"/>
      <w:r w:rsidR="00B34E5B" w:rsidRPr="00B77437">
        <w:rPr>
          <w:lang w:val="en-GB"/>
        </w:rPr>
        <w:t>ms</w:t>
      </w:r>
      <w:proofErr w:type="spellEnd"/>
      <w:r w:rsidR="00B34E5B" w:rsidRPr="00B77437">
        <w:rPr>
          <w:lang w:val="en-GB"/>
        </w:rPr>
        <w:t>.</w:t>
      </w:r>
      <w:r w:rsidRPr="00B77437">
        <w:rPr>
          <w:lang w:val="en-GB"/>
        </w:rPr>
        <w:t> </w:t>
      </w:r>
      <w:proofErr w:type="gramStart"/>
      <w:r w:rsidR="00B34E5B" w:rsidRPr="00B77437">
        <w:rPr>
          <w:lang w:val="en-GB"/>
        </w:rPr>
        <w:t>H.6</w:t>
      </w:r>
      <w:r w:rsidRPr="00B77437">
        <w:rPr>
          <w:lang w:val="en-GB"/>
        </w:rPr>
        <w:t> :</w:t>
      </w:r>
      <w:proofErr w:type="gram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Attavante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degli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Attavanti</w:t>
      </w:r>
      <w:proofErr w:type="spellEnd"/>
      <w:r w:rsidR="00B34E5B" w:rsidRPr="00B77437">
        <w:rPr>
          <w:lang w:val="en-GB"/>
        </w:rPr>
        <w:t>, fol.</w:t>
      </w:r>
      <w:r w:rsidRPr="00B77437">
        <w:rPr>
          <w:lang w:val="en-GB"/>
        </w:rPr>
        <w:t> </w:t>
      </w:r>
      <w:r w:rsidR="00B34E5B" w:rsidRPr="00B77437">
        <w:rPr>
          <w:lang w:val="en-GB"/>
        </w:rPr>
        <w:t>Iv-</w:t>
      </w:r>
      <w:proofErr w:type="spellStart"/>
      <w:r w:rsidR="00B34E5B" w:rsidRPr="00B77437">
        <w:rPr>
          <w:lang w:val="en-GB"/>
        </w:rPr>
        <w:t>IIr</w:t>
      </w:r>
      <w:proofErr w:type="spellEnd"/>
      <w:r w:rsidR="00B34E5B" w:rsidRPr="00B77437">
        <w:rPr>
          <w:lang w:val="en-GB"/>
        </w:rPr>
        <w:t xml:space="preserve">. </w:t>
      </w:r>
      <w:r w:rsidR="00EF4384" w:rsidRPr="00B77437">
        <w:rPr>
          <w:lang w:val="en-GB"/>
        </w:rPr>
        <w:t xml:space="preserve">Gift of the Heineman. </w:t>
      </w:r>
      <w:r w:rsidR="002F1398" w:rsidRPr="00B77437">
        <w:rPr>
          <w:lang w:val="en-GB"/>
        </w:rPr>
        <w:t>The Morgan Library &amp; Museum, New York</w:t>
      </w:r>
      <w:r w:rsidR="00793210" w:rsidRPr="00B77437">
        <w:rPr>
          <w:lang w:val="en-GB"/>
        </w:rPr>
        <w:t>.</w:t>
      </w:r>
      <w:r w:rsidR="006B0230" w:rsidRPr="00B77437">
        <w:rPr>
          <w:lang w:val="en-GB"/>
        </w:rPr>
        <w:t xml:space="preserve"> </w:t>
      </w:r>
    </w:p>
    <w:p w14:paraId="1A8CC0CE" w14:textId="5084E572" w:rsidR="00AD653B" w:rsidRPr="00B77437" w:rsidRDefault="00C53F6F" w:rsidP="00AD653B">
      <w:pPr>
        <w:rPr>
          <w:lang w:val="en-GB"/>
        </w:rPr>
      </w:pPr>
      <w:r w:rsidRPr="00B77437">
        <w:rPr>
          <w:lang w:val="en-GB"/>
        </w:rPr>
        <w:t>Figure </w:t>
      </w:r>
      <w:r w:rsidR="00B34E5B" w:rsidRPr="00B77437">
        <w:rPr>
          <w:lang w:val="en-GB"/>
        </w:rPr>
        <w:t>3</w:t>
      </w:r>
      <w:r w:rsidRPr="00B77437">
        <w:rPr>
          <w:lang w:val="en-GB"/>
        </w:rPr>
        <w:t xml:space="preserve">. </w:t>
      </w:r>
      <w:proofErr w:type="spellStart"/>
      <w:r w:rsidR="00B34E5B" w:rsidRPr="00B77437">
        <w:rPr>
          <w:i/>
          <w:lang w:val="en-GB"/>
        </w:rPr>
        <w:t>Praeparatio</w:t>
      </w:r>
      <w:proofErr w:type="spellEnd"/>
      <w:r w:rsidR="00B34E5B" w:rsidRPr="00B77437">
        <w:rPr>
          <w:i/>
          <w:lang w:val="en-GB"/>
        </w:rPr>
        <w:t xml:space="preserve"> </w:t>
      </w:r>
      <w:proofErr w:type="spellStart"/>
      <w:r w:rsidR="00B34E5B" w:rsidRPr="00B77437">
        <w:rPr>
          <w:i/>
          <w:lang w:val="en-GB"/>
        </w:rPr>
        <w:t>ad</w:t>
      </w:r>
      <w:proofErr w:type="spellEnd"/>
      <w:r w:rsidR="00B34E5B" w:rsidRPr="00B77437">
        <w:rPr>
          <w:i/>
          <w:lang w:val="en-GB"/>
        </w:rPr>
        <w:t xml:space="preserve"> </w:t>
      </w:r>
      <w:proofErr w:type="spellStart"/>
      <w:r w:rsidR="00B34E5B" w:rsidRPr="00B77437">
        <w:rPr>
          <w:i/>
          <w:lang w:val="en-GB"/>
        </w:rPr>
        <w:t>missam</w:t>
      </w:r>
      <w:proofErr w:type="spellEnd"/>
      <w:r w:rsidR="00B34E5B" w:rsidRPr="00B77437">
        <w:rPr>
          <w:i/>
          <w:lang w:val="en-GB"/>
        </w:rPr>
        <w:t xml:space="preserve"> </w:t>
      </w:r>
      <w:proofErr w:type="spellStart"/>
      <w:r w:rsidR="00B34E5B" w:rsidRPr="00B77437">
        <w:rPr>
          <w:i/>
          <w:lang w:val="en-GB"/>
        </w:rPr>
        <w:t>pontificalem</w:t>
      </w:r>
      <w:proofErr w:type="spellEnd"/>
      <w:r w:rsidR="00B34E5B" w:rsidRPr="00B77437">
        <w:rPr>
          <w:lang w:val="en-GB"/>
        </w:rPr>
        <w:t xml:space="preserve">, New York, The Pierpont Morgan Library, </w:t>
      </w:r>
      <w:proofErr w:type="spellStart"/>
      <w:r w:rsidR="00B34E5B" w:rsidRPr="00B77437">
        <w:rPr>
          <w:lang w:val="en-GB"/>
        </w:rPr>
        <w:t>ms</w:t>
      </w:r>
      <w:proofErr w:type="spellEnd"/>
      <w:r w:rsidR="00B34E5B" w:rsidRPr="00B77437">
        <w:rPr>
          <w:lang w:val="en-GB"/>
        </w:rPr>
        <w:t>.</w:t>
      </w:r>
      <w:r w:rsidR="00651D77" w:rsidRPr="00B77437">
        <w:rPr>
          <w:lang w:val="en-GB"/>
        </w:rPr>
        <w:t> </w:t>
      </w:r>
      <w:proofErr w:type="gramStart"/>
      <w:r w:rsidR="00B34E5B" w:rsidRPr="00B77437">
        <w:rPr>
          <w:lang w:val="en-GB"/>
        </w:rPr>
        <w:t>H.6</w:t>
      </w:r>
      <w:r w:rsidRPr="00B77437">
        <w:rPr>
          <w:lang w:val="en-GB"/>
        </w:rPr>
        <w:t> :</w:t>
      </w:r>
      <w:proofErr w:type="gram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Attavante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degli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Attavanti</w:t>
      </w:r>
      <w:proofErr w:type="spellEnd"/>
      <w:r w:rsidR="00B34E5B" w:rsidRPr="00B77437">
        <w:rPr>
          <w:lang w:val="en-GB"/>
        </w:rPr>
        <w:t>, fol.</w:t>
      </w:r>
      <w:r w:rsidR="00651D77" w:rsidRPr="00B77437">
        <w:rPr>
          <w:lang w:val="en-GB"/>
        </w:rPr>
        <w:t> </w:t>
      </w:r>
      <w:r w:rsidR="00B34E5B" w:rsidRPr="00B77437">
        <w:rPr>
          <w:lang w:val="en-GB"/>
        </w:rPr>
        <w:t xml:space="preserve">7v. </w:t>
      </w:r>
      <w:r w:rsidR="00EF4384" w:rsidRPr="00B77437">
        <w:rPr>
          <w:lang w:val="en-GB"/>
        </w:rPr>
        <w:t xml:space="preserve">Gift of the Heineman. The Morgan Library &amp; Museum, New York. </w:t>
      </w:r>
    </w:p>
    <w:p w14:paraId="08251214" w14:textId="0FB2A4FC" w:rsidR="00B34E5B" w:rsidRPr="00B77437" w:rsidRDefault="00C53F6F" w:rsidP="005016A1">
      <w:pPr>
        <w:rPr>
          <w:lang w:val="en-GB"/>
        </w:rPr>
      </w:pPr>
      <w:r w:rsidRPr="00B77437">
        <w:rPr>
          <w:lang w:val="en-GB"/>
        </w:rPr>
        <w:t>Figure </w:t>
      </w:r>
      <w:r w:rsidR="00B34E5B" w:rsidRPr="00B77437">
        <w:rPr>
          <w:lang w:val="en-GB"/>
        </w:rPr>
        <w:t>4</w:t>
      </w:r>
      <w:r w:rsidRPr="00B77437">
        <w:rPr>
          <w:lang w:val="en-GB"/>
        </w:rPr>
        <w:t xml:space="preserve">. </w:t>
      </w:r>
      <w:r w:rsidR="00B34E5B" w:rsidRPr="00B77437">
        <w:rPr>
          <w:i/>
          <w:lang w:val="en-GB"/>
        </w:rPr>
        <w:t xml:space="preserve">Fiore di </w:t>
      </w:r>
      <w:proofErr w:type="spellStart"/>
      <w:r w:rsidR="00B34E5B" w:rsidRPr="00B77437">
        <w:rPr>
          <w:i/>
          <w:lang w:val="en-GB"/>
        </w:rPr>
        <w:t>Virtù</w:t>
      </w:r>
      <w:proofErr w:type="spellEnd"/>
      <w:r w:rsidR="00B34E5B" w:rsidRPr="00B77437">
        <w:rPr>
          <w:lang w:val="en-GB"/>
        </w:rPr>
        <w:t xml:space="preserve">, Florence, </w:t>
      </w:r>
      <w:proofErr w:type="spellStart"/>
      <w:r w:rsidR="00B34E5B" w:rsidRPr="00B77437">
        <w:rPr>
          <w:lang w:val="en-GB"/>
        </w:rPr>
        <w:t>Biblioteca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Riccardiana</w:t>
      </w:r>
      <w:proofErr w:type="spellEnd"/>
      <w:r w:rsidR="00B34E5B" w:rsidRPr="00B77437">
        <w:rPr>
          <w:lang w:val="en-GB"/>
        </w:rPr>
        <w:t xml:space="preserve">, </w:t>
      </w:r>
      <w:proofErr w:type="spellStart"/>
      <w:r w:rsidR="00B34E5B" w:rsidRPr="00B77437">
        <w:rPr>
          <w:lang w:val="en-GB"/>
        </w:rPr>
        <w:t>ms</w:t>
      </w:r>
      <w:proofErr w:type="spellEnd"/>
      <w:r w:rsidR="00B34E5B" w:rsidRPr="00B77437">
        <w:rPr>
          <w:lang w:val="en-GB"/>
        </w:rPr>
        <w:t xml:space="preserve">. </w:t>
      </w:r>
      <w:proofErr w:type="spellStart"/>
      <w:r w:rsidR="00B34E5B" w:rsidRPr="00B77437">
        <w:rPr>
          <w:lang w:val="en-GB"/>
        </w:rPr>
        <w:t>Ricc</w:t>
      </w:r>
      <w:proofErr w:type="spellEnd"/>
      <w:r w:rsidR="00B34E5B" w:rsidRPr="00B77437">
        <w:rPr>
          <w:lang w:val="en-GB"/>
        </w:rPr>
        <w:t xml:space="preserve">. </w:t>
      </w:r>
      <w:proofErr w:type="gramStart"/>
      <w:r w:rsidR="00B34E5B" w:rsidRPr="00B77437">
        <w:rPr>
          <w:lang w:val="en-GB"/>
        </w:rPr>
        <w:t>1774 :</w:t>
      </w:r>
      <w:proofErr w:type="gramEnd"/>
      <w:r w:rsidR="00B34E5B" w:rsidRPr="00B77437">
        <w:rPr>
          <w:lang w:val="en-GB"/>
        </w:rPr>
        <w:t xml:space="preserve"> Mariano del </w:t>
      </w:r>
      <w:proofErr w:type="spellStart"/>
      <w:r w:rsidR="00B34E5B" w:rsidRPr="00B77437">
        <w:rPr>
          <w:lang w:val="en-GB"/>
        </w:rPr>
        <w:t>Buono</w:t>
      </w:r>
      <w:proofErr w:type="spellEnd"/>
      <w:r w:rsidR="00B34E5B" w:rsidRPr="00B77437">
        <w:rPr>
          <w:lang w:val="en-GB"/>
        </w:rPr>
        <w:t>, fol.</w:t>
      </w:r>
      <w:r w:rsidR="00651D77" w:rsidRPr="00B77437">
        <w:rPr>
          <w:lang w:val="en-GB"/>
        </w:rPr>
        <w:t> </w:t>
      </w:r>
      <w:r w:rsidR="00B34E5B" w:rsidRPr="00B77437">
        <w:rPr>
          <w:lang w:val="en-GB"/>
        </w:rPr>
        <w:t>18r</w:t>
      </w:r>
      <w:r w:rsidR="00FB79DF" w:rsidRPr="00B77437">
        <w:rPr>
          <w:lang w:val="en-GB"/>
        </w:rPr>
        <w:t>.</w:t>
      </w:r>
      <w:r w:rsidR="005016A1" w:rsidRPr="00B77437">
        <w:rPr>
          <w:lang w:val="en-GB"/>
        </w:rPr>
        <w:t xml:space="preserve"> </w:t>
      </w:r>
      <w:proofErr w:type="spellStart"/>
      <w:r w:rsidR="00FB79DF" w:rsidRPr="00B77437">
        <w:rPr>
          <w:lang w:val="en-GB"/>
        </w:rPr>
        <w:t>S</w:t>
      </w:r>
      <w:r w:rsidR="005016A1" w:rsidRPr="00B77437">
        <w:rPr>
          <w:lang w:val="en-GB"/>
        </w:rPr>
        <w:t>u</w:t>
      </w:r>
      <w:proofErr w:type="spellEnd"/>
      <w:r w:rsidR="005016A1" w:rsidRPr="00B77437">
        <w:rPr>
          <w:lang w:val="en-GB"/>
        </w:rPr>
        <w:t xml:space="preserve"> </w:t>
      </w:r>
      <w:proofErr w:type="spellStart"/>
      <w:r w:rsidR="005016A1" w:rsidRPr="00B77437">
        <w:rPr>
          <w:lang w:val="en-GB"/>
        </w:rPr>
        <w:t>concessione</w:t>
      </w:r>
      <w:proofErr w:type="spellEnd"/>
      <w:r w:rsidR="005016A1" w:rsidRPr="00B77437">
        <w:rPr>
          <w:lang w:val="en-GB"/>
        </w:rPr>
        <w:t xml:space="preserve"> del </w:t>
      </w:r>
      <w:proofErr w:type="spellStart"/>
      <w:r w:rsidR="005016A1" w:rsidRPr="00B77437">
        <w:rPr>
          <w:lang w:val="en-GB"/>
        </w:rPr>
        <w:t>Ministero</w:t>
      </w:r>
      <w:proofErr w:type="spellEnd"/>
      <w:r w:rsidR="005016A1" w:rsidRPr="00B77437">
        <w:rPr>
          <w:lang w:val="en-GB"/>
        </w:rPr>
        <w:t xml:space="preserve"> </w:t>
      </w:r>
      <w:proofErr w:type="spellStart"/>
      <w:r w:rsidR="005016A1" w:rsidRPr="00B77437">
        <w:rPr>
          <w:lang w:val="en-GB"/>
        </w:rPr>
        <w:t>della</w:t>
      </w:r>
      <w:proofErr w:type="spellEnd"/>
      <w:r w:rsidR="005016A1" w:rsidRPr="00B77437">
        <w:rPr>
          <w:lang w:val="en-GB"/>
        </w:rPr>
        <w:t xml:space="preserve"> </w:t>
      </w:r>
      <w:proofErr w:type="spellStart"/>
      <w:r w:rsidR="005016A1" w:rsidRPr="00B77437">
        <w:rPr>
          <w:lang w:val="en-GB"/>
        </w:rPr>
        <w:t>Cultura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5016A1" w:rsidRPr="00B77437">
        <w:rPr>
          <w:lang w:val="en-GB"/>
        </w:rPr>
        <w:t>Biblioteca</w:t>
      </w:r>
      <w:proofErr w:type="spellEnd"/>
      <w:r w:rsidR="005016A1" w:rsidRPr="00B77437">
        <w:rPr>
          <w:lang w:val="en-GB"/>
        </w:rPr>
        <w:t xml:space="preserve"> </w:t>
      </w:r>
      <w:proofErr w:type="spellStart"/>
      <w:r w:rsidR="005016A1" w:rsidRPr="00B77437">
        <w:rPr>
          <w:lang w:val="en-GB"/>
        </w:rPr>
        <w:t>Riccardiana</w:t>
      </w:r>
      <w:proofErr w:type="spellEnd"/>
      <w:r w:rsidR="005016A1" w:rsidRPr="00B77437">
        <w:rPr>
          <w:lang w:val="en-GB"/>
        </w:rPr>
        <w:t>.</w:t>
      </w:r>
    </w:p>
    <w:p w14:paraId="11334489" w14:textId="01FC7FC3" w:rsidR="00B34E5B" w:rsidRPr="00DA5446" w:rsidRDefault="00C53F6F" w:rsidP="00C53F6F">
      <w:pPr>
        <w:rPr>
          <w:lang w:val="en-GB"/>
        </w:rPr>
      </w:pPr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B34E5B" w:rsidRPr="00B77437">
        <w:rPr>
          <w:lang w:val="en-GB"/>
        </w:rPr>
        <w:t>5</w:t>
      </w:r>
      <w:r w:rsidR="0088494D" w:rsidRPr="00B77437">
        <w:rPr>
          <w:lang w:val="en-GB"/>
        </w:rPr>
        <w:t xml:space="preserve">. </w:t>
      </w:r>
      <w:bookmarkStart w:id="0" w:name="_Hlk182488616"/>
      <w:proofErr w:type="spellStart"/>
      <w:r w:rsidR="00B34E5B" w:rsidRPr="00B77437">
        <w:rPr>
          <w:i/>
          <w:lang w:val="en-GB"/>
        </w:rPr>
        <w:t>Fior</w:t>
      </w:r>
      <w:proofErr w:type="spellEnd"/>
      <w:r w:rsidR="00B34E5B" w:rsidRPr="00B77437">
        <w:rPr>
          <w:i/>
          <w:lang w:val="en-GB"/>
        </w:rPr>
        <w:t xml:space="preserve"> di </w:t>
      </w:r>
      <w:proofErr w:type="spellStart"/>
      <w:r w:rsidR="00B34E5B" w:rsidRPr="00B77437">
        <w:rPr>
          <w:i/>
          <w:lang w:val="en-GB"/>
        </w:rPr>
        <w:t>Virtù</w:t>
      </w:r>
      <w:proofErr w:type="spellEnd"/>
      <w:r w:rsidR="00B34E5B" w:rsidRPr="00B77437">
        <w:rPr>
          <w:lang w:val="en-GB"/>
        </w:rPr>
        <w:t xml:space="preserve"> Florence, </w:t>
      </w:r>
      <w:proofErr w:type="spellStart"/>
      <w:r w:rsidR="00B34E5B" w:rsidRPr="00B77437">
        <w:rPr>
          <w:lang w:val="en-GB"/>
        </w:rPr>
        <w:t>Biblioteca</w:t>
      </w:r>
      <w:proofErr w:type="spellEnd"/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Riccardiana</w:t>
      </w:r>
      <w:proofErr w:type="spellEnd"/>
      <w:r w:rsidR="00B34E5B" w:rsidRPr="00B77437">
        <w:rPr>
          <w:lang w:val="en-GB"/>
        </w:rPr>
        <w:t xml:space="preserve">, </w:t>
      </w:r>
      <w:proofErr w:type="spellStart"/>
      <w:r w:rsidR="00B34E5B" w:rsidRPr="00B77437">
        <w:rPr>
          <w:lang w:val="en-GB"/>
        </w:rPr>
        <w:t>ms</w:t>
      </w:r>
      <w:proofErr w:type="spellEnd"/>
      <w:r w:rsidR="00B34E5B" w:rsidRPr="00B77437">
        <w:rPr>
          <w:lang w:val="en-GB"/>
        </w:rPr>
        <w:t>. Ricc.</w:t>
      </w:r>
      <w:proofErr w:type="gramStart"/>
      <w:r w:rsidR="00B34E5B" w:rsidRPr="00B77437">
        <w:rPr>
          <w:lang w:val="en-GB"/>
        </w:rPr>
        <w:t>1763 :</w:t>
      </w:r>
      <w:proofErr w:type="gramEnd"/>
      <w:r w:rsidR="00B34E5B" w:rsidRPr="00B77437">
        <w:rPr>
          <w:lang w:val="en-GB"/>
        </w:rPr>
        <w:t xml:space="preserve"> </w:t>
      </w:r>
      <w:r w:rsidR="00B34E5B" w:rsidRPr="00B77437">
        <w:rPr>
          <w:bCs/>
          <w:lang w:val="en-GB"/>
        </w:rPr>
        <w:t xml:space="preserve">Giovanni di Gregorio </w:t>
      </w:r>
      <w:proofErr w:type="spellStart"/>
      <w:r w:rsidR="00B34E5B" w:rsidRPr="00B77437">
        <w:rPr>
          <w:bCs/>
          <w:lang w:val="en-GB"/>
        </w:rPr>
        <w:t>d’Antonio</w:t>
      </w:r>
      <w:proofErr w:type="spellEnd"/>
      <w:r w:rsidR="00B34E5B" w:rsidRPr="00B77437">
        <w:rPr>
          <w:bCs/>
          <w:lang w:val="en-GB"/>
        </w:rPr>
        <w:t xml:space="preserve"> </w:t>
      </w:r>
      <w:proofErr w:type="spellStart"/>
      <w:r w:rsidR="00B34E5B" w:rsidRPr="00B77437">
        <w:rPr>
          <w:bCs/>
          <w:lang w:val="en-GB"/>
        </w:rPr>
        <w:t>Ghinghi</w:t>
      </w:r>
      <w:proofErr w:type="spellEnd"/>
      <w:r w:rsidR="00B34E5B" w:rsidRPr="00B77437">
        <w:rPr>
          <w:bCs/>
          <w:lang w:val="en-GB"/>
        </w:rPr>
        <w:t xml:space="preserve"> (</w:t>
      </w:r>
      <w:proofErr w:type="spellStart"/>
      <w:r w:rsidR="00B34E5B" w:rsidRPr="00B77437">
        <w:rPr>
          <w:bCs/>
          <w:lang w:val="en-GB"/>
        </w:rPr>
        <w:t>copiste</w:t>
      </w:r>
      <w:proofErr w:type="spellEnd"/>
      <w:r w:rsidR="00B34E5B" w:rsidRPr="00B77437">
        <w:rPr>
          <w:bCs/>
          <w:lang w:val="en-GB"/>
        </w:rPr>
        <w:t>), fol.</w:t>
      </w:r>
      <w:r w:rsidR="00651D77" w:rsidRPr="00B77437">
        <w:rPr>
          <w:bCs/>
          <w:lang w:val="en-GB"/>
        </w:rPr>
        <w:t> </w:t>
      </w:r>
      <w:r w:rsidR="00B34E5B" w:rsidRPr="00B77437">
        <w:rPr>
          <w:bCs/>
          <w:lang w:val="el-GR"/>
        </w:rPr>
        <w:t>13r</w:t>
      </w:r>
      <w:bookmarkEnd w:id="0"/>
      <w:r w:rsidR="00FB79DF" w:rsidRPr="00B77437">
        <w:rPr>
          <w:bCs/>
          <w:lang w:val="en-GB"/>
        </w:rPr>
        <w:t>.</w:t>
      </w:r>
      <w:r w:rsidR="005016A1" w:rsidRPr="00B77437">
        <w:rPr>
          <w:lang w:val="en-GB"/>
        </w:rPr>
        <w:t xml:space="preserve"> </w:t>
      </w:r>
      <w:proofErr w:type="spellStart"/>
      <w:r w:rsidR="00FB79DF" w:rsidRPr="00DA5446">
        <w:rPr>
          <w:lang w:val="en-GB"/>
        </w:rPr>
        <w:t>S</w:t>
      </w:r>
      <w:r w:rsidR="005016A1" w:rsidRPr="00DA5446">
        <w:rPr>
          <w:lang w:val="en-GB"/>
        </w:rPr>
        <w:t>u</w:t>
      </w:r>
      <w:proofErr w:type="spellEnd"/>
      <w:r w:rsidR="005016A1" w:rsidRPr="00DA5446">
        <w:rPr>
          <w:lang w:val="en-GB"/>
        </w:rPr>
        <w:t xml:space="preserve"> </w:t>
      </w:r>
      <w:proofErr w:type="spellStart"/>
      <w:r w:rsidR="005016A1" w:rsidRPr="00DA5446">
        <w:rPr>
          <w:lang w:val="en-GB"/>
        </w:rPr>
        <w:t>concessione</w:t>
      </w:r>
      <w:proofErr w:type="spellEnd"/>
      <w:r w:rsidR="005016A1" w:rsidRPr="00DA5446">
        <w:rPr>
          <w:lang w:val="en-GB"/>
        </w:rPr>
        <w:t xml:space="preserve"> del </w:t>
      </w:r>
      <w:proofErr w:type="spellStart"/>
      <w:r w:rsidR="005016A1" w:rsidRPr="00DA5446">
        <w:rPr>
          <w:lang w:val="en-GB"/>
        </w:rPr>
        <w:t>Ministero</w:t>
      </w:r>
      <w:proofErr w:type="spellEnd"/>
      <w:r w:rsidR="005016A1" w:rsidRPr="00DA5446">
        <w:rPr>
          <w:lang w:val="en-GB"/>
        </w:rPr>
        <w:t xml:space="preserve"> </w:t>
      </w:r>
      <w:proofErr w:type="spellStart"/>
      <w:r w:rsidR="005016A1" w:rsidRPr="00DA5446">
        <w:rPr>
          <w:lang w:val="en-GB"/>
        </w:rPr>
        <w:t>della</w:t>
      </w:r>
      <w:proofErr w:type="spellEnd"/>
      <w:r w:rsidR="005016A1" w:rsidRPr="00DA5446">
        <w:rPr>
          <w:lang w:val="en-GB"/>
        </w:rPr>
        <w:t xml:space="preserve"> </w:t>
      </w:r>
      <w:proofErr w:type="spellStart"/>
      <w:r w:rsidR="005016A1" w:rsidRPr="00DA5446">
        <w:rPr>
          <w:lang w:val="en-GB"/>
        </w:rPr>
        <w:t>Cultura</w:t>
      </w:r>
      <w:proofErr w:type="spellEnd"/>
      <w:r w:rsidR="005016A1" w:rsidRPr="00DA5446">
        <w:rPr>
          <w:lang w:val="en-GB"/>
        </w:rPr>
        <w:t xml:space="preserve"> </w:t>
      </w:r>
      <w:proofErr w:type="spellStart"/>
      <w:r w:rsidR="005016A1" w:rsidRPr="00DA5446">
        <w:rPr>
          <w:lang w:val="en-GB"/>
        </w:rPr>
        <w:t>Biblioteca</w:t>
      </w:r>
      <w:proofErr w:type="spellEnd"/>
      <w:r w:rsidR="005016A1" w:rsidRPr="00DA5446">
        <w:rPr>
          <w:lang w:val="en-GB"/>
        </w:rPr>
        <w:t xml:space="preserve"> </w:t>
      </w:r>
      <w:proofErr w:type="spellStart"/>
      <w:r w:rsidR="005016A1" w:rsidRPr="00DA5446">
        <w:rPr>
          <w:lang w:val="en-GB"/>
        </w:rPr>
        <w:t>Riccardiana</w:t>
      </w:r>
      <w:proofErr w:type="spellEnd"/>
      <w:r w:rsidR="005016A1" w:rsidRPr="00DA5446">
        <w:rPr>
          <w:lang w:val="en-GB"/>
        </w:rPr>
        <w:t>.</w:t>
      </w:r>
    </w:p>
    <w:p w14:paraId="7F4488AE" w14:textId="24F8ECC0" w:rsidR="00B34E5B" w:rsidRPr="00B77437" w:rsidRDefault="00C53F6F" w:rsidP="00C53F6F">
      <w:r w:rsidRPr="00B77437">
        <w:t>Figure</w:t>
      </w:r>
      <w:r w:rsidR="0088494D" w:rsidRPr="00B77437">
        <w:t> </w:t>
      </w:r>
      <w:r w:rsidR="00C078C8" w:rsidRPr="00B77437">
        <w:t>6</w:t>
      </w:r>
      <w:r w:rsidR="0088494D" w:rsidRPr="00B77437">
        <w:t xml:space="preserve">. </w:t>
      </w:r>
      <w:bookmarkStart w:id="1" w:name="_Hlk182488637"/>
      <w:r w:rsidR="00E50EE5" w:rsidRPr="00B77437">
        <w:rPr>
          <w:i/>
        </w:rPr>
        <w:t>Motets</w:t>
      </w:r>
      <w:r w:rsidR="00E50EE5" w:rsidRPr="00B77437">
        <w:rPr>
          <w:iCs/>
        </w:rPr>
        <w:t>, Jena</w:t>
      </w:r>
      <w:r w:rsidR="00946FBF" w:rsidRPr="00B77437">
        <w:rPr>
          <w:iCs/>
        </w:rPr>
        <w:t>,</w:t>
      </w:r>
      <w:r w:rsidR="00E50EE5" w:rsidRPr="00B77437">
        <w:rPr>
          <w:iCs/>
        </w:rPr>
        <w:t xml:space="preserve"> ms. 2, fol. 2r (détail).</w:t>
      </w:r>
      <w:bookmarkEnd w:id="1"/>
      <w:r w:rsidR="00B34E5B" w:rsidRPr="00B77437">
        <w:t xml:space="preserve"> </w:t>
      </w:r>
      <w:bookmarkStart w:id="2" w:name="_Hlk187331420"/>
      <w:proofErr w:type="spellStart"/>
      <w:r w:rsidR="00946FBF" w:rsidRPr="00B77437">
        <w:rPr>
          <w:iCs/>
        </w:rPr>
        <w:t>Thüringer</w:t>
      </w:r>
      <w:proofErr w:type="spellEnd"/>
      <w:r w:rsidR="00946FBF" w:rsidRPr="00B77437">
        <w:rPr>
          <w:iCs/>
        </w:rPr>
        <w:t xml:space="preserve"> </w:t>
      </w:r>
      <w:proofErr w:type="spellStart"/>
      <w:r w:rsidR="00946FBF" w:rsidRPr="00B77437">
        <w:rPr>
          <w:iCs/>
        </w:rPr>
        <w:t>Universitäts</w:t>
      </w:r>
      <w:proofErr w:type="spellEnd"/>
      <w:r w:rsidR="00946FBF" w:rsidRPr="00B77437">
        <w:rPr>
          <w:iCs/>
        </w:rPr>
        <w:t xml:space="preserve">- </w:t>
      </w:r>
      <w:proofErr w:type="spellStart"/>
      <w:r w:rsidR="00946FBF" w:rsidRPr="00B77437">
        <w:rPr>
          <w:iCs/>
        </w:rPr>
        <w:t>und</w:t>
      </w:r>
      <w:proofErr w:type="spellEnd"/>
      <w:r w:rsidR="00946FBF" w:rsidRPr="00B77437">
        <w:rPr>
          <w:iCs/>
        </w:rPr>
        <w:t xml:space="preserve"> </w:t>
      </w:r>
      <w:proofErr w:type="spellStart"/>
      <w:r w:rsidR="00946FBF" w:rsidRPr="00B77437">
        <w:rPr>
          <w:iCs/>
        </w:rPr>
        <w:t>Landesbibliothek</w:t>
      </w:r>
      <w:bookmarkEnd w:id="2"/>
      <w:proofErr w:type="spellEnd"/>
      <w:r w:rsidR="00946FBF" w:rsidRPr="00B77437">
        <w:rPr>
          <w:iCs/>
        </w:rPr>
        <w:t>.</w:t>
      </w:r>
    </w:p>
    <w:p w14:paraId="033C707A" w14:textId="13837FF1" w:rsidR="00B34E5B" w:rsidRPr="00B77437" w:rsidRDefault="00C53F6F" w:rsidP="00C53F6F">
      <w:r w:rsidRPr="00B77437">
        <w:t>Figure</w:t>
      </w:r>
      <w:r w:rsidR="0088494D" w:rsidRPr="00B77437">
        <w:t> </w:t>
      </w:r>
      <w:bookmarkStart w:id="3" w:name="_Hlk182488695"/>
      <w:r w:rsidR="00C078C8" w:rsidRPr="00B77437">
        <w:t>7</w:t>
      </w:r>
      <w:r w:rsidR="00F20454" w:rsidRPr="00B77437">
        <w:t>.</w:t>
      </w:r>
      <w:r w:rsidR="00E50EE5" w:rsidRPr="00B77437">
        <w:t xml:space="preserve"> </w:t>
      </w:r>
      <w:r w:rsidR="00B34E5B" w:rsidRPr="00B77437">
        <w:rPr>
          <w:i/>
        </w:rPr>
        <w:t>Motets</w:t>
      </w:r>
      <w:r w:rsidR="00B34E5B" w:rsidRPr="00B77437">
        <w:t xml:space="preserve">, </w:t>
      </w:r>
      <w:bookmarkStart w:id="4" w:name="_Hlk192768983"/>
      <w:r w:rsidR="001E7AD2" w:rsidRPr="00B77437">
        <w:t>a</w:t>
      </w:r>
      <w:r w:rsidR="00B34E5B" w:rsidRPr="00B77437">
        <w:t xml:space="preserve">telier de Petrus </w:t>
      </w:r>
      <w:proofErr w:type="spellStart"/>
      <w:r w:rsidR="00B34E5B" w:rsidRPr="00B77437">
        <w:t>Alamire</w:t>
      </w:r>
      <w:proofErr w:type="spellEnd"/>
      <w:r w:rsidR="00B34E5B" w:rsidRPr="00B77437">
        <w:t xml:space="preserve">, </w:t>
      </w:r>
      <w:bookmarkEnd w:id="4"/>
      <w:r w:rsidR="001E7AD2" w:rsidRPr="00B77437">
        <w:t xml:space="preserve">Rome, ms. Capp.Sist.36, </w:t>
      </w:r>
      <w:r w:rsidR="00B34E5B" w:rsidRPr="00B77437">
        <w:t>fol.</w:t>
      </w:r>
      <w:r w:rsidR="00651D77" w:rsidRPr="00B77437">
        <w:t> </w:t>
      </w:r>
      <w:r w:rsidR="00B34E5B" w:rsidRPr="00B77437">
        <w:t xml:space="preserve">66v (détails). </w:t>
      </w:r>
      <w:bookmarkEnd w:id="3"/>
      <w:r w:rsidR="00B34E5B" w:rsidRPr="00B77437">
        <w:t>©</w:t>
      </w:r>
      <w:r w:rsidR="0071184E" w:rsidRPr="00B77437">
        <w:t> </w:t>
      </w:r>
      <w:proofErr w:type="spellStart"/>
      <w:r w:rsidR="00B34E5B" w:rsidRPr="00B77437">
        <w:t>Biblioteca</w:t>
      </w:r>
      <w:proofErr w:type="spellEnd"/>
      <w:r w:rsidR="00B34E5B" w:rsidRPr="00B77437">
        <w:t xml:space="preserve"> </w:t>
      </w:r>
      <w:proofErr w:type="spellStart"/>
      <w:r w:rsidR="00B34E5B" w:rsidRPr="00B77437">
        <w:t>Apostolica</w:t>
      </w:r>
      <w:proofErr w:type="spellEnd"/>
      <w:r w:rsidR="00B34E5B" w:rsidRPr="00B77437">
        <w:t xml:space="preserve"> </w:t>
      </w:r>
      <w:proofErr w:type="spellStart"/>
      <w:r w:rsidR="00B34E5B" w:rsidRPr="00B77437">
        <w:t>Vaticana</w:t>
      </w:r>
      <w:proofErr w:type="spellEnd"/>
      <w:r w:rsidR="00F20454" w:rsidRPr="00B77437">
        <w:t>, 2025</w:t>
      </w:r>
      <w:r w:rsidR="00B34E5B" w:rsidRPr="00B77437">
        <w:t xml:space="preserve">. </w:t>
      </w:r>
    </w:p>
    <w:p w14:paraId="63E537F5" w14:textId="0E7DC728" w:rsidR="00B34E5B" w:rsidRPr="00B77437" w:rsidRDefault="00C53F6F" w:rsidP="00C53F6F">
      <w:r w:rsidRPr="00B77437">
        <w:t>Figure</w:t>
      </w:r>
      <w:r w:rsidR="0088494D" w:rsidRPr="00B77437">
        <w:t> </w:t>
      </w:r>
      <w:r w:rsidR="00C078C8" w:rsidRPr="00B77437">
        <w:t>8</w:t>
      </w:r>
      <w:r w:rsidR="0088494D" w:rsidRPr="00B77437">
        <w:t xml:space="preserve">. </w:t>
      </w:r>
      <w:bookmarkStart w:id="5" w:name="_Hlk182488749"/>
      <w:r w:rsidR="00B34E5B" w:rsidRPr="00B77437">
        <w:t xml:space="preserve">Ferdinando </w:t>
      </w:r>
      <w:proofErr w:type="spellStart"/>
      <w:r w:rsidR="00B34E5B" w:rsidRPr="00B77437">
        <w:t>Ruano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>Registre des dépenses</w:t>
      </w:r>
      <w:r w:rsidR="00B34E5B" w:rsidRPr="00B77437">
        <w:t>, Vat.</w:t>
      </w:r>
      <w:r w:rsidR="00DC486D" w:rsidRPr="00B77437">
        <w:t xml:space="preserve"> </w:t>
      </w:r>
      <w:r w:rsidR="00B34E5B" w:rsidRPr="00B77437">
        <w:t>lat.</w:t>
      </w:r>
      <w:r w:rsidR="0071184E" w:rsidRPr="00B77437">
        <w:t> </w:t>
      </w:r>
      <w:r w:rsidR="00B34E5B" w:rsidRPr="00B77437">
        <w:t>3968, fol.</w:t>
      </w:r>
      <w:r w:rsidR="0071184E" w:rsidRPr="00B77437">
        <w:t> </w:t>
      </w:r>
      <w:r w:rsidR="00B34E5B" w:rsidRPr="00B77437">
        <w:t>1r</w:t>
      </w:r>
      <w:r w:rsidR="003B5B2E" w:rsidRPr="00B77437">
        <w:t>.</w:t>
      </w:r>
      <w:r w:rsidR="00B34E5B" w:rsidRPr="00B77437">
        <w:t xml:space="preserve"> </w:t>
      </w:r>
      <w:r w:rsidR="0071184E" w:rsidRPr="00B77437">
        <w:t>© </w:t>
      </w:r>
      <w:proofErr w:type="spellStart"/>
      <w:r w:rsidR="005B2357" w:rsidRPr="00B77437">
        <w:t>Biblioteca</w:t>
      </w:r>
      <w:proofErr w:type="spellEnd"/>
      <w:r w:rsidR="005B2357" w:rsidRPr="00B77437">
        <w:t xml:space="preserve"> </w:t>
      </w:r>
      <w:proofErr w:type="spellStart"/>
      <w:r w:rsidR="005B2357" w:rsidRPr="00B77437">
        <w:t>Apostolica</w:t>
      </w:r>
      <w:proofErr w:type="spellEnd"/>
      <w:r w:rsidR="005B2357" w:rsidRPr="00B77437">
        <w:t xml:space="preserve"> </w:t>
      </w:r>
      <w:proofErr w:type="spellStart"/>
      <w:r w:rsidR="005B2357" w:rsidRPr="00B77437">
        <w:t>Vaticana</w:t>
      </w:r>
      <w:proofErr w:type="spellEnd"/>
      <w:r w:rsidR="00F20454" w:rsidRPr="00B77437">
        <w:t>, 2025</w:t>
      </w:r>
      <w:r w:rsidR="00B34E5B" w:rsidRPr="00B77437">
        <w:t>.</w:t>
      </w:r>
      <w:bookmarkEnd w:id="5"/>
    </w:p>
    <w:p w14:paraId="6BA0AADC" w14:textId="6FAA3144" w:rsidR="00B34E5B" w:rsidRPr="00B77437" w:rsidRDefault="00C53F6F" w:rsidP="00C53F6F">
      <w:r w:rsidRPr="00B77437">
        <w:t>Figure</w:t>
      </w:r>
      <w:r w:rsidR="0088494D" w:rsidRPr="00B77437">
        <w:t> </w:t>
      </w:r>
      <w:r w:rsidR="00C078C8" w:rsidRPr="00B77437">
        <w:t>9</w:t>
      </w:r>
      <w:r w:rsidR="0088494D" w:rsidRPr="00B77437">
        <w:t xml:space="preserve">. </w:t>
      </w:r>
      <w:bookmarkStart w:id="6" w:name="_Hlk182488758"/>
      <w:r w:rsidR="00B34E5B" w:rsidRPr="00B77437">
        <w:t xml:space="preserve">Ferdinando </w:t>
      </w:r>
      <w:proofErr w:type="spellStart"/>
      <w:r w:rsidR="00B34E5B" w:rsidRPr="00B77437">
        <w:t>Ruano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>Lettres de Léon IX</w:t>
      </w:r>
      <w:r w:rsidR="00B34E5B" w:rsidRPr="00B77437">
        <w:t>, 1551, Vat. lat.</w:t>
      </w:r>
      <w:r w:rsidR="0071184E" w:rsidRPr="00B77437">
        <w:t> </w:t>
      </w:r>
      <w:r w:rsidR="00B34E5B" w:rsidRPr="00B77437">
        <w:t xml:space="preserve">3790, </w:t>
      </w:r>
      <w:r w:rsidR="0071184E" w:rsidRPr="00B77437">
        <w:t>fol. </w:t>
      </w:r>
      <w:r w:rsidR="00B34E5B" w:rsidRPr="00B77437">
        <w:t>3v</w:t>
      </w:r>
      <w:r w:rsidR="003B5B2E" w:rsidRPr="00B77437">
        <w:t>.</w:t>
      </w:r>
      <w:r w:rsidR="00B34E5B" w:rsidRPr="00B77437">
        <w:t xml:space="preserve"> </w:t>
      </w:r>
      <w:r w:rsidR="0071184E" w:rsidRPr="00B77437">
        <w:t>© </w:t>
      </w:r>
      <w:proofErr w:type="spellStart"/>
      <w:r w:rsidR="005B2357" w:rsidRPr="00B77437">
        <w:t>Biblioteca</w:t>
      </w:r>
      <w:proofErr w:type="spellEnd"/>
      <w:r w:rsidR="005B2357" w:rsidRPr="00B77437">
        <w:t xml:space="preserve"> </w:t>
      </w:r>
      <w:proofErr w:type="spellStart"/>
      <w:r w:rsidR="005B2357" w:rsidRPr="00B77437">
        <w:t>Apostolica</w:t>
      </w:r>
      <w:proofErr w:type="spellEnd"/>
      <w:r w:rsidR="005B2357" w:rsidRPr="00B77437">
        <w:t xml:space="preserve"> </w:t>
      </w:r>
      <w:proofErr w:type="spellStart"/>
      <w:r w:rsidR="005B2357" w:rsidRPr="00B77437">
        <w:t>Vaticana</w:t>
      </w:r>
      <w:proofErr w:type="spellEnd"/>
      <w:r w:rsidR="00F20454" w:rsidRPr="00B77437">
        <w:t>, 2025</w:t>
      </w:r>
      <w:r w:rsidR="00B34E5B" w:rsidRPr="00B77437">
        <w:t>.</w:t>
      </w:r>
      <w:bookmarkEnd w:id="6"/>
    </w:p>
    <w:p w14:paraId="0DC7B99A" w14:textId="419E4C3D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1</w:t>
      </w:r>
      <w:r w:rsidR="00C078C8" w:rsidRPr="00B77437">
        <w:t>0</w:t>
      </w:r>
      <w:r w:rsidR="0088494D" w:rsidRPr="00B77437">
        <w:t xml:space="preserve">. </w:t>
      </w:r>
      <w:bookmarkStart w:id="7" w:name="_Hlk182488798"/>
      <w:r w:rsidR="00B34E5B" w:rsidRPr="00B77437">
        <w:t xml:space="preserve">Ferdinando </w:t>
      </w:r>
      <w:proofErr w:type="spellStart"/>
      <w:r w:rsidR="00B34E5B" w:rsidRPr="00B77437">
        <w:t>Ruano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>Lettres d’</w:t>
      </w:r>
      <w:proofErr w:type="spellStart"/>
      <w:r w:rsidR="00B34E5B" w:rsidRPr="00B77437">
        <w:rPr>
          <w:i/>
          <w:iCs/>
        </w:rPr>
        <w:t>Hildebert</w:t>
      </w:r>
      <w:proofErr w:type="spellEnd"/>
      <w:r w:rsidR="00B34E5B" w:rsidRPr="00B77437">
        <w:rPr>
          <w:i/>
          <w:iCs/>
        </w:rPr>
        <w:t>, évêque du Mans</w:t>
      </w:r>
      <w:r w:rsidR="00B34E5B" w:rsidRPr="00B77437">
        <w:t>, 1551, Vat. lat.</w:t>
      </w:r>
      <w:r w:rsidR="0071184E" w:rsidRPr="00B77437">
        <w:t> </w:t>
      </w:r>
      <w:r w:rsidR="00B34E5B" w:rsidRPr="00B77437">
        <w:t xml:space="preserve">3841, </w:t>
      </w:r>
      <w:r w:rsidR="0071184E" w:rsidRPr="00B77437">
        <w:t>fol. </w:t>
      </w:r>
      <w:r w:rsidR="00B34E5B" w:rsidRPr="00B77437">
        <w:t>1r</w:t>
      </w:r>
      <w:r w:rsidR="003B5B2E" w:rsidRPr="00B77437">
        <w:t>.</w:t>
      </w:r>
      <w:bookmarkEnd w:id="7"/>
      <w:r w:rsidR="00B34E5B" w:rsidRPr="00B77437">
        <w:t xml:space="preserve"> </w:t>
      </w:r>
      <w:r w:rsidR="0071184E" w:rsidRPr="00B77437">
        <w:t>© </w:t>
      </w:r>
      <w:proofErr w:type="spellStart"/>
      <w:r w:rsidR="005B2357" w:rsidRPr="00B77437">
        <w:t>Biblioteca</w:t>
      </w:r>
      <w:proofErr w:type="spellEnd"/>
      <w:r w:rsidR="005B2357" w:rsidRPr="00B77437">
        <w:t xml:space="preserve"> </w:t>
      </w:r>
      <w:proofErr w:type="spellStart"/>
      <w:r w:rsidR="005B2357" w:rsidRPr="00B77437">
        <w:t>Apostolica</w:t>
      </w:r>
      <w:proofErr w:type="spellEnd"/>
      <w:r w:rsidR="005B2357" w:rsidRPr="00B77437">
        <w:t xml:space="preserve"> </w:t>
      </w:r>
      <w:proofErr w:type="spellStart"/>
      <w:r w:rsidR="005B2357" w:rsidRPr="00B77437">
        <w:t>Vatican</w:t>
      </w:r>
      <w:r w:rsidR="00F20454" w:rsidRPr="00B77437">
        <w:t>a</w:t>
      </w:r>
      <w:proofErr w:type="spellEnd"/>
      <w:r w:rsidR="00F20454" w:rsidRPr="00B77437">
        <w:t>, 2025</w:t>
      </w:r>
      <w:r w:rsidR="00B34E5B" w:rsidRPr="00B77437">
        <w:t>.</w:t>
      </w:r>
    </w:p>
    <w:p w14:paraId="42281034" w14:textId="4C3DCE04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1</w:t>
      </w:r>
      <w:r w:rsidR="00C078C8" w:rsidRPr="00B77437">
        <w:t>1</w:t>
      </w:r>
      <w:r w:rsidR="0088494D" w:rsidRPr="00B77437">
        <w:t xml:space="preserve">. </w:t>
      </w:r>
      <w:bookmarkStart w:id="8" w:name="_Hlk182488810"/>
      <w:r w:rsidR="00B34E5B" w:rsidRPr="00B77437">
        <w:t xml:space="preserve">Ferdinando </w:t>
      </w:r>
      <w:proofErr w:type="spellStart"/>
      <w:r w:rsidR="00B34E5B" w:rsidRPr="00B77437">
        <w:t>Ruano</w:t>
      </w:r>
      <w:proofErr w:type="spellEnd"/>
      <w:r w:rsidR="00B34E5B" w:rsidRPr="00B77437">
        <w:t xml:space="preserve">, saint Jérôme, </w:t>
      </w:r>
      <w:r w:rsidR="00B34E5B" w:rsidRPr="00B77437">
        <w:rPr>
          <w:i/>
          <w:iCs/>
        </w:rPr>
        <w:t>Exposition sur les Psaumes</w:t>
      </w:r>
      <w:r w:rsidR="00B34E5B" w:rsidRPr="00B77437">
        <w:t>, 1554, Vat. lat.</w:t>
      </w:r>
      <w:r w:rsidR="00E42EBB" w:rsidRPr="00B77437">
        <w:t> </w:t>
      </w:r>
      <w:r w:rsidR="00B34E5B" w:rsidRPr="00B77437">
        <w:t xml:space="preserve">317, </w:t>
      </w:r>
      <w:r w:rsidR="0071184E" w:rsidRPr="00B77437">
        <w:t>fol. </w:t>
      </w:r>
      <w:r w:rsidR="00B34E5B" w:rsidRPr="00B77437">
        <w:t>2v</w:t>
      </w:r>
      <w:r w:rsidR="003B5B2E" w:rsidRPr="00B77437">
        <w:t xml:space="preserve">. </w:t>
      </w:r>
      <w:bookmarkEnd w:id="8"/>
      <w:r w:rsidR="0071184E" w:rsidRPr="00B77437">
        <w:t>© </w:t>
      </w:r>
      <w:proofErr w:type="spellStart"/>
      <w:r w:rsidR="005B2357" w:rsidRPr="00B77437">
        <w:t>Biblioteca</w:t>
      </w:r>
      <w:proofErr w:type="spellEnd"/>
      <w:r w:rsidR="005B2357" w:rsidRPr="00B77437">
        <w:t xml:space="preserve"> </w:t>
      </w:r>
      <w:proofErr w:type="spellStart"/>
      <w:r w:rsidR="005B2357" w:rsidRPr="00B77437">
        <w:t>Apostolica</w:t>
      </w:r>
      <w:proofErr w:type="spellEnd"/>
      <w:r w:rsidR="005B2357" w:rsidRPr="00B77437">
        <w:t xml:space="preserve"> </w:t>
      </w:r>
      <w:proofErr w:type="spellStart"/>
      <w:r w:rsidR="005B2357" w:rsidRPr="00B77437">
        <w:t>Vaticana</w:t>
      </w:r>
      <w:proofErr w:type="spellEnd"/>
      <w:r w:rsidR="00F20454" w:rsidRPr="00B77437">
        <w:t>, 2025</w:t>
      </w:r>
      <w:r w:rsidR="00B34E5B" w:rsidRPr="00B77437">
        <w:t>.</w:t>
      </w:r>
    </w:p>
    <w:p w14:paraId="16026AC4" w14:textId="2107ED1F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1</w:t>
      </w:r>
      <w:r w:rsidR="00C078C8" w:rsidRPr="00B77437">
        <w:t>2</w:t>
      </w:r>
      <w:r w:rsidR="0088494D" w:rsidRPr="00B77437">
        <w:t xml:space="preserve">. </w:t>
      </w:r>
      <w:bookmarkStart w:id="9" w:name="_Hlk182488826"/>
      <w:r w:rsidR="00B34E5B" w:rsidRPr="00B77437">
        <w:t xml:space="preserve">Missel, </w:t>
      </w:r>
      <w:r w:rsidR="00515AD5" w:rsidRPr="00B77437">
        <w:t xml:space="preserve">ms. </w:t>
      </w:r>
      <w:r w:rsidR="00B34E5B" w:rsidRPr="00B77437">
        <w:t>Capp</w:t>
      </w:r>
      <w:r w:rsidR="00515AD5" w:rsidRPr="00B77437">
        <w:t>.</w:t>
      </w:r>
      <w:r w:rsidR="00B34E5B" w:rsidRPr="00B77437">
        <w:t>Sist</w:t>
      </w:r>
      <w:r w:rsidR="00515AD5" w:rsidRPr="00B77437">
        <w:t>.</w:t>
      </w:r>
      <w:r w:rsidR="00B34E5B" w:rsidRPr="00B77437">
        <w:t xml:space="preserve">154, </w:t>
      </w:r>
      <w:r w:rsidR="0071184E" w:rsidRPr="00B77437">
        <w:t>fol. </w:t>
      </w:r>
      <w:r w:rsidR="00B34E5B" w:rsidRPr="00B77437">
        <w:t>3v</w:t>
      </w:r>
      <w:r w:rsidR="003B5B2E" w:rsidRPr="00B77437">
        <w:t xml:space="preserve"> (</w:t>
      </w:r>
      <w:r w:rsidR="00B34E5B" w:rsidRPr="00B77437">
        <w:t>détail</w:t>
      </w:r>
      <w:r w:rsidR="003B5B2E" w:rsidRPr="00B77437">
        <w:t>).</w:t>
      </w:r>
      <w:r w:rsidR="00B34E5B" w:rsidRPr="00B77437">
        <w:t xml:space="preserve"> </w:t>
      </w:r>
      <w:bookmarkEnd w:id="9"/>
      <w:r w:rsidR="0071184E" w:rsidRPr="00B77437">
        <w:t>© </w:t>
      </w:r>
      <w:proofErr w:type="spellStart"/>
      <w:r w:rsidR="005B2357" w:rsidRPr="00B77437">
        <w:t>Biblioteca</w:t>
      </w:r>
      <w:proofErr w:type="spellEnd"/>
      <w:r w:rsidR="005B2357" w:rsidRPr="00B77437">
        <w:t xml:space="preserve"> </w:t>
      </w:r>
      <w:proofErr w:type="spellStart"/>
      <w:r w:rsidR="005B2357" w:rsidRPr="00B77437">
        <w:t>Apostolica</w:t>
      </w:r>
      <w:proofErr w:type="spellEnd"/>
      <w:r w:rsidR="005B2357" w:rsidRPr="00B77437">
        <w:t xml:space="preserve"> </w:t>
      </w:r>
      <w:proofErr w:type="spellStart"/>
      <w:r w:rsidR="005B2357" w:rsidRPr="00B77437">
        <w:t>Vaticana</w:t>
      </w:r>
      <w:proofErr w:type="spellEnd"/>
      <w:r w:rsidR="00F20454" w:rsidRPr="00B77437">
        <w:t>, 2025</w:t>
      </w:r>
      <w:r w:rsidR="00B34E5B" w:rsidRPr="00B77437">
        <w:t>.</w:t>
      </w:r>
    </w:p>
    <w:p w14:paraId="75C6ACCE" w14:textId="241EFEA3" w:rsidR="00B34E5B" w:rsidRPr="00B77437" w:rsidRDefault="00C53F6F" w:rsidP="00C53F6F">
      <w:pPr>
        <w:rPr>
          <w:lang w:val="en-GB"/>
        </w:rPr>
      </w:pPr>
      <w:r w:rsidRPr="00B77437">
        <w:t>Figure</w:t>
      </w:r>
      <w:r w:rsidR="0088494D" w:rsidRPr="00B77437">
        <w:t> </w:t>
      </w:r>
      <w:r w:rsidR="00657B53" w:rsidRPr="00B77437">
        <w:t>1</w:t>
      </w:r>
      <w:r w:rsidR="00C078C8" w:rsidRPr="00B77437">
        <w:t>3</w:t>
      </w:r>
      <w:r w:rsidR="0088494D" w:rsidRPr="00B77437">
        <w:t xml:space="preserve">. </w:t>
      </w:r>
      <w:bookmarkStart w:id="10" w:name="_Hlk182488852"/>
      <w:r w:rsidR="00B34E5B" w:rsidRPr="00B77437">
        <w:t xml:space="preserve">Missel, </w:t>
      </w:r>
      <w:r w:rsidR="00515AD5" w:rsidRPr="00B77437">
        <w:t>ms. Capp.Sist.154</w:t>
      </w:r>
      <w:r w:rsidR="00B34E5B" w:rsidRPr="00B77437">
        <w:t xml:space="preserve">, </w:t>
      </w:r>
      <w:r w:rsidR="0071184E" w:rsidRPr="00B77437">
        <w:t>fol. </w:t>
      </w:r>
      <w:r w:rsidR="00B34E5B" w:rsidRPr="00B77437">
        <w:t>4r</w:t>
      </w:r>
      <w:r w:rsidR="003B5B2E" w:rsidRPr="00B77437">
        <w:t xml:space="preserve"> (</w:t>
      </w:r>
      <w:r w:rsidR="00B34E5B" w:rsidRPr="00B77437">
        <w:t>détail</w:t>
      </w:r>
      <w:r w:rsidR="003B5B2E" w:rsidRPr="00B77437">
        <w:t>).</w:t>
      </w:r>
      <w:r w:rsidR="00B34E5B" w:rsidRPr="00B77437">
        <w:t xml:space="preserve"> </w:t>
      </w:r>
      <w:bookmarkEnd w:id="10"/>
      <w:r w:rsidR="0071184E" w:rsidRPr="00B77437">
        <w:rPr>
          <w:lang w:val="en-GB"/>
        </w:rPr>
        <w:t>© </w:t>
      </w:r>
      <w:proofErr w:type="spellStart"/>
      <w:r w:rsidR="005B2357" w:rsidRPr="00B77437">
        <w:rPr>
          <w:lang w:val="en-GB"/>
        </w:rPr>
        <w:t>Biblioteca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Apostolica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Vaticana</w:t>
      </w:r>
      <w:proofErr w:type="spellEnd"/>
      <w:r w:rsidR="00F20454" w:rsidRPr="00B77437">
        <w:rPr>
          <w:lang w:val="en-GB"/>
        </w:rPr>
        <w:t>, 2025</w:t>
      </w:r>
      <w:r w:rsidR="00B34E5B" w:rsidRPr="00B77437">
        <w:rPr>
          <w:lang w:val="en-GB"/>
        </w:rPr>
        <w:t>.</w:t>
      </w:r>
    </w:p>
    <w:p w14:paraId="61E03F3D" w14:textId="3F4CEBC7" w:rsidR="00B34E5B" w:rsidRPr="00B77437" w:rsidRDefault="00C53F6F" w:rsidP="00C53F6F">
      <w:pPr>
        <w:rPr>
          <w:lang w:val="en-GB"/>
        </w:rPr>
      </w:pPr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657B53" w:rsidRPr="00B77437">
        <w:rPr>
          <w:lang w:val="en-GB"/>
        </w:rPr>
        <w:t>1</w:t>
      </w:r>
      <w:r w:rsidR="00C078C8" w:rsidRPr="00B77437">
        <w:rPr>
          <w:lang w:val="en-GB"/>
        </w:rPr>
        <w:t>4</w:t>
      </w:r>
      <w:r w:rsidR="0088494D" w:rsidRPr="00B77437">
        <w:rPr>
          <w:lang w:val="en-GB"/>
        </w:rPr>
        <w:t xml:space="preserve">. </w:t>
      </w:r>
      <w:bookmarkStart w:id="11" w:name="_Hlk182488907"/>
      <w:r w:rsidR="00B34E5B" w:rsidRPr="00B77437">
        <w:rPr>
          <w:i/>
          <w:iCs/>
          <w:lang w:val="en-GB"/>
        </w:rPr>
        <w:t xml:space="preserve">Officium ad </w:t>
      </w:r>
      <w:proofErr w:type="spellStart"/>
      <w:r w:rsidR="00B34E5B" w:rsidRPr="00B77437">
        <w:rPr>
          <w:i/>
          <w:iCs/>
          <w:lang w:val="en-GB"/>
        </w:rPr>
        <w:t>Tertiam</w:t>
      </w:r>
      <w:proofErr w:type="spellEnd"/>
      <w:r w:rsidR="00B34E5B" w:rsidRPr="00B77437">
        <w:rPr>
          <w:lang w:val="en-GB"/>
        </w:rPr>
        <w:t xml:space="preserve">, </w:t>
      </w:r>
      <w:proofErr w:type="spellStart"/>
      <w:r w:rsidR="00515AD5" w:rsidRPr="00B77437">
        <w:rPr>
          <w:lang w:val="en-GB"/>
        </w:rPr>
        <w:t>ms</w:t>
      </w:r>
      <w:proofErr w:type="spellEnd"/>
      <w:r w:rsidR="00515AD5" w:rsidRPr="00B77437">
        <w:rPr>
          <w:lang w:val="en-GB"/>
        </w:rPr>
        <w:t xml:space="preserve">. </w:t>
      </w:r>
      <w:r w:rsidR="00515AD5" w:rsidRPr="00B77437">
        <w:t>Capp.Sist.</w:t>
      </w:r>
      <w:r w:rsidR="00B34E5B" w:rsidRPr="00B77437">
        <w:t xml:space="preserve">67, </w:t>
      </w:r>
      <w:r w:rsidR="0071184E" w:rsidRPr="00B77437">
        <w:t>fol. </w:t>
      </w:r>
      <w:r w:rsidR="00B34E5B" w:rsidRPr="00B77437">
        <w:t>4v</w:t>
      </w:r>
      <w:r w:rsidR="003B5B2E" w:rsidRPr="00B77437">
        <w:t xml:space="preserve"> (détail).</w:t>
      </w:r>
      <w:r w:rsidR="00B34E5B" w:rsidRPr="00B77437">
        <w:t xml:space="preserve"> </w:t>
      </w:r>
      <w:bookmarkEnd w:id="11"/>
      <w:r w:rsidR="0071184E" w:rsidRPr="00B77437">
        <w:rPr>
          <w:lang w:val="en-GB"/>
        </w:rPr>
        <w:t>© </w:t>
      </w:r>
      <w:proofErr w:type="spellStart"/>
      <w:r w:rsidR="005B2357" w:rsidRPr="00B77437">
        <w:rPr>
          <w:lang w:val="en-GB"/>
        </w:rPr>
        <w:t>Biblioteca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Apostolica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Vaticana</w:t>
      </w:r>
      <w:proofErr w:type="spellEnd"/>
      <w:r w:rsidR="00F20454" w:rsidRPr="00B77437">
        <w:rPr>
          <w:lang w:val="en-GB"/>
        </w:rPr>
        <w:t>, 2025</w:t>
      </w:r>
      <w:r w:rsidR="00B34E5B" w:rsidRPr="00B77437">
        <w:rPr>
          <w:lang w:val="en-GB"/>
        </w:rPr>
        <w:t>.</w:t>
      </w:r>
    </w:p>
    <w:p w14:paraId="72E6F048" w14:textId="1EF8804E" w:rsidR="00B34E5B" w:rsidRPr="00B77437" w:rsidRDefault="00C53F6F" w:rsidP="00C53F6F">
      <w:pPr>
        <w:rPr>
          <w:lang w:val="en-GB"/>
        </w:rPr>
      </w:pPr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657B53" w:rsidRPr="00B77437">
        <w:rPr>
          <w:lang w:val="en-GB"/>
        </w:rPr>
        <w:t>1</w:t>
      </w:r>
      <w:r w:rsidR="00C078C8" w:rsidRPr="00B77437">
        <w:rPr>
          <w:lang w:val="en-GB"/>
        </w:rPr>
        <w:t>5</w:t>
      </w:r>
      <w:r w:rsidR="0088494D" w:rsidRPr="00B77437">
        <w:rPr>
          <w:lang w:val="en-GB"/>
        </w:rPr>
        <w:t xml:space="preserve">. </w:t>
      </w:r>
      <w:bookmarkStart w:id="12" w:name="_Hlk182489402"/>
      <w:r w:rsidR="00B34E5B" w:rsidRPr="00B77437">
        <w:rPr>
          <w:i/>
          <w:iCs/>
          <w:lang w:val="en-GB"/>
        </w:rPr>
        <w:t xml:space="preserve">Officium ad </w:t>
      </w:r>
      <w:proofErr w:type="spellStart"/>
      <w:r w:rsidR="00B34E5B" w:rsidRPr="00B77437">
        <w:rPr>
          <w:i/>
          <w:iCs/>
          <w:lang w:val="en-GB"/>
        </w:rPr>
        <w:t>Tertiam</w:t>
      </w:r>
      <w:proofErr w:type="spellEnd"/>
      <w:r w:rsidR="00B34E5B" w:rsidRPr="00B77437">
        <w:rPr>
          <w:lang w:val="en-GB"/>
        </w:rPr>
        <w:t xml:space="preserve">, </w:t>
      </w:r>
      <w:proofErr w:type="spellStart"/>
      <w:r w:rsidR="00515AD5" w:rsidRPr="00B77437">
        <w:rPr>
          <w:lang w:val="en-GB"/>
        </w:rPr>
        <w:t>ms</w:t>
      </w:r>
      <w:proofErr w:type="spellEnd"/>
      <w:r w:rsidR="00515AD5" w:rsidRPr="00B77437">
        <w:rPr>
          <w:lang w:val="en-GB"/>
        </w:rPr>
        <w:t>. Capp.Sist.</w:t>
      </w:r>
      <w:r w:rsidR="00B34E5B" w:rsidRPr="00B77437">
        <w:rPr>
          <w:lang w:val="en-GB"/>
        </w:rPr>
        <w:t xml:space="preserve">67, </w:t>
      </w:r>
      <w:r w:rsidR="0071184E" w:rsidRPr="00B77437">
        <w:rPr>
          <w:lang w:val="en-GB"/>
        </w:rPr>
        <w:t>fol. </w:t>
      </w:r>
      <w:r w:rsidR="00B34E5B" w:rsidRPr="00B77437">
        <w:rPr>
          <w:lang w:val="en-GB"/>
        </w:rPr>
        <w:t>5r</w:t>
      </w:r>
      <w:r w:rsidR="00515AD5" w:rsidRPr="00B77437">
        <w:rPr>
          <w:lang w:val="en-GB"/>
        </w:rPr>
        <w:t xml:space="preserve"> (</w:t>
      </w:r>
      <w:proofErr w:type="spellStart"/>
      <w:r w:rsidR="00515AD5" w:rsidRPr="00B77437">
        <w:rPr>
          <w:lang w:val="en-GB"/>
        </w:rPr>
        <w:t>détail</w:t>
      </w:r>
      <w:proofErr w:type="spellEnd"/>
      <w:r w:rsidR="00515AD5" w:rsidRPr="00B77437">
        <w:rPr>
          <w:lang w:val="en-GB"/>
        </w:rPr>
        <w:t>).</w:t>
      </w:r>
      <w:r w:rsidR="00B34E5B" w:rsidRPr="00B77437">
        <w:rPr>
          <w:lang w:val="en-GB"/>
        </w:rPr>
        <w:t xml:space="preserve"> </w:t>
      </w:r>
      <w:bookmarkEnd w:id="12"/>
      <w:r w:rsidR="0071184E" w:rsidRPr="00B77437">
        <w:rPr>
          <w:lang w:val="en-GB"/>
        </w:rPr>
        <w:t>© </w:t>
      </w:r>
      <w:proofErr w:type="spellStart"/>
      <w:r w:rsidR="005B2357" w:rsidRPr="00B77437">
        <w:rPr>
          <w:lang w:val="en-GB"/>
        </w:rPr>
        <w:t>Biblioteca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Apostolica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Vaticana</w:t>
      </w:r>
      <w:proofErr w:type="spellEnd"/>
      <w:r w:rsidR="00F20454" w:rsidRPr="00B77437">
        <w:rPr>
          <w:lang w:val="en-GB"/>
        </w:rPr>
        <w:t>, 2025</w:t>
      </w:r>
      <w:r w:rsidR="00B34E5B" w:rsidRPr="00B77437">
        <w:rPr>
          <w:lang w:val="en-GB"/>
        </w:rPr>
        <w:t>.</w:t>
      </w:r>
    </w:p>
    <w:p w14:paraId="209CF44B" w14:textId="5B339EC4" w:rsidR="00B34E5B" w:rsidRPr="00B77437" w:rsidRDefault="00C53F6F" w:rsidP="00C53F6F">
      <w:pPr>
        <w:rPr>
          <w:lang w:val="en-GB"/>
        </w:rPr>
      </w:pPr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657B53" w:rsidRPr="00B77437">
        <w:rPr>
          <w:lang w:val="en-GB"/>
        </w:rPr>
        <w:t>1</w:t>
      </w:r>
      <w:r w:rsidR="00C078C8" w:rsidRPr="00B77437">
        <w:rPr>
          <w:lang w:val="en-GB"/>
        </w:rPr>
        <w:t>6</w:t>
      </w:r>
      <w:r w:rsidR="0088494D" w:rsidRPr="00B77437">
        <w:rPr>
          <w:lang w:val="en-GB"/>
        </w:rPr>
        <w:t>.</w:t>
      </w:r>
      <w:r w:rsidR="00B34E5B" w:rsidRPr="00B77437">
        <w:rPr>
          <w:i/>
          <w:iCs/>
          <w:lang w:val="en-GB"/>
        </w:rPr>
        <w:t xml:space="preserve"> </w:t>
      </w:r>
      <w:bookmarkStart w:id="13" w:name="_Hlk182489475"/>
      <w:r w:rsidR="00B34E5B" w:rsidRPr="00B77437">
        <w:rPr>
          <w:i/>
          <w:iCs/>
          <w:lang w:val="en-GB"/>
        </w:rPr>
        <w:t xml:space="preserve">Officium ad </w:t>
      </w:r>
      <w:proofErr w:type="spellStart"/>
      <w:r w:rsidR="00B34E5B" w:rsidRPr="00B77437">
        <w:rPr>
          <w:i/>
          <w:iCs/>
          <w:lang w:val="en-GB"/>
        </w:rPr>
        <w:t>Tertiam</w:t>
      </w:r>
      <w:proofErr w:type="spellEnd"/>
      <w:r w:rsidR="00B34E5B" w:rsidRPr="00B77437">
        <w:rPr>
          <w:lang w:val="en-GB"/>
        </w:rPr>
        <w:t xml:space="preserve">, </w:t>
      </w:r>
      <w:proofErr w:type="spellStart"/>
      <w:r w:rsidR="00515AD5" w:rsidRPr="00B77437">
        <w:rPr>
          <w:lang w:val="en-GB"/>
        </w:rPr>
        <w:t>ms</w:t>
      </w:r>
      <w:proofErr w:type="spellEnd"/>
      <w:r w:rsidR="00515AD5" w:rsidRPr="00B77437">
        <w:rPr>
          <w:lang w:val="en-GB"/>
        </w:rPr>
        <w:t>. Capp.Sist.</w:t>
      </w:r>
      <w:r w:rsidR="00B34E5B" w:rsidRPr="00B77437">
        <w:rPr>
          <w:lang w:val="en-GB"/>
        </w:rPr>
        <w:t xml:space="preserve">67, </w:t>
      </w:r>
      <w:r w:rsidR="0071184E" w:rsidRPr="00B77437">
        <w:rPr>
          <w:lang w:val="en-GB"/>
        </w:rPr>
        <w:t>fol. </w:t>
      </w:r>
      <w:r w:rsidR="00B34E5B" w:rsidRPr="00B77437">
        <w:rPr>
          <w:lang w:val="en-GB"/>
        </w:rPr>
        <w:t>7v</w:t>
      </w:r>
      <w:r w:rsidR="00515AD5" w:rsidRPr="00B77437">
        <w:rPr>
          <w:lang w:val="en-GB"/>
        </w:rPr>
        <w:t xml:space="preserve"> (</w:t>
      </w:r>
      <w:proofErr w:type="spellStart"/>
      <w:r w:rsidR="00515AD5" w:rsidRPr="00B77437">
        <w:rPr>
          <w:lang w:val="en-GB"/>
        </w:rPr>
        <w:t>détail</w:t>
      </w:r>
      <w:proofErr w:type="spellEnd"/>
      <w:r w:rsidR="00515AD5" w:rsidRPr="00B77437">
        <w:rPr>
          <w:lang w:val="en-GB"/>
        </w:rPr>
        <w:t xml:space="preserve">). </w:t>
      </w:r>
      <w:bookmarkEnd w:id="13"/>
      <w:r w:rsidR="0071184E" w:rsidRPr="00B77437">
        <w:rPr>
          <w:lang w:val="en-GB"/>
        </w:rPr>
        <w:t>© </w:t>
      </w:r>
      <w:proofErr w:type="spellStart"/>
      <w:r w:rsidR="005B2357" w:rsidRPr="00B77437">
        <w:rPr>
          <w:lang w:val="en-GB"/>
        </w:rPr>
        <w:t>Biblioteca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Apostolica</w:t>
      </w:r>
      <w:proofErr w:type="spellEnd"/>
      <w:r w:rsidR="005B2357" w:rsidRPr="00B77437">
        <w:rPr>
          <w:lang w:val="en-GB"/>
        </w:rPr>
        <w:t xml:space="preserve"> </w:t>
      </w:r>
      <w:proofErr w:type="spellStart"/>
      <w:r w:rsidR="005B2357" w:rsidRPr="00B77437">
        <w:rPr>
          <w:lang w:val="en-GB"/>
        </w:rPr>
        <w:t>Vaticana</w:t>
      </w:r>
      <w:proofErr w:type="spellEnd"/>
      <w:r w:rsidR="00F20454" w:rsidRPr="00B77437">
        <w:rPr>
          <w:lang w:val="en-GB"/>
        </w:rPr>
        <w:t>, 2025</w:t>
      </w:r>
      <w:r w:rsidR="00B34E5B" w:rsidRPr="00B77437">
        <w:rPr>
          <w:lang w:val="en-GB"/>
        </w:rPr>
        <w:t>.</w:t>
      </w:r>
    </w:p>
    <w:p w14:paraId="405497B8" w14:textId="57EE3052" w:rsidR="00B34E5B" w:rsidRPr="00B77437" w:rsidRDefault="00C53F6F" w:rsidP="00C53F6F"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B34E5B" w:rsidRPr="00B77437">
        <w:rPr>
          <w:lang w:val="en-GB"/>
        </w:rPr>
        <w:t>1</w:t>
      </w:r>
      <w:r w:rsidR="00C078C8" w:rsidRPr="00B77437">
        <w:rPr>
          <w:lang w:val="en-GB"/>
        </w:rPr>
        <w:t>7</w:t>
      </w:r>
      <w:r w:rsidR="0088494D" w:rsidRPr="00B77437">
        <w:rPr>
          <w:lang w:val="en-GB"/>
        </w:rPr>
        <w:t>.</w:t>
      </w:r>
      <w:r w:rsidR="00B34E5B" w:rsidRPr="00B77437">
        <w:rPr>
          <w:i/>
          <w:iCs/>
          <w:lang w:val="en-GB"/>
        </w:rPr>
        <w:t xml:space="preserve"> </w:t>
      </w:r>
      <w:bookmarkStart w:id="14" w:name="_Hlk182489485"/>
      <w:r w:rsidR="00B34E5B" w:rsidRPr="00B77437">
        <w:rPr>
          <w:i/>
          <w:iCs/>
          <w:lang w:val="en-GB"/>
        </w:rPr>
        <w:t xml:space="preserve">Officium ad </w:t>
      </w:r>
      <w:proofErr w:type="spellStart"/>
      <w:r w:rsidR="00B34E5B" w:rsidRPr="00B77437">
        <w:rPr>
          <w:i/>
          <w:iCs/>
          <w:lang w:val="en-GB"/>
        </w:rPr>
        <w:t>Tertiam</w:t>
      </w:r>
      <w:proofErr w:type="spellEnd"/>
      <w:r w:rsidR="00B34E5B" w:rsidRPr="00B77437">
        <w:rPr>
          <w:lang w:val="en-GB"/>
        </w:rPr>
        <w:t xml:space="preserve">, </w:t>
      </w:r>
      <w:proofErr w:type="spellStart"/>
      <w:r w:rsidR="00515AD5" w:rsidRPr="00B77437">
        <w:rPr>
          <w:lang w:val="en-GB"/>
        </w:rPr>
        <w:t>ms</w:t>
      </w:r>
      <w:proofErr w:type="spellEnd"/>
      <w:r w:rsidR="00515AD5" w:rsidRPr="00B77437">
        <w:rPr>
          <w:lang w:val="en-GB"/>
        </w:rPr>
        <w:t>. Capp.Sist.</w:t>
      </w:r>
      <w:r w:rsidR="00B34E5B" w:rsidRPr="00B77437">
        <w:rPr>
          <w:lang w:val="en-GB"/>
        </w:rPr>
        <w:t xml:space="preserve">67, </w:t>
      </w:r>
      <w:r w:rsidR="0071184E" w:rsidRPr="00B77437">
        <w:rPr>
          <w:lang w:val="en-GB"/>
        </w:rPr>
        <w:t>fol. </w:t>
      </w:r>
      <w:r w:rsidR="00B34E5B" w:rsidRPr="00B77437">
        <w:rPr>
          <w:lang w:val="en-GB"/>
        </w:rPr>
        <w:t>6v</w:t>
      </w:r>
      <w:r w:rsidR="00515AD5" w:rsidRPr="00B77437">
        <w:rPr>
          <w:lang w:val="en-GB"/>
        </w:rPr>
        <w:t xml:space="preserve"> (</w:t>
      </w:r>
      <w:proofErr w:type="spellStart"/>
      <w:r w:rsidR="00515AD5" w:rsidRPr="00B77437">
        <w:rPr>
          <w:lang w:val="en-GB"/>
        </w:rPr>
        <w:t>détail</w:t>
      </w:r>
      <w:proofErr w:type="spellEnd"/>
      <w:r w:rsidR="00515AD5" w:rsidRPr="00B77437">
        <w:rPr>
          <w:lang w:val="en-GB"/>
        </w:rPr>
        <w:t xml:space="preserve">). </w:t>
      </w:r>
      <w:bookmarkEnd w:id="14"/>
      <w:r w:rsidR="0071184E" w:rsidRPr="00B77437">
        <w:t>© </w:t>
      </w:r>
      <w:proofErr w:type="spellStart"/>
      <w:r w:rsidR="005B2357" w:rsidRPr="00B77437">
        <w:t>Biblioteca</w:t>
      </w:r>
      <w:proofErr w:type="spellEnd"/>
      <w:r w:rsidR="005B2357" w:rsidRPr="00B77437">
        <w:t xml:space="preserve"> </w:t>
      </w:r>
      <w:proofErr w:type="spellStart"/>
      <w:r w:rsidR="005B2357" w:rsidRPr="00B77437">
        <w:t>Apostolica</w:t>
      </w:r>
      <w:proofErr w:type="spellEnd"/>
      <w:r w:rsidR="005B2357" w:rsidRPr="00B77437">
        <w:t xml:space="preserve"> </w:t>
      </w:r>
      <w:proofErr w:type="spellStart"/>
      <w:r w:rsidR="005B2357" w:rsidRPr="00B77437">
        <w:t>Vaticana</w:t>
      </w:r>
      <w:proofErr w:type="spellEnd"/>
      <w:r w:rsidR="00F20454" w:rsidRPr="00B77437">
        <w:t>, 2025</w:t>
      </w:r>
      <w:r w:rsidR="00B34E5B" w:rsidRPr="00B77437">
        <w:t>.</w:t>
      </w:r>
    </w:p>
    <w:p w14:paraId="084D49B6" w14:textId="6430FF09" w:rsidR="00B34E5B" w:rsidRPr="00B77437" w:rsidRDefault="00C53F6F" w:rsidP="00C53F6F">
      <w:r w:rsidRPr="00B77437">
        <w:lastRenderedPageBreak/>
        <w:t>Figure</w:t>
      </w:r>
      <w:r w:rsidR="0088494D" w:rsidRPr="00B77437">
        <w:t> </w:t>
      </w:r>
      <w:r w:rsidR="00B34E5B" w:rsidRPr="00B77437">
        <w:t>1</w:t>
      </w:r>
      <w:r w:rsidR="00C078C8" w:rsidRPr="00B77437">
        <w:t>8</w:t>
      </w:r>
      <w:r w:rsidR="0088494D" w:rsidRPr="00B77437">
        <w:t xml:space="preserve">. </w:t>
      </w:r>
      <w:bookmarkStart w:id="15" w:name="_Hlk182489499"/>
      <w:r w:rsidR="00B34E5B" w:rsidRPr="00B77437">
        <w:t xml:space="preserve">Vincent Raymond et </w:t>
      </w:r>
      <w:proofErr w:type="spellStart"/>
      <w:r w:rsidR="00B34E5B" w:rsidRPr="00B77437">
        <w:t>Apollonio</w:t>
      </w:r>
      <w:proofErr w:type="spellEnd"/>
      <w:r w:rsidR="00B34E5B" w:rsidRPr="00B77437">
        <w:t xml:space="preserve"> de’ </w:t>
      </w:r>
      <w:proofErr w:type="spellStart"/>
      <w:r w:rsidR="00B34E5B" w:rsidRPr="00B77437">
        <w:t>Bonfratelli</w:t>
      </w:r>
      <w:proofErr w:type="spellEnd"/>
      <w:r w:rsidR="00B34E5B" w:rsidRPr="00B77437">
        <w:t xml:space="preserve">, Lectionnaire, </w:t>
      </w:r>
      <w:r w:rsidR="00515AD5" w:rsidRPr="00B77437">
        <w:t xml:space="preserve">ms. </w:t>
      </w:r>
      <w:r w:rsidR="00B34E5B" w:rsidRPr="00B77437">
        <w:t>Capp</w:t>
      </w:r>
      <w:r w:rsidR="00515AD5" w:rsidRPr="00B77437">
        <w:t>.</w:t>
      </w:r>
      <w:r w:rsidR="00B34E5B" w:rsidRPr="00B77437">
        <w:t>Sist</w:t>
      </w:r>
      <w:r w:rsidR="00515AD5" w:rsidRPr="00B77437">
        <w:t>.</w:t>
      </w:r>
      <w:r w:rsidR="00B34E5B" w:rsidRPr="00B77437">
        <w:t>213, folio de titre</w:t>
      </w:r>
      <w:r w:rsidR="00E42EBB" w:rsidRPr="00B77437">
        <w:t>.</w:t>
      </w:r>
      <w:r w:rsidR="00B34E5B" w:rsidRPr="00B77437">
        <w:t xml:space="preserve"> </w:t>
      </w:r>
      <w:bookmarkEnd w:id="15"/>
      <w:r w:rsidR="0071184E" w:rsidRPr="00B77437">
        <w:t>© </w:t>
      </w:r>
      <w:proofErr w:type="spellStart"/>
      <w:r w:rsidR="005B2357" w:rsidRPr="00B77437">
        <w:t>Biblioteca</w:t>
      </w:r>
      <w:proofErr w:type="spellEnd"/>
      <w:r w:rsidR="005B2357" w:rsidRPr="00B77437">
        <w:t xml:space="preserve"> </w:t>
      </w:r>
      <w:proofErr w:type="spellStart"/>
      <w:r w:rsidR="005B2357" w:rsidRPr="00B77437">
        <w:t>Apostolica</w:t>
      </w:r>
      <w:proofErr w:type="spellEnd"/>
      <w:r w:rsidR="005B2357" w:rsidRPr="00B77437">
        <w:t xml:space="preserve"> </w:t>
      </w:r>
      <w:proofErr w:type="spellStart"/>
      <w:r w:rsidR="005B2357" w:rsidRPr="00B77437">
        <w:t>Vaticana</w:t>
      </w:r>
      <w:proofErr w:type="spellEnd"/>
      <w:r w:rsidR="00F20454" w:rsidRPr="00B77437">
        <w:t>, 2025</w:t>
      </w:r>
      <w:r w:rsidR="00B34E5B" w:rsidRPr="00B77437">
        <w:t>.</w:t>
      </w:r>
    </w:p>
    <w:p w14:paraId="181172C2" w14:textId="677C8CAD" w:rsidR="00B34E5B" w:rsidRPr="00B77437" w:rsidRDefault="00C53F6F" w:rsidP="00C53F6F">
      <w:r w:rsidRPr="00B77437">
        <w:t>Figure</w:t>
      </w:r>
      <w:r w:rsidR="0088494D" w:rsidRPr="00B77437">
        <w:t> </w:t>
      </w:r>
      <w:r w:rsidR="00C078C8" w:rsidRPr="00B77437">
        <w:t>19</w:t>
      </w:r>
      <w:r w:rsidR="0088494D" w:rsidRPr="00B77437">
        <w:t xml:space="preserve">. </w:t>
      </w:r>
      <w:bookmarkStart w:id="16" w:name="_Hlk182489507"/>
      <w:proofErr w:type="spellStart"/>
      <w:r w:rsidR="00B34E5B" w:rsidRPr="00B77437">
        <w:t>Prospero</w:t>
      </w:r>
      <w:proofErr w:type="spellEnd"/>
      <w:r w:rsidR="00B34E5B" w:rsidRPr="00B77437">
        <w:t xml:space="preserve"> Fontana et atelier, devise de Jules</w:t>
      </w:r>
      <w:r w:rsidR="00515AD5" w:rsidRPr="00B77437">
        <w:t> </w:t>
      </w:r>
      <w:r w:rsidR="00B34E5B" w:rsidRPr="00B77437">
        <w:t xml:space="preserve">III, portique de la </w:t>
      </w:r>
      <w:r w:rsidR="00515AD5" w:rsidRPr="00B77437">
        <w:t>v</w:t>
      </w:r>
      <w:r w:rsidR="00B34E5B" w:rsidRPr="00B77437">
        <w:t>illa Giulia</w:t>
      </w:r>
      <w:r w:rsidR="00515AD5" w:rsidRPr="00B77437">
        <w:t>.</w:t>
      </w:r>
      <w:r w:rsidR="00B34E5B" w:rsidRPr="00B77437">
        <w:t xml:space="preserve"> </w:t>
      </w:r>
      <w:bookmarkEnd w:id="16"/>
      <w:r w:rsidR="00FB79DF" w:rsidRPr="00B77437">
        <w:t xml:space="preserve">Photographie </w:t>
      </w:r>
      <w:r w:rsidR="0099253C" w:rsidRPr="00B77437">
        <w:t xml:space="preserve">Yvan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</w:p>
    <w:p w14:paraId="706C3352" w14:textId="6298E22B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0</w:t>
      </w:r>
      <w:r w:rsidR="0088494D" w:rsidRPr="00B77437">
        <w:t xml:space="preserve">. </w:t>
      </w:r>
      <w:bookmarkStart w:id="17" w:name="_Hlk182489516"/>
      <w:r w:rsidR="00B34E5B" w:rsidRPr="00B77437">
        <w:t xml:space="preserve">Vincent Raymond (attribué à), </w:t>
      </w:r>
      <w:r w:rsidR="00B34E5B" w:rsidRPr="00B77437">
        <w:rPr>
          <w:i/>
          <w:iCs/>
        </w:rPr>
        <w:t>Évangéliaire de Jules</w:t>
      </w:r>
      <w:r w:rsidR="00515AD5" w:rsidRPr="00B77437">
        <w:rPr>
          <w:i/>
          <w:iCs/>
        </w:rPr>
        <w:t> </w:t>
      </w:r>
      <w:r w:rsidR="00B34E5B" w:rsidRPr="00B77437">
        <w:rPr>
          <w:i/>
          <w:iCs/>
        </w:rPr>
        <w:t>III</w:t>
      </w:r>
      <w:r w:rsidR="00B34E5B" w:rsidRPr="00B77437">
        <w:t>, premier folio</w:t>
      </w:r>
      <w:r w:rsidR="00515AD5" w:rsidRPr="00B77437">
        <w:t>.</w:t>
      </w:r>
      <w:r w:rsidR="00B34E5B" w:rsidRPr="00B77437">
        <w:t xml:space="preserve"> </w:t>
      </w:r>
      <w:bookmarkEnd w:id="17"/>
      <w:r w:rsidR="0071184E" w:rsidRPr="00B77437">
        <w:t>© </w:t>
      </w:r>
      <w:r w:rsidR="00B34E5B" w:rsidRPr="00B77437">
        <w:t>Bibliothèque capitulaire de Tolède.</w:t>
      </w:r>
      <w:r w:rsidR="004547DD" w:rsidRPr="00B77437">
        <w:t xml:space="preserve"> </w:t>
      </w:r>
    </w:p>
    <w:p w14:paraId="01F9CF7F" w14:textId="35FDC7D7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1</w:t>
      </w:r>
      <w:r w:rsidR="0088494D" w:rsidRPr="00B77437">
        <w:t xml:space="preserve">. </w:t>
      </w:r>
      <w:bookmarkStart w:id="18" w:name="_Hlk182489523"/>
      <w:r w:rsidR="00B34E5B" w:rsidRPr="00B77437">
        <w:t xml:space="preserve">Missel du cardinal Girolamo </w:t>
      </w:r>
      <w:proofErr w:type="spellStart"/>
      <w:r w:rsidR="00B34E5B" w:rsidRPr="00B77437">
        <w:t>Dandini</w:t>
      </w:r>
      <w:proofErr w:type="spellEnd"/>
      <w:r w:rsidR="00B34E5B" w:rsidRPr="00B77437">
        <w:t>, premier folio</w:t>
      </w:r>
      <w:r w:rsidR="00515AD5" w:rsidRPr="00B77437">
        <w:t>.</w:t>
      </w:r>
      <w:r w:rsidR="00B34E5B" w:rsidRPr="00B77437">
        <w:t xml:space="preserve"> </w:t>
      </w:r>
      <w:bookmarkEnd w:id="18"/>
      <w:r w:rsidR="0071184E" w:rsidRPr="00B77437">
        <w:t>© </w:t>
      </w:r>
      <w:r w:rsidR="00B34E5B" w:rsidRPr="00B77437">
        <w:t>Bibliothèque capitulaire de Tolède.</w:t>
      </w:r>
    </w:p>
    <w:p w14:paraId="6799F49B" w14:textId="63DDE61C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2</w:t>
      </w:r>
      <w:r w:rsidR="0088494D" w:rsidRPr="00B77437">
        <w:t xml:space="preserve">. </w:t>
      </w:r>
      <w:bookmarkStart w:id="19" w:name="_Hlk182489540"/>
      <w:r w:rsidR="00B34E5B" w:rsidRPr="00B77437">
        <w:t>Vignette de titre pour Antonio Massa,</w:t>
      </w:r>
      <w:r w:rsidR="00B34E5B" w:rsidRPr="00B77437">
        <w:rPr>
          <w:i/>
          <w:iCs/>
        </w:rPr>
        <w:t xml:space="preserve"> De </w:t>
      </w:r>
      <w:proofErr w:type="spellStart"/>
      <w:r w:rsidR="00B34E5B" w:rsidRPr="00B77437">
        <w:rPr>
          <w:i/>
          <w:iCs/>
        </w:rPr>
        <w:t>exercitatione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iurisperitorum</w:t>
      </w:r>
      <w:proofErr w:type="spellEnd"/>
      <w:r w:rsidR="00B34E5B" w:rsidRPr="00B77437">
        <w:t>, Rome, 1550</w:t>
      </w:r>
      <w:r w:rsidR="001D0177" w:rsidRPr="00B77437">
        <w:t xml:space="preserve">. </w:t>
      </w:r>
      <w:r w:rsidR="0000321F" w:rsidRPr="00B77437">
        <w:t>Gallica.bnf.fr/BNF</w:t>
      </w:r>
      <w:r w:rsidR="001D0177" w:rsidRPr="00B77437">
        <w:t>, 8-J-2363</w:t>
      </w:r>
      <w:r w:rsidR="00515AD5" w:rsidRPr="00B77437">
        <w:t>.</w:t>
      </w:r>
      <w:r w:rsidR="00B34E5B" w:rsidRPr="00B77437">
        <w:t xml:space="preserve"> </w:t>
      </w:r>
      <w:bookmarkEnd w:id="19"/>
    </w:p>
    <w:p w14:paraId="1849C45E" w14:textId="525B253B" w:rsidR="00B34E5B" w:rsidRPr="00B77437" w:rsidRDefault="00C53F6F" w:rsidP="007B0F21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3</w:t>
      </w:r>
      <w:r w:rsidR="0088494D" w:rsidRPr="00B77437">
        <w:t xml:space="preserve">. </w:t>
      </w:r>
      <w:bookmarkStart w:id="20" w:name="_Hlk182489547"/>
      <w:r w:rsidR="00B34E5B" w:rsidRPr="00B77437">
        <w:t xml:space="preserve">Vignette de titre pour Giovanni Girolamo Albani, </w:t>
      </w:r>
      <w:proofErr w:type="spellStart"/>
      <w:r w:rsidR="00B34E5B" w:rsidRPr="00B77437">
        <w:rPr>
          <w:i/>
          <w:iCs/>
        </w:rPr>
        <w:t>Erudita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atque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luculenta</w:t>
      </w:r>
      <w:proofErr w:type="spellEnd"/>
      <w:r w:rsidR="00B34E5B" w:rsidRPr="00B77437">
        <w:rPr>
          <w:i/>
          <w:iCs/>
        </w:rPr>
        <w:t xml:space="preserve"> disputatio, </w:t>
      </w:r>
      <w:r w:rsidR="00B34E5B" w:rsidRPr="00B77437">
        <w:t>Rome, 1553</w:t>
      </w:r>
      <w:bookmarkEnd w:id="20"/>
      <w:r w:rsidR="007B0F21" w:rsidRPr="00B77437">
        <w:t xml:space="preserve">. </w:t>
      </w:r>
      <w:bookmarkStart w:id="21" w:name="_Hlk192770417"/>
      <w:proofErr w:type="spellStart"/>
      <w:r w:rsidR="007B0F21" w:rsidRPr="00B77437">
        <w:t>Biblioteca</w:t>
      </w:r>
      <w:proofErr w:type="spellEnd"/>
      <w:r w:rsidR="007B0F21" w:rsidRPr="00B77437">
        <w:t xml:space="preserve"> General </w:t>
      </w:r>
      <w:proofErr w:type="spellStart"/>
      <w:r w:rsidR="007B0F21" w:rsidRPr="00B77437">
        <w:t>Histórica</w:t>
      </w:r>
      <w:proofErr w:type="spellEnd"/>
      <w:r w:rsidR="007B0F21" w:rsidRPr="00B77437">
        <w:t xml:space="preserve"> de la </w:t>
      </w:r>
      <w:proofErr w:type="spellStart"/>
      <w:r w:rsidR="007B0F21" w:rsidRPr="00B77437">
        <w:t>Universidad</w:t>
      </w:r>
      <w:proofErr w:type="spellEnd"/>
      <w:r w:rsidR="007B0F21" w:rsidRPr="00B77437">
        <w:t xml:space="preserve"> de Salamanca (Espagne)</w:t>
      </w:r>
      <w:bookmarkEnd w:id="21"/>
      <w:r w:rsidR="007B0F21" w:rsidRPr="00B77437">
        <w:t>.</w:t>
      </w:r>
    </w:p>
    <w:p w14:paraId="60FEFD66" w14:textId="383C9352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4</w:t>
      </w:r>
      <w:r w:rsidR="0088494D" w:rsidRPr="00B77437">
        <w:t xml:space="preserve">. </w:t>
      </w:r>
      <w:bookmarkStart w:id="22" w:name="_Hlk182489555"/>
      <w:r w:rsidR="00B34E5B" w:rsidRPr="00B77437">
        <w:t xml:space="preserve">Vignette de titre pour Giovanni Battista </w:t>
      </w:r>
      <w:proofErr w:type="spellStart"/>
      <w:r w:rsidR="00B34E5B" w:rsidRPr="00B77437">
        <w:t>Poiana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De </w:t>
      </w:r>
      <w:proofErr w:type="spellStart"/>
      <w:r w:rsidR="00B34E5B" w:rsidRPr="00B77437">
        <w:rPr>
          <w:i/>
          <w:iCs/>
        </w:rPr>
        <w:t>iobileo</w:t>
      </w:r>
      <w:proofErr w:type="spellEnd"/>
      <w:r w:rsidR="00B34E5B" w:rsidRPr="00B77437">
        <w:rPr>
          <w:i/>
          <w:iCs/>
        </w:rPr>
        <w:t xml:space="preserve"> et </w:t>
      </w:r>
      <w:proofErr w:type="spellStart"/>
      <w:r w:rsidR="00B34E5B" w:rsidRPr="00B77437">
        <w:rPr>
          <w:i/>
          <w:iCs/>
        </w:rPr>
        <w:t>indulgentiis</w:t>
      </w:r>
      <w:proofErr w:type="spellEnd"/>
      <w:r w:rsidR="00B34E5B" w:rsidRPr="00B77437">
        <w:t>, Rome, 1550</w:t>
      </w:r>
      <w:r w:rsidR="00EB3CA7" w:rsidRPr="00B77437">
        <w:t>.</w:t>
      </w:r>
      <w:r w:rsidR="00B34E5B" w:rsidRPr="00B77437">
        <w:t xml:space="preserve"> </w:t>
      </w:r>
      <w:bookmarkEnd w:id="22"/>
      <w:r w:rsidR="005B71A6" w:rsidRPr="00B77437">
        <w:t xml:space="preserve">Su </w:t>
      </w:r>
      <w:proofErr w:type="spellStart"/>
      <w:r w:rsidR="005B71A6" w:rsidRPr="00B77437">
        <w:t>concessione</w:t>
      </w:r>
      <w:proofErr w:type="spellEnd"/>
      <w:r w:rsidR="005B71A6" w:rsidRPr="00B77437">
        <w:t xml:space="preserve"> </w:t>
      </w:r>
      <w:proofErr w:type="spellStart"/>
      <w:r w:rsidR="005B71A6" w:rsidRPr="00B77437">
        <w:t>della</w:t>
      </w:r>
      <w:proofErr w:type="spellEnd"/>
      <w:r w:rsidR="005B71A6" w:rsidRPr="00B77437">
        <w:t xml:space="preserve"> </w:t>
      </w:r>
      <w:proofErr w:type="spellStart"/>
      <w:r w:rsidR="005B71A6" w:rsidRPr="00B77437">
        <w:t>Biblioteca</w:t>
      </w:r>
      <w:proofErr w:type="spellEnd"/>
      <w:r w:rsidR="005B71A6" w:rsidRPr="00B77437">
        <w:t xml:space="preserve"> </w:t>
      </w:r>
      <w:proofErr w:type="spellStart"/>
      <w:r w:rsidR="005B71A6" w:rsidRPr="00B77437">
        <w:t>Casanatense</w:t>
      </w:r>
      <w:proofErr w:type="spellEnd"/>
      <w:r w:rsidR="005B71A6" w:rsidRPr="00B77437">
        <w:t>, Rom</w:t>
      </w:r>
      <w:r w:rsidR="001D0177" w:rsidRPr="00B77437">
        <w:t>e</w:t>
      </w:r>
      <w:r w:rsidR="005B71A6" w:rsidRPr="00B77437">
        <w:t xml:space="preserve">, </w:t>
      </w:r>
      <w:proofErr w:type="spellStart"/>
      <w:r w:rsidR="005B71A6" w:rsidRPr="00B77437">
        <w:t>MiC</w:t>
      </w:r>
      <w:proofErr w:type="spellEnd"/>
      <w:r w:rsidR="005B71A6" w:rsidRPr="00B77437">
        <w:t xml:space="preserve">. </w:t>
      </w:r>
      <w:r w:rsidR="002F1398" w:rsidRPr="00B77437">
        <w:t xml:space="preserve">Photographie </w:t>
      </w:r>
      <w:r w:rsidR="0099253C" w:rsidRPr="00B77437">
        <w:t xml:space="preserve">Yvan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  <w:r w:rsidR="00CE28FA" w:rsidRPr="00B77437">
        <w:t xml:space="preserve"> </w:t>
      </w:r>
    </w:p>
    <w:p w14:paraId="314C1530" w14:textId="3889D6F3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5</w:t>
      </w:r>
      <w:r w:rsidR="0088494D" w:rsidRPr="00B77437">
        <w:t xml:space="preserve">. </w:t>
      </w:r>
      <w:bookmarkStart w:id="23" w:name="_Hlk182489564"/>
      <w:r w:rsidR="00B34E5B" w:rsidRPr="00B77437">
        <w:t xml:space="preserve">Vignette de titre pour les </w:t>
      </w:r>
      <w:proofErr w:type="spellStart"/>
      <w:r w:rsidR="00B34E5B" w:rsidRPr="00B77437">
        <w:rPr>
          <w:i/>
          <w:iCs/>
        </w:rPr>
        <w:t>Regulae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tres</w:t>
      </w:r>
      <w:proofErr w:type="spellEnd"/>
      <w:r w:rsidR="00B34E5B" w:rsidRPr="00B77437">
        <w:rPr>
          <w:i/>
          <w:iCs/>
        </w:rPr>
        <w:t xml:space="preserve"> S. D. N. D. </w:t>
      </w:r>
      <w:proofErr w:type="spellStart"/>
      <w:r w:rsidR="00B34E5B" w:rsidRPr="00B77437">
        <w:rPr>
          <w:i/>
          <w:iCs/>
        </w:rPr>
        <w:t>Iulii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diuina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prouidentia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Papae</w:t>
      </w:r>
      <w:proofErr w:type="spellEnd"/>
      <w:r w:rsidR="00B34E5B" w:rsidRPr="00B77437">
        <w:rPr>
          <w:i/>
          <w:iCs/>
        </w:rPr>
        <w:t xml:space="preserve">. III, </w:t>
      </w:r>
      <w:r w:rsidR="00B34E5B" w:rsidRPr="00B77437">
        <w:t>Rome</w:t>
      </w:r>
      <w:r w:rsidR="00E42EBB" w:rsidRPr="00B77437">
        <w:t>,</w:t>
      </w:r>
      <w:r w:rsidR="00B34E5B" w:rsidRPr="00B77437">
        <w:t xml:space="preserve"> 1550</w:t>
      </w:r>
      <w:bookmarkEnd w:id="23"/>
      <w:r w:rsidR="00FB79DF" w:rsidRPr="00B77437">
        <w:t>.</w:t>
      </w:r>
      <w:r w:rsidR="00C4584B" w:rsidRPr="00B77437">
        <w:t xml:space="preserve"> </w:t>
      </w:r>
      <w:proofErr w:type="spellStart"/>
      <w:r w:rsidR="00C4584B" w:rsidRPr="00B77437">
        <w:t>Biblioteca</w:t>
      </w:r>
      <w:proofErr w:type="spellEnd"/>
      <w:r w:rsidR="00C4584B" w:rsidRPr="00B77437">
        <w:t xml:space="preserve"> Nazionale Centrale </w:t>
      </w:r>
      <w:r w:rsidR="00296AC6" w:rsidRPr="00B77437">
        <w:t>« </w:t>
      </w:r>
      <w:r w:rsidR="00C4584B" w:rsidRPr="00B77437">
        <w:t>Vittorio Emanuele II</w:t>
      </w:r>
      <w:r w:rsidR="00296AC6" w:rsidRPr="00B77437">
        <w:t> »</w:t>
      </w:r>
      <w:r w:rsidR="00C4584B" w:rsidRPr="00B77437">
        <w:t xml:space="preserve"> di Roma. </w:t>
      </w:r>
    </w:p>
    <w:p w14:paraId="0E4459A8" w14:textId="03203A3A" w:rsidR="00C4584B" w:rsidRPr="00B77437" w:rsidRDefault="00C53F6F" w:rsidP="00C4584B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6</w:t>
      </w:r>
      <w:r w:rsidR="0088494D" w:rsidRPr="00B77437">
        <w:t xml:space="preserve">. </w:t>
      </w:r>
      <w:bookmarkStart w:id="24" w:name="_Hlk182489572"/>
      <w:r w:rsidR="00B34E5B" w:rsidRPr="00B77437">
        <w:t xml:space="preserve">Vignette de titre pour </w:t>
      </w:r>
      <w:proofErr w:type="spellStart"/>
      <w:r w:rsidR="00B34E5B" w:rsidRPr="00B77437">
        <w:t>Silvestro</w:t>
      </w:r>
      <w:proofErr w:type="spellEnd"/>
      <w:r w:rsidR="00B34E5B" w:rsidRPr="00B77437">
        <w:t xml:space="preserve"> </w:t>
      </w:r>
      <w:proofErr w:type="spellStart"/>
      <w:r w:rsidR="00B34E5B" w:rsidRPr="00B77437">
        <w:t>Sigonio</w:t>
      </w:r>
      <w:proofErr w:type="spellEnd"/>
      <w:r w:rsidR="00B34E5B" w:rsidRPr="00B77437">
        <w:t>,</w:t>
      </w:r>
      <w:r w:rsidR="00B34E5B" w:rsidRPr="00B77437">
        <w:rPr>
          <w:i/>
          <w:iCs/>
        </w:rPr>
        <w:t xml:space="preserve"> De </w:t>
      </w:r>
      <w:proofErr w:type="spellStart"/>
      <w:r w:rsidR="00B34E5B" w:rsidRPr="00B77437">
        <w:rPr>
          <w:i/>
          <w:iCs/>
        </w:rPr>
        <w:t>concordia</w:t>
      </w:r>
      <w:proofErr w:type="spellEnd"/>
      <w:r w:rsidR="00B34E5B" w:rsidRPr="00B77437">
        <w:rPr>
          <w:i/>
          <w:iCs/>
        </w:rPr>
        <w:t xml:space="preserve"> servanda,</w:t>
      </w:r>
      <w:r w:rsidR="00B34E5B" w:rsidRPr="00B77437">
        <w:t xml:space="preserve"> Rome, 1550</w:t>
      </w:r>
      <w:r w:rsidR="00FB79DF" w:rsidRPr="00B77437">
        <w:t>.</w:t>
      </w:r>
      <w:r w:rsidR="00B34E5B" w:rsidRPr="00B77437">
        <w:t xml:space="preserve"> </w:t>
      </w:r>
      <w:bookmarkEnd w:id="24"/>
      <w:proofErr w:type="spellStart"/>
      <w:r w:rsidR="00C4584B" w:rsidRPr="00B77437">
        <w:t>Biblioteca</w:t>
      </w:r>
      <w:proofErr w:type="spellEnd"/>
      <w:r w:rsidR="00C4584B" w:rsidRPr="00B77437">
        <w:t xml:space="preserve"> Nazionale Centrale </w:t>
      </w:r>
      <w:r w:rsidR="00296AC6" w:rsidRPr="00B77437">
        <w:t>« </w:t>
      </w:r>
      <w:r w:rsidR="00C4584B" w:rsidRPr="00B77437">
        <w:t>Vittorio Emanuele II</w:t>
      </w:r>
      <w:r w:rsidR="00296AC6" w:rsidRPr="00B77437">
        <w:t> »</w:t>
      </w:r>
      <w:r w:rsidR="00C4584B" w:rsidRPr="00B77437">
        <w:t xml:space="preserve"> di Roma. </w:t>
      </w:r>
    </w:p>
    <w:p w14:paraId="72483F1D" w14:textId="2426874D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7</w:t>
      </w:r>
      <w:r w:rsidR="0088494D" w:rsidRPr="00B77437">
        <w:t xml:space="preserve">. </w:t>
      </w:r>
      <w:bookmarkStart w:id="25" w:name="_Hlk182489579"/>
      <w:r w:rsidR="00B34E5B" w:rsidRPr="00B77437">
        <w:t xml:space="preserve">Vignette de titre pour </w:t>
      </w:r>
      <w:r w:rsidR="00B34E5B" w:rsidRPr="00B77437">
        <w:rPr>
          <w:i/>
          <w:iCs/>
        </w:rPr>
        <w:t xml:space="preserve">Contra </w:t>
      </w:r>
      <w:proofErr w:type="spellStart"/>
      <w:r w:rsidR="00B34E5B" w:rsidRPr="00B77437">
        <w:rPr>
          <w:i/>
          <w:iCs/>
        </w:rPr>
        <w:t>hebreos</w:t>
      </w:r>
      <w:proofErr w:type="spellEnd"/>
      <w:r w:rsidR="00B34E5B" w:rsidRPr="00B77437">
        <w:t>…, Rome, 1554</w:t>
      </w:r>
      <w:r w:rsidR="00FB79DF" w:rsidRPr="00B77437">
        <w:t>.</w:t>
      </w:r>
      <w:r w:rsidR="00B34E5B" w:rsidRPr="00B77437">
        <w:t xml:space="preserve"> </w:t>
      </w:r>
      <w:r w:rsidR="005B71A6" w:rsidRPr="00B77437">
        <w:t xml:space="preserve">Su </w:t>
      </w:r>
      <w:proofErr w:type="spellStart"/>
      <w:r w:rsidR="005B71A6" w:rsidRPr="00B77437">
        <w:t>concessione</w:t>
      </w:r>
      <w:proofErr w:type="spellEnd"/>
      <w:r w:rsidR="005B71A6" w:rsidRPr="00B77437">
        <w:t xml:space="preserve"> </w:t>
      </w:r>
      <w:proofErr w:type="spellStart"/>
      <w:r w:rsidR="005B71A6" w:rsidRPr="00B77437">
        <w:t>della</w:t>
      </w:r>
      <w:proofErr w:type="spellEnd"/>
      <w:r w:rsidR="005B71A6" w:rsidRPr="00B77437">
        <w:t xml:space="preserve"> </w:t>
      </w:r>
      <w:proofErr w:type="spellStart"/>
      <w:r w:rsidR="005B71A6" w:rsidRPr="00B77437">
        <w:t>Biblioteca</w:t>
      </w:r>
      <w:proofErr w:type="spellEnd"/>
      <w:r w:rsidR="005B71A6" w:rsidRPr="00B77437">
        <w:t xml:space="preserve"> </w:t>
      </w:r>
      <w:proofErr w:type="spellStart"/>
      <w:r w:rsidR="005B71A6" w:rsidRPr="00B77437">
        <w:t>Casanatense</w:t>
      </w:r>
      <w:proofErr w:type="spellEnd"/>
      <w:r w:rsidR="005B71A6" w:rsidRPr="00B77437">
        <w:t xml:space="preserve">, Roma, </w:t>
      </w:r>
      <w:proofErr w:type="spellStart"/>
      <w:r w:rsidR="005B71A6" w:rsidRPr="00B77437">
        <w:t>MiC</w:t>
      </w:r>
      <w:proofErr w:type="spellEnd"/>
      <w:r w:rsidR="00E42EBB" w:rsidRPr="00B77437">
        <w:t>.</w:t>
      </w:r>
      <w:r w:rsidR="00B34E5B" w:rsidRPr="00B77437">
        <w:t xml:space="preserve"> </w:t>
      </w:r>
      <w:bookmarkEnd w:id="25"/>
      <w:r w:rsidR="002F1398" w:rsidRPr="00B77437">
        <w:t xml:space="preserve">Photographie </w:t>
      </w:r>
      <w:r w:rsidR="0099253C" w:rsidRPr="00B77437">
        <w:t xml:space="preserve">Yvan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</w:p>
    <w:p w14:paraId="58AA3837" w14:textId="1E14DDBB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2</w:t>
      </w:r>
      <w:r w:rsidR="00C078C8" w:rsidRPr="00B77437">
        <w:t>8</w:t>
      </w:r>
      <w:r w:rsidR="0088494D" w:rsidRPr="00B77437">
        <w:t xml:space="preserve">. </w:t>
      </w:r>
      <w:bookmarkStart w:id="26" w:name="_Hlk182489587"/>
      <w:r w:rsidR="00B34E5B" w:rsidRPr="00B77437">
        <w:t>Vignette pour le privilège du commentaire d’</w:t>
      </w:r>
      <w:proofErr w:type="spellStart"/>
      <w:r w:rsidR="00B34E5B" w:rsidRPr="00B77437">
        <w:t>Eustathius</w:t>
      </w:r>
      <w:proofErr w:type="spellEnd"/>
      <w:r w:rsidR="00B34E5B" w:rsidRPr="00B77437">
        <w:t xml:space="preserve"> sur l’</w:t>
      </w:r>
      <w:r w:rsidR="00B34E5B" w:rsidRPr="00B77437">
        <w:rPr>
          <w:i/>
          <w:iCs/>
        </w:rPr>
        <w:t xml:space="preserve">Iliade, </w:t>
      </w:r>
      <w:r w:rsidR="00B34E5B" w:rsidRPr="00B77437">
        <w:t>vol.</w:t>
      </w:r>
      <w:r w:rsidR="0099253C" w:rsidRPr="00B77437">
        <w:t> </w:t>
      </w:r>
      <w:r w:rsidR="00B34E5B" w:rsidRPr="00B77437">
        <w:t>IV, Rome, 1550</w:t>
      </w:r>
      <w:r w:rsidR="002F1398" w:rsidRPr="00B77437">
        <w:t>.</w:t>
      </w:r>
      <w:bookmarkEnd w:id="26"/>
      <w:r w:rsidR="00924D94" w:rsidRPr="00B77437">
        <w:t xml:space="preserve"> Bibliothèque Sainte-Geneviève,</w:t>
      </w:r>
      <w:bookmarkStart w:id="27" w:name="_Hlk192770512"/>
      <w:r w:rsidR="00924D94" w:rsidRPr="00B77437">
        <w:t xml:space="preserve"> FOL Y 7 INV 11 RES</w:t>
      </w:r>
      <w:bookmarkEnd w:id="27"/>
      <w:r w:rsidR="00924D94" w:rsidRPr="00B77437">
        <w:t>.</w:t>
      </w:r>
    </w:p>
    <w:p w14:paraId="153B796A" w14:textId="54D1052E" w:rsidR="00B34E5B" w:rsidRPr="00B77437" w:rsidRDefault="00C53F6F" w:rsidP="00C53F6F">
      <w:r w:rsidRPr="00B77437">
        <w:t>Figure</w:t>
      </w:r>
      <w:r w:rsidR="0088494D" w:rsidRPr="00B77437">
        <w:t> </w:t>
      </w:r>
      <w:r w:rsidR="00C078C8" w:rsidRPr="00B77437">
        <w:t>29</w:t>
      </w:r>
      <w:r w:rsidR="0088494D" w:rsidRPr="00B77437">
        <w:t xml:space="preserve">. </w:t>
      </w:r>
      <w:bookmarkStart w:id="28" w:name="_Hlk182489594"/>
      <w:r w:rsidR="00B34E5B" w:rsidRPr="00B77437">
        <w:t xml:space="preserve">Vignette de titre pour </w:t>
      </w:r>
      <w:proofErr w:type="spellStart"/>
      <w:r w:rsidR="00B34E5B" w:rsidRPr="00B77437">
        <w:t>Uberto</w:t>
      </w:r>
      <w:proofErr w:type="spellEnd"/>
      <w:r w:rsidR="00B34E5B" w:rsidRPr="00B77437">
        <w:t xml:space="preserve"> </w:t>
      </w:r>
      <w:proofErr w:type="spellStart"/>
      <w:r w:rsidR="00B34E5B" w:rsidRPr="00B77437">
        <w:t>Foglietta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In </w:t>
      </w:r>
      <w:proofErr w:type="spellStart"/>
      <w:r w:rsidR="00B34E5B" w:rsidRPr="00B77437">
        <w:rPr>
          <w:i/>
          <w:iCs/>
        </w:rPr>
        <w:t>festo</w:t>
      </w:r>
      <w:proofErr w:type="spellEnd"/>
      <w:r w:rsidR="00B34E5B" w:rsidRPr="00B77437">
        <w:rPr>
          <w:i/>
          <w:iCs/>
        </w:rPr>
        <w:t xml:space="preserve"> omnium </w:t>
      </w:r>
      <w:proofErr w:type="spellStart"/>
      <w:r w:rsidR="00B34E5B" w:rsidRPr="00B77437">
        <w:rPr>
          <w:i/>
          <w:iCs/>
        </w:rPr>
        <w:t>Beatorum</w:t>
      </w:r>
      <w:proofErr w:type="spellEnd"/>
      <w:r w:rsidR="00B34E5B" w:rsidRPr="00B77437">
        <w:rPr>
          <w:i/>
          <w:iCs/>
        </w:rPr>
        <w:t xml:space="preserve">, </w:t>
      </w:r>
      <w:r w:rsidR="00B34E5B" w:rsidRPr="00B77437">
        <w:t>Rome, 1553</w:t>
      </w:r>
      <w:r w:rsidR="0023312E" w:rsidRPr="00B77437">
        <w:t>.</w:t>
      </w:r>
      <w:r w:rsidR="00B34E5B" w:rsidRPr="00B77437">
        <w:t xml:space="preserve"> </w:t>
      </w:r>
      <w:r w:rsidR="00E83092" w:rsidRPr="00B77437">
        <w:t>Université de Turin</w:t>
      </w:r>
      <w:r w:rsidR="00E42EBB" w:rsidRPr="00B77437">
        <w:t>.</w:t>
      </w:r>
      <w:r w:rsidR="00B34E5B" w:rsidRPr="00B77437">
        <w:t xml:space="preserve"> </w:t>
      </w:r>
      <w:bookmarkEnd w:id="28"/>
    </w:p>
    <w:p w14:paraId="6700870B" w14:textId="06B11EF9" w:rsidR="00C4584B" w:rsidRPr="00B77437" w:rsidRDefault="00C53F6F" w:rsidP="00C4584B">
      <w:r w:rsidRPr="00B77437">
        <w:t>Figure</w:t>
      </w:r>
      <w:r w:rsidR="0088494D" w:rsidRPr="00B77437">
        <w:t> </w:t>
      </w:r>
      <w:r w:rsidR="00657B53" w:rsidRPr="00B77437">
        <w:t>3</w:t>
      </w:r>
      <w:r w:rsidR="00C078C8" w:rsidRPr="00B77437">
        <w:t>0</w:t>
      </w:r>
      <w:r w:rsidR="0088494D" w:rsidRPr="00B77437">
        <w:t xml:space="preserve">. </w:t>
      </w:r>
      <w:bookmarkStart w:id="29" w:name="_Hlk182489602"/>
      <w:r w:rsidR="00B34E5B" w:rsidRPr="00B77437">
        <w:t xml:space="preserve">Vignette de titre pour les </w:t>
      </w:r>
      <w:proofErr w:type="spellStart"/>
      <w:r w:rsidR="00B34E5B" w:rsidRPr="00B77437">
        <w:rPr>
          <w:i/>
          <w:iCs/>
        </w:rPr>
        <w:t>Novae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regvlae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cancellariae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apostolicae</w:t>
      </w:r>
      <w:proofErr w:type="spellEnd"/>
      <w:r w:rsidR="00B34E5B" w:rsidRPr="00B77437">
        <w:rPr>
          <w:i/>
          <w:iCs/>
        </w:rPr>
        <w:t xml:space="preserve">, </w:t>
      </w:r>
      <w:r w:rsidR="00B34E5B" w:rsidRPr="00B77437">
        <w:t>Rome, 1552</w:t>
      </w:r>
      <w:r w:rsidR="0023312E" w:rsidRPr="00B77437">
        <w:t>.</w:t>
      </w:r>
      <w:r w:rsidR="00B34E5B" w:rsidRPr="00B77437">
        <w:t xml:space="preserve"> </w:t>
      </w:r>
      <w:bookmarkEnd w:id="29"/>
      <w:proofErr w:type="spellStart"/>
      <w:r w:rsidR="00C4584B" w:rsidRPr="00B77437">
        <w:t>Biblioteca</w:t>
      </w:r>
      <w:proofErr w:type="spellEnd"/>
      <w:r w:rsidR="00C4584B" w:rsidRPr="00B77437">
        <w:t xml:space="preserve"> Nazionale Centrale </w:t>
      </w:r>
      <w:r w:rsidR="00296AC6" w:rsidRPr="00B77437">
        <w:t>« </w:t>
      </w:r>
      <w:r w:rsidR="00C4584B" w:rsidRPr="00B77437">
        <w:t>Vittorio Emanuele II</w:t>
      </w:r>
      <w:r w:rsidR="00296AC6" w:rsidRPr="00B77437">
        <w:t> »</w:t>
      </w:r>
      <w:r w:rsidR="00C4584B" w:rsidRPr="00B77437">
        <w:t xml:space="preserve"> di Roma. </w:t>
      </w:r>
    </w:p>
    <w:p w14:paraId="7D33C3E9" w14:textId="4D0A5E42" w:rsidR="00A30334" w:rsidRPr="00B77437" w:rsidRDefault="00C53F6F" w:rsidP="0023312E">
      <w:r w:rsidRPr="00B77437">
        <w:t>Figure</w:t>
      </w:r>
      <w:r w:rsidR="0088494D" w:rsidRPr="00B77437">
        <w:t> </w:t>
      </w:r>
      <w:r w:rsidR="00657B53" w:rsidRPr="00B77437">
        <w:t>3</w:t>
      </w:r>
      <w:r w:rsidR="00C078C8" w:rsidRPr="00B77437">
        <w:t>1</w:t>
      </w:r>
      <w:r w:rsidR="0088494D" w:rsidRPr="00B77437">
        <w:t xml:space="preserve">. </w:t>
      </w:r>
      <w:bookmarkStart w:id="30" w:name="_Hlk182489611"/>
      <w:r w:rsidR="00B34E5B" w:rsidRPr="00B77437">
        <w:t xml:space="preserve">Lettrine pour Ambrosio </w:t>
      </w:r>
      <w:proofErr w:type="spellStart"/>
      <w:r w:rsidR="00B34E5B" w:rsidRPr="00B77437">
        <w:t>Catharino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Enarrationes</w:t>
      </w:r>
      <w:proofErr w:type="spellEnd"/>
      <w:r w:rsidR="00B34E5B" w:rsidRPr="00B77437">
        <w:rPr>
          <w:i/>
          <w:iCs/>
        </w:rPr>
        <w:t xml:space="preserve"> in quinque </w:t>
      </w:r>
      <w:proofErr w:type="spellStart"/>
      <w:r w:rsidR="00B34E5B" w:rsidRPr="00B77437">
        <w:rPr>
          <w:i/>
          <w:iCs/>
        </w:rPr>
        <w:t>priora</w:t>
      </w:r>
      <w:proofErr w:type="spellEnd"/>
      <w:r w:rsidR="00B34E5B" w:rsidRPr="00B77437">
        <w:rPr>
          <w:i/>
          <w:iCs/>
        </w:rPr>
        <w:t xml:space="preserve"> capita </w:t>
      </w:r>
      <w:proofErr w:type="spellStart"/>
      <w:r w:rsidR="00B34E5B" w:rsidRPr="00B77437">
        <w:rPr>
          <w:i/>
          <w:iCs/>
        </w:rPr>
        <w:t>libri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geneseos</w:t>
      </w:r>
      <w:proofErr w:type="spellEnd"/>
      <w:r w:rsidR="00B34E5B" w:rsidRPr="00B77437">
        <w:t>, Rome, 1552</w:t>
      </w:r>
      <w:r w:rsidR="0023312E" w:rsidRPr="00B77437">
        <w:t xml:space="preserve">. National Central Library of Rome, </w:t>
      </w:r>
      <w:r w:rsidR="001D0177" w:rsidRPr="00B77437">
        <w:t>d</w:t>
      </w:r>
      <w:r w:rsidR="0023312E" w:rsidRPr="00B77437">
        <w:t>omaine public, PDM 1.0</w:t>
      </w:r>
      <w:bookmarkEnd w:id="30"/>
      <w:r w:rsidR="0023312E" w:rsidRPr="00B77437">
        <w:t>.</w:t>
      </w:r>
    </w:p>
    <w:p w14:paraId="57F094A8" w14:textId="186B6195" w:rsidR="00B34E5B" w:rsidRPr="00B77437" w:rsidRDefault="00C4584B" w:rsidP="00C53F6F">
      <w:r w:rsidRPr="00B77437">
        <w:t>F</w:t>
      </w:r>
      <w:r w:rsidR="00C53F6F" w:rsidRPr="00B77437">
        <w:t>igure</w:t>
      </w:r>
      <w:r w:rsidR="0088494D" w:rsidRPr="00B77437">
        <w:t> </w:t>
      </w:r>
      <w:r w:rsidR="00657B53" w:rsidRPr="00B77437">
        <w:t>3</w:t>
      </w:r>
      <w:r w:rsidR="00C078C8" w:rsidRPr="00B77437">
        <w:t>2</w:t>
      </w:r>
      <w:r w:rsidR="0088494D" w:rsidRPr="00B77437">
        <w:t xml:space="preserve">. </w:t>
      </w:r>
      <w:bookmarkStart w:id="31" w:name="_Hlk182489618"/>
      <w:r w:rsidR="00B34E5B" w:rsidRPr="00B77437">
        <w:t xml:space="preserve">Vignette pour </w:t>
      </w:r>
      <w:proofErr w:type="spellStart"/>
      <w:r w:rsidR="00B34E5B" w:rsidRPr="00B77437">
        <w:rPr>
          <w:i/>
          <w:iCs/>
        </w:rPr>
        <w:t>Bullae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diuersorum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pontificum</w:t>
      </w:r>
      <w:proofErr w:type="spellEnd"/>
      <w:r w:rsidR="00B34E5B" w:rsidRPr="00B77437">
        <w:t>, Rome, 1550</w:t>
      </w:r>
      <w:bookmarkEnd w:id="31"/>
      <w:r w:rsidR="0023312E" w:rsidRPr="00B77437">
        <w:t>.</w:t>
      </w:r>
      <w:r w:rsidR="00296AC6" w:rsidRPr="00B77437">
        <w:t xml:space="preserve"> </w:t>
      </w:r>
      <w:proofErr w:type="spellStart"/>
      <w:r w:rsidR="00296AC6" w:rsidRPr="00B77437">
        <w:t>Biblioteca</w:t>
      </w:r>
      <w:proofErr w:type="spellEnd"/>
      <w:r w:rsidR="00296AC6" w:rsidRPr="00B77437">
        <w:t xml:space="preserve"> Nazionale Centrale « Vittorio Emanuele II » di Roma. </w:t>
      </w:r>
      <w:r w:rsidR="0023312E" w:rsidRPr="00B77437">
        <w:t xml:space="preserve">Photographie Yvan </w:t>
      </w:r>
      <w:proofErr w:type="spellStart"/>
      <w:r w:rsidR="0023312E" w:rsidRPr="00B77437">
        <w:t>Loskoutoff</w:t>
      </w:r>
      <w:proofErr w:type="spellEnd"/>
      <w:r w:rsidR="0023312E" w:rsidRPr="00B77437">
        <w:t>.</w:t>
      </w:r>
    </w:p>
    <w:p w14:paraId="31A62B18" w14:textId="005D0BBD" w:rsidR="00C4584B" w:rsidRPr="00B77437" w:rsidRDefault="00C53F6F" w:rsidP="00C4584B">
      <w:r w:rsidRPr="00B77437">
        <w:lastRenderedPageBreak/>
        <w:t>Figure</w:t>
      </w:r>
      <w:r w:rsidR="0088494D" w:rsidRPr="00B77437">
        <w:t> </w:t>
      </w:r>
      <w:r w:rsidR="00657B53" w:rsidRPr="00B77437">
        <w:t>3</w:t>
      </w:r>
      <w:r w:rsidR="00C078C8" w:rsidRPr="00B77437">
        <w:t>3</w:t>
      </w:r>
      <w:r w:rsidR="0088494D" w:rsidRPr="00B77437">
        <w:t xml:space="preserve">. </w:t>
      </w:r>
      <w:bookmarkStart w:id="32" w:name="_Hlk182489625"/>
      <w:r w:rsidR="00B34E5B" w:rsidRPr="00B77437">
        <w:t xml:space="preserve">Vignette pour </w:t>
      </w:r>
      <w:proofErr w:type="spellStart"/>
      <w:r w:rsidR="00B34E5B" w:rsidRPr="00B77437">
        <w:t>Bartolomej</w:t>
      </w:r>
      <w:proofErr w:type="spellEnd"/>
      <w:r w:rsidR="00B34E5B" w:rsidRPr="00B77437">
        <w:t xml:space="preserve"> </w:t>
      </w:r>
      <w:proofErr w:type="spellStart"/>
      <w:r w:rsidR="00B34E5B" w:rsidRPr="00B77437">
        <w:t>Georgijevic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Libellus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vere</w:t>
      </w:r>
      <w:proofErr w:type="spellEnd"/>
      <w:r w:rsidR="00B34E5B" w:rsidRPr="00B77437">
        <w:rPr>
          <w:i/>
          <w:iCs/>
        </w:rPr>
        <w:t xml:space="preserve"> Christiana </w:t>
      </w:r>
      <w:proofErr w:type="spellStart"/>
      <w:r w:rsidR="00B34E5B" w:rsidRPr="00B77437">
        <w:rPr>
          <w:i/>
          <w:iCs/>
        </w:rPr>
        <w:t>lectione</w:t>
      </w:r>
      <w:proofErr w:type="spellEnd"/>
      <w:r w:rsidR="00B34E5B" w:rsidRPr="00B77437">
        <w:rPr>
          <w:i/>
          <w:iCs/>
        </w:rPr>
        <w:t xml:space="preserve">…, </w:t>
      </w:r>
      <w:r w:rsidR="00B34E5B" w:rsidRPr="00B77437">
        <w:t>Rome, 1552</w:t>
      </w:r>
      <w:r w:rsidR="0023312E" w:rsidRPr="00B77437">
        <w:t>.</w:t>
      </w:r>
      <w:r w:rsidR="00B34E5B" w:rsidRPr="00B77437">
        <w:t xml:space="preserve"> </w:t>
      </w:r>
      <w:bookmarkEnd w:id="32"/>
      <w:proofErr w:type="spellStart"/>
      <w:r w:rsidR="00C4584B" w:rsidRPr="00B77437">
        <w:t>Biblioteca</w:t>
      </w:r>
      <w:proofErr w:type="spellEnd"/>
      <w:r w:rsidR="00C4584B" w:rsidRPr="00B77437">
        <w:t xml:space="preserve"> Nazionale Centrale </w:t>
      </w:r>
      <w:r w:rsidR="00296AC6" w:rsidRPr="00B77437">
        <w:t>« </w:t>
      </w:r>
      <w:r w:rsidR="00C4584B" w:rsidRPr="00B77437">
        <w:t>Vittorio Emanuele II</w:t>
      </w:r>
      <w:r w:rsidR="00296AC6" w:rsidRPr="00B77437">
        <w:t> »</w:t>
      </w:r>
      <w:r w:rsidR="00C4584B" w:rsidRPr="00B77437">
        <w:t xml:space="preserve"> di Roma. </w:t>
      </w:r>
    </w:p>
    <w:p w14:paraId="315E2672" w14:textId="3CAE3C8C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3</w:t>
      </w:r>
      <w:r w:rsidR="00C078C8" w:rsidRPr="00B77437">
        <w:t>4</w:t>
      </w:r>
      <w:r w:rsidR="0088494D" w:rsidRPr="00B77437">
        <w:t xml:space="preserve">. </w:t>
      </w:r>
      <w:bookmarkStart w:id="33" w:name="_Hlk182489635"/>
      <w:proofErr w:type="spellStart"/>
      <w:r w:rsidR="00B34E5B" w:rsidRPr="00B77437">
        <w:t>Ioannes</w:t>
      </w:r>
      <w:proofErr w:type="spellEnd"/>
      <w:r w:rsidR="00B34E5B" w:rsidRPr="00B77437">
        <w:t xml:space="preserve"> Magnus, </w:t>
      </w:r>
      <w:r w:rsidR="00B34E5B" w:rsidRPr="00B77437">
        <w:rPr>
          <w:i/>
          <w:iCs/>
        </w:rPr>
        <w:t xml:space="preserve">Historia de omnibus </w:t>
      </w:r>
      <w:proofErr w:type="spellStart"/>
      <w:r w:rsidR="00B34E5B" w:rsidRPr="00B77437">
        <w:rPr>
          <w:i/>
          <w:iCs/>
        </w:rPr>
        <w:t>Gothorum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Sueonumque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regibus</w:t>
      </w:r>
      <w:proofErr w:type="spellEnd"/>
      <w:r w:rsidR="00B34E5B" w:rsidRPr="00B77437">
        <w:rPr>
          <w:i/>
          <w:iCs/>
        </w:rPr>
        <w:t>,</w:t>
      </w:r>
      <w:r w:rsidR="00B34E5B" w:rsidRPr="00B77437">
        <w:t xml:space="preserve"> Rome, 1554</w:t>
      </w:r>
      <w:r w:rsidR="00333229" w:rsidRPr="00B77437">
        <w:t>.</w:t>
      </w:r>
      <w:bookmarkEnd w:id="33"/>
      <w:r w:rsidR="00D664B1" w:rsidRPr="00B77437">
        <w:t xml:space="preserve"> Médiathèque d’Orléans, Rés.E2460, CESR, http://www.bvh.univ-tours.fr.</w:t>
      </w:r>
    </w:p>
    <w:p w14:paraId="03F5A787" w14:textId="068F6DDD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3</w:t>
      </w:r>
      <w:r w:rsidR="00C078C8" w:rsidRPr="00B77437">
        <w:t>5</w:t>
      </w:r>
      <w:r w:rsidR="0088494D" w:rsidRPr="00B77437">
        <w:t xml:space="preserve">. </w:t>
      </w:r>
      <w:bookmarkStart w:id="34" w:name="_Hlk182489643"/>
      <w:r w:rsidR="00B34E5B" w:rsidRPr="00B77437">
        <w:t xml:space="preserve">Page de titre pour Palestrina, </w:t>
      </w:r>
      <w:proofErr w:type="spellStart"/>
      <w:r w:rsidR="00B34E5B" w:rsidRPr="00B77437">
        <w:rPr>
          <w:i/>
          <w:iCs/>
        </w:rPr>
        <w:t>Missarum</w:t>
      </w:r>
      <w:proofErr w:type="spellEnd"/>
      <w:r w:rsidR="00B34E5B" w:rsidRPr="00B77437">
        <w:rPr>
          <w:i/>
          <w:iCs/>
        </w:rPr>
        <w:t xml:space="preserve"> liber </w:t>
      </w:r>
      <w:proofErr w:type="spellStart"/>
      <w:r w:rsidR="00B34E5B" w:rsidRPr="00B77437">
        <w:rPr>
          <w:i/>
          <w:iCs/>
        </w:rPr>
        <w:t>primus</w:t>
      </w:r>
      <w:proofErr w:type="spellEnd"/>
      <w:r w:rsidR="00B34E5B" w:rsidRPr="00B77437">
        <w:t xml:space="preserve">, Rome, </w:t>
      </w:r>
      <w:r w:rsidR="008A38DA" w:rsidRPr="00B77437">
        <w:t xml:space="preserve">Valerio &amp; Luigi </w:t>
      </w:r>
      <w:proofErr w:type="spellStart"/>
      <w:r w:rsidR="008A38DA" w:rsidRPr="00B77437">
        <w:t>Dorico</w:t>
      </w:r>
      <w:proofErr w:type="spellEnd"/>
      <w:r w:rsidR="008A38DA" w:rsidRPr="00B77437">
        <w:t xml:space="preserve">, </w:t>
      </w:r>
      <w:r w:rsidR="00B34E5B" w:rsidRPr="00B77437">
        <w:t>1554</w:t>
      </w:r>
      <w:r w:rsidR="001D0177" w:rsidRPr="00B77437">
        <w:t xml:space="preserve">. </w:t>
      </w:r>
      <w:proofErr w:type="spellStart"/>
      <w:r w:rsidR="00B34E5B" w:rsidRPr="00B77437">
        <w:t>Museo</w:t>
      </w:r>
      <w:proofErr w:type="spellEnd"/>
      <w:r w:rsidR="00B34E5B" w:rsidRPr="00B77437">
        <w:t xml:space="preserve"> </w:t>
      </w:r>
      <w:proofErr w:type="spellStart"/>
      <w:r w:rsidR="00B34E5B" w:rsidRPr="00B77437">
        <w:t>internazionale</w:t>
      </w:r>
      <w:proofErr w:type="spellEnd"/>
      <w:r w:rsidR="00B34E5B" w:rsidRPr="00B77437">
        <w:t xml:space="preserve"> e </w:t>
      </w:r>
      <w:proofErr w:type="spellStart"/>
      <w:r w:rsidR="00B34E5B" w:rsidRPr="00B77437">
        <w:t>biblioteca</w:t>
      </w:r>
      <w:proofErr w:type="spellEnd"/>
      <w:r w:rsidR="00B34E5B" w:rsidRPr="00B77437">
        <w:t xml:space="preserve"> </w:t>
      </w:r>
      <w:proofErr w:type="spellStart"/>
      <w:r w:rsidR="00B34E5B" w:rsidRPr="00B77437">
        <w:t>della</w:t>
      </w:r>
      <w:proofErr w:type="spellEnd"/>
      <w:r w:rsidR="00B34E5B" w:rsidRPr="00B77437">
        <w:t xml:space="preserve"> </w:t>
      </w:r>
      <w:proofErr w:type="spellStart"/>
      <w:r w:rsidR="00B34E5B" w:rsidRPr="00B77437">
        <w:t>musica</w:t>
      </w:r>
      <w:proofErr w:type="spellEnd"/>
      <w:r w:rsidR="00B34E5B" w:rsidRPr="00B77437">
        <w:t>, Bologn</w:t>
      </w:r>
      <w:r w:rsidR="0099253C" w:rsidRPr="00B77437">
        <w:t>e</w:t>
      </w:r>
      <w:r w:rsidR="00B34E5B" w:rsidRPr="00B77437">
        <w:t xml:space="preserve">. </w:t>
      </w:r>
    </w:p>
    <w:bookmarkEnd w:id="34"/>
    <w:p w14:paraId="02289DCB" w14:textId="263DBD41" w:rsidR="00B34E5B" w:rsidRPr="00B77437" w:rsidRDefault="00C53F6F" w:rsidP="00170E86">
      <w:r w:rsidRPr="00B77437">
        <w:t>Figure</w:t>
      </w:r>
      <w:r w:rsidR="0088494D" w:rsidRPr="00B77437">
        <w:t> </w:t>
      </w:r>
      <w:r w:rsidR="00657B53" w:rsidRPr="00B77437">
        <w:t>3</w:t>
      </w:r>
      <w:r w:rsidR="00C078C8" w:rsidRPr="00B77437">
        <w:t>6</w:t>
      </w:r>
      <w:r w:rsidR="0032349C" w:rsidRPr="00B77437">
        <w:t xml:space="preserve">. </w:t>
      </w:r>
      <w:bookmarkStart w:id="35" w:name="_Hlk182489671"/>
      <w:r w:rsidR="00B34E5B" w:rsidRPr="00B77437">
        <w:t xml:space="preserve">Lettrine pour Palestrina, </w:t>
      </w:r>
      <w:proofErr w:type="spellStart"/>
      <w:r w:rsidR="00B34E5B" w:rsidRPr="00B77437">
        <w:rPr>
          <w:i/>
          <w:iCs/>
        </w:rPr>
        <w:t>Missarum</w:t>
      </w:r>
      <w:proofErr w:type="spellEnd"/>
      <w:r w:rsidR="00B34E5B" w:rsidRPr="00B77437">
        <w:rPr>
          <w:i/>
          <w:iCs/>
        </w:rPr>
        <w:t xml:space="preserve"> liber </w:t>
      </w:r>
      <w:proofErr w:type="spellStart"/>
      <w:r w:rsidR="00B34E5B" w:rsidRPr="00B77437">
        <w:rPr>
          <w:i/>
          <w:iCs/>
        </w:rPr>
        <w:t>primus</w:t>
      </w:r>
      <w:proofErr w:type="spellEnd"/>
      <w:r w:rsidR="00B34E5B" w:rsidRPr="00B77437">
        <w:t xml:space="preserve">, Rome, </w:t>
      </w:r>
      <w:r w:rsidR="008A38DA" w:rsidRPr="00B77437">
        <w:t xml:space="preserve">Valerio &amp; Luigi </w:t>
      </w:r>
      <w:proofErr w:type="spellStart"/>
      <w:r w:rsidR="008A38DA" w:rsidRPr="00B77437">
        <w:t>Dorico</w:t>
      </w:r>
      <w:proofErr w:type="spellEnd"/>
      <w:r w:rsidR="008A38DA" w:rsidRPr="00B77437">
        <w:t xml:space="preserve">, </w:t>
      </w:r>
      <w:r w:rsidR="00B34E5B" w:rsidRPr="00B77437">
        <w:t>1554</w:t>
      </w:r>
      <w:r w:rsidR="001D0177" w:rsidRPr="00B77437">
        <w:t>.</w:t>
      </w:r>
      <w:r w:rsidR="00B34E5B" w:rsidRPr="00B77437">
        <w:t xml:space="preserve"> Bibliothèque du conservatoire de Sainte Cécile, Rome</w:t>
      </w:r>
      <w:r w:rsidR="00E42EBB" w:rsidRPr="00B77437">
        <w:t>.</w:t>
      </w:r>
      <w:r w:rsidR="00B34E5B" w:rsidRPr="00B77437">
        <w:t xml:space="preserve"> </w:t>
      </w:r>
      <w:bookmarkEnd w:id="35"/>
      <w:r w:rsidR="001D0177" w:rsidRPr="00B77437">
        <w:t xml:space="preserve">Photographie </w:t>
      </w:r>
      <w:r w:rsidR="0099253C" w:rsidRPr="00B77437">
        <w:t xml:space="preserve">Yvan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  <w:r w:rsidR="008A38DA" w:rsidRPr="00B77437">
        <w:t xml:space="preserve"> </w:t>
      </w:r>
    </w:p>
    <w:p w14:paraId="6B3A2D9D" w14:textId="66CBA155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3</w:t>
      </w:r>
      <w:r w:rsidR="00C078C8" w:rsidRPr="00B77437">
        <w:t>7</w:t>
      </w:r>
      <w:r w:rsidR="0032349C" w:rsidRPr="00B77437">
        <w:t xml:space="preserve">. </w:t>
      </w:r>
      <w:bookmarkStart w:id="36" w:name="_Hlk182489685"/>
      <w:r w:rsidR="00B34E5B" w:rsidRPr="00B77437">
        <w:t xml:space="preserve">Vignette de titre pour </w:t>
      </w:r>
      <w:proofErr w:type="spellStart"/>
      <w:r w:rsidR="00B34E5B" w:rsidRPr="00B77437">
        <w:t>Prospero</w:t>
      </w:r>
      <w:proofErr w:type="spellEnd"/>
      <w:r w:rsidR="00B34E5B" w:rsidRPr="00B77437">
        <w:t xml:space="preserve"> </w:t>
      </w:r>
      <w:proofErr w:type="spellStart"/>
      <w:r w:rsidR="00B34E5B" w:rsidRPr="00B77437">
        <w:t>Danza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La </w:t>
      </w:r>
      <w:proofErr w:type="spellStart"/>
      <w:r w:rsidR="00B34E5B" w:rsidRPr="00B77437">
        <w:rPr>
          <w:i/>
          <w:iCs/>
        </w:rPr>
        <w:t>elettion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del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beatissimo</w:t>
      </w:r>
      <w:proofErr w:type="spellEnd"/>
      <w:r w:rsidR="00B34E5B" w:rsidRPr="00B77437">
        <w:rPr>
          <w:i/>
          <w:iCs/>
        </w:rPr>
        <w:t xml:space="preserve"> &amp; </w:t>
      </w:r>
      <w:proofErr w:type="spellStart"/>
      <w:r w:rsidR="00B34E5B" w:rsidRPr="00B77437">
        <w:rPr>
          <w:i/>
          <w:iCs/>
        </w:rPr>
        <w:t>summo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pontifice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Iulio</w:t>
      </w:r>
      <w:proofErr w:type="spellEnd"/>
      <w:r w:rsidR="00B34E5B" w:rsidRPr="00B77437">
        <w:rPr>
          <w:i/>
          <w:iCs/>
        </w:rPr>
        <w:t xml:space="preserve"> tertio</w:t>
      </w:r>
      <w:r w:rsidR="00B34E5B" w:rsidRPr="00B77437">
        <w:t>, Venise, 1550,</w:t>
      </w:r>
      <w:r w:rsidR="00E92A09" w:rsidRPr="00B77437">
        <w:t xml:space="preserve"> </w:t>
      </w:r>
      <w:bookmarkStart w:id="37" w:name="_Hlk187921982"/>
      <w:r w:rsidR="00E92A09" w:rsidRPr="00B77437">
        <w:t>R.I.VI.340(int.8)</w:t>
      </w:r>
      <w:bookmarkEnd w:id="37"/>
      <w:r w:rsidR="00E42EBB" w:rsidRPr="00B77437">
        <w:t>.</w:t>
      </w:r>
      <w:r w:rsidR="00B34E5B" w:rsidRPr="00B77437">
        <w:t xml:space="preserve"> </w:t>
      </w:r>
      <w:bookmarkEnd w:id="36"/>
      <w:r w:rsidR="001D0177" w:rsidRPr="00B77437">
        <w:t>© </w:t>
      </w:r>
      <w:proofErr w:type="spellStart"/>
      <w:r w:rsidR="001D0177" w:rsidRPr="00B77437">
        <w:t>Biblioteca</w:t>
      </w:r>
      <w:proofErr w:type="spellEnd"/>
      <w:r w:rsidR="001D0177" w:rsidRPr="00B77437">
        <w:t xml:space="preserve"> </w:t>
      </w:r>
      <w:proofErr w:type="spellStart"/>
      <w:r w:rsidR="001D0177" w:rsidRPr="00B77437">
        <w:t>Apostolica</w:t>
      </w:r>
      <w:proofErr w:type="spellEnd"/>
      <w:r w:rsidR="001D0177" w:rsidRPr="00B77437">
        <w:t xml:space="preserve"> </w:t>
      </w:r>
      <w:proofErr w:type="spellStart"/>
      <w:r w:rsidR="001D0177" w:rsidRPr="00B77437">
        <w:t>Vaticana</w:t>
      </w:r>
      <w:proofErr w:type="spellEnd"/>
      <w:r w:rsidR="001D0177" w:rsidRPr="00B77437">
        <w:t>, 2025.</w:t>
      </w:r>
    </w:p>
    <w:p w14:paraId="31F4DB12" w14:textId="6F10D67D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3</w:t>
      </w:r>
      <w:r w:rsidR="00C078C8" w:rsidRPr="00B77437">
        <w:t>8</w:t>
      </w:r>
      <w:r w:rsidR="0032349C" w:rsidRPr="00B77437">
        <w:t xml:space="preserve">. </w:t>
      </w:r>
      <w:bookmarkStart w:id="38" w:name="_Hlk182489694"/>
      <w:r w:rsidR="00B34E5B" w:rsidRPr="00B77437">
        <w:t xml:space="preserve">Vignette de titre pour </w:t>
      </w:r>
      <w:r w:rsidR="00920F2D" w:rsidRPr="00B77437">
        <w:t xml:space="preserve">Jacopo </w:t>
      </w:r>
      <w:proofErr w:type="spellStart"/>
      <w:r w:rsidR="00B34E5B" w:rsidRPr="00B77437">
        <w:t>Naccchiante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Enarrationes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piae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B34E5B" w:rsidRPr="00B77437">
        <w:rPr>
          <w:i/>
          <w:iCs/>
        </w:rPr>
        <w:t>doctae</w:t>
      </w:r>
      <w:proofErr w:type="spellEnd"/>
      <w:r w:rsidR="00B34E5B" w:rsidRPr="00B77437">
        <w:rPr>
          <w:i/>
          <w:iCs/>
        </w:rPr>
        <w:t xml:space="preserve">, et </w:t>
      </w:r>
      <w:proofErr w:type="spellStart"/>
      <w:r w:rsidR="00B34E5B" w:rsidRPr="00B77437">
        <w:rPr>
          <w:i/>
          <w:iCs/>
        </w:rPr>
        <w:t>catholicae</w:t>
      </w:r>
      <w:proofErr w:type="spellEnd"/>
      <w:r w:rsidR="00B34E5B" w:rsidRPr="00B77437">
        <w:rPr>
          <w:i/>
          <w:iCs/>
        </w:rPr>
        <w:t xml:space="preserve"> : in </w:t>
      </w:r>
      <w:proofErr w:type="spellStart"/>
      <w:r w:rsidR="00B34E5B" w:rsidRPr="00B77437">
        <w:rPr>
          <w:i/>
          <w:iCs/>
        </w:rPr>
        <w:t>epistolam</w:t>
      </w:r>
      <w:proofErr w:type="spellEnd"/>
      <w:r w:rsidR="00B34E5B" w:rsidRPr="00B77437">
        <w:rPr>
          <w:i/>
          <w:iCs/>
        </w:rPr>
        <w:t xml:space="preserve"> Pauli ad </w:t>
      </w:r>
      <w:proofErr w:type="spellStart"/>
      <w:r w:rsidR="00B34E5B" w:rsidRPr="00B77437">
        <w:rPr>
          <w:i/>
          <w:iCs/>
        </w:rPr>
        <w:t>Ephesios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920F2D" w:rsidRPr="00B77437">
        <w:t>Venetiis</w:t>
      </w:r>
      <w:proofErr w:type="spellEnd"/>
      <w:r w:rsidR="00B34E5B" w:rsidRPr="00B77437">
        <w:t>, 1553.</w:t>
      </w:r>
      <w:r w:rsidR="00797CBE" w:rsidRPr="00B77437">
        <w:t xml:space="preserve"> </w:t>
      </w:r>
      <w:r w:rsidR="00920F2D" w:rsidRPr="00B77437">
        <w:t xml:space="preserve">By permission of </w:t>
      </w:r>
      <w:proofErr w:type="spellStart"/>
      <w:r w:rsidR="00920F2D" w:rsidRPr="00B77437">
        <w:t>Biblioteca</w:t>
      </w:r>
      <w:proofErr w:type="spellEnd"/>
      <w:r w:rsidR="00920F2D" w:rsidRPr="00B77437">
        <w:t xml:space="preserve"> </w:t>
      </w:r>
      <w:proofErr w:type="spellStart"/>
      <w:r w:rsidR="00920F2D" w:rsidRPr="00B77437">
        <w:t>civica</w:t>
      </w:r>
      <w:proofErr w:type="spellEnd"/>
      <w:r w:rsidR="00920F2D" w:rsidRPr="00B77437">
        <w:t xml:space="preserve"> </w:t>
      </w:r>
      <w:proofErr w:type="spellStart"/>
      <w:r w:rsidR="00920F2D" w:rsidRPr="00B77437">
        <w:t>Bertoliana</w:t>
      </w:r>
      <w:proofErr w:type="spellEnd"/>
      <w:r w:rsidR="001D0177" w:rsidRPr="00B77437">
        <w:t>,</w:t>
      </w:r>
      <w:r w:rsidR="00920F2D" w:rsidRPr="00B77437">
        <w:t xml:space="preserve"> </w:t>
      </w:r>
      <w:proofErr w:type="spellStart"/>
      <w:r w:rsidR="00920F2D" w:rsidRPr="00B77437">
        <w:t>Vicenza</w:t>
      </w:r>
      <w:proofErr w:type="spellEnd"/>
      <w:r w:rsidR="001D0177" w:rsidRPr="00B77437">
        <w:t>.</w:t>
      </w:r>
    </w:p>
    <w:bookmarkEnd w:id="38"/>
    <w:p w14:paraId="198515D6" w14:textId="37085EA6" w:rsidR="00B34E5B" w:rsidRPr="00B77437" w:rsidRDefault="00C53F6F" w:rsidP="00C53F6F">
      <w:r w:rsidRPr="00B77437">
        <w:t>Figure</w:t>
      </w:r>
      <w:r w:rsidR="0088494D" w:rsidRPr="00B77437">
        <w:t> </w:t>
      </w:r>
      <w:r w:rsidR="00C078C8" w:rsidRPr="00B77437">
        <w:t>39</w:t>
      </w:r>
      <w:r w:rsidR="0032349C" w:rsidRPr="00B77437">
        <w:t xml:space="preserve">. </w:t>
      </w:r>
      <w:bookmarkStart w:id="39" w:name="_Hlk182489702"/>
      <w:r w:rsidR="00B34E5B" w:rsidRPr="00B77437">
        <w:t xml:space="preserve">Vignette de titre pour Tommaso </w:t>
      </w:r>
      <w:proofErr w:type="spellStart"/>
      <w:r w:rsidR="00B34E5B" w:rsidRPr="00B77437">
        <w:t>Giannoti</w:t>
      </w:r>
      <w:proofErr w:type="spellEnd"/>
      <w:r w:rsidR="00B34E5B" w:rsidRPr="00B77437">
        <w:t xml:space="preserve"> </w:t>
      </w:r>
      <w:proofErr w:type="spellStart"/>
      <w:r w:rsidR="00B34E5B" w:rsidRPr="00B77437">
        <w:t>Rangoni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De </w:t>
      </w:r>
      <w:proofErr w:type="spellStart"/>
      <w:r w:rsidR="00B34E5B" w:rsidRPr="00B77437">
        <w:rPr>
          <w:i/>
          <w:iCs/>
        </w:rPr>
        <w:t>vita</w:t>
      </w:r>
      <w:proofErr w:type="spellEnd"/>
      <w:r w:rsidR="00B34E5B" w:rsidRPr="00B77437">
        <w:rPr>
          <w:i/>
          <w:iCs/>
        </w:rPr>
        <w:t xml:space="preserve"> hominis ultra CXX. </w:t>
      </w:r>
      <w:proofErr w:type="spellStart"/>
      <w:proofErr w:type="gramStart"/>
      <w:r w:rsidR="00B34E5B" w:rsidRPr="00B77437">
        <w:rPr>
          <w:i/>
          <w:iCs/>
        </w:rPr>
        <w:t>annos</w:t>
      </w:r>
      <w:proofErr w:type="spellEnd"/>
      <w:proofErr w:type="gram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protrahenda</w:t>
      </w:r>
      <w:proofErr w:type="spellEnd"/>
      <w:r w:rsidR="00B34E5B" w:rsidRPr="00B77437">
        <w:rPr>
          <w:i/>
          <w:iCs/>
        </w:rPr>
        <w:t xml:space="preserve">, </w:t>
      </w:r>
      <w:r w:rsidR="00B34E5B" w:rsidRPr="00B77437">
        <w:t>Venise, 1553</w:t>
      </w:r>
      <w:r w:rsidR="00E42EBB" w:rsidRPr="00B77437">
        <w:t>.</w:t>
      </w:r>
      <w:r w:rsidR="00B34E5B" w:rsidRPr="00B77437">
        <w:t xml:space="preserve"> </w:t>
      </w:r>
      <w:r w:rsidR="00934B45" w:rsidRPr="00B77437">
        <w:rPr>
          <w:rStyle w:val="translate"/>
        </w:rPr>
        <w:t xml:space="preserve">BNF, </w:t>
      </w:r>
      <w:r w:rsidR="00934B45" w:rsidRPr="00B77437">
        <w:t xml:space="preserve">RES RT-49. Photographie Yvan </w:t>
      </w:r>
      <w:proofErr w:type="spellStart"/>
      <w:r w:rsidR="00934B45" w:rsidRPr="00B77437">
        <w:t>Loskoutoff</w:t>
      </w:r>
      <w:proofErr w:type="spellEnd"/>
      <w:r w:rsidR="00934B45" w:rsidRPr="00B77437">
        <w:t>.</w:t>
      </w:r>
    </w:p>
    <w:bookmarkEnd w:id="39"/>
    <w:p w14:paraId="09B2C1A5" w14:textId="174392A4" w:rsidR="00EB3CA7" w:rsidRPr="00B77437" w:rsidRDefault="00C53F6F" w:rsidP="00EB3CA7">
      <w:r w:rsidRPr="00B77437">
        <w:t>Figure</w:t>
      </w:r>
      <w:r w:rsidR="0088494D" w:rsidRPr="00B77437">
        <w:t> </w:t>
      </w:r>
      <w:r w:rsidR="00657B53" w:rsidRPr="00B77437">
        <w:t>4</w:t>
      </w:r>
      <w:r w:rsidR="00C078C8" w:rsidRPr="00B77437">
        <w:t>0</w:t>
      </w:r>
      <w:r w:rsidR="0032349C" w:rsidRPr="00B77437">
        <w:t xml:space="preserve">. </w:t>
      </w:r>
      <w:bookmarkStart w:id="40" w:name="_Hlk182489709"/>
      <w:r w:rsidR="00B34E5B" w:rsidRPr="00B77437">
        <w:t xml:space="preserve">Vignette de titre pour Lorenzo </w:t>
      </w:r>
      <w:proofErr w:type="spellStart"/>
      <w:r w:rsidR="00B34E5B" w:rsidRPr="00B77437">
        <w:t>Davidico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Anotomia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delli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vitii</w:t>
      </w:r>
      <w:proofErr w:type="spellEnd"/>
      <w:r w:rsidR="00B34E5B" w:rsidRPr="00B77437">
        <w:rPr>
          <w:i/>
          <w:iCs/>
        </w:rPr>
        <w:t xml:space="preserve">, </w:t>
      </w:r>
      <w:r w:rsidR="00B34E5B" w:rsidRPr="00B77437">
        <w:t xml:space="preserve">Florence, 1550, </w:t>
      </w:r>
      <w:bookmarkStart w:id="41" w:name="_Hlk187922052"/>
      <w:r w:rsidR="000F6C4D" w:rsidRPr="00B77437">
        <w:t>Stamp.De.Luca.V.40255</w:t>
      </w:r>
      <w:bookmarkEnd w:id="41"/>
      <w:r w:rsidR="00E42EBB" w:rsidRPr="00B77437">
        <w:t>.</w:t>
      </w:r>
      <w:r w:rsidR="00B34E5B" w:rsidRPr="00B77437">
        <w:t xml:space="preserve"> </w:t>
      </w:r>
      <w:r w:rsidR="00EB3CA7" w:rsidRPr="00B77437">
        <w:t xml:space="preserve">Su </w:t>
      </w:r>
      <w:proofErr w:type="spellStart"/>
      <w:r w:rsidR="00EB3CA7" w:rsidRPr="00B77437">
        <w:t>concessione</w:t>
      </w:r>
      <w:proofErr w:type="spellEnd"/>
      <w:r w:rsidR="00EB3CA7" w:rsidRPr="00B77437">
        <w:t xml:space="preserve"> </w:t>
      </w:r>
      <w:proofErr w:type="spellStart"/>
      <w:r w:rsidR="00EB3CA7" w:rsidRPr="00B77437">
        <w:t>della</w:t>
      </w:r>
      <w:proofErr w:type="spellEnd"/>
      <w:r w:rsidR="00EB3CA7" w:rsidRPr="00B77437">
        <w:t xml:space="preserve"> </w:t>
      </w:r>
      <w:proofErr w:type="spellStart"/>
      <w:r w:rsidR="00EB3CA7" w:rsidRPr="00B77437">
        <w:t>Biblioteca</w:t>
      </w:r>
      <w:proofErr w:type="spellEnd"/>
      <w:r w:rsidR="00EB3CA7" w:rsidRPr="00B77437">
        <w:t xml:space="preserve"> </w:t>
      </w:r>
      <w:proofErr w:type="spellStart"/>
      <w:r w:rsidR="00EB3CA7" w:rsidRPr="00B77437">
        <w:t>Casanatense</w:t>
      </w:r>
      <w:proofErr w:type="spellEnd"/>
      <w:r w:rsidR="00EB3CA7" w:rsidRPr="00B77437">
        <w:t xml:space="preserve">, Rome, </w:t>
      </w:r>
      <w:proofErr w:type="spellStart"/>
      <w:r w:rsidR="00EB3CA7" w:rsidRPr="00B77437">
        <w:t>MiC</w:t>
      </w:r>
      <w:proofErr w:type="spellEnd"/>
      <w:r w:rsidR="00EB3CA7" w:rsidRPr="00B77437">
        <w:t xml:space="preserve">. Photographie Yvan </w:t>
      </w:r>
      <w:proofErr w:type="spellStart"/>
      <w:r w:rsidR="00EB3CA7" w:rsidRPr="00B77437">
        <w:t>Loskoutoff</w:t>
      </w:r>
      <w:proofErr w:type="spellEnd"/>
      <w:r w:rsidR="00EB3CA7" w:rsidRPr="00B77437">
        <w:t xml:space="preserve">. </w:t>
      </w:r>
    </w:p>
    <w:bookmarkEnd w:id="40"/>
    <w:p w14:paraId="16920D21" w14:textId="16A1E4C0" w:rsidR="00B34E5B" w:rsidRPr="00B77437" w:rsidRDefault="00C53F6F" w:rsidP="00C53F6F">
      <w:r w:rsidRPr="00B77437">
        <w:t>Figure</w:t>
      </w:r>
      <w:r w:rsidR="0088494D" w:rsidRPr="00B77437">
        <w:t> </w:t>
      </w:r>
      <w:r w:rsidR="00657B53" w:rsidRPr="00B77437">
        <w:t>4</w:t>
      </w:r>
      <w:r w:rsidR="00C078C8" w:rsidRPr="00B77437">
        <w:t>1</w:t>
      </w:r>
      <w:r w:rsidR="0032349C" w:rsidRPr="00B77437">
        <w:t xml:space="preserve">. </w:t>
      </w:r>
      <w:bookmarkStart w:id="42" w:name="_Hlk182489717"/>
      <w:r w:rsidR="00B34E5B" w:rsidRPr="00B77437">
        <w:t xml:space="preserve">Vignette de titre pour Lorenzo Dal </w:t>
      </w:r>
      <w:proofErr w:type="spellStart"/>
      <w:r w:rsidR="00B34E5B" w:rsidRPr="00B77437">
        <w:t>Gambaro</w:t>
      </w:r>
      <w:proofErr w:type="spellEnd"/>
      <w:r w:rsidR="00B34E5B" w:rsidRPr="00B77437">
        <w:t xml:space="preserve"> </w:t>
      </w:r>
      <w:proofErr w:type="spellStart"/>
      <w:r w:rsidR="00B34E5B" w:rsidRPr="00B77437">
        <w:t>Sclarici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De </w:t>
      </w:r>
      <w:proofErr w:type="spellStart"/>
      <w:r w:rsidR="00B34E5B" w:rsidRPr="00B77437">
        <w:rPr>
          <w:i/>
          <w:iCs/>
        </w:rPr>
        <w:t>concilio</w:t>
      </w:r>
      <w:proofErr w:type="spellEnd"/>
      <w:r w:rsidR="00B34E5B" w:rsidRPr="00B77437">
        <w:rPr>
          <w:i/>
          <w:iCs/>
        </w:rPr>
        <w:t xml:space="preserve"> liber I, </w:t>
      </w:r>
      <w:r w:rsidR="00B34E5B" w:rsidRPr="00B77437">
        <w:t xml:space="preserve">Bologne, </w:t>
      </w:r>
      <w:proofErr w:type="spellStart"/>
      <w:r w:rsidR="00B525DB" w:rsidRPr="00B77437">
        <w:t>apud</w:t>
      </w:r>
      <w:proofErr w:type="spellEnd"/>
      <w:r w:rsidR="00B525DB" w:rsidRPr="00B77437">
        <w:t xml:space="preserve"> </w:t>
      </w:r>
      <w:proofErr w:type="spellStart"/>
      <w:r w:rsidR="00B525DB" w:rsidRPr="00B77437">
        <w:t>Anselmum</w:t>
      </w:r>
      <w:proofErr w:type="spellEnd"/>
      <w:r w:rsidR="00B525DB" w:rsidRPr="00B77437">
        <w:t xml:space="preserve"> </w:t>
      </w:r>
      <w:proofErr w:type="spellStart"/>
      <w:r w:rsidR="00B525DB" w:rsidRPr="00B77437">
        <w:t>Giaccarelum</w:t>
      </w:r>
      <w:proofErr w:type="spellEnd"/>
      <w:r w:rsidR="00B525DB" w:rsidRPr="00B77437">
        <w:t xml:space="preserve">, </w:t>
      </w:r>
      <w:r w:rsidR="00B34E5B" w:rsidRPr="00B77437">
        <w:t>1551</w:t>
      </w:r>
      <w:bookmarkEnd w:id="42"/>
      <w:r w:rsidR="00EB3CA7" w:rsidRPr="00B77437">
        <w:t xml:space="preserve">. Su </w:t>
      </w:r>
      <w:proofErr w:type="spellStart"/>
      <w:r w:rsidR="00EB3CA7" w:rsidRPr="00B77437">
        <w:t>concessione</w:t>
      </w:r>
      <w:proofErr w:type="spellEnd"/>
      <w:r w:rsidR="00EB3CA7" w:rsidRPr="00B77437">
        <w:t xml:space="preserve"> </w:t>
      </w:r>
      <w:proofErr w:type="spellStart"/>
      <w:r w:rsidR="00EB3CA7" w:rsidRPr="00B77437">
        <w:t>della</w:t>
      </w:r>
      <w:proofErr w:type="spellEnd"/>
      <w:r w:rsidR="00EB3CA7" w:rsidRPr="00B77437">
        <w:t xml:space="preserve"> </w:t>
      </w:r>
      <w:proofErr w:type="spellStart"/>
      <w:r w:rsidR="00EB3CA7" w:rsidRPr="00B77437">
        <w:t>Biblioteca</w:t>
      </w:r>
      <w:proofErr w:type="spellEnd"/>
      <w:r w:rsidR="00EB3CA7" w:rsidRPr="00B77437">
        <w:t xml:space="preserve"> </w:t>
      </w:r>
      <w:proofErr w:type="spellStart"/>
      <w:r w:rsidR="00EB3CA7" w:rsidRPr="00B77437">
        <w:t>Casanatense</w:t>
      </w:r>
      <w:proofErr w:type="spellEnd"/>
      <w:r w:rsidR="00EB3CA7" w:rsidRPr="00B77437">
        <w:t xml:space="preserve">, Rome, </w:t>
      </w:r>
      <w:proofErr w:type="spellStart"/>
      <w:r w:rsidR="00EB3CA7" w:rsidRPr="00B77437">
        <w:t>MiC</w:t>
      </w:r>
      <w:proofErr w:type="spellEnd"/>
      <w:r w:rsidR="00EB3CA7" w:rsidRPr="00B77437">
        <w:t xml:space="preserve">. Photographie Yvan </w:t>
      </w:r>
      <w:proofErr w:type="spellStart"/>
      <w:r w:rsidR="00EB3CA7" w:rsidRPr="00B77437">
        <w:t>Loskoutoff</w:t>
      </w:r>
      <w:proofErr w:type="spellEnd"/>
      <w:r w:rsidR="00EB3CA7" w:rsidRPr="00B77437">
        <w:t xml:space="preserve">. </w:t>
      </w:r>
    </w:p>
    <w:p w14:paraId="27797D4D" w14:textId="08AECEAF" w:rsidR="00C4584B" w:rsidRPr="00B77437" w:rsidRDefault="00C53F6F" w:rsidP="00C4584B">
      <w:r w:rsidRPr="00B77437">
        <w:t>Figure</w:t>
      </w:r>
      <w:r w:rsidR="0088494D" w:rsidRPr="00B77437">
        <w:t> </w:t>
      </w:r>
      <w:r w:rsidR="00657B53" w:rsidRPr="00B77437">
        <w:t>4</w:t>
      </w:r>
      <w:r w:rsidR="00C078C8" w:rsidRPr="00B77437">
        <w:t>2</w:t>
      </w:r>
      <w:r w:rsidR="0032349C" w:rsidRPr="00B77437">
        <w:t xml:space="preserve">. </w:t>
      </w:r>
      <w:bookmarkStart w:id="43" w:name="_Hlk182489746"/>
      <w:r w:rsidR="00B34E5B" w:rsidRPr="00B77437">
        <w:t xml:space="preserve">Vignette de titre pour Bartolomeo Maggi, </w:t>
      </w:r>
      <w:r w:rsidR="00B34E5B" w:rsidRPr="00B77437">
        <w:rPr>
          <w:i/>
          <w:iCs/>
        </w:rPr>
        <w:t xml:space="preserve">De </w:t>
      </w:r>
      <w:proofErr w:type="spellStart"/>
      <w:r w:rsidR="00B34E5B" w:rsidRPr="00B77437">
        <w:rPr>
          <w:i/>
          <w:iCs/>
        </w:rPr>
        <w:t>vulnerum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sclopetorum</w:t>
      </w:r>
      <w:proofErr w:type="spellEnd"/>
      <w:r w:rsidR="00B34E5B" w:rsidRPr="00B77437">
        <w:rPr>
          <w:i/>
          <w:iCs/>
        </w:rPr>
        <w:t xml:space="preserve"> et </w:t>
      </w:r>
      <w:proofErr w:type="spellStart"/>
      <w:r w:rsidR="00B34E5B" w:rsidRPr="00B77437">
        <w:rPr>
          <w:i/>
          <w:iCs/>
        </w:rPr>
        <w:t>bombardarum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curatione</w:t>
      </w:r>
      <w:proofErr w:type="spellEnd"/>
      <w:r w:rsidR="00B34E5B" w:rsidRPr="00B77437">
        <w:rPr>
          <w:i/>
          <w:iCs/>
        </w:rPr>
        <w:t xml:space="preserve">, </w:t>
      </w:r>
      <w:r w:rsidR="00B34E5B" w:rsidRPr="00B77437">
        <w:t xml:space="preserve">Bologne, 1552, </w:t>
      </w:r>
      <w:bookmarkEnd w:id="43"/>
      <w:proofErr w:type="spellStart"/>
      <w:r w:rsidR="00C4584B" w:rsidRPr="00B77437">
        <w:t>Biblioteca</w:t>
      </w:r>
      <w:proofErr w:type="spellEnd"/>
      <w:r w:rsidR="00C4584B" w:rsidRPr="00B77437">
        <w:t xml:space="preserve"> Nazionale Centrale </w:t>
      </w:r>
      <w:r w:rsidR="00296AC6" w:rsidRPr="00B77437">
        <w:t>« </w:t>
      </w:r>
      <w:r w:rsidR="00C4584B" w:rsidRPr="00B77437">
        <w:t>Vittorio Emanuele II</w:t>
      </w:r>
      <w:r w:rsidR="00296AC6" w:rsidRPr="00B77437">
        <w:t> »</w:t>
      </w:r>
      <w:r w:rsidR="00C4584B" w:rsidRPr="00B77437">
        <w:t xml:space="preserve"> di Roma.</w:t>
      </w:r>
      <w:r w:rsidR="00296AC6" w:rsidRPr="00B77437">
        <w:t xml:space="preserve"> </w:t>
      </w:r>
      <w:r w:rsidR="00EB3CA7" w:rsidRPr="00B77437">
        <w:t xml:space="preserve">Photographie </w:t>
      </w:r>
      <w:r w:rsidR="00C4584B" w:rsidRPr="00B77437">
        <w:t xml:space="preserve">Yvan </w:t>
      </w:r>
      <w:proofErr w:type="spellStart"/>
      <w:r w:rsidR="00C4584B" w:rsidRPr="00B77437">
        <w:t>Loskoutoff</w:t>
      </w:r>
      <w:proofErr w:type="spellEnd"/>
      <w:r w:rsidR="00C4584B" w:rsidRPr="00B77437">
        <w:t>.</w:t>
      </w:r>
    </w:p>
    <w:p w14:paraId="0E098019" w14:textId="5182B236" w:rsidR="00EB3CA7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4</w:t>
      </w:r>
      <w:r w:rsidR="00C078C8" w:rsidRPr="00B77437">
        <w:t>3</w:t>
      </w:r>
      <w:r w:rsidR="0032349C" w:rsidRPr="00B77437">
        <w:t xml:space="preserve">. </w:t>
      </w:r>
      <w:bookmarkStart w:id="44" w:name="_Hlk182489793"/>
      <w:proofErr w:type="gramStart"/>
      <w:r w:rsidR="00B34E5B" w:rsidRPr="00B77437">
        <w:t>G</w:t>
      </w:r>
      <w:r w:rsidR="00502478" w:rsidRPr="00B77437">
        <w:t>auges</w:t>
      </w:r>
      <w:proofErr w:type="gramEnd"/>
      <w:r w:rsidR="00B34E5B" w:rsidRPr="00B77437">
        <w:t xml:space="preserve"> de’</w:t>
      </w:r>
      <w:r w:rsidR="00502478" w:rsidRPr="00B77437">
        <w:t> </w:t>
      </w:r>
      <w:proofErr w:type="spellStart"/>
      <w:r w:rsidR="00B34E5B" w:rsidRPr="00B77437">
        <w:t>Gozze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Se dalle </w:t>
      </w:r>
      <w:proofErr w:type="spellStart"/>
      <w:r w:rsidR="00B34E5B" w:rsidRPr="00B77437">
        <w:rPr>
          <w:i/>
          <w:iCs/>
        </w:rPr>
        <w:t>armi</w:t>
      </w:r>
      <w:proofErr w:type="spellEnd"/>
      <w:r w:rsidR="00B34E5B" w:rsidRPr="00B77437">
        <w:rPr>
          <w:i/>
          <w:iCs/>
        </w:rPr>
        <w:t xml:space="preserve">, o </w:t>
      </w:r>
      <w:proofErr w:type="spellStart"/>
      <w:r w:rsidR="00B34E5B" w:rsidRPr="00B77437">
        <w:rPr>
          <w:i/>
          <w:iCs/>
        </w:rPr>
        <w:t>insegne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B34E5B" w:rsidRPr="00B77437">
        <w:rPr>
          <w:i/>
          <w:iCs/>
        </w:rPr>
        <w:t>che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parlano</w:t>
      </w:r>
      <w:proofErr w:type="spellEnd"/>
      <w:r w:rsidR="00B34E5B" w:rsidRPr="00B77437">
        <w:rPr>
          <w:i/>
          <w:iCs/>
        </w:rPr>
        <w:t xml:space="preserve"> </w:t>
      </w:r>
      <w:r w:rsidR="00B34E5B" w:rsidRPr="00B77437">
        <w:t xml:space="preserve">[...], Roma, Vitale </w:t>
      </w:r>
      <w:proofErr w:type="spellStart"/>
      <w:r w:rsidR="00B34E5B" w:rsidRPr="00B77437">
        <w:t>Mascardi</w:t>
      </w:r>
      <w:proofErr w:type="spellEnd"/>
      <w:r w:rsidR="00A83222" w:rsidRPr="00B77437">
        <w:t>,</w:t>
      </w:r>
      <w:r w:rsidR="00B34E5B" w:rsidRPr="00B77437">
        <w:t xml:space="preserve"> 1637, page de titre</w:t>
      </w:r>
      <w:r w:rsidR="00C4584B" w:rsidRPr="00B77437">
        <w:t>,</w:t>
      </w:r>
      <w:r w:rsidR="00A83222" w:rsidRPr="00B77437">
        <w:t xml:space="preserve"> </w:t>
      </w:r>
      <w:bookmarkEnd w:id="44"/>
      <w:proofErr w:type="spellStart"/>
      <w:r w:rsidR="00C4584B" w:rsidRPr="00B77437">
        <w:t>Biblioteca</w:t>
      </w:r>
      <w:proofErr w:type="spellEnd"/>
      <w:r w:rsidR="00C4584B" w:rsidRPr="00B77437">
        <w:t xml:space="preserve"> Nazionale Centrale </w:t>
      </w:r>
      <w:r w:rsidR="00296AC6" w:rsidRPr="00B77437">
        <w:t>« </w:t>
      </w:r>
      <w:r w:rsidR="00C4584B" w:rsidRPr="00B77437">
        <w:t>Vittorio Emanuele II</w:t>
      </w:r>
      <w:r w:rsidR="00296AC6" w:rsidRPr="00B77437">
        <w:t> »</w:t>
      </w:r>
      <w:r w:rsidR="00C4584B" w:rsidRPr="00B77437">
        <w:t xml:space="preserve"> di Roma. </w:t>
      </w:r>
      <w:r w:rsidR="00EB3CA7" w:rsidRPr="00B77437">
        <w:t xml:space="preserve">Photographie Yvan </w:t>
      </w:r>
      <w:proofErr w:type="spellStart"/>
      <w:r w:rsidR="00EB3CA7" w:rsidRPr="00B77437">
        <w:t>Loskoutoff</w:t>
      </w:r>
      <w:proofErr w:type="spellEnd"/>
      <w:r w:rsidR="00EB3CA7" w:rsidRPr="00B77437">
        <w:t>.</w:t>
      </w:r>
    </w:p>
    <w:p w14:paraId="7A8CC8F1" w14:textId="5A9B7140" w:rsidR="00B34E5B" w:rsidRPr="00B77437" w:rsidRDefault="00BA4735" w:rsidP="00C53F6F">
      <w:pPr>
        <w:rPr>
          <w:lang w:val="en-GB"/>
        </w:rPr>
      </w:pPr>
      <w:r w:rsidRPr="00B77437">
        <w:t>Figure</w:t>
      </w:r>
      <w:r w:rsidR="0088494D" w:rsidRPr="00B77437">
        <w:t> </w:t>
      </w:r>
      <w:r w:rsidR="00C53F6F" w:rsidRPr="00B77437">
        <w:t>4</w:t>
      </w:r>
      <w:r w:rsidR="00C078C8" w:rsidRPr="00B77437">
        <w:t>4</w:t>
      </w:r>
      <w:r w:rsidR="0032349C" w:rsidRPr="00B77437">
        <w:t xml:space="preserve">. </w:t>
      </w:r>
      <w:bookmarkStart w:id="45" w:name="_Hlk182489817"/>
      <w:proofErr w:type="spellStart"/>
      <w:r w:rsidR="00B34E5B" w:rsidRPr="00B77437">
        <w:t>S</w:t>
      </w:r>
      <w:r w:rsidR="00D35A82" w:rsidRPr="00B77437">
        <w:t>ilvestro</w:t>
      </w:r>
      <w:proofErr w:type="spellEnd"/>
      <w:r w:rsidR="00B34E5B" w:rsidRPr="00B77437">
        <w:t xml:space="preserve"> </w:t>
      </w:r>
      <w:proofErr w:type="spellStart"/>
      <w:r w:rsidR="00B34E5B" w:rsidRPr="00B77437">
        <w:t>Pietrasanta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</w:rPr>
        <w:t>Tesserae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gentilitiae</w:t>
      </w:r>
      <w:proofErr w:type="spellEnd"/>
      <w:r w:rsidR="00B34E5B" w:rsidRPr="00B77437">
        <w:t xml:space="preserve">, </w:t>
      </w:r>
      <w:proofErr w:type="spellStart"/>
      <w:r w:rsidR="00B34E5B" w:rsidRPr="00B77437">
        <w:t>Romae</w:t>
      </w:r>
      <w:proofErr w:type="spellEnd"/>
      <w:r w:rsidR="00B34E5B" w:rsidRPr="00B77437">
        <w:t xml:space="preserve">, </w:t>
      </w:r>
      <w:proofErr w:type="spellStart"/>
      <w:r w:rsidR="00B34E5B" w:rsidRPr="00B77437">
        <w:t>Typis</w:t>
      </w:r>
      <w:proofErr w:type="spellEnd"/>
      <w:r w:rsidR="00B34E5B" w:rsidRPr="00B77437">
        <w:t xml:space="preserve"> </w:t>
      </w:r>
      <w:proofErr w:type="spellStart"/>
      <w:r w:rsidR="00B34E5B" w:rsidRPr="00B77437">
        <w:t>haeredum</w:t>
      </w:r>
      <w:proofErr w:type="spellEnd"/>
      <w:r w:rsidR="00B34E5B" w:rsidRPr="00B77437">
        <w:t xml:space="preserve"> </w:t>
      </w:r>
      <w:proofErr w:type="spellStart"/>
      <w:r w:rsidR="00B34E5B" w:rsidRPr="00B77437">
        <w:t>Francisci</w:t>
      </w:r>
      <w:proofErr w:type="spellEnd"/>
      <w:r w:rsidR="00B34E5B" w:rsidRPr="00B77437">
        <w:t xml:space="preserve"> </w:t>
      </w:r>
      <w:proofErr w:type="spellStart"/>
      <w:r w:rsidR="00B34E5B" w:rsidRPr="00B77437">
        <w:t>Corbelletti</w:t>
      </w:r>
      <w:proofErr w:type="spellEnd"/>
      <w:r w:rsidR="00A83222" w:rsidRPr="00B77437">
        <w:t>,</w:t>
      </w:r>
      <w:r w:rsidR="00B34E5B" w:rsidRPr="00B77437">
        <w:t xml:space="preserve"> 1638, page de titre g</w:t>
      </w:r>
      <w:r w:rsidR="00A83222" w:rsidRPr="00B77437">
        <w:t>ra</w:t>
      </w:r>
      <w:r w:rsidR="00B34E5B" w:rsidRPr="00B77437">
        <w:t xml:space="preserve">vée par Johann Friedrich </w:t>
      </w:r>
      <w:proofErr w:type="spellStart"/>
      <w:r w:rsidR="00B34E5B" w:rsidRPr="00B77437">
        <w:t>Greuter</w:t>
      </w:r>
      <w:proofErr w:type="spellEnd"/>
      <w:r w:rsidR="00B34E5B" w:rsidRPr="00B77437">
        <w:t xml:space="preserve"> sur un dessin de </w:t>
      </w:r>
      <w:proofErr w:type="spellStart"/>
      <w:r w:rsidR="00B34E5B" w:rsidRPr="00B77437">
        <w:t>Giovan</w:t>
      </w:r>
      <w:proofErr w:type="spellEnd"/>
      <w:r w:rsidR="00B34E5B" w:rsidRPr="00B77437">
        <w:t xml:space="preserve"> Francesco Romanelli.</w:t>
      </w:r>
      <w:r w:rsidR="002334AF" w:rsidRPr="00B77437">
        <w:t xml:space="preserve"> </w:t>
      </w:r>
      <w:bookmarkEnd w:id="45"/>
      <w:r w:rsidR="00523288" w:rsidRPr="00B77437">
        <w:rPr>
          <w:lang w:val="en-GB"/>
        </w:rPr>
        <w:t>© Getty Research Institute, Los Angeles (92-B22642).</w:t>
      </w:r>
    </w:p>
    <w:p w14:paraId="0605B798" w14:textId="1C6EFE3C" w:rsidR="00B34E5B" w:rsidRPr="00B77437" w:rsidRDefault="00BA4735" w:rsidP="00C53F6F">
      <w:pPr>
        <w:rPr>
          <w:lang w:val="en-GB"/>
        </w:rPr>
      </w:pPr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C53F6F" w:rsidRPr="00B77437">
        <w:rPr>
          <w:lang w:val="en-GB"/>
        </w:rPr>
        <w:t>4</w:t>
      </w:r>
      <w:r w:rsidR="004072E6" w:rsidRPr="00B77437">
        <w:rPr>
          <w:lang w:val="en-GB"/>
        </w:rPr>
        <w:t>5</w:t>
      </w:r>
      <w:r w:rsidR="0032349C" w:rsidRPr="00B77437">
        <w:rPr>
          <w:lang w:val="en-GB"/>
        </w:rPr>
        <w:t xml:space="preserve">. </w:t>
      </w:r>
      <w:bookmarkStart w:id="46" w:name="_Hlk182489825"/>
      <w:r w:rsidR="00D35A82" w:rsidRPr="00B77437">
        <w:rPr>
          <w:lang w:val="en-GB"/>
        </w:rPr>
        <w:t>Silvestro</w:t>
      </w:r>
      <w:r w:rsidR="00B34E5B" w:rsidRPr="00B77437">
        <w:rPr>
          <w:lang w:val="en-GB"/>
        </w:rPr>
        <w:t xml:space="preserve"> </w:t>
      </w:r>
      <w:proofErr w:type="spellStart"/>
      <w:r w:rsidR="00B34E5B" w:rsidRPr="00B77437">
        <w:rPr>
          <w:lang w:val="en-GB"/>
        </w:rPr>
        <w:t>Pietrasanta</w:t>
      </w:r>
      <w:proofErr w:type="spellEnd"/>
      <w:r w:rsidR="00B34E5B" w:rsidRPr="00B77437">
        <w:rPr>
          <w:lang w:val="en-GB"/>
        </w:rPr>
        <w:t xml:space="preserve">, </w:t>
      </w:r>
      <w:r w:rsidR="00B34E5B" w:rsidRPr="00B77437">
        <w:rPr>
          <w:i/>
          <w:lang w:val="en-GB"/>
        </w:rPr>
        <w:t xml:space="preserve">Tesserae </w:t>
      </w:r>
      <w:proofErr w:type="spellStart"/>
      <w:r w:rsidR="00B34E5B" w:rsidRPr="00B77437">
        <w:rPr>
          <w:i/>
          <w:lang w:val="en-GB"/>
        </w:rPr>
        <w:t>gentilitiae</w:t>
      </w:r>
      <w:proofErr w:type="spellEnd"/>
      <w:r w:rsidR="00B34E5B" w:rsidRPr="00B77437">
        <w:rPr>
          <w:lang w:val="en-GB"/>
        </w:rPr>
        <w:t>, p.</w:t>
      </w:r>
      <w:r w:rsidR="0071184E" w:rsidRPr="00B77437">
        <w:rPr>
          <w:lang w:val="en-GB"/>
        </w:rPr>
        <w:t> </w:t>
      </w:r>
      <w:r w:rsidR="00B34E5B" w:rsidRPr="00B77437">
        <w:rPr>
          <w:lang w:val="en-GB"/>
        </w:rPr>
        <w:t>661.</w:t>
      </w:r>
      <w:r w:rsidR="00682596" w:rsidRPr="00B77437">
        <w:rPr>
          <w:lang w:val="en-GB"/>
        </w:rPr>
        <w:t xml:space="preserve"> </w:t>
      </w:r>
      <w:bookmarkEnd w:id="46"/>
      <w:r w:rsidR="00523288" w:rsidRPr="00B77437">
        <w:rPr>
          <w:lang w:val="en-GB"/>
        </w:rPr>
        <w:t>© Getty Research Institute, Los Angeles (92-B22642)</w:t>
      </w:r>
      <w:r w:rsidR="00682596" w:rsidRPr="00B77437">
        <w:rPr>
          <w:lang w:val="en-GB"/>
        </w:rPr>
        <w:t>.</w:t>
      </w:r>
    </w:p>
    <w:p w14:paraId="24610761" w14:textId="54A70209" w:rsidR="00B34E5B" w:rsidRPr="00B77437" w:rsidRDefault="00BA4735" w:rsidP="00C53F6F">
      <w:r w:rsidRPr="00B77437">
        <w:lastRenderedPageBreak/>
        <w:t>Figure</w:t>
      </w:r>
      <w:r w:rsidR="0088494D" w:rsidRPr="00B77437">
        <w:t> </w:t>
      </w:r>
      <w:r w:rsidR="00B34E5B" w:rsidRPr="00B77437">
        <w:t>4</w:t>
      </w:r>
      <w:r w:rsidR="00DF7102" w:rsidRPr="00B77437">
        <w:t>6</w:t>
      </w:r>
      <w:r w:rsidR="0032349C" w:rsidRPr="00B77437">
        <w:t xml:space="preserve">. </w:t>
      </w:r>
      <w:bookmarkStart w:id="47" w:name="_Hlk182489837"/>
      <w:proofErr w:type="spellStart"/>
      <w:r w:rsidR="00D35A82" w:rsidRPr="00B77437">
        <w:t>Silvestro</w:t>
      </w:r>
      <w:proofErr w:type="spellEnd"/>
      <w:r w:rsidR="00D35A82" w:rsidRPr="00B77437">
        <w:t xml:space="preserve"> </w:t>
      </w:r>
      <w:proofErr w:type="spellStart"/>
      <w:r w:rsidR="00B34E5B" w:rsidRPr="00B77437">
        <w:t>Pietrasanta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</w:rPr>
        <w:t>Tesserae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gentilitiae</w:t>
      </w:r>
      <w:proofErr w:type="spellEnd"/>
      <w:r w:rsidR="00B34E5B" w:rsidRPr="00B77437">
        <w:t>, p.</w:t>
      </w:r>
      <w:r w:rsidR="0071184E" w:rsidRPr="00B77437">
        <w:t> </w:t>
      </w:r>
      <w:r w:rsidR="00B34E5B" w:rsidRPr="00B77437">
        <w:t>677, détail des effigies de Richard</w:t>
      </w:r>
      <w:r w:rsidR="00A83222" w:rsidRPr="00B77437">
        <w:t> </w:t>
      </w:r>
      <w:r w:rsidR="00B34E5B" w:rsidRPr="00B77437">
        <w:t>II et de la reine Anne sur le tableau perdu du Collège anglais.</w:t>
      </w:r>
      <w:bookmarkEnd w:id="47"/>
      <w:r w:rsidR="00682596" w:rsidRPr="00B77437">
        <w:t xml:space="preserve"> ©</w:t>
      </w:r>
      <w:r w:rsidR="00D35A82" w:rsidRPr="00B77437">
        <w:t> </w:t>
      </w:r>
      <w:r w:rsidR="00682596" w:rsidRPr="00B77437">
        <w:t xml:space="preserve">Getty </w:t>
      </w:r>
      <w:proofErr w:type="spellStart"/>
      <w:r w:rsidR="00682596" w:rsidRPr="00B77437">
        <w:t>Research</w:t>
      </w:r>
      <w:proofErr w:type="spellEnd"/>
      <w:r w:rsidR="00682596" w:rsidRPr="00B77437">
        <w:t xml:space="preserve"> Institute</w:t>
      </w:r>
      <w:r w:rsidR="00523288" w:rsidRPr="00B77437">
        <w:t>, Los Angeles (92-B22642)</w:t>
      </w:r>
      <w:r w:rsidR="00682596" w:rsidRPr="00B77437">
        <w:t>.</w:t>
      </w:r>
    </w:p>
    <w:p w14:paraId="6E117DD3" w14:textId="4BFEA180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4</w:t>
      </w:r>
      <w:r w:rsidR="00DF7102" w:rsidRPr="00B77437">
        <w:t>7</w:t>
      </w:r>
      <w:r w:rsidR="0032349C" w:rsidRPr="00B77437">
        <w:t xml:space="preserve">. </w:t>
      </w:r>
      <w:bookmarkStart w:id="48" w:name="_Hlk182489864"/>
      <w:r w:rsidR="00B34E5B" w:rsidRPr="00B77437">
        <w:t xml:space="preserve">Xylographie pour les </w:t>
      </w:r>
      <w:proofErr w:type="spellStart"/>
      <w:r w:rsidR="00B34E5B" w:rsidRPr="00B77437">
        <w:rPr>
          <w:i/>
          <w:iCs/>
        </w:rPr>
        <w:t>Memorie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sepolcrali</w:t>
      </w:r>
      <w:proofErr w:type="spellEnd"/>
      <w:r w:rsidR="00B34E5B" w:rsidRPr="00B77437">
        <w:t xml:space="preserve"> figurant la pierre tombale perdue d’</w:t>
      </w:r>
      <w:proofErr w:type="spellStart"/>
      <w:r w:rsidR="00B34E5B" w:rsidRPr="00B77437">
        <w:t>Angelotto</w:t>
      </w:r>
      <w:proofErr w:type="spellEnd"/>
      <w:r w:rsidR="00B34E5B" w:rsidRPr="00B77437">
        <w:t xml:space="preserve"> </w:t>
      </w:r>
      <w:proofErr w:type="spellStart"/>
      <w:r w:rsidR="00B34E5B" w:rsidRPr="00B77437">
        <w:t>Normanni</w:t>
      </w:r>
      <w:proofErr w:type="spellEnd"/>
      <w:r w:rsidR="00B34E5B" w:rsidRPr="00B77437">
        <w:t xml:space="preserve"> (</w:t>
      </w:r>
      <w:r w:rsidR="00D651FC" w:rsidRPr="00B77437">
        <w:t>† </w:t>
      </w:r>
      <w:r w:rsidR="00B34E5B" w:rsidRPr="00B77437">
        <w:t xml:space="preserve">1378), autrefois dans l’église de </w:t>
      </w:r>
      <w:proofErr w:type="spellStart"/>
      <w:r w:rsidR="00B34E5B" w:rsidRPr="00B77437">
        <w:t>Sant’Antonio</w:t>
      </w:r>
      <w:proofErr w:type="spellEnd"/>
      <w:r w:rsidR="00B34E5B" w:rsidRPr="00B77437">
        <w:t xml:space="preserve"> à Camaldoli.</w:t>
      </w:r>
      <w:bookmarkEnd w:id="48"/>
      <w:r w:rsidR="00E07179" w:rsidRPr="00B77437">
        <w:t xml:space="preserve"> Collection particulière</w:t>
      </w:r>
      <w:r w:rsidR="00EB3CA7" w:rsidRPr="00B77437">
        <w:t xml:space="preserve">, </w:t>
      </w:r>
      <w:r w:rsidR="00E07179" w:rsidRPr="00B77437">
        <w:t xml:space="preserve">Fabrizio </w:t>
      </w:r>
      <w:proofErr w:type="spellStart"/>
      <w:r w:rsidR="00E07179" w:rsidRPr="00B77437">
        <w:t>Federici</w:t>
      </w:r>
      <w:proofErr w:type="spellEnd"/>
      <w:r w:rsidR="00E07179" w:rsidRPr="00B77437">
        <w:t>.</w:t>
      </w:r>
    </w:p>
    <w:p w14:paraId="301507EE" w14:textId="019FB64D" w:rsidR="00B34E5B" w:rsidRPr="00B77437" w:rsidRDefault="00BA4735" w:rsidP="00C53F6F">
      <w:r w:rsidRPr="00B77437">
        <w:t>Figure</w:t>
      </w:r>
      <w:r w:rsidR="0088494D" w:rsidRPr="00B77437">
        <w:t> </w:t>
      </w:r>
      <w:r w:rsidR="00DF7102" w:rsidRPr="00B77437">
        <w:t>48</w:t>
      </w:r>
      <w:r w:rsidR="0032349C" w:rsidRPr="00B77437">
        <w:t xml:space="preserve">. </w:t>
      </w:r>
      <w:bookmarkStart w:id="49" w:name="_Hlk182489876"/>
      <w:r w:rsidR="00B34E5B" w:rsidRPr="00B77437">
        <w:t>Écu d’</w:t>
      </w:r>
      <w:proofErr w:type="spellStart"/>
      <w:r w:rsidR="00B34E5B" w:rsidRPr="00B77437">
        <w:t>Everso</w:t>
      </w:r>
      <w:proofErr w:type="spellEnd"/>
      <w:r w:rsidR="00D651FC" w:rsidRPr="00B77437">
        <w:t> </w:t>
      </w:r>
      <w:r w:rsidR="00B34E5B" w:rsidRPr="00B77437">
        <w:t xml:space="preserve">II </w:t>
      </w:r>
      <w:proofErr w:type="spellStart"/>
      <w:r w:rsidR="00B34E5B" w:rsidRPr="00B77437">
        <w:t>dell’Anguillara</w:t>
      </w:r>
      <w:proofErr w:type="spellEnd"/>
      <w:r w:rsidR="00B34E5B" w:rsidRPr="00B77437">
        <w:t xml:space="preserve">, première moitié du </w:t>
      </w:r>
      <w:proofErr w:type="spellStart"/>
      <w:r w:rsidR="00D651FC" w:rsidRPr="00B77437">
        <w:rPr>
          <w:smallCaps/>
        </w:rPr>
        <w:t>xv</w:t>
      </w:r>
      <w:r w:rsidR="00B34E5B" w:rsidRPr="00B77437">
        <w:rPr>
          <w:vertAlign w:val="superscript"/>
        </w:rPr>
        <w:t>e</w:t>
      </w:r>
      <w:proofErr w:type="spellEnd"/>
      <w:r w:rsidR="00D651FC" w:rsidRPr="00B77437">
        <w:t> </w:t>
      </w:r>
      <w:r w:rsidR="00B34E5B" w:rsidRPr="00B77437">
        <w:t>siècle, Rome, Hôpital du Latran.</w:t>
      </w:r>
      <w:r w:rsidR="00E07179" w:rsidRPr="00B77437">
        <w:t xml:space="preserve"> Photographie Fabrizio </w:t>
      </w:r>
      <w:proofErr w:type="spellStart"/>
      <w:r w:rsidR="00E07179" w:rsidRPr="00B77437">
        <w:t>Federici</w:t>
      </w:r>
      <w:proofErr w:type="spellEnd"/>
      <w:r w:rsidR="00E07179" w:rsidRPr="00B77437">
        <w:t>.</w:t>
      </w:r>
    </w:p>
    <w:bookmarkEnd w:id="49"/>
    <w:p w14:paraId="31DE0E1A" w14:textId="71FD5CEE" w:rsidR="00B34E5B" w:rsidRPr="00B77437" w:rsidRDefault="00BA4735" w:rsidP="00C53F6F">
      <w:r w:rsidRPr="00B77437">
        <w:t>Figure</w:t>
      </w:r>
      <w:r w:rsidR="0088494D" w:rsidRPr="00B77437">
        <w:t> </w:t>
      </w:r>
      <w:r w:rsidR="00DF7102" w:rsidRPr="00B77437">
        <w:t>49</w:t>
      </w:r>
      <w:r w:rsidR="0032349C" w:rsidRPr="00B77437">
        <w:t xml:space="preserve">. </w:t>
      </w:r>
      <w:bookmarkStart w:id="50" w:name="_Hlk182489938"/>
      <w:r w:rsidR="00B34E5B" w:rsidRPr="00B77437">
        <w:t xml:space="preserve">Armes de la famille </w:t>
      </w:r>
      <w:proofErr w:type="spellStart"/>
      <w:r w:rsidR="00B34E5B" w:rsidRPr="00B77437">
        <w:t>Casali</w:t>
      </w:r>
      <w:proofErr w:type="spellEnd"/>
      <w:r w:rsidR="00B34E5B" w:rsidRPr="00B77437">
        <w:t xml:space="preserve">, 1429, Rome, Palais </w:t>
      </w:r>
      <w:proofErr w:type="spellStart"/>
      <w:r w:rsidR="00B34E5B" w:rsidRPr="00B77437">
        <w:t>Casali</w:t>
      </w:r>
      <w:proofErr w:type="spellEnd"/>
      <w:r w:rsidR="00B34E5B" w:rsidRPr="00B77437">
        <w:t>.</w:t>
      </w:r>
      <w:bookmarkEnd w:id="50"/>
      <w:r w:rsidR="00E07179" w:rsidRPr="00B77437">
        <w:t xml:space="preserve"> Photographie Fabrizio </w:t>
      </w:r>
      <w:proofErr w:type="spellStart"/>
      <w:r w:rsidR="00E07179" w:rsidRPr="00B77437">
        <w:t>Federici</w:t>
      </w:r>
      <w:proofErr w:type="spellEnd"/>
      <w:r w:rsidR="00E07179" w:rsidRPr="00B77437">
        <w:t>.</w:t>
      </w:r>
    </w:p>
    <w:p w14:paraId="2ECFD0B7" w14:textId="61519E79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0</w:t>
      </w:r>
      <w:r w:rsidR="0032349C" w:rsidRPr="00B77437">
        <w:t xml:space="preserve">. </w:t>
      </w:r>
      <w:bookmarkStart w:id="51" w:name="_Hlk182489948"/>
      <w:r w:rsidR="00B34E5B" w:rsidRPr="00B77437">
        <w:t xml:space="preserve">Xylographie représentant les armes de la famille </w:t>
      </w:r>
      <w:proofErr w:type="spellStart"/>
      <w:r w:rsidR="00B34E5B" w:rsidRPr="00B77437">
        <w:t>Casali</w:t>
      </w:r>
      <w:proofErr w:type="spellEnd"/>
      <w:r w:rsidR="00B34E5B" w:rsidRPr="00B77437">
        <w:t xml:space="preserve">, d’après G. B. </w:t>
      </w:r>
      <w:proofErr w:type="spellStart"/>
      <w:r w:rsidR="00B34E5B" w:rsidRPr="00B77437">
        <w:t>Casali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De </w:t>
      </w:r>
      <w:proofErr w:type="spellStart"/>
      <w:r w:rsidR="00B34E5B" w:rsidRPr="00B77437">
        <w:rPr>
          <w:i/>
          <w:iCs/>
        </w:rPr>
        <w:t>profanis</w:t>
      </w:r>
      <w:proofErr w:type="spellEnd"/>
      <w:r w:rsidR="00B34E5B" w:rsidRPr="00B77437">
        <w:rPr>
          <w:i/>
          <w:iCs/>
        </w:rPr>
        <w:t xml:space="preserve">, et sacris </w:t>
      </w:r>
      <w:proofErr w:type="spellStart"/>
      <w:r w:rsidR="00B34E5B" w:rsidRPr="00B77437">
        <w:rPr>
          <w:i/>
          <w:iCs/>
        </w:rPr>
        <w:t>veteribus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ritibus</w:t>
      </w:r>
      <w:proofErr w:type="spellEnd"/>
      <w:r w:rsidR="00B34E5B" w:rsidRPr="00B77437">
        <w:t xml:space="preserve">, </w:t>
      </w:r>
      <w:proofErr w:type="spellStart"/>
      <w:r w:rsidR="00B34E5B" w:rsidRPr="00B77437">
        <w:t>Romae</w:t>
      </w:r>
      <w:proofErr w:type="spellEnd"/>
      <w:r w:rsidR="00B34E5B" w:rsidRPr="00B77437">
        <w:t xml:space="preserve">, Ex typographia </w:t>
      </w:r>
      <w:proofErr w:type="spellStart"/>
      <w:r w:rsidR="00B34E5B" w:rsidRPr="00B77437">
        <w:t>Andreae</w:t>
      </w:r>
      <w:proofErr w:type="spellEnd"/>
      <w:r w:rsidR="00B34E5B" w:rsidRPr="00B77437">
        <w:t xml:space="preserve"> </w:t>
      </w:r>
      <w:proofErr w:type="spellStart"/>
      <w:r w:rsidR="00B34E5B" w:rsidRPr="00B77437">
        <w:t>Phaei</w:t>
      </w:r>
      <w:proofErr w:type="spellEnd"/>
      <w:r w:rsidR="00B34E5B" w:rsidRPr="00B77437">
        <w:t>, 1645.</w:t>
      </w:r>
      <w:bookmarkEnd w:id="51"/>
      <w:r w:rsidR="00E07179" w:rsidRPr="00B77437">
        <w:t xml:space="preserve"> </w:t>
      </w:r>
      <w:r w:rsidR="005B71A6" w:rsidRPr="00B77437">
        <w:t xml:space="preserve">Ville de Grenoble, bibliothèque municipale, </w:t>
      </w:r>
      <w:bookmarkStart w:id="52" w:name="_Hlk192771282"/>
      <w:r w:rsidR="005B71A6" w:rsidRPr="00B77437">
        <w:t>C.1969</w:t>
      </w:r>
      <w:bookmarkEnd w:id="52"/>
      <w:r w:rsidR="005B71A6" w:rsidRPr="00B77437">
        <w:t>.</w:t>
      </w:r>
      <w:r w:rsidR="00797CBE" w:rsidRPr="00B77437">
        <w:t xml:space="preserve"> </w:t>
      </w:r>
    </w:p>
    <w:p w14:paraId="7586CB14" w14:textId="1D102DC6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1</w:t>
      </w:r>
      <w:r w:rsidR="0032349C" w:rsidRPr="00B77437">
        <w:t xml:space="preserve">. </w:t>
      </w:r>
      <w:bookmarkStart w:id="53" w:name="_Hlk182489959"/>
      <w:r w:rsidR="00B34E5B" w:rsidRPr="00B77437">
        <w:t xml:space="preserve">Xylographie pour le traité des </w:t>
      </w:r>
      <w:proofErr w:type="spellStart"/>
      <w:r w:rsidR="00B34E5B" w:rsidRPr="00B77437">
        <w:rPr>
          <w:i/>
          <w:iCs/>
        </w:rPr>
        <w:t>Memorie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sepolcrali</w:t>
      </w:r>
      <w:proofErr w:type="spellEnd"/>
      <w:r w:rsidR="00B34E5B" w:rsidRPr="00B77437">
        <w:t xml:space="preserve"> figurant l’écu </w:t>
      </w:r>
      <w:proofErr w:type="spellStart"/>
      <w:r w:rsidR="00B34E5B" w:rsidRPr="00B77437">
        <w:t>Gualdi</w:t>
      </w:r>
      <w:proofErr w:type="spellEnd"/>
      <w:r w:rsidR="00B34E5B" w:rsidRPr="00B77437">
        <w:t xml:space="preserve"> sur le flanc nord du Palais sénatorial.</w:t>
      </w:r>
      <w:r w:rsidR="00E07179" w:rsidRPr="00B77437">
        <w:t xml:space="preserve"> Collection particulière</w:t>
      </w:r>
      <w:r w:rsidR="00EB3CA7" w:rsidRPr="00B77437">
        <w:t xml:space="preserve">, </w:t>
      </w:r>
      <w:r w:rsidR="00E07179" w:rsidRPr="00B77437">
        <w:t xml:space="preserve">Fabrizio </w:t>
      </w:r>
      <w:proofErr w:type="spellStart"/>
      <w:r w:rsidR="00E07179" w:rsidRPr="00B77437">
        <w:t>Federici</w:t>
      </w:r>
      <w:proofErr w:type="spellEnd"/>
      <w:r w:rsidR="00E07179" w:rsidRPr="00B77437">
        <w:t>.</w:t>
      </w:r>
    </w:p>
    <w:bookmarkEnd w:id="53"/>
    <w:p w14:paraId="4F29ACDC" w14:textId="1AA99265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2</w:t>
      </w:r>
      <w:r w:rsidR="0032349C" w:rsidRPr="00B77437">
        <w:t xml:space="preserve">. </w:t>
      </w:r>
      <w:bookmarkStart w:id="54" w:name="_Hlk182489968"/>
      <w:r w:rsidR="00B34E5B" w:rsidRPr="00B77437">
        <w:t xml:space="preserve">Armes d’un sénateur de la famille </w:t>
      </w:r>
      <w:proofErr w:type="spellStart"/>
      <w:r w:rsidR="00B34E5B" w:rsidRPr="00B77437">
        <w:t>Gualdi</w:t>
      </w:r>
      <w:proofErr w:type="spellEnd"/>
      <w:r w:rsidR="00B34E5B" w:rsidRPr="00B77437">
        <w:t xml:space="preserve">, </w:t>
      </w:r>
      <w:proofErr w:type="spellStart"/>
      <w:r w:rsidR="00B34E5B" w:rsidRPr="00B77437">
        <w:t>Galeotto</w:t>
      </w:r>
      <w:proofErr w:type="spellEnd"/>
      <w:r w:rsidR="00B34E5B" w:rsidRPr="00B77437">
        <w:t xml:space="preserve"> ou Francesco, première moitié du </w:t>
      </w:r>
      <w:proofErr w:type="spellStart"/>
      <w:r w:rsidR="00D651FC" w:rsidRPr="00B77437">
        <w:rPr>
          <w:smallCaps/>
        </w:rPr>
        <w:t>xvi</w:t>
      </w:r>
      <w:r w:rsidR="00B34E5B" w:rsidRPr="00B77437">
        <w:rPr>
          <w:vertAlign w:val="superscript"/>
        </w:rPr>
        <w:t>e</w:t>
      </w:r>
      <w:proofErr w:type="spellEnd"/>
      <w:r w:rsidR="00D651FC" w:rsidRPr="00B77437">
        <w:t> </w:t>
      </w:r>
      <w:r w:rsidR="00B34E5B" w:rsidRPr="00B77437">
        <w:t>siècle, Rome, Palais sénatorial.</w:t>
      </w:r>
      <w:bookmarkEnd w:id="54"/>
      <w:r w:rsidR="00E07179" w:rsidRPr="00B77437">
        <w:t xml:space="preserve"> Photographie</w:t>
      </w:r>
      <w:r w:rsidR="00EB3CA7" w:rsidRPr="00B77437">
        <w:t xml:space="preserve"> </w:t>
      </w:r>
      <w:r w:rsidR="00E07179" w:rsidRPr="00B77437">
        <w:t xml:space="preserve">Fabrizio </w:t>
      </w:r>
      <w:proofErr w:type="spellStart"/>
      <w:r w:rsidR="00E07179" w:rsidRPr="00B77437">
        <w:t>Federici</w:t>
      </w:r>
      <w:proofErr w:type="spellEnd"/>
      <w:r w:rsidR="00E07179" w:rsidRPr="00B77437">
        <w:t>.</w:t>
      </w:r>
    </w:p>
    <w:p w14:paraId="0CD951A9" w14:textId="24ADBA1D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3</w:t>
      </w:r>
      <w:r w:rsidR="0032349C" w:rsidRPr="00B77437">
        <w:t xml:space="preserve">. </w:t>
      </w:r>
      <w:bookmarkStart w:id="55" w:name="_Hlk182489976"/>
      <w:r w:rsidR="00B34E5B" w:rsidRPr="00B77437">
        <w:t xml:space="preserve">Pierre tombale de Giuliano </w:t>
      </w:r>
      <w:proofErr w:type="spellStart"/>
      <w:r w:rsidR="00B34E5B" w:rsidRPr="00B77437">
        <w:t>Porcari</w:t>
      </w:r>
      <w:proofErr w:type="spellEnd"/>
      <w:r w:rsidR="00B34E5B" w:rsidRPr="00B77437">
        <w:t xml:space="preserve"> (</w:t>
      </w:r>
      <w:r w:rsidR="00E811BB" w:rsidRPr="00B77437">
        <w:t>† </w:t>
      </w:r>
      <w:r w:rsidR="00B34E5B" w:rsidRPr="00B77437">
        <w:t xml:space="preserve">1282), Rome, San Giovanni </w:t>
      </w:r>
      <w:proofErr w:type="spellStart"/>
      <w:r w:rsidR="00B34E5B" w:rsidRPr="00B77437">
        <w:t>della</w:t>
      </w:r>
      <w:proofErr w:type="spellEnd"/>
      <w:r w:rsidR="00B34E5B" w:rsidRPr="00B77437">
        <w:t xml:space="preserve"> Pigna.</w:t>
      </w:r>
      <w:r w:rsidR="00E07179" w:rsidRPr="00B77437">
        <w:t xml:space="preserve"> Photographie</w:t>
      </w:r>
      <w:r w:rsidR="00EB3CA7" w:rsidRPr="00B77437">
        <w:t xml:space="preserve"> </w:t>
      </w:r>
      <w:r w:rsidR="00E07179" w:rsidRPr="00B77437">
        <w:t xml:space="preserve">Fabrizio </w:t>
      </w:r>
      <w:proofErr w:type="spellStart"/>
      <w:r w:rsidR="00E07179" w:rsidRPr="00B77437">
        <w:t>Federici</w:t>
      </w:r>
      <w:proofErr w:type="spellEnd"/>
      <w:r w:rsidR="00E07179" w:rsidRPr="00B77437">
        <w:t>.</w:t>
      </w:r>
    </w:p>
    <w:bookmarkEnd w:id="55"/>
    <w:p w14:paraId="584C5FED" w14:textId="4ED652B5" w:rsidR="00EB3CA7" w:rsidRPr="00B77437" w:rsidRDefault="00BA4735" w:rsidP="00EB3CA7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4</w:t>
      </w:r>
      <w:r w:rsidR="0032349C" w:rsidRPr="00B77437">
        <w:t xml:space="preserve">. </w:t>
      </w:r>
      <w:bookmarkStart w:id="56" w:name="_Hlk182489984"/>
      <w:r w:rsidR="00B34E5B" w:rsidRPr="00B77437">
        <w:t xml:space="preserve">Xylographie pour le traité des </w:t>
      </w:r>
      <w:proofErr w:type="spellStart"/>
      <w:r w:rsidR="00B34E5B" w:rsidRPr="00B77437">
        <w:rPr>
          <w:i/>
          <w:iCs/>
        </w:rPr>
        <w:t>Memorie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sepolcrali</w:t>
      </w:r>
      <w:proofErr w:type="spellEnd"/>
      <w:r w:rsidR="00B34E5B" w:rsidRPr="00B77437">
        <w:t xml:space="preserve"> figurant la pierre tombale de Pietro Muti (</w:t>
      </w:r>
      <w:r w:rsidR="00D651FC" w:rsidRPr="00B77437">
        <w:t>† </w:t>
      </w:r>
      <w:r w:rsidR="00B34E5B" w:rsidRPr="00B77437">
        <w:t xml:space="preserve">1390) dans l’église de San </w:t>
      </w:r>
      <w:proofErr w:type="spellStart"/>
      <w:r w:rsidR="00B34E5B" w:rsidRPr="00B77437">
        <w:t>Pantaleo</w:t>
      </w:r>
      <w:proofErr w:type="spellEnd"/>
      <w:r w:rsidR="00B34E5B" w:rsidRPr="00B77437">
        <w:t>.</w:t>
      </w:r>
      <w:r w:rsidR="00E07179" w:rsidRPr="00B77437">
        <w:t xml:space="preserve"> Collection particulière</w:t>
      </w:r>
      <w:r w:rsidR="001E7AD2" w:rsidRPr="00B77437">
        <w:t xml:space="preserve">, </w:t>
      </w:r>
      <w:r w:rsidR="00EB3CA7" w:rsidRPr="00B77437">
        <w:t xml:space="preserve">Fabrizio </w:t>
      </w:r>
      <w:proofErr w:type="spellStart"/>
      <w:r w:rsidR="00EB3CA7" w:rsidRPr="00B77437">
        <w:t>Federici</w:t>
      </w:r>
      <w:proofErr w:type="spellEnd"/>
      <w:r w:rsidR="00EB3CA7" w:rsidRPr="00B77437">
        <w:t>.</w:t>
      </w:r>
    </w:p>
    <w:bookmarkEnd w:id="56"/>
    <w:p w14:paraId="73F29816" w14:textId="367AEF60" w:rsidR="00EB3CA7" w:rsidRPr="00B77437" w:rsidRDefault="00BA4735" w:rsidP="00EB3CA7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5</w:t>
      </w:r>
      <w:r w:rsidR="0032349C" w:rsidRPr="00B77437">
        <w:t xml:space="preserve">. </w:t>
      </w:r>
      <w:bookmarkStart w:id="57" w:name="_Hlk182489994"/>
      <w:r w:rsidR="00B34E5B" w:rsidRPr="00B77437">
        <w:t xml:space="preserve">Xylographie pour le traité des </w:t>
      </w:r>
      <w:proofErr w:type="spellStart"/>
      <w:r w:rsidR="00B34E5B" w:rsidRPr="00B77437">
        <w:rPr>
          <w:i/>
          <w:iCs/>
        </w:rPr>
        <w:t>Memorie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sepolcrali</w:t>
      </w:r>
      <w:proofErr w:type="spellEnd"/>
      <w:r w:rsidR="00B34E5B" w:rsidRPr="00B77437">
        <w:t xml:space="preserve"> figurant la pierre tombale de Lello </w:t>
      </w:r>
      <w:proofErr w:type="spellStart"/>
      <w:r w:rsidR="00B34E5B" w:rsidRPr="00B77437">
        <w:t>Maddaleni</w:t>
      </w:r>
      <w:proofErr w:type="spellEnd"/>
      <w:r w:rsidR="00B34E5B" w:rsidRPr="00B77437">
        <w:t xml:space="preserve"> (</w:t>
      </w:r>
      <w:r w:rsidR="00D651FC" w:rsidRPr="00B77437">
        <w:t>† </w:t>
      </w:r>
      <w:r w:rsidR="00B34E5B" w:rsidRPr="00B77437">
        <w:t>1390) dans l’église de Santa Maria sopra Minerva.</w:t>
      </w:r>
      <w:bookmarkEnd w:id="57"/>
      <w:r w:rsidR="00E07179" w:rsidRPr="00B77437">
        <w:t xml:space="preserve"> Collection particulière</w:t>
      </w:r>
      <w:r w:rsidR="001E7AD2" w:rsidRPr="00B77437">
        <w:t xml:space="preserve">, </w:t>
      </w:r>
      <w:r w:rsidR="00EB3CA7" w:rsidRPr="00B77437">
        <w:t xml:space="preserve">Fabrizio </w:t>
      </w:r>
      <w:proofErr w:type="spellStart"/>
      <w:r w:rsidR="00EB3CA7" w:rsidRPr="00B77437">
        <w:t>Federici</w:t>
      </w:r>
      <w:proofErr w:type="spellEnd"/>
      <w:r w:rsidR="00EB3CA7" w:rsidRPr="00B77437">
        <w:t>.</w:t>
      </w:r>
    </w:p>
    <w:p w14:paraId="59009CB8" w14:textId="56640E61" w:rsidR="00EB3CA7" w:rsidRPr="00B77437" w:rsidRDefault="00BA4735" w:rsidP="00EB3CA7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6</w:t>
      </w:r>
      <w:r w:rsidR="0032349C" w:rsidRPr="00B77437">
        <w:t xml:space="preserve">. </w:t>
      </w:r>
      <w:bookmarkStart w:id="58" w:name="_Hlk182490002"/>
      <w:r w:rsidR="00B34E5B" w:rsidRPr="00B77437">
        <w:t xml:space="preserve">Pierre tombale de Lello </w:t>
      </w:r>
      <w:proofErr w:type="spellStart"/>
      <w:r w:rsidR="00B34E5B" w:rsidRPr="00B77437">
        <w:t>Maddaleni</w:t>
      </w:r>
      <w:proofErr w:type="spellEnd"/>
      <w:r w:rsidR="00B34E5B" w:rsidRPr="00B77437">
        <w:t>, Rome, Santa Maria sopra Minerva.</w:t>
      </w:r>
      <w:bookmarkEnd w:id="58"/>
      <w:r w:rsidR="00E07179" w:rsidRPr="00B77437">
        <w:t xml:space="preserve"> </w:t>
      </w:r>
      <w:r w:rsidR="00EB3CA7" w:rsidRPr="00B77437">
        <w:t xml:space="preserve">Photographie Fabrizio </w:t>
      </w:r>
      <w:proofErr w:type="spellStart"/>
      <w:r w:rsidR="00EB3CA7" w:rsidRPr="00B77437">
        <w:t>Federici</w:t>
      </w:r>
      <w:proofErr w:type="spellEnd"/>
      <w:r w:rsidR="00EB3CA7" w:rsidRPr="00B77437">
        <w:t>.</w:t>
      </w:r>
    </w:p>
    <w:p w14:paraId="0437AA91" w14:textId="2B20B45A" w:rsidR="00EB3CA7" w:rsidRPr="00B77437" w:rsidRDefault="00BA4735" w:rsidP="00EB3CA7">
      <w:r w:rsidRPr="00B77437">
        <w:t>Figure</w:t>
      </w:r>
      <w:r w:rsidR="0088494D" w:rsidRPr="00B77437">
        <w:t> </w:t>
      </w:r>
      <w:r w:rsidR="00C53F6F" w:rsidRPr="00B77437">
        <w:t>5</w:t>
      </w:r>
      <w:r w:rsidR="00DF7102" w:rsidRPr="00B77437">
        <w:t>7</w:t>
      </w:r>
      <w:r w:rsidR="0032349C" w:rsidRPr="00B77437">
        <w:t xml:space="preserve">. </w:t>
      </w:r>
      <w:bookmarkStart w:id="59" w:name="_Hlk182490133"/>
      <w:r w:rsidR="00B34E5B" w:rsidRPr="00B77437">
        <w:t xml:space="preserve">Armes de la famille Cavalieri à l’entrée de la Tour du </w:t>
      </w:r>
      <w:proofErr w:type="spellStart"/>
      <w:r w:rsidR="00B34E5B" w:rsidRPr="00B77437">
        <w:t>Papito</w:t>
      </w:r>
      <w:proofErr w:type="spellEnd"/>
      <w:r w:rsidR="00B34E5B" w:rsidRPr="00B77437">
        <w:t>, Rome, Largo di Torre Argentina.</w:t>
      </w:r>
      <w:bookmarkEnd w:id="59"/>
      <w:r w:rsidR="00E07179" w:rsidRPr="00B77437">
        <w:t xml:space="preserve"> </w:t>
      </w:r>
      <w:r w:rsidR="00EB3CA7" w:rsidRPr="00B77437">
        <w:t xml:space="preserve">Photographie Fabrizio </w:t>
      </w:r>
      <w:proofErr w:type="spellStart"/>
      <w:r w:rsidR="00EB3CA7" w:rsidRPr="00B77437">
        <w:t>Federici</w:t>
      </w:r>
      <w:proofErr w:type="spellEnd"/>
      <w:r w:rsidR="00EB3CA7" w:rsidRPr="00B77437">
        <w:t>.</w:t>
      </w:r>
    </w:p>
    <w:p w14:paraId="69F3BDAA" w14:textId="2675D492" w:rsidR="00B34E5B" w:rsidRPr="00B77437" w:rsidRDefault="00BA4735" w:rsidP="00C53F6F">
      <w:r w:rsidRPr="00B77437">
        <w:t>Figure</w:t>
      </w:r>
      <w:r w:rsidR="0088494D" w:rsidRPr="00B77437">
        <w:t> </w:t>
      </w:r>
      <w:r w:rsidR="004072E6" w:rsidRPr="00B77437">
        <w:t>5</w:t>
      </w:r>
      <w:r w:rsidR="00DF7102" w:rsidRPr="00B77437">
        <w:t>8</w:t>
      </w:r>
      <w:r w:rsidR="0032349C" w:rsidRPr="00B77437">
        <w:t xml:space="preserve">. </w:t>
      </w:r>
      <w:bookmarkStart w:id="60" w:name="_Hlk182490143"/>
      <w:r w:rsidR="00B34E5B" w:rsidRPr="00B77437">
        <w:t xml:space="preserve">Armes de </w:t>
      </w:r>
      <w:proofErr w:type="spellStart"/>
      <w:r w:rsidR="00B34E5B" w:rsidRPr="00B77437">
        <w:t>Taddeo</w:t>
      </w:r>
      <w:proofErr w:type="spellEnd"/>
      <w:r w:rsidR="00B34E5B" w:rsidRPr="00B77437">
        <w:t xml:space="preserve"> di </w:t>
      </w:r>
      <w:proofErr w:type="spellStart"/>
      <w:r w:rsidR="00B34E5B" w:rsidRPr="00B77437">
        <w:t>Cecco</w:t>
      </w:r>
      <w:proofErr w:type="spellEnd"/>
      <w:r w:rsidR="00B34E5B" w:rsidRPr="00B77437">
        <w:t xml:space="preserve"> da Barberino, 2</w:t>
      </w:r>
      <w:r w:rsidR="00B34E5B" w:rsidRPr="00B77437">
        <w:rPr>
          <w:vertAlign w:val="superscript"/>
        </w:rPr>
        <w:t>e</w:t>
      </w:r>
      <w:r w:rsidR="00D651FC" w:rsidRPr="00B77437">
        <w:t> </w:t>
      </w:r>
      <w:r w:rsidR="00B34E5B" w:rsidRPr="00B77437">
        <w:t xml:space="preserve">moitié du </w:t>
      </w:r>
      <w:proofErr w:type="spellStart"/>
      <w:r w:rsidR="00D651FC" w:rsidRPr="00B77437">
        <w:rPr>
          <w:smallCaps/>
        </w:rPr>
        <w:t>xiv</w:t>
      </w:r>
      <w:r w:rsidR="00B34E5B" w:rsidRPr="00B77437">
        <w:rPr>
          <w:vertAlign w:val="superscript"/>
        </w:rPr>
        <w:t>e</w:t>
      </w:r>
      <w:proofErr w:type="spellEnd"/>
      <w:r w:rsidR="00D651FC" w:rsidRPr="00B77437">
        <w:t> </w:t>
      </w:r>
      <w:r w:rsidR="00B34E5B" w:rsidRPr="00B77437">
        <w:t>siècle, Barberino di Val d’Elsa, chapelle de San Bartolo, sacristie.</w:t>
      </w:r>
      <w:bookmarkEnd w:id="60"/>
      <w:r w:rsidR="00874413" w:rsidRPr="00B77437">
        <w:t xml:space="preserve"> </w:t>
      </w:r>
      <w:r w:rsidR="00EB3CA7" w:rsidRPr="00B77437">
        <w:t xml:space="preserve">Photographie Gruppo </w:t>
      </w:r>
      <w:proofErr w:type="spellStart"/>
      <w:r w:rsidR="00EB3CA7" w:rsidRPr="00B77437">
        <w:t>Archeologico</w:t>
      </w:r>
      <w:proofErr w:type="spellEnd"/>
      <w:r w:rsidR="00EB3CA7" w:rsidRPr="00B77437">
        <w:t xml:space="preserve"> </w:t>
      </w:r>
      <w:proofErr w:type="spellStart"/>
      <w:r w:rsidR="00EB3CA7" w:rsidRPr="00B77437">
        <w:t>Achu</w:t>
      </w:r>
      <w:proofErr w:type="spellEnd"/>
      <w:r w:rsidR="00EB3CA7" w:rsidRPr="00B77437">
        <w:t xml:space="preserve"> APS.</w:t>
      </w:r>
    </w:p>
    <w:p w14:paraId="74FAE18C" w14:textId="43D325AA" w:rsidR="00B34E5B" w:rsidRPr="00B77437" w:rsidRDefault="00BA4735" w:rsidP="00C53F6F">
      <w:r w:rsidRPr="00B77437">
        <w:t>Figure</w:t>
      </w:r>
      <w:r w:rsidR="0088494D" w:rsidRPr="00B77437">
        <w:t> </w:t>
      </w:r>
      <w:r w:rsidR="00DF7102" w:rsidRPr="00B77437">
        <w:t>59</w:t>
      </w:r>
      <w:r w:rsidR="0032349C" w:rsidRPr="00B77437">
        <w:t xml:space="preserve">. </w:t>
      </w:r>
      <w:bookmarkStart w:id="61" w:name="_Hlk182490543"/>
      <w:r w:rsidR="00B34E5B" w:rsidRPr="00B77437">
        <w:t xml:space="preserve">Giovanni Luigi </w:t>
      </w:r>
      <w:proofErr w:type="spellStart"/>
      <w:r w:rsidR="00B34E5B" w:rsidRPr="00B77437">
        <w:t>Valesio</w:t>
      </w:r>
      <w:proofErr w:type="spellEnd"/>
      <w:r w:rsidR="00B34E5B" w:rsidRPr="00B77437">
        <w:t xml:space="preserve">, </w:t>
      </w:r>
      <w:r w:rsidR="009C5F43" w:rsidRPr="00B77437">
        <w:rPr>
          <w:i/>
          <w:iCs/>
        </w:rPr>
        <w:t xml:space="preserve">Stemma </w:t>
      </w:r>
      <w:proofErr w:type="spellStart"/>
      <w:r w:rsidR="009C5F43" w:rsidRPr="00B77437">
        <w:rPr>
          <w:i/>
          <w:iCs/>
        </w:rPr>
        <w:t>del</w:t>
      </w:r>
      <w:proofErr w:type="spellEnd"/>
      <w:r w:rsidR="009C5F43" w:rsidRPr="00B77437">
        <w:rPr>
          <w:i/>
          <w:iCs/>
        </w:rPr>
        <w:t xml:space="preserve"> cardinale </w:t>
      </w:r>
      <w:proofErr w:type="spellStart"/>
      <w:r w:rsidR="009C5F43" w:rsidRPr="00B77437">
        <w:rPr>
          <w:i/>
          <w:iCs/>
        </w:rPr>
        <w:t>Innocenzo</w:t>
      </w:r>
      <w:proofErr w:type="spellEnd"/>
      <w:r w:rsidR="009C5F43" w:rsidRPr="00B77437">
        <w:rPr>
          <w:i/>
          <w:iCs/>
        </w:rPr>
        <w:t xml:space="preserve"> X </w:t>
      </w:r>
      <w:proofErr w:type="spellStart"/>
      <w:r w:rsidR="009C5F43" w:rsidRPr="00B77437">
        <w:rPr>
          <w:i/>
          <w:iCs/>
        </w:rPr>
        <w:t>Panfili</w:t>
      </w:r>
      <w:proofErr w:type="spellEnd"/>
      <w:r w:rsidR="009C5F43" w:rsidRPr="00B77437">
        <w:rPr>
          <w:i/>
          <w:iCs/>
        </w:rPr>
        <w:t xml:space="preserve"> e figure </w:t>
      </w:r>
      <w:proofErr w:type="spellStart"/>
      <w:r w:rsidR="009C5F43" w:rsidRPr="00B77437">
        <w:rPr>
          <w:i/>
          <w:iCs/>
        </w:rPr>
        <w:t>allegoriche</w:t>
      </w:r>
      <w:proofErr w:type="spellEnd"/>
      <w:r w:rsidR="00B34E5B" w:rsidRPr="00B77437">
        <w:rPr>
          <w:i/>
          <w:iCs/>
          <w:color w:val="000000" w:themeColor="text1"/>
        </w:rPr>
        <w:t xml:space="preserve">, </w:t>
      </w:r>
      <w:r w:rsidR="00B34E5B" w:rsidRPr="00B77437">
        <w:t>gravure</w:t>
      </w:r>
      <w:r w:rsidR="009C5F43" w:rsidRPr="00B77437">
        <w:t>.</w:t>
      </w:r>
      <w:r w:rsidR="00B34E5B" w:rsidRPr="00B77437">
        <w:t xml:space="preserve"> </w:t>
      </w:r>
      <w:bookmarkStart w:id="62" w:name="_Hlk184895092"/>
      <w:r w:rsidR="00B34E5B" w:rsidRPr="00B77437">
        <w:t xml:space="preserve">Bologne, </w:t>
      </w:r>
      <w:proofErr w:type="spellStart"/>
      <w:r w:rsidR="00B34E5B" w:rsidRPr="00B77437">
        <w:t>Pinacoteca</w:t>
      </w:r>
      <w:proofErr w:type="spellEnd"/>
      <w:r w:rsidR="00B34E5B" w:rsidRPr="00B77437">
        <w:t xml:space="preserve"> Nazionale, </w:t>
      </w:r>
      <w:proofErr w:type="spellStart"/>
      <w:r w:rsidR="00B34E5B" w:rsidRPr="00B77437">
        <w:t>Gabinetto</w:t>
      </w:r>
      <w:proofErr w:type="spellEnd"/>
      <w:r w:rsidR="00B34E5B" w:rsidRPr="00B77437">
        <w:t xml:space="preserve"> </w:t>
      </w:r>
      <w:proofErr w:type="spellStart"/>
      <w:r w:rsidR="00B34E5B" w:rsidRPr="00B77437">
        <w:t>Disegni</w:t>
      </w:r>
      <w:proofErr w:type="spellEnd"/>
      <w:r w:rsidR="00B34E5B" w:rsidRPr="00B77437">
        <w:t xml:space="preserve"> e Stampe</w:t>
      </w:r>
      <w:bookmarkEnd w:id="61"/>
      <w:r w:rsidR="009C5F43" w:rsidRPr="00B77437">
        <w:t xml:space="preserve">, </w:t>
      </w:r>
      <w:r w:rsidR="009C5F43" w:rsidRPr="00B77437">
        <w:rPr>
          <w:rStyle w:val="campo"/>
        </w:rPr>
        <w:t>83 </w:t>
      </w:r>
      <w:proofErr w:type="spellStart"/>
      <w:r w:rsidR="009C5F43" w:rsidRPr="00B77437">
        <w:rPr>
          <w:rStyle w:val="campo"/>
        </w:rPr>
        <w:t>Picc</w:t>
      </w:r>
      <w:proofErr w:type="spellEnd"/>
      <w:r w:rsidR="009C5F43" w:rsidRPr="00B77437">
        <w:rPr>
          <w:rStyle w:val="campo"/>
        </w:rPr>
        <w:t>. Coll. II.</w:t>
      </w:r>
      <w:bookmarkEnd w:id="62"/>
      <w:r w:rsidR="006249C6" w:rsidRPr="00B77437">
        <w:rPr>
          <w:rStyle w:val="campo"/>
        </w:rPr>
        <w:t xml:space="preserve"> </w:t>
      </w:r>
      <w:r w:rsidR="00FD1839" w:rsidRPr="00B77437">
        <w:t>Attribution 4.0 International (</w:t>
      </w:r>
      <w:r w:rsidR="00FD1839" w:rsidRPr="00B77437">
        <w:rPr>
          <w:rStyle w:val="tool-identifier"/>
        </w:rPr>
        <w:t>CC BY 4.0).</w:t>
      </w:r>
    </w:p>
    <w:p w14:paraId="57AB9D9C" w14:textId="658C5DFC" w:rsidR="00B34E5B" w:rsidRPr="00B77437" w:rsidRDefault="00BA4735" w:rsidP="00C53F6F">
      <w:r w:rsidRPr="00B77437">
        <w:lastRenderedPageBreak/>
        <w:t>Figure</w:t>
      </w:r>
      <w:r w:rsidR="0088494D" w:rsidRPr="00B77437">
        <w:t> </w:t>
      </w:r>
      <w:r w:rsidR="00C53F6F" w:rsidRPr="00B77437">
        <w:t>6</w:t>
      </w:r>
      <w:r w:rsidR="00DF7102" w:rsidRPr="00B77437">
        <w:t>0</w:t>
      </w:r>
      <w:r w:rsidR="0032349C" w:rsidRPr="00B77437">
        <w:t xml:space="preserve">. </w:t>
      </w:r>
      <w:bookmarkStart w:id="63" w:name="_Hlk182490574"/>
      <w:r w:rsidR="00B34E5B" w:rsidRPr="00B77437">
        <w:t xml:space="preserve">Rome, Santa Maria in </w:t>
      </w:r>
      <w:proofErr w:type="spellStart"/>
      <w:r w:rsidR="00B34E5B" w:rsidRPr="00B77437">
        <w:t>Vallicella</w:t>
      </w:r>
      <w:proofErr w:type="spellEnd"/>
      <w:r w:rsidR="00B34E5B" w:rsidRPr="00B77437">
        <w:t xml:space="preserve">, Paolo </w:t>
      </w:r>
      <w:proofErr w:type="spellStart"/>
      <w:r w:rsidR="00B34E5B" w:rsidRPr="00B77437">
        <w:t>Maruscelli</w:t>
      </w:r>
      <w:proofErr w:type="spellEnd"/>
      <w:r w:rsidR="00B34E5B" w:rsidRPr="00B77437">
        <w:t xml:space="preserve"> et collaborateurs, mémorial du cardinal Girolamo </w:t>
      </w:r>
      <w:proofErr w:type="spellStart"/>
      <w:r w:rsidR="00B34E5B" w:rsidRPr="00B77437">
        <w:t>Pamphili</w:t>
      </w:r>
      <w:proofErr w:type="spellEnd"/>
      <w:r w:rsidR="00B34E5B" w:rsidRPr="00B77437">
        <w:t>, 1634.</w:t>
      </w:r>
      <w:bookmarkEnd w:id="63"/>
      <w:r w:rsidR="003B1DE3" w:rsidRPr="00B77437">
        <w:t xml:space="preserve"> </w:t>
      </w:r>
      <w:r w:rsidR="004B6146" w:rsidRPr="00B77437">
        <w:t xml:space="preserve">Photographie </w:t>
      </w:r>
      <w:r w:rsidR="003B1DE3" w:rsidRPr="00B77437">
        <w:t xml:space="preserve">Daniela </w:t>
      </w:r>
      <w:proofErr w:type="spellStart"/>
      <w:r w:rsidR="003B1DE3" w:rsidRPr="00B77437">
        <w:t>del</w:t>
      </w:r>
      <w:proofErr w:type="spellEnd"/>
      <w:r w:rsidR="003B1DE3" w:rsidRPr="00B77437">
        <w:t> </w:t>
      </w:r>
      <w:proofErr w:type="spellStart"/>
      <w:r w:rsidR="003B1DE3" w:rsidRPr="00B77437">
        <w:t>Pesco</w:t>
      </w:r>
      <w:proofErr w:type="spellEnd"/>
      <w:r w:rsidR="003B1DE3" w:rsidRPr="00B77437">
        <w:t>.</w:t>
      </w:r>
    </w:p>
    <w:p w14:paraId="6DCA5D49" w14:textId="43DD99C2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6</w:t>
      </w:r>
      <w:r w:rsidR="00DF7102" w:rsidRPr="00B77437">
        <w:t>1</w:t>
      </w:r>
      <w:r w:rsidR="0032349C" w:rsidRPr="00B77437">
        <w:t xml:space="preserve">. </w:t>
      </w:r>
      <w:bookmarkStart w:id="64" w:name="_Hlk182490584"/>
      <w:r w:rsidR="00B34E5B" w:rsidRPr="00B77437">
        <w:t xml:space="preserve">Rome, palais </w:t>
      </w:r>
      <w:proofErr w:type="spellStart"/>
      <w:r w:rsidR="00B34E5B" w:rsidRPr="00B77437">
        <w:t>Pamphili</w:t>
      </w:r>
      <w:proofErr w:type="spellEnd"/>
      <w:r w:rsidR="00B34E5B" w:rsidRPr="00B77437">
        <w:t>, salle des Paysages, armes papales d’Innocent</w:t>
      </w:r>
      <w:r w:rsidR="005842FA" w:rsidRPr="00B77437">
        <w:t> </w:t>
      </w:r>
      <w:r w:rsidR="00B34E5B" w:rsidRPr="00B77437">
        <w:t xml:space="preserve">X </w:t>
      </w:r>
      <w:proofErr w:type="spellStart"/>
      <w:r w:rsidR="00B34E5B" w:rsidRPr="00B77437">
        <w:t>Pamphili</w:t>
      </w:r>
      <w:proofErr w:type="spellEnd"/>
      <w:r w:rsidR="00B34E5B" w:rsidRPr="00B77437">
        <w:t>.</w:t>
      </w:r>
      <w:bookmarkEnd w:id="64"/>
      <w:r w:rsidR="000B46D0" w:rsidRPr="00B77437">
        <w:t xml:space="preserve"> </w:t>
      </w:r>
      <w:r w:rsidR="003B1DE3" w:rsidRPr="00B77437">
        <w:t xml:space="preserve">© Daniela </w:t>
      </w:r>
      <w:proofErr w:type="spellStart"/>
      <w:r w:rsidR="003B1DE3" w:rsidRPr="00B77437">
        <w:t>del</w:t>
      </w:r>
      <w:proofErr w:type="spellEnd"/>
      <w:r w:rsidR="003B1DE3" w:rsidRPr="00B77437">
        <w:t> </w:t>
      </w:r>
      <w:proofErr w:type="spellStart"/>
      <w:r w:rsidR="003B1DE3" w:rsidRPr="00B77437">
        <w:t>Pesco</w:t>
      </w:r>
      <w:proofErr w:type="spellEnd"/>
      <w:r w:rsidR="003B1DE3" w:rsidRPr="00B77437">
        <w:t xml:space="preserve">.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07699DC7" w14:textId="3DC0A16A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6</w:t>
      </w:r>
      <w:r w:rsidR="00DF7102" w:rsidRPr="00B77437">
        <w:t>2</w:t>
      </w:r>
      <w:r w:rsidR="0032349C" w:rsidRPr="00B77437">
        <w:t xml:space="preserve">. </w:t>
      </w:r>
      <w:bookmarkStart w:id="65" w:name="_Hlk182490591"/>
      <w:r w:rsidR="00B34E5B" w:rsidRPr="00B77437">
        <w:t xml:space="preserve">Gubbio, palais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façade sur la place. </w:t>
      </w:r>
      <w:bookmarkEnd w:id="65"/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79D69044" w14:textId="5128EB21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6</w:t>
      </w:r>
      <w:r w:rsidR="00DF7102" w:rsidRPr="00B77437">
        <w:t>3</w:t>
      </w:r>
      <w:r w:rsidR="0032349C" w:rsidRPr="00B77437">
        <w:t xml:space="preserve">. </w:t>
      </w:r>
      <w:bookmarkStart w:id="66" w:name="_Hlk182490598"/>
      <w:r w:rsidR="00B34E5B" w:rsidRPr="00B77437">
        <w:t xml:space="preserve">Gubbio, palais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salle à l’étage noble, emblème de la colombe </w:t>
      </w:r>
      <w:proofErr w:type="spellStart"/>
      <w:r w:rsidR="00B34E5B" w:rsidRPr="00B77437">
        <w:t>Pamphili</w:t>
      </w:r>
      <w:proofErr w:type="spellEnd"/>
      <w:r w:rsidR="00B34E5B" w:rsidRPr="00B77437">
        <w:t xml:space="preserve"> inscrit dans la cheminée.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bookmarkEnd w:id="66"/>
    <w:p w14:paraId="37696AA7" w14:textId="5B029A8E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6</w:t>
      </w:r>
      <w:r w:rsidR="00DF7102" w:rsidRPr="00B77437">
        <w:t>4</w:t>
      </w:r>
      <w:r w:rsidR="0032349C" w:rsidRPr="00B77437">
        <w:t xml:space="preserve">. </w:t>
      </w:r>
      <w:bookmarkStart w:id="67" w:name="_Hlk182490612"/>
      <w:r w:rsidR="00B34E5B" w:rsidRPr="00B77437">
        <w:t xml:space="preserve">Gubbio, palais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salon à l’étage noble, détail de la décoration à fresque avec l’emblème de la colombe </w:t>
      </w:r>
      <w:proofErr w:type="spellStart"/>
      <w:r w:rsidR="00B34E5B" w:rsidRPr="00B77437">
        <w:t>Pamphili</w:t>
      </w:r>
      <w:proofErr w:type="spellEnd"/>
      <w:r w:rsidR="00B34E5B" w:rsidRPr="00B77437">
        <w:t>.</w:t>
      </w:r>
      <w:bookmarkEnd w:id="67"/>
      <w:r w:rsidR="000B46D0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622D5C83" w14:textId="4DE9B0FC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6</w:t>
      </w:r>
      <w:r w:rsidR="00DF7102" w:rsidRPr="00B77437">
        <w:t>5</w:t>
      </w:r>
      <w:r w:rsidR="0032349C" w:rsidRPr="00B77437">
        <w:t xml:space="preserve">. </w:t>
      </w:r>
      <w:bookmarkStart w:id="68" w:name="_Hlk182490621"/>
      <w:r w:rsidR="00B34E5B" w:rsidRPr="00B77437">
        <w:t xml:space="preserve">Gubbio, ancien cimetière près de l’église San </w:t>
      </w:r>
      <w:proofErr w:type="spellStart"/>
      <w:r w:rsidR="00B34E5B" w:rsidRPr="00B77437">
        <w:t>Secondo</w:t>
      </w:r>
      <w:proofErr w:type="spellEnd"/>
      <w:r w:rsidR="00B34E5B" w:rsidRPr="00B77437">
        <w:t xml:space="preserve">, chapelle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Jacopo </w:t>
      </w:r>
      <w:proofErr w:type="spellStart"/>
      <w:r w:rsidR="00B34E5B" w:rsidRPr="00B77437">
        <w:t>Bedi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>Martyre de saint Sébastien</w:t>
      </w:r>
      <w:r w:rsidR="00B34E5B" w:rsidRPr="00B77437">
        <w:t>, 1458, fresque (détail).</w:t>
      </w:r>
      <w:bookmarkEnd w:id="68"/>
      <w:r w:rsidR="000B46D0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0142F140" w14:textId="049F307A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6</w:t>
      </w:r>
      <w:r w:rsidR="00DF7102" w:rsidRPr="00B77437">
        <w:t>6</w:t>
      </w:r>
      <w:r w:rsidR="0032349C" w:rsidRPr="00B77437">
        <w:t xml:space="preserve">. </w:t>
      </w:r>
      <w:bookmarkStart w:id="69" w:name="_Hlk182490629"/>
      <w:r w:rsidR="00B34E5B" w:rsidRPr="00B77437">
        <w:t xml:space="preserve">Gubbio, ancien cimetière près de l’église San </w:t>
      </w:r>
      <w:proofErr w:type="spellStart"/>
      <w:r w:rsidR="00B34E5B" w:rsidRPr="00B77437">
        <w:t>Secondo</w:t>
      </w:r>
      <w:proofErr w:type="spellEnd"/>
      <w:r w:rsidR="00B34E5B" w:rsidRPr="00B77437">
        <w:t xml:space="preserve">, chapelle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pierre tombale avec l’écu des </w:t>
      </w:r>
      <w:proofErr w:type="spellStart"/>
      <w:r w:rsidR="00B34E5B" w:rsidRPr="00B77437">
        <w:t>Pamphili</w:t>
      </w:r>
      <w:proofErr w:type="spellEnd"/>
      <w:r w:rsidR="00B34E5B" w:rsidRPr="00B77437">
        <w:t>.</w:t>
      </w:r>
      <w:bookmarkEnd w:id="69"/>
      <w:r w:rsidR="000B46D0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002DC7B2" w14:textId="03947FE2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6</w:t>
      </w:r>
      <w:r w:rsidR="00DF7102" w:rsidRPr="00B77437">
        <w:t>7</w:t>
      </w:r>
      <w:r w:rsidR="0032349C" w:rsidRPr="00B77437">
        <w:t xml:space="preserve">. </w:t>
      </w:r>
      <w:bookmarkStart w:id="70" w:name="_Hlk182490637"/>
      <w:r w:rsidR="00B34E5B" w:rsidRPr="00B77437">
        <w:t xml:space="preserve">Gubbio, palais des </w:t>
      </w:r>
      <w:r w:rsidR="000B46D0" w:rsidRPr="00B77437">
        <w:t>C</w:t>
      </w:r>
      <w:r w:rsidR="00B34E5B" w:rsidRPr="00B77437">
        <w:t>onsuls, architrave du portail d’entrée avec emblèmes de la ville (1332-1336).</w:t>
      </w:r>
      <w:bookmarkEnd w:id="70"/>
      <w:r w:rsidR="000B46D0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7752A7EA" w14:textId="17D738F7" w:rsidR="00B34E5B" w:rsidRPr="00B77437" w:rsidRDefault="00BA4735" w:rsidP="00695357">
      <w:r w:rsidRPr="00B77437">
        <w:t>Figure</w:t>
      </w:r>
      <w:r w:rsidR="0088494D" w:rsidRPr="00B77437">
        <w:t> </w:t>
      </w:r>
      <w:r w:rsidR="004072E6" w:rsidRPr="00B77437">
        <w:t>6</w:t>
      </w:r>
      <w:r w:rsidR="00DF7102" w:rsidRPr="00B77437">
        <w:t>8</w:t>
      </w:r>
      <w:r w:rsidR="0032349C" w:rsidRPr="00B77437">
        <w:t xml:space="preserve">. </w:t>
      </w:r>
      <w:bookmarkStart w:id="71" w:name="_Hlk182490645"/>
      <w:bookmarkStart w:id="72" w:name="_Hlk184896697"/>
      <w:r w:rsidR="00B34E5B" w:rsidRPr="00B77437">
        <w:rPr>
          <w:i/>
          <w:iCs/>
        </w:rPr>
        <w:t xml:space="preserve">Gubbio </w:t>
      </w:r>
      <w:proofErr w:type="spellStart"/>
      <w:r w:rsidR="00B34E5B" w:rsidRPr="00B77437">
        <w:rPr>
          <w:i/>
          <w:iCs/>
        </w:rPr>
        <w:t>Città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Regia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Antichiss</w:t>
      </w:r>
      <w:proofErr w:type="spellEnd"/>
      <w:r w:rsidR="00B34E5B" w:rsidRPr="00B77437">
        <w:rPr>
          <w:i/>
          <w:iCs/>
        </w:rPr>
        <w:t>[</w:t>
      </w:r>
      <w:proofErr w:type="spellStart"/>
      <w:r w:rsidR="00B34E5B" w:rsidRPr="00B77437">
        <w:rPr>
          <w:i/>
          <w:iCs/>
        </w:rPr>
        <w:t>ima</w:t>
      </w:r>
      <w:proofErr w:type="spellEnd"/>
      <w:r w:rsidR="00B34E5B" w:rsidRPr="00B77437">
        <w:rPr>
          <w:i/>
          <w:iCs/>
        </w:rPr>
        <w:t xml:space="preserve">] </w:t>
      </w:r>
      <w:proofErr w:type="spellStart"/>
      <w:r w:rsidR="00B34E5B" w:rsidRPr="00B77437">
        <w:rPr>
          <w:i/>
          <w:iCs/>
        </w:rPr>
        <w:t>dell'Umbria</w:t>
      </w:r>
      <w:proofErr w:type="spellEnd"/>
      <w:r w:rsidR="00B34E5B" w:rsidRPr="00B77437">
        <w:t>, gravure, d’après un dessin d’</w:t>
      </w:r>
      <w:proofErr w:type="spellStart"/>
      <w:r w:rsidR="00B34E5B" w:rsidRPr="00B77437">
        <w:t>Ignazio</w:t>
      </w:r>
      <w:proofErr w:type="spellEnd"/>
      <w:r w:rsidR="00B34E5B" w:rsidRPr="00B77437">
        <w:t xml:space="preserve"> </w:t>
      </w:r>
      <w:proofErr w:type="spellStart"/>
      <w:r w:rsidR="00B34E5B" w:rsidRPr="00B77437">
        <w:t>Cassetta</w:t>
      </w:r>
      <w:proofErr w:type="spellEnd"/>
      <w:r w:rsidR="00695357" w:rsidRPr="00B77437">
        <w:t xml:space="preserve">, Johannes </w:t>
      </w:r>
      <w:proofErr w:type="spellStart"/>
      <w:r w:rsidR="00695357" w:rsidRPr="00B77437">
        <w:t>Blaeu</w:t>
      </w:r>
      <w:proofErr w:type="spellEnd"/>
      <w:r w:rsidR="00695357" w:rsidRPr="00B77437">
        <w:t>,</w:t>
      </w:r>
      <w:r w:rsidR="00E01ECE" w:rsidRPr="00B77437">
        <w:t xml:space="preserve"> Amsterdam, </w:t>
      </w:r>
      <w:r w:rsidR="00695357" w:rsidRPr="00B77437">
        <w:t xml:space="preserve">1663, reproduit dans Johannes </w:t>
      </w:r>
      <w:proofErr w:type="spellStart"/>
      <w:r w:rsidR="00695357" w:rsidRPr="00B77437">
        <w:t>Blaeu</w:t>
      </w:r>
      <w:proofErr w:type="spellEnd"/>
      <w:r w:rsidR="00E01ECE" w:rsidRPr="00B77437">
        <w:t>,</w:t>
      </w:r>
      <w:r w:rsidR="00695357" w:rsidRPr="00B77437">
        <w:t xml:space="preserve"> </w:t>
      </w:r>
      <w:r w:rsidR="00695357" w:rsidRPr="00B77437">
        <w:rPr>
          <w:i/>
          <w:iCs/>
        </w:rPr>
        <w:t>Nouveau théâtre d</w:t>
      </w:r>
      <w:r w:rsidR="00E01ECE" w:rsidRPr="00B77437">
        <w:rPr>
          <w:i/>
          <w:iCs/>
        </w:rPr>
        <w:t>’</w:t>
      </w:r>
      <w:r w:rsidR="00695357" w:rsidRPr="00B77437">
        <w:rPr>
          <w:i/>
          <w:iCs/>
        </w:rPr>
        <w:t>Italie ou description exacte de ses villes, palais, églises, etc. Tome Quatrième</w:t>
      </w:r>
      <w:r w:rsidR="00E01ECE" w:rsidRPr="00B77437">
        <w:t>, À Amsterdam, Par le soin de Pierre Mortier Libraire, 1704.</w:t>
      </w:r>
      <w:r w:rsidR="00695357" w:rsidRPr="00B77437">
        <w:t xml:space="preserve"> </w:t>
      </w:r>
      <w:r w:rsidR="00E01ECE" w:rsidRPr="00B77437">
        <w:t>D</w:t>
      </w:r>
      <w:r w:rsidR="00B34E5B" w:rsidRPr="00B77437">
        <w:t xml:space="preserve">étail montrant la maison des </w:t>
      </w:r>
      <w:proofErr w:type="spellStart"/>
      <w:r w:rsidR="00B34E5B" w:rsidRPr="00B77437">
        <w:t>Pamphili</w:t>
      </w:r>
      <w:proofErr w:type="spellEnd"/>
      <w:r w:rsidR="00B34E5B" w:rsidRPr="00B77437">
        <w:t>, indiquée par la lettre</w:t>
      </w:r>
      <w:r w:rsidR="00F00655" w:rsidRPr="00B77437">
        <w:t> </w:t>
      </w:r>
      <w:r w:rsidR="00B34E5B" w:rsidRPr="00B77437">
        <w:t>Z.</w:t>
      </w:r>
      <w:bookmarkEnd w:id="71"/>
      <w:r w:rsidR="00E9115A" w:rsidRPr="00B77437">
        <w:t xml:space="preserve"> </w:t>
      </w:r>
      <w:bookmarkEnd w:id="72"/>
      <w:r w:rsidR="00E9115A" w:rsidRPr="00B77437">
        <w:t>Institut national d</w:t>
      </w:r>
      <w:r w:rsidR="00695357" w:rsidRPr="00B77437">
        <w:t>’</w:t>
      </w:r>
      <w:r w:rsidR="00E9115A" w:rsidRPr="00B77437">
        <w:t>histoire de l</w:t>
      </w:r>
      <w:r w:rsidR="00695357" w:rsidRPr="00B77437">
        <w:t>’</w:t>
      </w:r>
      <w:r w:rsidR="00E9115A" w:rsidRPr="00B77437">
        <w:t>art (France)</w:t>
      </w:r>
      <w:r w:rsidR="00695357" w:rsidRPr="00B77437">
        <w:t xml:space="preserve">, </w:t>
      </w:r>
      <w:r w:rsidR="00E9115A" w:rsidRPr="00B77437">
        <w:t>Attribution 4.0 International (CC BY 4.0)</w:t>
      </w:r>
      <w:r w:rsidR="00695357" w:rsidRPr="00B77437">
        <w:t>.</w:t>
      </w:r>
    </w:p>
    <w:p w14:paraId="66D4F21D" w14:textId="28514DA6" w:rsidR="0057480A" w:rsidRPr="00B77437" w:rsidRDefault="00BA4735" w:rsidP="0057480A">
      <w:r w:rsidRPr="00B77437">
        <w:t>Figure</w:t>
      </w:r>
      <w:r w:rsidR="0088494D" w:rsidRPr="00B77437">
        <w:t> </w:t>
      </w:r>
      <w:r w:rsidR="00DF7102" w:rsidRPr="00B77437">
        <w:t>69</w:t>
      </w:r>
      <w:r w:rsidR="0032349C" w:rsidRPr="00B77437">
        <w:t xml:space="preserve">. </w:t>
      </w:r>
      <w:bookmarkStart w:id="73" w:name="_Hlk182490664"/>
      <w:r w:rsidR="00B34E5B" w:rsidRPr="00B77437">
        <w:t>Armoiries «</w:t>
      </w:r>
      <w:r w:rsidR="000B46D0" w:rsidRPr="00B77437">
        <w:t> </w:t>
      </w:r>
      <w:proofErr w:type="spellStart"/>
      <w:r w:rsidR="00B34E5B" w:rsidRPr="00B77437">
        <w:rPr>
          <w:i/>
          <w:iCs/>
        </w:rPr>
        <w:t>Romae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Panfiliorum</w:t>
      </w:r>
      <w:proofErr w:type="spellEnd"/>
      <w:r w:rsidR="000B46D0" w:rsidRPr="00B77437">
        <w:t> </w:t>
      </w:r>
      <w:r w:rsidR="00B34E5B" w:rsidRPr="00B77437">
        <w:t xml:space="preserve">», </w:t>
      </w:r>
      <w:r w:rsidR="0057480A" w:rsidRPr="00B77437">
        <w:t>dans</w:t>
      </w:r>
      <w:r w:rsidR="00B34E5B" w:rsidRPr="00B77437">
        <w:t xml:space="preserve"> </w:t>
      </w:r>
      <w:proofErr w:type="spellStart"/>
      <w:r w:rsidR="00B34E5B" w:rsidRPr="00B77437">
        <w:t>Silvestro</w:t>
      </w:r>
      <w:proofErr w:type="spellEnd"/>
      <w:r w:rsidR="00B34E5B" w:rsidRPr="00B77437">
        <w:t xml:space="preserve"> </w:t>
      </w:r>
      <w:proofErr w:type="spellStart"/>
      <w:r w:rsidR="00B34E5B" w:rsidRPr="00B77437">
        <w:t>Pietrasanta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Tesserae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gentilitiae</w:t>
      </w:r>
      <w:proofErr w:type="spellEnd"/>
      <w:r w:rsidR="00B34E5B" w:rsidRPr="00B77437">
        <w:rPr>
          <w:i/>
          <w:iCs/>
        </w:rPr>
        <w:t>,</w:t>
      </w:r>
      <w:r w:rsidR="00B34E5B" w:rsidRPr="00B77437">
        <w:t xml:space="preserve"> </w:t>
      </w:r>
      <w:proofErr w:type="spellStart"/>
      <w:r w:rsidR="00B34E5B" w:rsidRPr="00B77437">
        <w:t>Romae</w:t>
      </w:r>
      <w:proofErr w:type="spellEnd"/>
      <w:r w:rsidR="00B34E5B" w:rsidRPr="00B77437">
        <w:t xml:space="preserve">, </w:t>
      </w:r>
      <w:proofErr w:type="spellStart"/>
      <w:r w:rsidR="00B34E5B" w:rsidRPr="00B77437">
        <w:t>Typis</w:t>
      </w:r>
      <w:proofErr w:type="spellEnd"/>
      <w:r w:rsidR="00B34E5B" w:rsidRPr="00B77437">
        <w:t xml:space="preserve"> </w:t>
      </w:r>
      <w:proofErr w:type="spellStart"/>
      <w:r w:rsidR="00B34E5B" w:rsidRPr="00B77437">
        <w:t>haered</w:t>
      </w:r>
      <w:proofErr w:type="spellEnd"/>
      <w:r w:rsidR="00B34E5B" w:rsidRPr="00B77437">
        <w:t xml:space="preserve">. </w:t>
      </w:r>
      <w:proofErr w:type="spellStart"/>
      <w:r w:rsidR="00B34E5B" w:rsidRPr="00B77437">
        <w:t>Francisci</w:t>
      </w:r>
      <w:proofErr w:type="spellEnd"/>
      <w:r w:rsidR="00B34E5B" w:rsidRPr="00B77437">
        <w:t xml:space="preserve"> </w:t>
      </w:r>
      <w:proofErr w:type="spellStart"/>
      <w:r w:rsidR="00B34E5B" w:rsidRPr="00B77437">
        <w:t>Corbelletti</w:t>
      </w:r>
      <w:proofErr w:type="spellEnd"/>
      <w:r w:rsidR="00B34E5B" w:rsidRPr="00B77437">
        <w:t>, 1638, p.</w:t>
      </w:r>
      <w:r w:rsidR="0057480A" w:rsidRPr="00B77437">
        <w:t> </w:t>
      </w:r>
      <w:r w:rsidR="00B34E5B" w:rsidRPr="00B77437">
        <w:t>438.</w:t>
      </w:r>
      <w:r w:rsidR="0057480A" w:rsidRPr="00B77437">
        <w:t xml:space="preserve"> </w:t>
      </w:r>
      <w:bookmarkEnd w:id="73"/>
      <w:r w:rsidR="0057480A" w:rsidRPr="00B77437">
        <w:t>©</w:t>
      </w:r>
      <w:r w:rsidR="00CE5A3D" w:rsidRPr="00B77437">
        <w:t> </w:t>
      </w:r>
      <w:r w:rsidR="0057480A" w:rsidRPr="00B77437">
        <w:t xml:space="preserve">Getty </w:t>
      </w:r>
      <w:proofErr w:type="spellStart"/>
      <w:r w:rsidR="0057480A" w:rsidRPr="00B77437">
        <w:t>Research</w:t>
      </w:r>
      <w:proofErr w:type="spellEnd"/>
      <w:r w:rsidR="0057480A" w:rsidRPr="00B77437">
        <w:t xml:space="preserve"> Institute</w:t>
      </w:r>
      <w:r w:rsidR="00874413" w:rsidRPr="00B77437">
        <w:t>, Los Angeles ((92-B22642)</w:t>
      </w:r>
      <w:r w:rsidR="0057480A" w:rsidRPr="00B77437">
        <w:t>.</w:t>
      </w:r>
    </w:p>
    <w:p w14:paraId="26B2D405" w14:textId="2C96A33A" w:rsidR="004B6146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7</w:t>
      </w:r>
      <w:r w:rsidR="00DF7102" w:rsidRPr="00B77437">
        <w:t>0</w:t>
      </w:r>
      <w:r w:rsidR="0032349C" w:rsidRPr="00B77437">
        <w:t xml:space="preserve">. </w:t>
      </w:r>
      <w:bookmarkStart w:id="74" w:name="_Hlk182490672"/>
      <w:r w:rsidR="00B34E5B" w:rsidRPr="00B77437">
        <w:t xml:space="preserve">Armoiries de la famille </w:t>
      </w:r>
      <w:proofErr w:type="spellStart"/>
      <w:r w:rsidR="00B34E5B" w:rsidRPr="00B77437">
        <w:t>Pamphili</w:t>
      </w:r>
      <w:proofErr w:type="spellEnd"/>
      <w:r w:rsidR="00B34E5B" w:rsidRPr="00B77437">
        <w:t xml:space="preserve"> (sans attributs cardinalices ou papaux), Rome, palais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escalier de l’aile vers la place </w:t>
      </w:r>
      <w:proofErr w:type="spellStart"/>
      <w:r w:rsidR="00B34E5B" w:rsidRPr="00B77437">
        <w:t>Pasquino</w:t>
      </w:r>
      <w:proofErr w:type="spellEnd"/>
      <w:r w:rsidR="00B34E5B" w:rsidRPr="00B77437">
        <w:t>.</w:t>
      </w:r>
      <w:bookmarkEnd w:id="74"/>
      <w:r w:rsidR="00E01ECE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0D8DEB87" w14:textId="5BB260DE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7</w:t>
      </w:r>
      <w:r w:rsidR="00B77437">
        <w:t>1</w:t>
      </w:r>
      <w:r w:rsidR="0032349C" w:rsidRPr="00B77437">
        <w:t xml:space="preserve">. </w:t>
      </w:r>
      <w:bookmarkStart w:id="75" w:name="_Hlk182490678"/>
      <w:r w:rsidR="00B34E5B" w:rsidRPr="00B77437">
        <w:t xml:space="preserve">Rome, palais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loggia de la cour centrale, angle nord-est. </w:t>
      </w:r>
      <w:bookmarkEnd w:id="75"/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18915DB5" w14:textId="257DD959" w:rsidR="00B34E5B" w:rsidRPr="00B77437" w:rsidRDefault="00BA4735" w:rsidP="00C53F6F">
      <w:pPr>
        <w:rPr>
          <w:color w:val="000000" w:themeColor="text1"/>
        </w:rPr>
      </w:pPr>
      <w:r w:rsidRPr="00B77437">
        <w:t>Figure</w:t>
      </w:r>
      <w:r w:rsidR="0088494D" w:rsidRPr="00B77437">
        <w:t> </w:t>
      </w:r>
      <w:r w:rsidR="00C53F6F" w:rsidRPr="00B77437">
        <w:t>7</w:t>
      </w:r>
      <w:r w:rsidR="00B77437">
        <w:t>2</w:t>
      </w:r>
      <w:r w:rsidR="0032349C" w:rsidRPr="00B77437">
        <w:t xml:space="preserve">. </w:t>
      </w:r>
      <w:bookmarkStart w:id="76" w:name="_Hlk182490688"/>
      <w:r w:rsidR="00B34E5B" w:rsidRPr="00B77437">
        <w:rPr>
          <w:color w:val="000000" w:themeColor="text1"/>
        </w:rPr>
        <w:t xml:space="preserve">Rome, palais </w:t>
      </w:r>
      <w:proofErr w:type="spellStart"/>
      <w:r w:rsidR="00B34E5B" w:rsidRPr="00B77437">
        <w:rPr>
          <w:color w:val="000000" w:themeColor="text1"/>
        </w:rPr>
        <w:t>Pamphili</w:t>
      </w:r>
      <w:proofErr w:type="spellEnd"/>
      <w:r w:rsidR="00B34E5B" w:rsidRPr="00B77437">
        <w:rPr>
          <w:color w:val="000000" w:themeColor="text1"/>
        </w:rPr>
        <w:t>, loggia de la cour centrale (détail).</w:t>
      </w:r>
      <w:bookmarkEnd w:id="76"/>
      <w:r w:rsidR="00E01ECE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1BC49D0E" w14:textId="147F3465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7</w:t>
      </w:r>
      <w:r w:rsidR="00B77437">
        <w:t>3</w:t>
      </w:r>
      <w:r w:rsidR="0032349C" w:rsidRPr="00B77437">
        <w:t xml:space="preserve">. </w:t>
      </w:r>
      <w:bookmarkStart w:id="77" w:name="_Hlk182490696"/>
      <w:r w:rsidR="00B34E5B" w:rsidRPr="00B77437">
        <w:t>Portrait d’Innocent</w:t>
      </w:r>
      <w:r w:rsidR="0057480A" w:rsidRPr="00B77437">
        <w:t> </w:t>
      </w:r>
      <w:r w:rsidR="00B34E5B" w:rsidRPr="00B77437">
        <w:t xml:space="preserve">X, dans </w:t>
      </w:r>
      <w:proofErr w:type="spellStart"/>
      <w:r w:rsidR="00B34E5B" w:rsidRPr="00B77437">
        <w:t>Athanasius</w:t>
      </w:r>
      <w:proofErr w:type="spellEnd"/>
      <w:r w:rsidR="00B34E5B" w:rsidRPr="00B77437">
        <w:t xml:space="preserve"> Kircher, </w:t>
      </w:r>
      <w:proofErr w:type="spellStart"/>
      <w:r w:rsidR="00B34E5B" w:rsidRPr="00B77437">
        <w:rPr>
          <w:i/>
          <w:iCs/>
        </w:rPr>
        <w:t>Obeliscus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Pamphilius</w:t>
      </w:r>
      <w:proofErr w:type="spellEnd"/>
      <w:r w:rsidR="00B34E5B" w:rsidRPr="00B77437">
        <w:t>, gravure.</w:t>
      </w:r>
      <w:r w:rsidR="0057480A" w:rsidRPr="00B77437">
        <w:t xml:space="preserve"> ©</w:t>
      </w:r>
      <w:r w:rsidR="00FE6AB4" w:rsidRPr="00B77437">
        <w:t> </w:t>
      </w:r>
      <w:proofErr w:type="spellStart"/>
      <w:r w:rsidR="0057480A" w:rsidRPr="00B77437">
        <w:t>Emblem</w:t>
      </w:r>
      <w:proofErr w:type="spellEnd"/>
      <w:r w:rsidR="0057480A" w:rsidRPr="00B77437">
        <w:t xml:space="preserve"> Collection of the </w:t>
      </w:r>
      <w:proofErr w:type="spellStart"/>
      <w:r w:rsidR="0057480A" w:rsidRPr="00B77437">
        <w:t>University</w:t>
      </w:r>
      <w:proofErr w:type="spellEnd"/>
      <w:r w:rsidR="0057480A" w:rsidRPr="00B77437">
        <w:t xml:space="preserve"> of Illinois</w:t>
      </w:r>
      <w:r w:rsidR="00FE6AB4" w:rsidRPr="00B77437">
        <w:t>.</w:t>
      </w:r>
      <w:bookmarkEnd w:id="77"/>
    </w:p>
    <w:p w14:paraId="60C9F3AE" w14:textId="284E1299" w:rsidR="00B34E5B" w:rsidRPr="00B77437" w:rsidRDefault="00BA4735" w:rsidP="00C53F6F">
      <w:r w:rsidRPr="00B77437">
        <w:lastRenderedPageBreak/>
        <w:t>Figure</w:t>
      </w:r>
      <w:r w:rsidR="0088494D" w:rsidRPr="00B77437">
        <w:t> </w:t>
      </w:r>
      <w:r w:rsidR="00C53F6F" w:rsidRPr="00B77437">
        <w:t>7</w:t>
      </w:r>
      <w:r w:rsidR="00B77437">
        <w:t>4</w:t>
      </w:r>
      <w:r w:rsidR="0032349C" w:rsidRPr="00B77437">
        <w:t xml:space="preserve">. </w:t>
      </w:r>
      <w:bookmarkStart w:id="78" w:name="_Hlk182490706"/>
      <w:r w:rsidR="00B34E5B" w:rsidRPr="00B77437">
        <w:t xml:space="preserve">Jacopo Antonio </w:t>
      </w:r>
      <w:proofErr w:type="spellStart"/>
      <w:r w:rsidR="00B34E5B" w:rsidRPr="00B77437">
        <w:t>Fancelli</w:t>
      </w:r>
      <w:proofErr w:type="spellEnd"/>
      <w:r w:rsidR="00B34E5B" w:rsidRPr="00B77437">
        <w:t xml:space="preserve"> d’après un dessin de Gian Lorenzo Bernini, armes d’Innocent</w:t>
      </w:r>
      <w:r w:rsidR="002B0815" w:rsidRPr="00B77437">
        <w:t> </w:t>
      </w:r>
      <w:r w:rsidR="00B34E5B" w:rsidRPr="00B77437">
        <w:t xml:space="preserve">X </w:t>
      </w:r>
      <w:proofErr w:type="spellStart"/>
      <w:r w:rsidR="00B34E5B" w:rsidRPr="00B77437">
        <w:t>Pamphili</w:t>
      </w:r>
      <w:proofErr w:type="spellEnd"/>
      <w:r w:rsidR="00B34E5B" w:rsidRPr="00B77437">
        <w:t>, marbre, Fontaine des Quatre Fleuve (armoiries côté nord).</w:t>
      </w:r>
      <w:bookmarkEnd w:id="78"/>
      <w:r w:rsidR="00E01ECE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3E9652FF" w14:textId="79CFB559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7</w:t>
      </w:r>
      <w:r w:rsidR="00B77437">
        <w:t>5</w:t>
      </w:r>
      <w:r w:rsidR="0032349C" w:rsidRPr="00B77437">
        <w:t xml:space="preserve">. </w:t>
      </w:r>
      <w:bookmarkStart w:id="79" w:name="_Hlk182490731"/>
      <w:r w:rsidR="00B34E5B" w:rsidRPr="00B77437">
        <w:t xml:space="preserve">Antonio </w:t>
      </w:r>
      <w:proofErr w:type="spellStart"/>
      <w:r w:rsidR="00B34E5B" w:rsidRPr="00B77437">
        <w:t>Raggi</w:t>
      </w:r>
      <w:proofErr w:type="spellEnd"/>
      <w:r w:rsidR="00B34E5B" w:rsidRPr="00B77437">
        <w:t>, d’après un dessin de Gian Lorenzo Bernini, armes d’</w:t>
      </w:r>
      <w:proofErr w:type="spellStart"/>
      <w:r w:rsidR="00B34E5B" w:rsidRPr="00B77437">
        <w:t>Innocenzo</w:t>
      </w:r>
      <w:proofErr w:type="spellEnd"/>
      <w:r w:rsidR="002B0815" w:rsidRPr="00B77437">
        <w:t> </w:t>
      </w:r>
      <w:r w:rsidR="00B34E5B" w:rsidRPr="00B77437">
        <w:t xml:space="preserve">X </w:t>
      </w:r>
      <w:proofErr w:type="spellStart"/>
      <w:r w:rsidR="00B34E5B" w:rsidRPr="00B77437">
        <w:t>Pamphili</w:t>
      </w:r>
      <w:proofErr w:type="spellEnd"/>
      <w:r w:rsidR="00B34E5B" w:rsidRPr="00B77437">
        <w:t>, marbre, Fontaine des Quatre Fleuves (armoiries côté sud).</w:t>
      </w:r>
      <w:r w:rsidR="00E01ECE" w:rsidRPr="00B77437">
        <w:t xml:space="preserve"> </w:t>
      </w:r>
      <w:proofErr w:type="spellStart"/>
      <w:r w:rsidR="00C4219A" w:rsidRPr="00B77437">
        <w:t>Jastrow</w:t>
      </w:r>
      <w:proofErr w:type="spellEnd"/>
      <w:r w:rsidR="00C4219A" w:rsidRPr="00B77437">
        <w:t xml:space="preserve">, </w:t>
      </w:r>
      <w:r w:rsidR="00FD1839" w:rsidRPr="00B77437">
        <w:t>domaine public</w:t>
      </w:r>
      <w:r w:rsidR="00C4219A" w:rsidRPr="00B77437">
        <w:t xml:space="preserve">, via </w:t>
      </w:r>
      <w:proofErr w:type="spellStart"/>
      <w:r w:rsidR="00C4219A" w:rsidRPr="00B77437">
        <w:t>Wikimedia</w:t>
      </w:r>
      <w:proofErr w:type="spellEnd"/>
      <w:r w:rsidR="00C4219A" w:rsidRPr="00B77437">
        <w:t xml:space="preserve"> Commons.</w:t>
      </w:r>
    </w:p>
    <w:bookmarkEnd w:id="79"/>
    <w:p w14:paraId="27FAD2FC" w14:textId="62BFA4DD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7</w:t>
      </w:r>
      <w:r w:rsidR="00B77437">
        <w:t>6</w:t>
      </w:r>
      <w:r w:rsidR="0032349C" w:rsidRPr="00B77437">
        <w:t xml:space="preserve">. </w:t>
      </w:r>
      <w:bookmarkStart w:id="80" w:name="_Hlk182490740"/>
      <w:r w:rsidR="00B34E5B" w:rsidRPr="00B77437">
        <w:t>Basilique de Saint-Jean-de-Latran, intérieur.</w:t>
      </w:r>
      <w:bookmarkEnd w:id="80"/>
      <w:r w:rsidR="00E01ECE" w:rsidRPr="00B77437">
        <w:t xml:space="preserve"> </w:t>
      </w:r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5C7CD8EC" w14:textId="31C0EF87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7</w:t>
      </w:r>
      <w:r w:rsidR="00B77437">
        <w:t>7</w:t>
      </w:r>
      <w:r w:rsidR="0032349C" w:rsidRPr="00B77437">
        <w:t xml:space="preserve">. </w:t>
      </w:r>
      <w:bookmarkStart w:id="81" w:name="_Hlk182490746"/>
      <w:r w:rsidR="00B34E5B" w:rsidRPr="00B77437">
        <w:t>Basilique de Saint-Jean-de-Latran</w:t>
      </w:r>
      <w:r w:rsidR="00B34E5B" w:rsidRPr="00B77437">
        <w:rPr>
          <w:color w:val="0E0E0E"/>
        </w:rPr>
        <w:t xml:space="preserve">, décor en stuc avec l’écu du pape </w:t>
      </w:r>
      <w:proofErr w:type="spellStart"/>
      <w:r w:rsidR="00B34E5B" w:rsidRPr="00B77437">
        <w:rPr>
          <w:color w:val="0E0E0E"/>
        </w:rPr>
        <w:t>Pamphili</w:t>
      </w:r>
      <w:proofErr w:type="spellEnd"/>
      <w:r w:rsidR="00B34E5B" w:rsidRPr="00B77437">
        <w:rPr>
          <w:color w:val="0E0E0E"/>
        </w:rPr>
        <w:t>,</w:t>
      </w:r>
      <w:r w:rsidR="00B34E5B" w:rsidRPr="00B77437">
        <w:t xml:space="preserve"> double porte entre la basilique et le palais du Latran, d’après un dessin de</w:t>
      </w:r>
      <w:r w:rsidR="00B34E5B" w:rsidRPr="00B77437">
        <w:rPr>
          <w:color w:val="0E0E0E"/>
        </w:rPr>
        <w:t xml:space="preserve"> Francesco Borromini. </w:t>
      </w:r>
      <w:bookmarkEnd w:id="81"/>
      <w:r w:rsidR="004B6146" w:rsidRPr="00B77437">
        <w:t xml:space="preserve">Photographie Daniela </w:t>
      </w:r>
      <w:proofErr w:type="spellStart"/>
      <w:r w:rsidR="004B6146" w:rsidRPr="00B77437">
        <w:t>del</w:t>
      </w:r>
      <w:proofErr w:type="spellEnd"/>
      <w:r w:rsidR="004B6146" w:rsidRPr="00B77437">
        <w:t> </w:t>
      </w:r>
      <w:proofErr w:type="spellStart"/>
      <w:r w:rsidR="004B6146" w:rsidRPr="00B77437">
        <w:t>Pesco</w:t>
      </w:r>
      <w:proofErr w:type="spellEnd"/>
      <w:r w:rsidR="004B6146" w:rsidRPr="00B77437">
        <w:t>.</w:t>
      </w:r>
    </w:p>
    <w:p w14:paraId="3C9ACB99" w14:textId="2D090997" w:rsidR="00B34E5B" w:rsidRPr="00B77437" w:rsidRDefault="00BA4735" w:rsidP="00C53F6F">
      <w:r w:rsidRPr="00B77437">
        <w:t>Figure</w:t>
      </w:r>
      <w:r w:rsidR="0088494D" w:rsidRPr="00B77437">
        <w:t> </w:t>
      </w:r>
      <w:r w:rsidR="004072E6" w:rsidRPr="00B77437">
        <w:t>7</w:t>
      </w:r>
      <w:r w:rsidR="00B77437">
        <w:t>8</w:t>
      </w:r>
      <w:r w:rsidR="0032349C" w:rsidRPr="00B77437">
        <w:t xml:space="preserve">. </w:t>
      </w:r>
      <w:bookmarkStart w:id="82" w:name="_Hlk182490754"/>
      <w:r w:rsidR="00B34E5B" w:rsidRPr="00B77437">
        <w:t>F</w:t>
      </w:r>
      <w:r w:rsidR="00B978E0" w:rsidRPr="00B77437">
        <w:t>rancesco</w:t>
      </w:r>
      <w:r w:rsidR="00B34E5B" w:rsidRPr="00B77437">
        <w:t xml:space="preserve"> Borromini, étude pour la porte double entre le palais du Latran et la basilique, dessin à la mine de plom</w:t>
      </w:r>
      <w:r w:rsidR="008E4C31" w:rsidRPr="00B77437">
        <w:t>b (détail).</w:t>
      </w:r>
      <w:r w:rsidR="00B34E5B" w:rsidRPr="00B77437">
        <w:t xml:space="preserve"> Vienne, Albertina, </w:t>
      </w:r>
      <w:proofErr w:type="spellStart"/>
      <w:r w:rsidR="00B34E5B" w:rsidRPr="00B77437">
        <w:t>Az</w:t>
      </w:r>
      <w:proofErr w:type="spellEnd"/>
      <w:r w:rsidR="001736CB" w:rsidRPr="00B77437">
        <w:t> </w:t>
      </w:r>
      <w:r w:rsidR="00B34E5B" w:rsidRPr="00B77437">
        <w:t>Rom</w:t>
      </w:r>
      <w:r w:rsidR="001736CB" w:rsidRPr="00B77437">
        <w:t> </w:t>
      </w:r>
      <w:r w:rsidR="00B34E5B" w:rsidRPr="00B77437">
        <w:t xml:space="preserve">416. </w:t>
      </w:r>
    </w:p>
    <w:bookmarkEnd w:id="82"/>
    <w:p w14:paraId="19817BB5" w14:textId="425AFD2D" w:rsidR="00B34E5B" w:rsidRPr="00B77437" w:rsidRDefault="00BA4735" w:rsidP="00C53F6F">
      <w:r w:rsidRPr="00B77437">
        <w:t>Figure</w:t>
      </w:r>
      <w:r w:rsidR="0088494D" w:rsidRPr="00B77437">
        <w:t> </w:t>
      </w:r>
      <w:r w:rsidR="00B77437">
        <w:t>79</w:t>
      </w:r>
      <w:r w:rsidR="0032349C" w:rsidRPr="00B77437">
        <w:t xml:space="preserve">. </w:t>
      </w:r>
      <w:bookmarkStart w:id="83" w:name="_Hlk182490799"/>
      <w:r w:rsidR="00B34E5B" w:rsidRPr="00B77437">
        <w:t>F</w:t>
      </w:r>
      <w:r w:rsidR="00B978E0" w:rsidRPr="00B77437">
        <w:t>rancesco</w:t>
      </w:r>
      <w:r w:rsidR="00B34E5B" w:rsidRPr="00B77437">
        <w:t xml:space="preserve"> Borromini, étude pour la verrière de la fenêtre de la façade orientale de Saint-Jean-de-Latran, dessin à la mine de plomb</w:t>
      </w:r>
      <w:r w:rsidR="008E4C31" w:rsidRPr="00B77437">
        <w:t>.</w:t>
      </w:r>
      <w:r w:rsidR="00B34E5B" w:rsidRPr="00B77437">
        <w:t xml:space="preserve"> Vienne, Albertina, </w:t>
      </w:r>
      <w:proofErr w:type="spellStart"/>
      <w:r w:rsidR="00B34E5B" w:rsidRPr="00B77437">
        <w:t>Az</w:t>
      </w:r>
      <w:proofErr w:type="spellEnd"/>
      <w:r w:rsidR="004B6146" w:rsidRPr="00B77437">
        <w:t> </w:t>
      </w:r>
      <w:r w:rsidR="00B34E5B" w:rsidRPr="00B77437">
        <w:t>Rom</w:t>
      </w:r>
      <w:r w:rsidR="004B6146" w:rsidRPr="00B77437">
        <w:t> </w:t>
      </w:r>
      <w:r w:rsidR="00B34E5B" w:rsidRPr="00B77437">
        <w:t>454</w:t>
      </w:r>
      <w:bookmarkEnd w:id="83"/>
      <w:r w:rsidR="00FE6ED2" w:rsidRPr="00B77437">
        <w:t>.</w:t>
      </w:r>
    </w:p>
    <w:p w14:paraId="1773A167" w14:textId="6132D4AC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8</w:t>
      </w:r>
      <w:r w:rsidR="00B77437">
        <w:t>0</w:t>
      </w:r>
      <w:r w:rsidR="0032349C" w:rsidRPr="00B77437">
        <w:t xml:space="preserve">. </w:t>
      </w:r>
      <w:bookmarkStart w:id="84" w:name="_Hlk182490832"/>
      <w:r w:rsidR="00B34E5B" w:rsidRPr="00B77437">
        <w:t>Armes d’Innocent</w:t>
      </w:r>
      <w:r w:rsidR="00B978E0" w:rsidRPr="00B77437">
        <w:t> </w:t>
      </w:r>
      <w:r w:rsidR="00B34E5B" w:rsidRPr="00B77437">
        <w:t xml:space="preserve">X </w:t>
      </w:r>
      <w:proofErr w:type="spellStart"/>
      <w:r w:rsidR="00B34E5B" w:rsidRPr="00B77437">
        <w:t>Pamphili</w:t>
      </w:r>
      <w:proofErr w:type="spellEnd"/>
      <w:r w:rsidR="00B34E5B" w:rsidRPr="00B77437">
        <w:t xml:space="preserve"> à la fontaine des Quatre Fleuves, côté nord, </w:t>
      </w:r>
      <w:r w:rsidR="00B978E0" w:rsidRPr="00B77437">
        <w:t>dans</w:t>
      </w:r>
      <w:r w:rsidR="00B34E5B" w:rsidRPr="00B77437">
        <w:t xml:space="preserve"> Filippo Juvarra, </w:t>
      </w:r>
      <w:proofErr w:type="spellStart"/>
      <w:r w:rsidR="00B34E5B" w:rsidRPr="00B77437">
        <w:rPr>
          <w:i/>
          <w:iCs/>
        </w:rPr>
        <w:t>Raccolta</w:t>
      </w:r>
      <w:proofErr w:type="spellEnd"/>
      <w:r w:rsidR="00B34E5B" w:rsidRPr="00B77437">
        <w:rPr>
          <w:i/>
          <w:iCs/>
        </w:rPr>
        <w:t xml:space="preserve"> Di Varie </w:t>
      </w:r>
      <w:proofErr w:type="spellStart"/>
      <w:r w:rsidR="00B34E5B" w:rsidRPr="00B77437">
        <w:rPr>
          <w:i/>
          <w:iCs/>
        </w:rPr>
        <w:t>Targhe</w:t>
      </w:r>
      <w:proofErr w:type="spellEnd"/>
      <w:r w:rsidR="00B34E5B" w:rsidRPr="00B77437">
        <w:rPr>
          <w:i/>
          <w:iCs/>
        </w:rPr>
        <w:t xml:space="preserve"> di Roma </w:t>
      </w:r>
      <w:proofErr w:type="spellStart"/>
      <w:r w:rsidR="00B34E5B" w:rsidRPr="00B77437">
        <w:rPr>
          <w:i/>
          <w:iCs/>
        </w:rPr>
        <w:t>Fatte</w:t>
      </w:r>
      <w:proofErr w:type="spellEnd"/>
      <w:r w:rsidR="00B34E5B" w:rsidRPr="00B77437">
        <w:rPr>
          <w:i/>
          <w:iCs/>
        </w:rPr>
        <w:t xml:space="preserve"> Da </w:t>
      </w:r>
      <w:proofErr w:type="spellStart"/>
      <w:r w:rsidR="00B34E5B" w:rsidRPr="00B77437">
        <w:rPr>
          <w:i/>
          <w:iCs/>
        </w:rPr>
        <w:t>Professori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Primarj</w:t>
      </w:r>
      <w:proofErr w:type="spellEnd"/>
      <w:r w:rsidR="00B34E5B" w:rsidRPr="00B77437">
        <w:rPr>
          <w:i/>
          <w:iCs/>
        </w:rPr>
        <w:t xml:space="preserve"> In Roma, </w:t>
      </w:r>
      <w:proofErr w:type="spellStart"/>
      <w:r w:rsidR="00B34E5B" w:rsidRPr="00B77437">
        <w:rPr>
          <w:i/>
          <w:iCs/>
        </w:rPr>
        <w:t>Disegnate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B34E5B" w:rsidRPr="00B77437">
        <w:rPr>
          <w:i/>
          <w:iCs/>
        </w:rPr>
        <w:t>ed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intagliate</w:t>
      </w:r>
      <w:proofErr w:type="spellEnd"/>
      <w:r w:rsidR="00B34E5B" w:rsidRPr="00B77437">
        <w:rPr>
          <w:i/>
          <w:iCs/>
        </w:rPr>
        <w:t>,</w:t>
      </w:r>
      <w:r w:rsidR="00B34E5B" w:rsidRPr="00B77437">
        <w:t xml:space="preserve"> Antonio De Rossi </w:t>
      </w:r>
      <w:proofErr w:type="spellStart"/>
      <w:r w:rsidR="00B34E5B" w:rsidRPr="00B77437">
        <w:t>ed</w:t>
      </w:r>
      <w:proofErr w:type="spellEnd"/>
      <w:r w:rsidR="00B34E5B" w:rsidRPr="00B77437">
        <w:t xml:space="preserve">., </w:t>
      </w:r>
      <w:proofErr w:type="gramStart"/>
      <w:r w:rsidR="00B34E5B" w:rsidRPr="00B77437">
        <w:t>a</w:t>
      </w:r>
      <w:proofErr w:type="gramEnd"/>
      <w:r w:rsidR="00B34E5B" w:rsidRPr="00B77437">
        <w:t xml:space="preserve"> Roma, 1711, pl.</w:t>
      </w:r>
      <w:r w:rsidR="00B978E0" w:rsidRPr="00B77437">
        <w:t> </w:t>
      </w:r>
      <w:r w:rsidR="00B34E5B" w:rsidRPr="00B77437">
        <w:t>15, gravure.</w:t>
      </w:r>
      <w:r w:rsidR="00B978E0" w:rsidRPr="00B77437">
        <w:t xml:space="preserve"> </w:t>
      </w:r>
      <w:bookmarkEnd w:id="84"/>
      <w:r w:rsidR="00B978E0" w:rsidRPr="00B77437">
        <w:t xml:space="preserve">@ Getty </w:t>
      </w:r>
      <w:proofErr w:type="spellStart"/>
      <w:r w:rsidR="00B978E0" w:rsidRPr="00B77437">
        <w:t>research</w:t>
      </w:r>
      <w:proofErr w:type="spellEnd"/>
      <w:r w:rsidR="00B978E0" w:rsidRPr="00B77437">
        <w:t xml:space="preserve"> </w:t>
      </w:r>
      <w:proofErr w:type="spellStart"/>
      <w:r w:rsidR="00B978E0" w:rsidRPr="00B77437">
        <w:t>institute</w:t>
      </w:r>
      <w:proofErr w:type="spellEnd"/>
      <w:r w:rsidR="00874413" w:rsidRPr="00B77437">
        <w:t>, Los Angeles (1379-314)</w:t>
      </w:r>
      <w:r w:rsidR="00B978E0" w:rsidRPr="00B77437">
        <w:t>.</w:t>
      </w:r>
    </w:p>
    <w:p w14:paraId="4A03AD4E" w14:textId="37B2714C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8</w:t>
      </w:r>
      <w:r w:rsidR="00B77437">
        <w:t>1</w:t>
      </w:r>
      <w:r w:rsidR="0032349C" w:rsidRPr="00B77437">
        <w:t xml:space="preserve">. </w:t>
      </w:r>
      <w:bookmarkStart w:id="85" w:name="_Hlk182490841"/>
      <w:r w:rsidR="00B34E5B" w:rsidRPr="00B77437">
        <w:t>Armes d’Innocent</w:t>
      </w:r>
      <w:r w:rsidR="00596439" w:rsidRPr="00B77437">
        <w:t> </w:t>
      </w:r>
      <w:r w:rsidR="00B34E5B" w:rsidRPr="00B77437">
        <w:t xml:space="preserve">X </w:t>
      </w:r>
      <w:proofErr w:type="spellStart"/>
      <w:r w:rsidR="00B34E5B" w:rsidRPr="00B77437">
        <w:t>Pamphili</w:t>
      </w:r>
      <w:proofErr w:type="spellEnd"/>
      <w:r w:rsidR="00B34E5B" w:rsidRPr="00B77437">
        <w:t xml:space="preserve">, à la fontaine des Quatre Fleuves, côté sud, </w:t>
      </w:r>
      <w:r w:rsidR="00596439" w:rsidRPr="00B77437">
        <w:t>dans</w:t>
      </w:r>
      <w:r w:rsidR="00B34E5B" w:rsidRPr="00B77437">
        <w:rPr>
          <w:i/>
          <w:iCs/>
        </w:rPr>
        <w:t xml:space="preserve"> </w:t>
      </w:r>
      <w:r w:rsidR="00B34E5B" w:rsidRPr="00B77437">
        <w:t>Filippo Juvarra</w:t>
      </w:r>
      <w:r w:rsidR="00B34E5B" w:rsidRPr="00B77437">
        <w:rPr>
          <w:i/>
          <w:iCs/>
        </w:rPr>
        <w:t xml:space="preserve">, </w:t>
      </w:r>
      <w:proofErr w:type="spellStart"/>
      <w:r w:rsidR="00B34E5B" w:rsidRPr="00B77437">
        <w:rPr>
          <w:i/>
          <w:iCs/>
        </w:rPr>
        <w:t>Raccolta</w:t>
      </w:r>
      <w:proofErr w:type="spellEnd"/>
      <w:r w:rsidR="00B34E5B" w:rsidRPr="00B77437">
        <w:rPr>
          <w:i/>
          <w:iCs/>
        </w:rPr>
        <w:t xml:space="preserve"> Di Varie </w:t>
      </w:r>
      <w:proofErr w:type="spellStart"/>
      <w:r w:rsidR="00B34E5B" w:rsidRPr="00B77437">
        <w:rPr>
          <w:i/>
          <w:iCs/>
        </w:rPr>
        <w:t>Targhe</w:t>
      </w:r>
      <w:proofErr w:type="spellEnd"/>
      <w:r w:rsidR="00B34E5B" w:rsidRPr="00B77437">
        <w:rPr>
          <w:i/>
          <w:iCs/>
        </w:rPr>
        <w:t xml:space="preserve"> di Roma </w:t>
      </w:r>
      <w:proofErr w:type="spellStart"/>
      <w:r w:rsidR="00B34E5B" w:rsidRPr="00B77437">
        <w:rPr>
          <w:i/>
          <w:iCs/>
        </w:rPr>
        <w:t>Fatte</w:t>
      </w:r>
      <w:proofErr w:type="spellEnd"/>
      <w:r w:rsidR="00B34E5B" w:rsidRPr="00B77437">
        <w:rPr>
          <w:i/>
          <w:iCs/>
        </w:rPr>
        <w:t xml:space="preserve"> Da </w:t>
      </w:r>
      <w:proofErr w:type="spellStart"/>
      <w:r w:rsidR="00B34E5B" w:rsidRPr="00B77437">
        <w:rPr>
          <w:i/>
          <w:iCs/>
        </w:rPr>
        <w:t>Professori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Primarj</w:t>
      </w:r>
      <w:proofErr w:type="spellEnd"/>
      <w:r w:rsidR="00B34E5B" w:rsidRPr="00B77437">
        <w:rPr>
          <w:i/>
          <w:iCs/>
        </w:rPr>
        <w:t xml:space="preserve"> In Roma, </w:t>
      </w:r>
      <w:proofErr w:type="spellStart"/>
      <w:r w:rsidR="00B34E5B" w:rsidRPr="00B77437">
        <w:rPr>
          <w:i/>
          <w:iCs/>
        </w:rPr>
        <w:t>Disegnate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B34E5B" w:rsidRPr="00B77437">
        <w:rPr>
          <w:i/>
          <w:iCs/>
        </w:rPr>
        <w:t>ed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intagliate</w:t>
      </w:r>
      <w:proofErr w:type="spellEnd"/>
      <w:r w:rsidR="00B34E5B" w:rsidRPr="00B77437">
        <w:t xml:space="preserve">, Antonio De Rossi </w:t>
      </w:r>
      <w:proofErr w:type="spellStart"/>
      <w:r w:rsidR="00B34E5B" w:rsidRPr="00B77437">
        <w:t>ed</w:t>
      </w:r>
      <w:proofErr w:type="spellEnd"/>
      <w:r w:rsidR="00B34E5B" w:rsidRPr="00B77437">
        <w:t xml:space="preserve">., </w:t>
      </w:r>
      <w:proofErr w:type="gramStart"/>
      <w:r w:rsidR="00B34E5B" w:rsidRPr="00B77437">
        <w:t>a</w:t>
      </w:r>
      <w:proofErr w:type="gramEnd"/>
      <w:r w:rsidR="00B34E5B" w:rsidRPr="00B77437">
        <w:t xml:space="preserve"> Roma, 1711, pl.</w:t>
      </w:r>
      <w:r w:rsidR="00596439" w:rsidRPr="00B77437">
        <w:t> </w:t>
      </w:r>
      <w:r w:rsidR="00B34E5B" w:rsidRPr="00B77437">
        <w:t>18, gravure.</w:t>
      </w:r>
      <w:r w:rsidR="00596439" w:rsidRPr="00B77437">
        <w:t xml:space="preserve"> </w:t>
      </w:r>
      <w:bookmarkEnd w:id="85"/>
      <w:r w:rsidR="00874413" w:rsidRPr="00B77437">
        <w:t xml:space="preserve">@ Getty </w:t>
      </w:r>
      <w:proofErr w:type="spellStart"/>
      <w:r w:rsidR="00874413" w:rsidRPr="00B77437">
        <w:t>research</w:t>
      </w:r>
      <w:proofErr w:type="spellEnd"/>
      <w:r w:rsidR="00874413" w:rsidRPr="00B77437">
        <w:t xml:space="preserve"> </w:t>
      </w:r>
      <w:proofErr w:type="spellStart"/>
      <w:r w:rsidR="00874413" w:rsidRPr="00B77437">
        <w:t>institute</w:t>
      </w:r>
      <w:proofErr w:type="spellEnd"/>
      <w:r w:rsidR="00874413" w:rsidRPr="00B77437">
        <w:t>, Los Angeles (1379-314).</w:t>
      </w:r>
    </w:p>
    <w:p w14:paraId="0A1C6EB8" w14:textId="54D52030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8</w:t>
      </w:r>
      <w:r w:rsidR="00B77437">
        <w:t>2</w:t>
      </w:r>
      <w:r w:rsidR="0032349C" w:rsidRPr="00B77437">
        <w:t xml:space="preserve">. </w:t>
      </w:r>
      <w:bookmarkStart w:id="86" w:name="_Hlk182490850"/>
      <w:r w:rsidR="00B34E5B" w:rsidRPr="00B77437">
        <w:t>Armes d’Innocent</w:t>
      </w:r>
      <w:r w:rsidR="00596439" w:rsidRPr="00B77437">
        <w:t> </w:t>
      </w:r>
      <w:r w:rsidR="00B34E5B" w:rsidRPr="00B77437">
        <w:t xml:space="preserve">X </w:t>
      </w:r>
      <w:proofErr w:type="spellStart"/>
      <w:r w:rsidR="00B34E5B" w:rsidRPr="00B77437">
        <w:t>Pamphili</w:t>
      </w:r>
      <w:proofErr w:type="spellEnd"/>
      <w:r w:rsidR="00B34E5B" w:rsidRPr="00B77437">
        <w:t xml:space="preserve"> à Saint-Jean-de-Latran, arche centrale de la nef principale, in Filippo Juvarra, </w:t>
      </w:r>
      <w:proofErr w:type="spellStart"/>
      <w:r w:rsidR="00B34E5B" w:rsidRPr="00B77437">
        <w:rPr>
          <w:i/>
          <w:iCs/>
        </w:rPr>
        <w:t>Raccolta</w:t>
      </w:r>
      <w:proofErr w:type="spellEnd"/>
      <w:r w:rsidR="00B34E5B" w:rsidRPr="00B77437">
        <w:rPr>
          <w:i/>
          <w:iCs/>
        </w:rPr>
        <w:t xml:space="preserve"> Di Varie </w:t>
      </w:r>
      <w:proofErr w:type="spellStart"/>
      <w:r w:rsidR="00B34E5B" w:rsidRPr="00B77437">
        <w:rPr>
          <w:i/>
          <w:iCs/>
        </w:rPr>
        <w:t>Targhe</w:t>
      </w:r>
      <w:proofErr w:type="spellEnd"/>
      <w:r w:rsidR="00B34E5B" w:rsidRPr="00B77437">
        <w:rPr>
          <w:i/>
          <w:iCs/>
        </w:rPr>
        <w:t xml:space="preserve"> di Roma </w:t>
      </w:r>
      <w:proofErr w:type="spellStart"/>
      <w:r w:rsidR="00B34E5B" w:rsidRPr="00B77437">
        <w:rPr>
          <w:i/>
          <w:iCs/>
        </w:rPr>
        <w:t>Fatte</w:t>
      </w:r>
      <w:proofErr w:type="spellEnd"/>
      <w:r w:rsidR="00B34E5B" w:rsidRPr="00B77437">
        <w:rPr>
          <w:i/>
          <w:iCs/>
        </w:rPr>
        <w:t xml:space="preserve"> Da </w:t>
      </w:r>
      <w:proofErr w:type="spellStart"/>
      <w:r w:rsidR="00B34E5B" w:rsidRPr="00B77437">
        <w:rPr>
          <w:i/>
          <w:iCs/>
        </w:rPr>
        <w:t>Professori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Primarj</w:t>
      </w:r>
      <w:proofErr w:type="spellEnd"/>
      <w:r w:rsidR="00B34E5B" w:rsidRPr="00B77437">
        <w:rPr>
          <w:i/>
          <w:iCs/>
        </w:rPr>
        <w:t xml:space="preserve"> In Roma, </w:t>
      </w:r>
      <w:proofErr w:type="spellStart"/>
      <w:r w:rsidR="00B34E5B" w:rsidRPr="00B77437">
        <w:rPr>
          <w:i/>
          <w:iCs/>
        </w:rPr>
        <w:t>Disegnate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B34E5B" w:rsidRPr="00B77437">
        <w:rPr>
          <w:i/>
          <w:iCs/>
        </w:rPr>
        <w:t>ed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intagliate</w:t>
      </w:r>
      <w:proofErr w:type="spellEnd"/>
      <w:r w:rsidR="00B34E5B" w:rsidRPr="00B77437">
        <w:t xml:space="preserve">, Antonio De Rossi </w:t>
      </w:r>
      <w:proofErr w:type="spellStart"/>
      <w:r w:rsidR="00B34E5B" w:rsidRPr="00B77437">
        <w:t>ed</w:t>
      </w:r>
      <w:proofErr w:type="spellEnd"/>
      <w:r w:rsidR="00B34E5B" w:rsidRPr="00B77437">
        <w:t xml:space="preserve">., </w:t>
      </w:r>
      <w:proofErr w:type="gramStart"/>
      <w:r w:rsidR="00B34E5B" w:rsidRPr="00B77437">
        <w:t>a</w:t>
      </w:r>
      <w:proofErr w:type="gramEnd"/>
      <w:r w:rsidR="00B34E5B" w:rsidRPr="00B77437">
        <w:t xml:space="preserve"> Roma, 1711, pl.</w:t>
      </w:r>
      <w:r w:rsidR="00596439" w:rsidRPr="00B77437">
        <w:t> </w:t>
      </w:r>
      <w:r w:rsidR="00B34E5B" w:rsidRPr="00B77437">
        <w:t>30, gravure.</w:t>
      </w:r>
      <w:r w:rsidR="00596439" w:rsidRPr="00B77437">
        <w:t xml:space="preserve"> </w:t>
      </w:r>
      <w:bookmarkEnd w:id="86"/>
      <w:r w:rsidR="00874413" w:rsidRPr="00B77437">
        <w:t xml:space="preserve">@ Getty </w:t>
      </w:r>
      <w:proofErr w:type="spellStart"/>
      <w:r w:rsidR="00874413" w:rsidRPr="00B77437">
        <w:t>research</w:t>
      </w:r>
      <w:proofErr w:type="spellEnd"/>
      <w:r w:rsidR="00874413" w:rsidRPr="00B77437">
        <w:t xml:space="preserve"> </w:t>
      </w:r>
      <w:proofErr w:type="spellStart"/>
      <w:r w:rsidR="00874413" w:rsidRPr="00B77437">
        <w:t>institute</w:t>
      </w:r>
      <w:proofErr w:type="spellEnd"/>
      <w:r w:rsidR="00874413" w:rsidRPr="00B77437">
        <w:t>, Los Angeles (1379-314).</w:t>
      </w:r>
    </w:p>
    <w:p w14:paraId="7FD0331A" w14:textId="40C37FC6" w:rsidR="00B34E5B" w:rsidRPr="00B77437" w:rsidRDefault="00BA4735" w:rsidP="001736CB">
      <w:pPr>
        <w:rPr>
          <w:lang w:val="en-GB"/>
        </w:rPr>
      </w:pPr>
      <w:r w:rsidRPr="00B77437">
        <w:t>Figure</w:t>
      </w:r>
      <w:r w:rsidR="0088494D" w:rsidRPr="00B77437">
        <w:t> </w:t>
      </w:r>
      <w:r w:rsidR="00C53F6F" w:rsidRPr="00B77437">
        <w:t>8</w:t>
      </w:r>
      <w:r w:rsidR="00B77437">
        <w:t>3</w:t>
      </w:r>
      <w:r w:rsidR="0032349C" w:rsidRPr="00B77437">
        <w:t xml:space="preserve">. </w:t>
      </w:r>
      <w:bookmarkStart w:id="87" w:name="_Hlk182490860"/>
      <w:r w:rsidR="00B34E5B" w:rsidRPr="00B77437">
        <w:t>Filippo Juvarra, étude pour la pl.</w:t>
      </w:r>
      <w:r w:rsidR="00972D3B" w:rsidRPr="00B77437">
        <w:t> </w:t>
      </w:r>
      <w:r w:rsidR="00B34E5B" w:rsidRPr="00B77437">
        <w:t xml:space="preserve">30 de la </w:t>
      </w:r>
      <w:proofErr w:type="spellStart"/>
      <w:r w:rsidR="00B34E5B" w:rsidRPr="00B77437">
        <w:rPr>
          <w:i/>
          <w:iCs/>
        </w:rPr>
        <w:t>Raccolta</w:t>
      </w:r>
      <w:proofErr w:type="spellEnd"/>
      <w:r w:rsidR="00B34E5B" w:rsidRPr="00B77437">
        <w:rPr>
          <w:i/>
          <w:iCs/>
        </w:rPr>
        <w:t xml:space="preserve"> Di Varie </w:t>
      </w:r>
      <w:proofErr w:type="spellStart"/>
      <w:r w:rsidR="00B34E5B" w:rsidRPr="00B77437">
        <w:rPr>
          <w:i/>
          <w:iCs/>
        </w:rPr>
        <w:t>Targhe</w:t>
      </w:r>
      <w:proofErr w:type="spellEnd"/>
      <w:r w:rsidR="00B34E5B" w:rsidRPr="00B77437">
        <w:rPr>
          <w:i/>
          <w:iCs/>
        </w:rPr>
        <w:t xml:space="preserve"> </w:t>
      </w:r>
      <w:r w:rsidR="00B34E5B" w:rsidRPr="00B77437">
        <w:t xml:space="preserve">(Écu </w:t>
      </w:r>
      <w:proofErr w:type="spellStart"/>
      <w:r w:rsidR="00B34E5B" w:rsidRPr="00B77437">
        <w:t>Pamphili</w:t>
      </w:r>
      <w:proofErr w:type="spellEnd"/>
      <w:r w:rsidR="00B34E5B" w:rsidRPr="00B77437">
        <w:t>, Saint-Jean-de-Latran, arche centrale de la nef principale), dessin, MM</w:t>
      </w:r>
      <w:r w:rsidR="00596439" w:rsidRPr="00B77437">
        <w:t> </w:t>
      </w:r>
      <w:r w:rsidR="00B34E5B" w:rsidRPr="00B77437">
        <w:t xml:space="preserve">117, plume, crayon, </w:t>
      </w:r>
      <w:proofErr w:type="gramStart"/>
      <w:r w:rsidR="00B34E5B" w:rsidRPr="00B77437">
        <w:t>encre marron</w:t>
      </w:r>
      <w:proofErr w:type="gramEnd"/>
      <w:r w:rsidR="00B34E5B" w:rsidRPr="00B77437">
        <w:t>, aquarelle.</w:t>
      </w:r>
      <w:bookmarkEnd w:id="87"/>
      <w:r w:rsidR="00FE6ED2" w:rsidRPr="00B77437">
        <w:t xml:space="preserve"> </w:t>
      </w:r>
      <w:r w:rsidR="00FE6ED2" w:rsidRPr="00B77437">
        <w:rPr>
          <w:lang w:val="en-GB"/>
        </w:rPr>
        <w:t>New York, The Metropolitan Museum of Art</w:t>
      </w:r>
      <w:r w:rsidR="001736CB" w:rsidRPr="00B77437">
        <w:rPr>
          <w:lang w:val="en-GB"/>
        </w:rPr>
        <w:t>, Rogers Fund, 1969, 69.655.</w:t>
      </w:r>
      <w:r w:rsidR="00D1306B" w:rsidRPr="00B77437">
        <w:rPr>
          <w:lang w:val="en-GB"/>
        </w:rPr>
        <w:t xml:space="preserve"> </w:t>
      </w:r>
    </w:p>
    <w:p w14:paraId="7E4CD034" w14:textId="37772C6E" w:rsidR="00B34E5B" w:rsidRPr="00B77437" w:rsidRDefault="00BA4735" w:rsidP="00C53F6F">
      <w:pPr>
        <w:rPr>
          <w:lang w:val="en-GB"/>
        </w:rPr>
      </w:pPr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C53F6F" w:rsidRPr="00B77437">
        <w:rPr>
          <w:lang w:val="en-GB"/>
        </w:rPr>
        <w:t>8</w:t>
      </w:r>
      <w:r w:rsidR="00B77437">
        <w:rPr>
          <w:lang w:val="en-GB"/>
        </w:rPr>
        <w:t>4</w:t>
      </w:r>
      <w:r w:rsidR="0032349C" w:rsidRPr="00B77437">
        <w:rPr>
          <w:lang w:val="en-GB"/>
        </w:rPr>
        <w:t xml:space="preserve">. </w:t>
      </w:r>
      <w:bookmarkStart w:id="88" w:name="_Hlk182491048"/>
      <w:r w:rsidR="00B34E5B" w:rsidRPr="00B77437">
        <w:rPr>
          <w:i/>
          <w:iCs/>
        </w:rPr>
        <w:t>Écus</w:t>
      </w:r>
      <w:r w:rsidR="00B34E5B" w:rsidRPr="00B77437">
        <w:t xml:space="preserve">, Bologne, Porte Galliera, façade vers la ville. </w:t>
      </w:r>
      <w:bookmarkEnd w:id="88"/>
      <w:proofErr w:type="spellStart"/>
      <w:r w:rsidR="005F4C3A" w:rsidRPr="00B77437">
        <w:rPr>
          <w:lang w:val="en-GB"/>
        </w:rPr>
        <w:t>Sailko</w:t>
      </w:r>
      <w:proofErr w:type="spellEnd"/>
      <w:r w:rsidR="005F4C3A" w:rsidRPr="00B77437">
        <w:rPr>
          <w:lang w:val="en-GB"/>
        </w:rPr>
        <w:t xml:space="preserve">, </w:t>
      </w:r>
      <w:r w:rsidR="00DE723F" w:rsidRPr="00B77437">
        <w:rPr>
          <w:rStyle w:val="tool-identifier"/>
          <w:lang w:val="en-GB"/>
        </w:rPr>
        <w:t xml:space="preserve">licence </w:t>
      </w:r>
      <w:r w:rsidR="00F56C68" w:rsidRPr="00B77437">
        <w:rPr>
          <w:rStyle w:val="tool-identifier"/>
          <w:lang w:val="en-GB"/>
        </w:rPr>
        <w:t>CC BY-SA 3.0</w:t>
      </w:r>
      <w:r w:rsidR="00DE723F" w:rsidRPr="00B77437">
        <w:rPr>
          <w:rStyle w:val="tool-identifier"/>
          <w:lang w:val="en-GB"/>
        </w:rPr>
        <w:t>, via Wikimedia Commons</w:t>
      </w:r>
      <w:r w:rsidR="00F56C68" w:rsidRPr="00B77437">
        <w:rPr>
          <w:rStyle w:val="tool-identifier"/>
          <w:lang w:val="en-GB"/>
        </w:rPr>
        <w:t>.</w:t>
      </w:r>
    </w:p>
    <w:p w14:paraId="63DC5B04" w14:textId="2B2E7AC4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rPr>
          <w:rFonts w:eastAsia="Times New Roman"/>
          <w:color w:val="000000"/>
          <w:lang w:eastAsia="it-IT"/>
        </w:rPr>
        <w:t>8</w:t>
      </w:r>
      <w:r w:rsidR="00B77437">
        <w:rPr>
          <w:rFonts w:eastAsia="Times New Roman"/>
          <w:color w:val="000000"/>
          <w:lang w:eastAsia="it-IT"/>
        </w:rPr>
        <w:t>5</w:t>
      </w:r>
      <w:r w:rsidR="0032349C" w:rsidRPr="00B77437">
        <w:t xml:space="preserve">. </w:t>
      </w:r>
      <w:bookmarkStart w:id="89" w:name="_Hlk182491060"/>
      <w:r w:rsidR="00B34E5B" w:rsidRPr="00B77437">
        <w:rPr>
          <w:rFonts w:eastAsia="Times New Roman"/>
          <w:color w:val="000000"/>
          <w:lang w:eastAsia="it-IT"/>
        </w:rPr>
        <w:t xml:space="preserve">Anonyme, </w:t>
      </w:r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Miniature du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primier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bimestre 1658</w:t>
      </w:r>
      <w:r w:rsidR="00B34E5B" w:rsidRPr="00B77437">
        <w:rPr>
          <w:rFonts w:eastAsia="Times New Roman"/>
          <w:color w:val="000000"/>
          <w:lang w:eastAsia="it-IT"/>
        </w:rPr>
        <w:t>, Bologne, Archive</w:t>
      </w:r>
      <w:r w:rsidR="008E4C31" w:rsidRPr="00B77437">
        <w:rPr>
          <w:rFonts w:eastAsia="Times New Roman"/>
          <w:color w:val="000000"/>
          <w:lang w:eastAsia="it-IT"/>
        </w:rPr>
        <w:t>s</w:t>
      </w:r>
      <w:r w:rsidR="00B34E5B" w:rsidRPr="00B77437">
        <w:rPr>
          <w:rFonts w:eastAsia="Times New Roman"/>
          <w:color w:val="000000"/>
          <w:lang w:eastAsia="it-IT"/>
        </w:rPr>
        <w:t xml:space="preserve"> d’État,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Anziani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Consoli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Insignia</w:t>
      </w:r>
      <w:proofErr w:type="spellEnd"/>
      <w:r w:rsidR="00B34E5B" w:rsidRPr="00B77437">
        <w:rPr>
          <w:rFonts w:eastAsia="Times New Roman"/>
          <w:color w:val="000000"/>
          <w:lang w:eastAsia="it-IT"/>
        </w:rPr>
        <w:t>, vol.</w:t>
      </w:r>
      <w:r w:rsidR="00787E02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>VIII, p.</w:t>
      </w:r>
      <w:r w:rsidR="00787E02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 xml:space="preserve">28. </w:t>
      </w:r>
      <w:r w:rsidR="0079265E" w:rsidRPr="00B77437">
        <w:t xml:space="preserve">Photographie Sonia </w:t>
      </w:r>
      <w:proofErr w:type="spellStart"/>
      <w:r w:rsidR="0079265E" w:rsidRPr="00B77437">
        <w:t>Cavicchioli</w:t>
      </w:r>
      <w:proofErr w:type="spellEnd"/>
      <w:r w:rsidR="0079265E" w:rsidRPr="00B77437">
        <w:t xml:space="preserve">. </w:t>
      </w:r>
    </w:p>
    <w:bookmarkEnd w:id="89"/>
    <w:p w14:paraId="179C99AC" w14:textId="7B6AF6AA" w:rsidR="00B34E5B" w:rsidRPr="00B77437" w:rsidRDefault="00BA4735" w:rsidP="00C53F6F">
      <w:pPr>
        <w:rPr>
          <w:rFonts w:eastAsia="Times New Roman"/>
          <w:color w:val="000000"/>
          <w:lang w:eastAsia="it-IT"/>
        </w:rPr>
      </w:pPr>
      <w:r w:rsidRPr="00B77437">
        <w:lastRenderedPageBreak/>
        <w:t>Figure</w:t>
      </w:r>
      <w:r w:rsidR="0088494D" w:rsidRPr="00B77437">
        <w:t> </w:t>
      </w:r>
      <w:r w:rsidR="00C53F6F" w:rsidRPr="00B77437">
        <w:rPr>
          <w:rFonts w:eastAsia="Times New Roman"/>
          <w:color w:val="000000"/>
          <w:lang w:eastAsia="it-IT"/>
        </w:rPr>
        <w:t>8</w:t>
      </w:r>
      <w:r w:rsidR="00B77437">
        <w:rPr>
          <w:rFonts w:eastAsia="Times New Roman"/>
          <w:color w:val="000000"/>
          <w:lang w:eastAsia="it-IT"/>
        </w:rPr>
        <w:t>6</w:t>
      </w:r>
      <w:r w:rsidR="0032349C" w:rsidRPr="00B77437">
        <w:t xml:space="preserve">. </w:t>
      </w:r>
      <w:bookmarkStart w:id="90" w:name="_Hlk182491115"/>
      <w:r w:rsidR="00B34E5B" w:rsidRPr="00B77437">
        <w:rPr>
          <w:rFonts w:eastAsia="Times New Roman"/>
          <w:color w:val="000000"/>
          <w:lang w:eastAsia="it-IT"/>
        </w:rPr>
        <w:t xml:space="preserve">Giovanni Andrea </w:t>
      </w:r>
      <w:proofErr w:type="spellStart"/>
      <w:r w:rsidR="00B34E5B" w:rsidRPr="00B77437">
        <w:rPr>
          <w:rFonts w:eastAsia="Times New Roman"/>
          <w:color w:val="000000"/>
          <w:lang w:eastAsia="it-IT"/>
        </w:rPr>
        <w:t>Abanti</w:t>
      </w:r>
      <w:proofErr w:type="spellEnd"/>
      <w:r w:rsidR="00B34E5B" w:rsidRPr="00B77437">
        <w:rPr>
          <w:rFonts w:eastAsia="Times New Roman"/>
          <w:color w:val="000000"/>
          <w:lang w:eastAsia="it-IT"/>
        </w:rPr>
        <w:t xml:space="preserve">, </w:t>
      </w:r>
      <w:r w:rsidR="00B34E5B" w:rsidRPr="00B77437">
        <w:rPr>
          <w:rFonts w:eastAsia="Times New Roman"/>
          <w:i/>
          <w:iCs/>
          <w:color w:val="000000"/>
          <w:lang w:eastAsia="it-IT"/>
        </w:rPr>
        <w:t>Miniature du cinquième bimestre 1658</w:t>
      </w:r>
      <w:r w:rsidR="00B34E5B" w:rsidRPr="00B77437">
        <w:rPr>
          <w:rFonts w:eastAsia="Times New Roman"/>
          <w:color w:val="000000"/>
          <w:lang w:eastAsia="it-IT"/>
        </w:rPr>
        <w:t>,</w:t>
      </w:r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</w:t>
      </w:r>
      <w:r w:rsidR="00B34E5B" w:rsidRPr="00B77437">
        <w:rPr>
          <w:rFonts w:eastAsia="Times New Roman"/>
          <w:color w:val="000000"/>
          <w:lang w:eastAsia="it-IT"/>
        </w:rPr>
        <w:t>Bologne, Archive</w:t>
      </w:r>
      <w:r w:rsidR="008E4C31" w:rsidRPr="00B77437">
        <w:rPr>
          <w:rFonts w:eastAsia="Times New Roman"/>
          <w:color w:val="000000"/>
          <w:lang w:eastAsia="it-IT"/>
        </w:rPr>
        <w:t>s</w:t>
      </w:r>
      <w:r w:rsidR="00B34E5B" w:rsidRPr="00B77437">
        <w:rPr>
          <w:rFonts w:eastAsia="Times New Roman"/>
          <w:color w:val="000000"/>
          <w:lang w:eastAsia="it-IT"/>
        </w:rPr>
        <w:t xml:space="preserve"> d’État,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Anziani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Consoli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Insignia</w:t>
      </w:r>
      <w:proofErr w:type="spellEnd"/>
      <w:r w:rsidR="00B34E5B" w:rsidRPr="00B77437">
        <w:rPr>
          <w:rFonts w:eastAsia="Times New Roman"/>
          <w:color w:val="000000"/>
          <w:lang w:eastAsia="it-IT"/>
        </w:rPr>
        <w:t>, vol.</w:t>
      </w:r>
      <w:r w:rsidR="00FE6ED2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>VIII, p.</w:t>
      </w:r>
      <w:r w:rsidR="00FE6ED2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 xml:space="preserve">38. </w:t>
      </w:r>
      <w:bookmarkEnd w:id="90"/>
      <w:r w:rsidR="0079265E" w:rsidRPr="00B77437">
        <w:t xml:space="preserve">Photographie Sonia </w:t>
      </w:r>
      <w:proofErr w:type="spellStart"/>
      <w:r w:rsidR="0079265E" w:rsidRPr="00B77437">
        <w:t>Cavicchioli</w:t>
      </w:r>
      <w:proofErr w:type="spellEnd"/>
      <w:r w:rsidR="0079265E" w:rsidRPr="00B77437">
        <w:t>.</w:t>
      </w:r>
    </w:p>
    <w:p w14:paraId="6DC02091" w14:textId="16A98AE5" w:rsidR="00B34E5B" w:rsidRPr="00B77437" w:rsidRDefault="00BA4735" w:rsidP="00C53F6F">
      <w:pPr>
        <w:rPr>
          <w:rFonts w:eastAsia="Times New Roman"/>
          <w:color w:val="000000"/>
          <w:lang w:eastAsia="it-IT"/>
        </w:rPr>
      </w:pPr>
      <w:r w:rsidRPr="00B77437">
        <w:t>Figure</w:t>
      </w:r>
      <w:r w:rsidR="0088494D" w:rsidRPr="00B77437">
        <w:t> </w:t>
      </w:r>
      <w:r w:rsidR="0088494D" w:rsidRPr="00B77437">
        <w:rPr>
          <w:rFonts w:eastAsia="Times New Roman"/>
          <w:color w:val="000000"/>
          <w:lang w:eastAsia="it-IT"/>
        </w:rPr>
        <w:t>8</w:t>
      </w:r>
      <w:r w:rsidR="00B77437">
        <w:rPr>
          <w:rFonts w:eastAsia="Times New Roman"/>
          <w:color w:val="000000"/>
          <w:lang w:eastAsia="it-IT"/>
        </w:rPr>
        <w:t>7</w:t>
      </w:r>
      <w:r w:rsidR="0032349C" w:rsidRPr="00B77437">
        <w:t xml:space="preserve">. </w:t>
      </w:r>
      <w:bookmarkStart w:id="91" w:name="_Hlk182491139"/>
      <w:r w:rsidR="00B34E5B" w:rsidRPr="00B77437">
        <w:rPr>
          <w:rFonts w:eastAsia="Times New Roman"/>
          <w:color w:val="000000"/>
          <w:lang w:eastAsia="it-IT"/>
        </w:rPr>
        <w:t xml:space="preserve">Giovanni Andrea </w:t>
      </w:r>
      <w:proofErr w:type="spellStart"/>
      <w:r w:rsidR="00B34E5B" w:rsidRPr="00B77437">
        <w:rPr>
          <w:rFonts w:eastAsia="Times New Roman"/>
          <w:color w:val="000000"/>
          <w:lang w:eastAsia="it-IT"/>
        </w:rPr>
        <w:t>Abanti</w:t>
      </w:r>
      <w:proofErr w:type="spellEnd"/>
      <w:r w:rsidR="00B34E5B" w:rsidRPr="00B77437">
        <w:rPr>
          <w:rFonts w:eastAsia="Times New Roman"/>
          <w:color w:val="000000"/>
          <w:lang w:eastAsia="it-IT"/>
        </w:rPr>
        <w:t xml:space="preserve">, </w:t>
      </w:r>
      <w:r w:rsidR="00B34E5B" w:rsidRPr="00B77437">
        <w:rPr>
          <w:rFonts w:eastAsia="Times New Roman"/>
          <w:i/>
          <w:iCs/>
          <w:color w:val="000000"/>
          <w:lang w:eastAsia="it-IT"/>
        </w:rPr>
        <w:t>Miniature du sixième bimestre 1660</w:t>
      </w:r>
      <w:r w:rsidR="00B34E5B" w:rsidRPr="00B77437">
        <w:rPr>
          <w:rFonts w:eastAsia="Times New Roman"/>
          <w:color w:val="000000"/>
          <w:lang w:eastAsia="it-IT"/>
        </w:rPr>
        <w:t>,</w:t>
      </w:r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</w:t>
      </w:r>
      <w:r w:rsidR="00B34E5B" w:rsidRPr="00B77437">
        <w:rPr>
          <w:rFonts w:eastAsia="Times New Roman"/>
          <w:color w:val="000000"/>
          <w:lang w:eastAsia="it-IT"/>
        </w:rPr>
        <w:t>Bologne, Archive</w:t>
      </w:r>
      <w:r w:rsidR="008E4C31" w:rsidRPr="00B77437">
        <w:rPr>
          <w:rFonts w:eastAsia="Times New Roman"/>
          <w:color w:val="000000"/>
          <w:lang w:eastAsia="it-IT"/>
        </w:rPr>
        <w:t>s</w:t>
      </w:r>
      <w:r w:rsidR="00B34E5B" w:rsidRPr="00B77437">
        <w:rPr>
          <w:rFonts w:eastAsia="Times New Roman"/>
          <w:color w:val="000000"/>
          <w:lang w:eastAsia="it-IT"/>
        </w:rPr>
        <w:t xml:space="preserve"> d’État,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Anziani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Consoli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Insignia</w:t>
      </w:r>
      <w:proofErr w:type="spellEnd"/>
      <w:r w:rsidR="00B34E5B" w:rsidRPr="00B77437">
        <w:rPr>
          <w:rFonts w:eastAsia="Times New Roman"/>
          <w:color w:val="000000"/>
          <w:lang w:eastAsia="it-IT"/>
        </w:rPr>
        <w:t>, vol.</w:t>
      </w:r>
      <w:r w:rsidR="00FE6ED2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>VIII, p.</w:t>
      </w:r>
      <w:r w:rsidR="00FE6ED2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 xml:space="preserve">46. </w:t>
      </w:r>
      <w:bookmarkEnd w:id="91"/>
      <w:r w:rsidR="0079265E" w:rsidRPr="00B77437">
        <w:t xml:space="preserve">Photographie Sonia </w:t>
      </w:r>
      <w:proofErr w:type="spellStart"/>
      <w:r w:rsidR="0079265E" w:rsidRPr="00B77437">
        <w:t>Cavicchioli</w:t>
      </w:r>
      <w:proofErr w:type="spellEnd"/>
      <w:r w:rsidR="0079265E" w:rsidRPr="00B77437">
        <w:t>.</w:t>
      </w:r>
    </w:p>
    <w:p w14:paraId="7EAE46A5" w14:textId="60C12C14" w:rsidR="00B34E5B" w:rsidRPr="00B77437" w:rsidRDefault="00BA4735" w:rsidP="00C53F6F">
      <w:r w:rsidRPr="00B77437">
        <w:t>Figure</w:t>
      </w:r>
      <w:r w:rsidR="0088494D" w:rsidRPr="00B77437">
        <w:t> </w:t>
      </w:r>
      <w:r w:rsidR="004072E6" w:rsidRPr="00B77437">
        <w:t>8</w:t>
      </w:r>
      <w:r w:rsidR="00B77437">
        <w:t>8</w:t>
      </w:r>
      <w:r w:rsidR="0032349C" w:rsidRPr="00B77437">
        <w:t xml:space="preserve">. </w:t>
      </w:r>
      <w:bookmarkStart w:id="92" w:name="_Hlk182491246"/>
      <w:r w:rsidR="00B34E5B" w:rsidRPr="00B77437">
        <w:t xml:space="preserve">Carlo </w:t>
      </w:r>
      <w:proofErr w:type="spellStart"/>
      <w:r w:rsidR="00B34E5B" w:rsidRPr="00B77437">
        <w:t>Cignani</w:t>
      </w:r>
      <w:proofErr w:type="spellEnd"/>
      <w:r w:rsidR="00B34E5B" w:rsidRPr="00B77437">
        <w:t xml:space="preserve"> e Emilio </w:t>
      </w:r>
      <w:proofErr w:type="spellStart"/>
      <w:r w:rsidR="00B34E5B" w:rsidRPr="00B77437">
        <w:t>Taruffi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>Entrée de Paul</w:t>
      </w:r>
      <w:r w:rsidR="00787E02" w:rsidRPr="00B77437">
        <w:rPr>
          <w:i/>
          <w:iCs/>
        </w:rPr>
        <w:t> </w:t>
      </w:r>
      <w:r w:rsidR="00B34E5B" w:rsidRPr="00B77437">
        <w:rPr>
          <w:i/>
          <w:iCs/>
        </w:rPr>
        <w:t>III Farnèse à Bologne en 1543</w:t>
      </w:r>
      <w:r w:rsidR="00B34E5B" w:rsidRPr="00B77437">
        <w:t xml:space="preserve">, Bologne, Palais Public, sala </w:t>
      </w:r>
      <w:proofErr w:type="spellStart"/>
      <w:r w:rsidR="00B34E5B" w:rsidRPr="00B77437">
        <w:t>Regia</w:t>
      </w:r>
      <w:proofErr w:type="spellEnd"/>
      <w:r w:rsidR="00B34E5B" w:rsidRPr="00B77437">
        <w:t xml:space="preserve">. </w:t>
      </w:r>
      <w:proofErr w:type="spellStart"/>
      <w:r w:rsidR="00C540AB" w:rsidRPr="00B77437">
        <w:t>Archivio</w:t>
      </w:r>
      <w:proofErr w:type="spellEnd"/>
      <w:r w:rsidR="00C540AB" w:rsidRPr="00B77437">
        <w:t xml:space="preserve"> </w:t>
      </w:r>
      <w:proofErr w:type="spellStart"/>
      <w:r w:rsidR="00C540AB" w:rsidRPr="00B77437">
        <w:t>fotografico</w:t>
      </w:r>
      <w:proofErr w:type="spellEnd"/>
      <w:r w:rsidR="00C540AB" w:rsidRPr="00B77437">
        <w:t xml:space="preserve"> </w:t>
      </w:r>
      <w:proofErr w:type="spellStart"/>
      <w:r w:rsidR="00C540AB" w:rsidRPr="00B77437">
        <w:t>Musei</w:t>
      </w:r>
      <w:proofErr w:type="spellEnd"/>
      <w:r w:rsidR="00C540AB" w:rsidRPr="00B77437">
        <w:t xml:space="preserve"> </w:t>
      </w:r>
      <w:proofErr w:type="spellStart"/>
      <w:r w:rsidR="00C540AB" w:rsidRPr="00B77437">
        <w:t>Civici</w:t>
      </w:r>
      <w:proofErr w:type="spellEnd"/>
      <w:r w:rsidR="00C540AB" w:rsidRPr="00B77437">
        <w:t xml:space="preserve"> d’Arte </w:t>
      </w:r>
      <w:proofErr w:type="spellStart"/>
      <w:r w:rsidR="00C540AB" w:rsidRPr="00B77437">
        <w:t>Antica</w:t>
      </w:r>
      <w:proofErr w:type="spellEnd"/>
      <w:r w:rsidR="00C540AB" w:rsidRPr="00B77437">
        <w:t xml:space="preserve"> di </w:t>
      </w:r>
      <w:proofErr w:type="spellStart"/>
      <w:r w:rsidR="00C540AB" w:rsidRPr="00B77437">
        <w:t>Bologna</w:t>
      </w:r>
      <w:proofErr w:type="spellEnd"/>
      <w:r w:rsidR="0002619D" w:rsidRPr="00B77437">
        <w:t xml:space="preserve">, </w:t>
      </w:r>
      <w:r w:rsidR="008E4C31" w:rsidRPr="00B77437">
        <w:t xml:space="preserve">avec l'aimable autorisation de Silvia </w:t>
      </w:r>
      <w:proofErr w:type="spellStart"/>
      <w:r w:rsidR="008E4C31" w:rsidRPr="00B77437">
        <w:t>Battistini</w:t>
      </w:r>
      <w:proofErr w:type="spellEnd"/>
      <w:r w:rsidR="008E4C31" w:rsidRPr="00B77437">
        <w:t>, directrice, que nous remercions.</w:t>
      </w:r>
    </w:p>
    <w:bookmarkEnd w:id="92"/>
    <w:p w14:paraId="7ED91E66" w14:textId="59618A37" w:rsidR="00B34E5B" w:rsidRPr="00B77437" w:rsidRDefault="00BA4735" w:rsidP="00C53F6F">
      <w:pPr>
        <w:rPr>
          <w:color w:val="181818"/>
          <w:shd w:val="clear" w:color="auto" w:fill="FFFFFF"/>
        </w:rPr>
      </w:pPr>
      <w:r w:rsidRPr="00B77437">
        <w:t>Figure</w:t>
      </w:r>
      <w:r w:rsidR="0088494D" w:rsidRPr="00B77437">
        <w:t> </w:t>
      </w:r>
      <w:r w:rsidR="00B77437">
        <w:t>89</w:t>
      </w:r>
      <w:r w:rsidR="0032349C" w:rsidRPr="00B77437">
        <w:t xml:space="preserve">. </w:t>
      </w:r>
      <w:bookmarkStart w:id="93" w:name="_Hlk182491229"/>
      <w:r w:rsidR="00B34E5B" w:rsidRPr="00B77437">
        <w:t xml:space="preserve">Albert </w:t>
      </w:r>
      <w:proofErr w:type="spellStart"/>
      <w:r w:rsidR="00B34E5B" w:rsidRPr="00B77437">
        <w:t>Clouwet</w:t>
      </w:r>
      <w:proofErr w:type="spellEnd"/>
      <w:r w:rsidR="00B34E5B" w:rsidRPr="00B77437">
        <w:t xml:space="preserve">, sur un dessin de Pietro </w:t>
      </w:r>
      <w:proofErr w:type="spellStart"/>
      <w:r w:rsidR="00B34E5B" w:rsidRPr="00B77437">
        <w:t>Martire</w:t>
      </w:r>
      <w:proofErr w:type="spellEnd"/>
      <w:r w:rsidR="00B34E5B" w:rsidRPr="00B77437">
        <w:t xml:space="preserve"> Neri, </w:t>
      </w:r>
      <w:r w:rsidR="00B34E5B" w:rsidRPr="00B77437">
        <w:rPr>
          <w:i/>
          <w:iCs/>
        </w:rPr>
        <w:t xml:space="preserve">Le cardinal Pietro </w:t>
      </w:r>
      <w:proofErr w:type="spellStart"/>
      <w:r w:rsidR="00B34E5B" w:rsidRPr="00B77437">
        <w:rPr>
          <w:i/>
          <w:iCs/>
        </w:rPr>
        <w:t>Vidoni</w:t>
      </w:r>
      <w:proofErr w:type="spellEnd"/>
      <w:r w:rsidR="00B34E5B" w:rsidRPr="00B77437">
        <w:t xml:space="preserve">, in </w:t>
      </w:r>
      <w:r w:rsidR="00B34E5B" w:rsidRPr="00B77437">
        <w:rPr>
          <w:i/>
          <w:iCs/>
          <w:color w:val="181818"/>
          <w:shd w:val="clear" w:color="auto" w:fill="FFFFFF"/>
        </w:rPr>
        <w:t xml:space="preserve">Effigies </w:t>
      </w:r>
      <w:proofErr w:type="spellStart"/>
      <w:r w:rsidR="00B34E5B" w:rsidRPr="00B77437">
        <w:rPr>
          <w:i/>
          <w:iCs/>
          <w:color w:val="181818"/>
          <w:shd w:val="clear" w:color="auto" w:fill="FFFFFF"/>
        </w:rPr>
        <w:t>cardinalium</w:t>
      </w:r>
      <w:proofErr w:type="spellEnd"/>
      <w:r w:rsidR="00B34E5B" w:rsidRPr="00B77437">
        <w:rPr>
          <w:i/>
          <w:iCs/>
          <w:color w:val="181818"/>
          <w:shd w:val="clear" w:color="auto" w:fill="FFFFFF"/>
        </w:rPr>
        <w:t xml:space="preserve"> nunc </w:t>
      </w:r>
      <w:proofErr w:type="spellStart"/>
      <w:r w:rsidR="00B34E5B" w:rsidRPr="00B77437">
        <w:rPr>
          <w:i/>
          <w:iCs/>
          <w:color w:val="181818"/>
          <w:shd w:val="clear" w:color="auto" w:fill="FFFFFF"/>
        </w:rPr>
        <w:t>viventium</w:t>
      </w:r>
      <w:proofErr w:type="spellEnd"/>
      <w:r w:rsidR="00B34E5B" w:rsidRPr="00B77437">
        <w:rPr>
          <w:i/>
          <w:iCs/>
          <w:color w:val="181818"/>
          <w:shd w:val="clear" w:color="auto" w:fill="FFFFFF"/>
        </w:rPr>
        <w:t xml:space="preserve">, </w:t>
      </w:r>
      <w:r w:rsidR="00B34E5B" w:rsidRPr="00B77437">
        <w:rPr>
          <w:color w:val="181818"/>
          <w:shd w:val="clear" w:color="auto" w:fill="FFFFFF"/>
        </w:rPr>
        <w:t xml:space="preserve">Rome, Giovanni Giacomo de Rossi, 1660-1676. </w:t>
      </w:r>
      <w:bookmarkEnd w:id="93"/>
      <w:r w:rsidR="007251A9" w:rsidRPr="00B77437">
        <w:t xml:space="preserve">© The Trustees of the British Museum. </w:t>
      </w:r>
    </w:p>
    <w:p w14:paraId="6A703600" w14:textId="38B44A9A" w:rsidR="00B34E5B" w:rsidRPr="00B77437" w:rsidRDefault="00BA4735" w:rsidP="00C53F6F">
      <w:pPr>
        <w:rPr>
          <w:rFonts w:eastAsia="Times New Roman"/>
          <w:color w:val="000000"/>
          <w:lang w:eastAsia="it-IT"/>
        </w:rPr>
      </w:pPr>
      <w:r w:rsidRPr="00B77437">
        <w:t>Figure</w:t>
      </w:r>
      <w:r w:rsidR="0088494D" w:rsidRPr="00B77437">
        <w:t> </w:t>
      </w:r>
      <w:r w:rsidR="00C53F6F" w:rsidRPr="00B77437">
        <w:rPr>
          <w:rFonts w:eastAsia="Times New Roman"/>
          <w:color w:val="000000"/>
          <w:lang w:eastAsia="it-IT"/>
        </w:rPr>
        <w:t>9</w:t>
      </w:r>
      <w:r w:rsidR="00B77437">
        <w:rPr>
          <w:rFonts w:eastAsia="Times New Roman"/>
          <w:color w:val="000000"/>
          <w:lang w:eastAsia="it-IT"/>
        </w:rPr>
        <w:t>0</w:t>
      </w:r>
      <w:r w:rsidR="0032349C" w:rsidRPr="00B77437">
        <w:t xml:space="preserve">. </w:t>
      </w:r>
      <w:bookmarkStart w:id="94" w:name="_Hlk182491335"/>
      <w:r w:rsidR="00B34E5B" w:rsidRPr="00B77437">
        <w:rPr>
          <w:rFonts w:eastAsia="Times New Roman"/>
          <w:color w:val="000000"/>
          <w:lang w:eastAsia="it-IT"/>
        </w:rPr>
        <w:t xml:space="preserve">Giovanni Andrea </w:t>
      </w:r>
      <w:proofErr w:type="spellStart"/>
      <w:r w:rsidR="00B34E5B" w:rsidRPr="00B77437">
        <w:rPr>
          <w:rFonts w:eastAsia="Times New Roman"/>
          <w:color w:val="000000"/>
          <w:lang w:eastAsia="it-IT"/>
        </w:rPr>
        <w:t>Abanti</w:t>
      </w:r>
      <w:proofErr w:type="spellEnd"/>
      <w:r w:rsidR="00B34E5B" w:rsidRPr="00B77437">
        <w:rPr>
          <w:rFonts w:eastAsia="Times New Roman"/>
          <w:color w:val="000000"/>
          <w:lang w:eastAsia="it-IT"/>
        </w:rPr>
        <w:t xml:space="preserve">, </w:t>
      </w:r>
      <w:r w:rsidR="00B34E5B" w:rsidRPr="00B77437">
        <w:rPr>
          <w:rFonts w:eastAsia="Times New Roman"/>
          <w:i/>
          <w:iCs/>
          <w:color w:val="000000"/>
          <w:lang w:eastAsia="it-IT"/>
        </w:rPr>
        <w:t>Miniature du troisième bimestre 1662</w:t>
      </w:r>
      <w:r w:rsidR="00B34E5B" w:rsidRPr="00B77437">
        <w:rPr>
          <w:rFonts w:eastAsia="Times New Roman"/>
          <w:color w:val="000000"/>
          <w:lang w:eastAsia="it-IT"/>
        </w:rPr>
        <w:t>,</w:t>
      </w:r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</w:t>
      </w:r>
      <w:r w:rsidR="00B34E5B" w:rsidRPr="00B77437">
        <w:rPr>
          <w:rFonts w:eastAsia="Times New Roman"/>
          <w:color w:val="000000"/>
          <w:lang w:eastAsia="it-IT"/>
        </w:rPr>
        <w:t xml:space="preserve">Bologne, Archive d’État,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Anziani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Consoli</w:t>
      </w:r>
      <w:proofErr w:type="spellEnd"/>
      <w:r w:rsidR="00B34E5B" w:rsidRPr="00B77437">
        <w:rPr>
          <w:rFonts w:eastAsia="Times New Roman"/>
          <w:i/>
          <w:iCs/>
          <w:color w:val="000000"/>
          <w:lang w:eastAsia="it-IT"/>
        </w:rPr>
        <w:t xml:space="preserve">, </w:t>
      </w:r>
      <w:proofErr w:type="spellStart"/>
      <w:r w:rsidR="00B34E5B" w:rsidRPr="00B77437">
        <w:rPr>
          <w:rFonts w:eastAsia="Times New Roman"/>
          <w:i/>
          <w:iCs/>
          <w:color w:val="000000"/>
          <w:lang w:eastAsia="it-IT"/>
        </w:rPr>
        <w:t>Insignia</w:t>
      </w:r>
      <w:proofErr w:type="spellEnd"/>
      <w:r w:rsidR="00B34E5B" w:rsidRPr="00B77437">
        <w:rPr>
          <w:rFonts w:eastAsia="Times New Roman"/>
          <w:color w:val="000000"/>
          <w:lang w:eastAsia="it-IT"/>
        </w:rPr>
        <w:t>, vol.</w:t>
      </w:r>
      <w:r w:rsidR="009A13BF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>VIII, p.</w:t>
      </w:r>
      <w:r w:rsidR="009A13BF" w:rsidRPr="00B77437">
        <w:rPr>
          <w:rFonts w:eastAsia="Times New Roman"/>
          <w:color w:val="000000"/>
          <w:lang w:eastAsia="it-IT"/>
        </w:rPr>
        <w:t> </w:t>
      </w:r>
      <w:r w:rsidR="00B34E5B" w:rsidRPr="00B77437">
        <w:rPr>
          <w:rFonts w:eastAsia="Times New Roman"/>
          <w:color w:val="000000"/>
          <w:lang w:eastAsia="it-IT"/>
        </w:rPr>
        <w:t>56</w:t>
      </w:r>
      <w:bookmarkEnd w:id="94"/>
      <w:r w:rsidR="0079265E" w:rsidRPr="00B77437">
        <w:rPr>
          <w:rFonts w:eastAsia="Times New Roman"/>
          <w:color w:val="000000"/>
          <w:lang w:eastAsia="it-IT"/>
        </w:rPr>
        <w:t>.</w:t>
      </w:r>
      <w:r w:rsidR="0079265E" w:rsidRPr="00B77437">
        <w:t xml:space="preserve"> Photographie Sonia </w:t>
      </w:r>
      <w:proofErr w:type="spellStart"/>
      <w:r w:rsidR="0079265E" w:rsidRPr="00B77437">
        <w:t>Cavicchioli</w:t>
      </w:r>
      <w:proofErr w:type="spellEnd"/>
      <w:r w:rsidR="0079265E" w:rsidRPr="00B77437">
        <w:t>.</w:t>
      </w:r>
    </w:p>
    <w:p w14:paraId="6DD47D15" w14:textId="302C0D71" w:rsidR="00B34E5B" w:rsidRPr="00B77437" w:rsidRDefault="00BA4735" w:rsidP="00C53F6F">
      <w:pPr>
        <w:rPr>
          <w:color w:val="191919"/>
          <w:lang w:val="en-GB"/>
        </w:rPr>
      </w:pPr>
      <w:r w:rsidRPr="00B77437">
        <w:t>Figure</w:t>
      </w:r>
      <w:r w:rsidR="0088494D" w:rsidRPr="00B77437">
        <w:t> </w:t>
      </w:r>
      <w:r w:rsidR="00C53F6F" w:rsidRPr="00B77437">
        <w:rPr>
          <w:lang w:eastAsia="it-IT"/>
        </w:rPr>
        <w:t>9</w:t>
      </w:r>
      <w:r w:rsidR="00B77437">
        <w:rPr>
          <w:lang w:eastAsia="it-IT"/>
        </w:rPr>
        <w:t>1</w:t>
      </w:r>
      <w:r w:rsidR="0032349C" w:rsidRPr="00B77437">
        <w:t xml:space="preserve">. </w:t>
      </w:r>
      <w:bookmarkStart w:id="95" w:name="_Hlk182491341"/>
      <w:r w:rsidR="00B34E5B" w:rsidRPr="00B77437">
        <w:rPr>
          <w:lang w:eastAsia="it-IT"/>
        </w:rPr>
        <w:t xml:space="preserve">Domenico </w:t>
      </w:r>
      <w:proofErr w:type="spellStart"/>
      <w:r w:rsidR="00B34E5B" w:rsidRPr="00B77437">
        <w:rPr>
          <w:lang w:eastAsia="it-IT"/>
        </w:rPr>
        <w:t>Santi</w:t>
      </w:r>
      <w:proofErr w:type="spellEnd"/>
      <w:r w:rsidR="00B34E5B" w:rsidRPr="00B77437">
        <w:rPr>
          <w:lang w:eastAsia="it-IT"/>
        </w:rPr>
        <w:t xml:space="preserve">, dit le </w:t>
      </w:r>
      <w:proofErr w:type="spellStart"/>
      <w:r w:rsidR="00B34E5B" w:rsidRPr="00B77437">
        <w:rPr>
          <w:lang w:eastAsia="it-IT"/>
        </w:rPr>
        <w:t>Mengazzino</w:t>
      </w:r>
      <w:proofErr w:type="spellEnd"/>
      <w:r w:rsidR="00B34E5B" w:rsidRPr="00B77437">
        <w:rPr>
          <w:lang w:eastAsia="it-IT"/>
        </w:rPr>
        <w:t xml:space="preserve"> et </w:t>
      </w:r>
      <w:proofErr w:type="spellStart"/>
      <w:r w:rsidR="00B34E5B" w:rsidRPr="00B77437">
        <w:rPr>
          <w:lang w:eastAsia="it-IT"/>
        </w:rPr>
        <w:t>Giovan</w:t>
      </w:r>
      <w:proofErr w:type="spellEnd"/>
      <w:r w:rsidR="00B34E5B" w:rsidRPr="00B77437">
        <w:rPr>
          <w:lang w:eastAsia="it-IT"/>
        </w:rPr>
        <w:t xml:space="preserve"> Battista </w:t>
      </w:r>
      <w:proofErr w:type="spellStart"/>
      <w:r w:rsidR="00B34E5B" w:rsidRPr="00B77437">
        <w:rPr>
          <w:lang w:eastAsia="it-IT"/>
        </w:rPr>
        <w:t>Caccioli</w:t>
      </w:r>
      <w:proofErr w:type="spellEnd"/>
      <w:r w:rsidR="00B34E5B" w:rsidRPr="00B77437">
        <w:rPr>
          <w:lang w:eastAsia="it-IT"/>
        </w:rPr>
        <w:t xml:space="preserve">, </w:t>
      </w:r>
      <w:proofErr w:type="spellStart"/>
      <w:r w:rsidR="00B34E5B" w:rsidRPr="00B77437">
        <w:rPr>
          <w:i/>
          <w:lang w:eastAsia="it-IT"/>
        </w:rPr>
        <w:t>Galleria</w:t>
      </w:r>
      <w:proofErr w:type="spellEnd"/>
      <w:r w:rsidR="00B34E5B" w:rsidRPr="00B77437">
        <w:rPr>
          <w:i/>
          <w:lang w:eastAsia="it-IT"/>
        </w:rPr>
        <w:t xml:space="preserve"> </w:t>
      </w:r>
      <w:proofErr w:type="spellStart"/>
      <w:r w:rsidR="00B34E5B" w:rsidRPr="00B77437">
        <w:rPr>
          <w:i/>
          <w:lang w:eastAsia="it-IT"/>
        </w:rPr>
        <w:t>Vidoniana</w:t>
      </w:r>
      <w:proofErr w:type="spellEnd"/>
      <w:r w:rsidR="00B34E5B" w:rsidRPr="00B77437">
        <w:rPr>
          <w:lang w:eastAsia="it-IT"/>
        </w:rPr>
        <w:t>, Appart</w:t>
      </w:r>
      <w:r w:rsidR="00BF25FF">
        <w:rPr>
          <w:lang w:eastAsia="it-IT"/>
        </w:rPr>
        <w:t>e</w:t>
      </w:r>
      <w:r w:rsidR="00B34E5B" w:rsidRPr="00B77437">
        <w:rPr>
          <w:lang w:eastAsia="it-IT"/>
        </w:rPr>
        <w:t xml:space="preserve">ment du légat, Bologne, Palais communal, vue d’ensemble. </w:t>
      </w:r>
      <w:bookmarkEnd w:id="95"/>
      <w:r w:rsidR="00AA3F05" w:rsidRPr="00B77437">
        <w:rPr>
          <w:lang w:val="en-GB" w:eastAsia="it-IT"/>
        </w:rPr>
        <w:t xml:space="preserve">Di </w:t>
      </w:r>
      <w:proofErr w:type="spellStart"/>
      <w:r w:rsidR="00AA3F05" w:rsidRPr="00B77437">
        <w:rPr>
          <w:lang w:val="en-GB" w:eastAsia="it-IT"/>
        </w:rPr>
        <w:t>Waltre</w:t>
      </w:r>
      <w:proofErr w:type="spellEnd"/>
      <w:r w:rsidR="00AA3F05" w:rsidRPr="00B77437">
        <w:rPr>
          <w:lang w:val="en-GB" w:eastAsia="it-IT"/>
        </w:rPr>
        <w:t xml:space="preserve"> </w:t>
      </w:r>
      <w:proofErr w:type="spellStart"/>
      <w:r w:rsidR="00AA3F05" w:rsidRPr="00B77437">
        <w:rPr>
          <w:lang w:val="en-GB" w:eastAsia="it-IT"/>
        </w:rPr>
        <w:t>manni</w:t>
      </w:r>
      <w:proofErr w:type="spellEnd"/>
      <w:r w:rsidR="00AA3F05" w:rsidRPr="00B77437">
        <w:rPr>
          <w:lang w:val="en-GB" w:eastAsia="it-IT"/>
        </w:rPr>
        <w:t xml:space="preserve"> - Opera propria, </w:t>
      </w:r>
      <w:r w:rsidR="00DE723F" w:rsidRPr="00B77437">
        <w:rPr>
          <w:lang w:val="en-GB" w:eastAsia="it-IT"/>
        </w:rPr>
        <w:t xml:space="preserve">licence </w:t>
      </w:r>
      <w:r w:rsidR="00AA3F05" w:rsidRPr="00B77437">
        <w:rPr>
          <w:lang w:val="en-GB" w:eastAsia="it-IT"/>
        </w:rPr>
        <w:t>CC</w:t>
      </w:r>
      <w:r w:rsidR="00AA3F05" w:rsidRPr="00B77437">
        <w:rPr>
          <w:lang w:val="en-GB"/>
        </w:rPr>
        <w:t> </w:t>
      </w:r>
      <w:r w:rsidR="00AA3F05" w:rsidRPr="00B77437">
        <w:rPr>
          <w:lang w:val="en-GB" w:eastAsia="it-IT"/>
        </w:rPr>
        <w:t>BY-SA 4.0</w:t>
      </w:r>
      <w:r w:rsidR="00DE723F" w:rsidRPr="00B77437">
        <w:rPr>
          <w:lang w:val="en-GB" w:eastAsia="it-IT"/>
        </w:rPr>
        <w:t>, via Wikimedia Commons</w:t>
      </w:r>
      <w:r w:rsidR="00AA3F05" w:rsidRPr="00B77437">
        <w:rPr>
          <w:lang w:val="en-GB" w:eastAsia="it-IT"/>
        </w:rPr>
        <w:t>.</w:t>
      </w:r>
    </w:p>
    <w:p w14:paraId="3B84879C" w14:textId="28D5EE95" w:rsidR="009A13BF" w:rsidRPr="00B77437" w:rsidRDefault="00BA4735" w:rsidP="00C53F6F">
      <w:pPr>
        <w:rPr>
          <w:color w:val="191919"/>
        </w:rPr>
      </w:pPr>
      <w:r w:rsidRPr="00B77437">
        <w:t>Figure</w:t>
      </w:r>
      <w:r w:rsidR="0088494D" w:rsidRPr="00B77437">
        <w:t> </w:t>
      </w:r>
      <w:r w:rsidR="00B34E5B" w:rsidRPr="00B77437">
        <w:rPr>
          <w:lang w:eastAsia="it-IT"/>
        </w:rPr>
        <w:t>9</w:t>
      </w:r>
      <w:r w:rsidR="00B77437">
        <w:rPr>
          <w:lang w:eastAsia="it-IT"/>
        </w:rPr>
        <w:t>2</w:t>
      </w:r>
      <w:r w:rsidR="0032349C" w:rsidRPr="00B77437">
        <w:t xml:space="preserve">. </w:t>
      </w:r>
      <w:bookmarkStart w:id="96" w:name="_Hlk182491368"/>
      <w:r w:rsidR="00B34E5B" w:rsidRPr="00B77437">
        <w:t xml:space="preserve">Domenico Fontana, frontispice des </w:t>
      </w:r>
      <w:proofErr w:type="spellStart"/>
      <w:r w:rsidR="00B34E5B" w:rsidRPr="00B77437">
        <w:rPr>
          <w:i/>
        </w:rPr>
        <w:t>Ossequii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poetici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nell’ammirarsi</w:t>
      </w:r>
      <w:proofErr w:type="spellEnd"/>
      <w:r w:rsidR="00B34E5B" w:rsidRPr="00B77437">
        <w:rPr>
          <w:i/>
        </w:rPr>
        <w:t xml:space="preserve"> in </w:t>
      </w:r>
      <w:proofErr w:type="spellStart"/>
      <w:r w:rsidR="00B34E5B" w:rsidRPr="00B77437">
        <w:rPr>
          <w:i/>
        </w:rPr>
        <w:t>Bologna</w:t>
      </w:r>
      <w:proofErr w:type="spellEnd"/>
      <w:r w:rsidR="00B34E5B" w:rsidRPr="00B77437">
        <w:rPr>
          <w:i/>
        </w:rPr>
        <w:t xml:space="preserve"> l’</w:t>
      </w:r>
      <w:proofErr w:type="spellStart"/>
      <w:r w:rsidR="00B34E5B" w:rsidRPr="00B77437">
        <w:rPr>
          <w:i/>
        </w:rPr>
        <w:t>Heroica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risoluzione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della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sereniss</w:t>
      </w:r>
      <w:proofErr w:type="spellEnd"/>
      <w:r w:rsidR="00B34E5B" w:rsidRPr="00B77437">
        <w:rPr>
          <w:i/>
        </w:rPr>
        <w:t xml:space="preserve">. </w:t>
      </w:r>
      <w:proofErr w:type="spellStart"/>
      <w:r w:rsidR="00B34E5B" w:rsidRPr="00B77437">
        <w:rPr>
          <w:i/>
        </w:rPr>
        <w:t>Principessa</w:t>
      </w:r>
      <w:proofErr w:type="spellEnd"/>
      <w:r w:rsidR="00B34E5B" w:rsidRPr="00B77437">
        <w:rPr>
          <w:i/>
        </w:rPr>
        <w:t xml:space="preserve"> Caterina Farnese di </w:t>
      </w:r>
      <w:proofErr w:type="spellStart"/>
      <w:r w:rsidR="00B34E5B" w:rsidRPr="00B77437">
        <w:rPr>
          <w:i/>
        </w:rPr>
        <w:t>monacarsi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nel</w:t>
      </w:r>
      <w:proofErr w:type="spellEnd"/>
      <w:r w:rsidR="00B34E5B" w:rsidRPr="00B77437">
        <w:rPr>
          <w:i/>
        </w:rPr>
        <w:t xml:space="preserve"> Ven. </w:t>
      </w:r>
      <w:proofErr w:type="spellStart"/>
      <w:r w:rsidR="00B34E5B" w:rsidRPr="00B77437">
        <w:rPr>
          <w:i/>
        </w:rPr>
        <w:t>Monastero</w:t>
      </w:r>
      <w:proofErr w:type="spellEnd"/>
      <w:r w:rsidR="00B34E5B" w:rsidRPr="00B77437">
        <w:rPr>
          <w:i/>
        </w:rPr>
        <w:t xml:space="preserve"> delle </w:t>
      </w:r>
      <w:proofErr w:type="spellStart"/>
      <w:r w:rsidR="00B34E5B" w:rsidRPr="00B77437">
        <w:rPr>
          <w:i/>
        </w:rPr>
        <w:t>Madri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carmelitane</w:t>
      </w:r>
      <w:proofErr w:type="spellEnd"/>
      <w:r w:rsidR="00B34E5B" w:rsidRPr="00B77437">
        <w:rPr>
          <w:i/>
        </w:rPr>
        <w:t xml:space="preserve"> </w:t>
      </w:r>
      <w:proofErr w:type="spellStart"/>
      <w:r w:rsidR="00B34E5B" w:rsidRPr="00B77437">
        <w:rPr>
          <w:i/>
        </w:rPr>
        <w:t>scalze</w:t>
      </w:r>
      <w:proofErr w:type="spellEnd"/>
      <w:r w:rsidR="00B34E5B" w:rsidRPr="00B77437">
        <w:rPr>
          <w:i/>
        </w:rPr>
        <w:t xml:space="preserve"> di Santa Teresa in Parma</w:t>
      </w:r>
      <w:r w:rsidR="00B34E5B" w:rsidRPr="00B77437">
        <w:rPr>
          <w:iCs/>
        </w:rPr>
        <w:t xml:space="preserve">, </w:t>
      </w:r>
      <w:r w:rsidR="00B34E5B" w:rsidRPr="00B77437">
        <w:t xml:space="preserve">In </w:t>
      </w:r>
      <w:proofErr w:type="spellStart"/>
      <w:r w:rsidR="00B34E5B" w:rsidRPr="00B77437">
        <w:t>Bologna</w:t>
      </w:r>
      <w:proofErr w:type="spellEnd"/>
      <w:r w:rsidR="00B34E5B" w:rsidRPr="00B77437">
        <w:t>, Per Giacomo Monti, 1661, Bologne, Bibliothèque communale de l’</w:t>
      </w:r>
      <w:proofErr w:type="spellStart"/>
      <w:r w:rsidR="00B34E5B" w:rsidRPr="00B77437">
        <w:t>Archiginnasio</w:t>
      </w:r>
      <w:proofErr w:type="spellEnd"/>
      <w:r w:rsidR="00B34E5B" w:rsidRPr="00B77437">
        <w:t>.</w:t>
      </w:r>
      <w:bookmarkEnd w:id="96"/>
      <w:r w:rsidR="00AF1F57" w:rsidRPr="00B77437">
        <w:rPr>
          <w:color w:val="191919"/>
        </w:rPr>
        <w:t xml:space="preserve"> </w:t>
      </w:r>
    </w:p>
    <w:p w14:paraId="31CA5408" w14:textId="3FE28EF5" w:rsidR="00B34E5B" w:rsidRPr="00B77437" w:rsidRDefault="00BA4735" w:rsidP="00C53F6F">
      <w:pPr>
        <w:rPr>
          <w:color w:val="000000"/>
        </w:rPr>
      </w:pPr>
      <w:r w:rsidRPr="00B77437">
        <w:t>Figure</w:t>
      </w:r>
      <w:r w:rsidR="0088494D" w:rsidRPr="00B77437">
        <w:t> </w:t>
      </w:r>
      <w:r w:rsidR="00C53F6F" w:rsidRPr="00B77437">
        <w:rPr>
          <w:lang w:eastAsia="it-IT"/>
        </w:rPr>
        <w:t>9</w:t>
      </w:r>
      <w:r w:rsidR="00B77437">
        <w:rPr>
          <w:lang w:eastAsia="it-IT"/>
        </w:rPr>
        <w:t>3</w:t>
      </w:r>
      <w:r w:rsidR="0032349C" w:rsidRPr="00B77437">
        <w:t xml:space="preserve">. </w:t>
      </w:r>
      <w:bookmarkStart w:id="97" w:name="_Hlk182491379"/>
      <w:proofErr w:type="spellStart"/>
      <w:r w:rsidR="00B34E5B" w:rsidRPr="00B77437">
        <w:rPr>
          <w:lang w:eastAsia="it-IT"/>
        </w:rPr>
        <w:t>Giovan</w:t>
      </w:r>
      <w:proofErr w:type="spellEnd"/>
      <w:r w:rsidR="00B34E5B" w:rsidRPr="00B77437">
        <w:rPr>
          <w:lang w:eastAsia="it-IT"/>
        </w:rPr>
        <w:t xml:space="preserve"> Battista </w:t>
      </w:r>
      <w:proofErr w:type="spellStart"/>
      <w:r w:rsidR="00B34E5B" w:rsidRPr="00B77437">
        <w:rPr>
          <w:lang w:eastAsia="it-IT"/>
        </w:rPr>
        <w:t>Caccioli</w:t>
      </w:r>
      <w:proofErr w:type="spellEnd"/>
      <w:r w:rsidR="00B34E5B" w:rsidRPr="00B77437">
        <w:rPr>
          <w:lang w:eastAsia="it-IT"/>
        </w:rPr>
        <w:t xml:space="preserve"> et Domenico </w:t>
      </w:r>
      <w:proofErr w:type="spellStart"/>
      <w:r w:rsidR="00B34E5B" w:rsidRPr="00B77437">
        <w:rPr>
          <w:lang w:eastAsia="it-IT"/>
        </w:rPr>
        <w:t>Santi</w:t>
      </w:r>
      <w:proofErr w:type="spellEnd"/>
      <w:r w:rsidR="00B34E5B" w:rsidRPr="00B77437">
        <w:rPr>
          <w:lang w:eastAsia="it-IT"/>
        </w:rPr>
        <w:t xml:space="preserve">, dit le </w:t>
      </w:r>
      <w:proofErr w:type="spellStart"/>
      <w:r w:rsidR="00B34E5B" w:rsidRPr="00B77437">
        <w:rPr>
          <w:lang w:eastAsia="it-IT"/>
        </w:rPr>
        <w:t>Mengazzino</w:t>
      </w:r>
      <w:proofErr w:type="spellEnd"/>
      <w:r w:rsidR="00B34E5B" w:rsidRPr="00B77437">
        <w:rPr>
          <w:lang w:eastAsia="it-IT"/>
        </w:rPr>
        <w:t xml:space="preserve">, </w:t>
      </w:r>
      <w:r w:rsidR="00B34E5B" w:rsidRPr="00B77437">
        <w:rPr>
          <w:i/>
          <w:lang w:eastAsia="it-IT"/>
        </w:rPr>
        <w:t xml:space="preserve">Jupiter place l’étoile </w:t>
      </w:r>
      <w:proofErr w:type="spellStart"/>
      <w:r w:rsidR="00B34E5B" w:rsidRPr="00B77437">
        <w:rPr>
          <w:i/>
          <w:lang w:eastAsia="it-IT"/>
        </w:rPr>
        <w:t>chigienne</w:t>
      </w:r>
      <w:proofErr w:type="spellEnd"/>
      <w:r w:rsidR="00B34E5B" w:rsidRPr="00B77437">
        <w:rPr>
          <w:i/>
          <w:lang w:eastAsia="it-IT"/>
        </w:rPr>
        <w:t xml:space="preserve"> sur la tiare présentée par la Justice et la Paix</w:t>
      </w:r>
      <w:r w:rsidR="00B34E5B" w:rsidRPr="00B77437">
        <w:rPr>
          <w:color w:val="000000"/>
        </w:rPr>
        <w:t xml:space="preserve">, </w:t>
      </w:r>
      <w:r w:rsidR="00B34E5B" w:rsidRPr="00B77437">
        <w:rPr>
          <w:lang w:eastAsia="it-IT"/>
        </w:rPr>
        <w:t xml:space="preserve">Bologne, Palais communal, </w:t>
      </w:r>
      <w:proofErr w:type="spellStart"/>
      <w:r w:rsidR="00B34E5B" w:rsidRPr="00B77437">
        <w:rPr>
          <w:lang w:eastAsia="it-IT"/>
        </w:rPr>
        <w:t>Galleria</w:t>
      </w:r>
      <w:proofErr w:type="spellEnd"/>
      <w:r w:rsidR="00B34E5B" w:rsidRPr="00B77437">
        <w:rPr>
          <w:lang w:eastAsia="it-IT"/>
        </w:rPr>
        <w:t xml:space="preserve"> </w:t>
      </w:r>
      <w:proofErr w:type="spellStart"/>
      <w:r w:rsidR="00B34E5B" w:rsidRPr="00B77437">
        <w:rPr>
          <w:lang w:eastAsia="it-IT"/>
        </w:rPr>
        <w:t>Vidoniana</w:t>
      </w:r>
      <w:proofErr w:type="spellEnd"/>
      <w:r w:rsidR="00B34E5B" w:rsidRPr="00B77437">
        <w:rPr>
          <w:lang w:eastAsia="it-IT"/>
        </w:rPr>
        <w:t>, détail de la voûte.</w:t>
      </w:r>
      <w:r w:rsidR="00B34E5B" w:rsidRPr="00B77437">
        <w:t xml:space="preserve"> </w:t>
      </w:r>
      <w:bookmarkEnd w:id="97"/>
      <w:proofErr w:type="spellStart"/>
      <w:r w:rsidR="00C540AB" w:rsidRPr="00B77437">
        <w:t>Archivio</w:t>
      </w:r>
      <w:proofErr w:type="spellEnd"/>
      <w:r w:rsidR="00C540AB" w:rsidRPr="00B77437">
        <w:t xml:space="preserve"> </w:t>
      </w:r>
      <w:proofErr w:type="spellStart"/>
      <w:r w:rsidR="00C540AB" w:rsidRPr="00B77437">
        <w:t>fotografico</w:t>
      </w:r>
      <w:proofErr w:type="spellEnd"/>
      <w:r w:rsidR="00C540AB" w:rsidRPr="00B77437">
        <w:t xml:space="preserve"> </w:t>
      </w:r>
      <w:proofErr w:type="spellStart"/>
      <w:r w:rsidR="00C540AB" w:rsidRPr="00B77437">
        <w:t>Musei</w:t>
      </w:r>
      <w:proofErr w:type="spellEnd"/>
      <w:r w:rsidR="00C540AB" w:rsidRPr="00B77437">
        <w:t xml:space="preserve"> </w:t>
      </w:r>
      <w:proofErr w:type="spellStart"/>
      <w:r w:rsidR="00C540AB" w:rsidRPr="00B77437">
        <w:t>Civici</w:t>
      </w:r>
      <w:proofErr w:type="spellEnd"/>
      <w:r w:rsidR="00C540AB" w:rsidRPr="00B77437">
        <w:t xml:space="preserve"> d’Arte </w:t>
      </w:r>
      <w:proofErr w:type="spellStart"/>
      <w:r w:rsidR="00C540AB" w:rsidRPr="00B77437">
        <w:t>Antica</w:t>
      </w:r>
      <w:proofErr w:type="spellEnd"/>
      <w:r w:rsidR="00C540AB" w:rsidRPr="00B77437">
        <w:t xml:space="preserve"> di </w:t>
      </w:r>
      <w:proofErr w:type="spellStart"/>
      <w:r w:rsidR="00C540AB" w:rsidRPr="00B77437">
        <w:t>Bologn</w:t>
      </w:r>
      <w:r w:rsidR="0002619D" w:rsidRPr="00B77437">
        <w:t>a</w:t>
      </w:r>
      <w:proofErr w:type="spellEnd"/>
      <w:r w:rsidR="0002619D" w:rsidRPr="00B77437">
        <w:t xml:space="preserve">, </w:t>
      </w:r>
      <w:r w:rsidR="008E4C31" w:rsidRPr="00B77437">
        <w:t xml:space="preserve">avec l'aimable autorisation de Silvia </w:t>
      </w:r>
      <w:proofErr w:type="spellStart"/>
      <w:r w:rsidR="008E4C31" w:rsidRPr="00B77437">
        <w:t>Battistini</w:t>
      </w:r>
      <w:proofErr w:type="spellEnd"/>
      <w:r w:rsidR="008E4C31" w:rsidRPr="00B77437">
        <w:t>, directrice, que nous remercions.</w:t>
      </w:r>
    </w:p>
    <w:p w14:paraId="3A0678FE" w14:textId="379BE33E" w:rsidR="00B34E5B" w:rsidRPr="00B77437" w:rsidRDefault="00BA4735" w:rsidP="00C53F6F">
      <w:pPr>
        <w:rPr>
          <w:color w:val="000000"/>
        </w:rPr>
      </w:pPr>
      <w:r w:rsidRPr="00B77437">
        <w:t>Figure</w:t>
      </w:r>
      <w:r w:rsidR="0088494D" w:rsidRPr="00B77437">
        <w:t> </w:t>
      </w:r>
      <w:r w:rsidR="00C53F6F" w:rsidRPr="00B77437">
        <w:rPr>
          <w:color w:val="000000"/>
        </w:rPr>
        <w:t>9</w:t>
      </w:r>
      <w:r w:rsidR="00B77437">
        <w:rPr>
          <w:color w:val="000000"/>
        </w:rPr>
        <w:t>4</w:t>
      </w:r>
      <w:r w:rsidR="0032349C" w:rsidRPr="00B77437">
        <w:t xml:space="preserve">. </w:t>
      </w:r>
      <w:bookmarkStart w:id="98" w:name="_Hlk182491385"/>
      <w:proofErr w:type="spellStart"/>
      <w:r w:rsidR="00B34E5B" w:rsidRPr="00B77437">
        <w:rPr>
          <w:lang w:eastAsia="it-IT"/>
        </w:rPr>
        <w:t>Giovan</w:t>
      </w:r>
      <w:proofErr w:type="spellEnd"/>
      <w:r w:rsidR="00B34E5B" w:rsidRPr="00B77437">
        <w:rPr>
          <w:lang w:eastAsia="it-IT"/>
        </w:rPr>
        <w:t xml:space="preserve"> Battista </w:t>
      </w:r>
      <w:proofErr w:type="spellStart"/>
      <w:r w:rsidR="00B34E5B" w:rsidRPr="00B77437">
        <w:rPr>
          <w:lang w:eastAsia="it-IT"/>
        </w:rPr>
        <w:t>Caccioli</w:t>
      </w:r>
      <w:proofErr w:type="spellEnd"/>
      <w:r w:rsidR="00B34E5B" w:rsidRPr="00B77437">
        <w:rPr>
          <w:lang w:eastAsia="it-IT"/>
        </w:rPr>
        <w:t xml:space="preserve"> et Domenico </w:t>
      </w:r>
      <w:proofErr w:type="spellStart"/>
      <w:r w:rsidR="00B34E5B" w:rsidRPr="00B77437">
        <w:rPr>
          <w:lang w:eastAsia="it-IT"/>
        </w:rPr>
        <w:t>Santi</w:t>
      </w:r>
      <w:proofErr w:type="spellEnd"/>
      <w:r w:rsidR="00B34E5B" w:rsidRPr="00B77437">
        <w:rPr>
          <w:lang w:eastAsia="it-IT"/>
        </w:rPr>
        <w:t xml:space="preserve">, dit le </w:t>
      </w:r>
      <w:proofErr w:type="spellStart"/>
      <w:r w:rsidR="00B34E5B" w:rsidRPr="00B77437">
        <w:rPr>
          <w:lang w:eastAsia="it-IT"/>
        </w:rPr>
        <w:t>Mengazzino</w:t>
      </w:r>
      <w:proofErr w:type="spellEnd"/>
      <w:r w:rsidR="00B34E5B" w:rsidRPr="00B77437">
        <w:rPr>
          <w:lang w:eastAsia="it-IT"/>
        </w:rPr>
        <w:t xml:space="preserve">, </w:t>
      </w:r>
      <w:r w:rsidR="00B34E5B" w:rsidRPr="00B77437">
        <w:rPr>
          <w:i/>
        </w:rPr>
        <w:t xml:space="preserve">La Prudence, inspirée par l’étoile </w:t>
      </w:r>
      <w:proofErr w:type="spellStart"/>
      <w:r w:rsidR="00B34E5B" w:rsidRPr="00B77437">
        <w:rPr>
          <w:i/>
        </w:rPr>
        <w:t>chigienne</w:t>
      </w:r>
      <w:proofErr w:type="spellEnd"/>
      <w:r w:rsidR="00B34E5B" w:rsidRPr="00B77437">
        <w:rPr>
          <w:i/>
        </w:rPr>
        <w:t xml:space="preserve"> tient la Fortune en lisière</w:t>
      </w:r>
      <w:r w:rsidR="00B34E5B" w:rsidRPr="00B77437">
        <w:t>,</w:t>
      </w:r>
      <w:r w:rsidR="00B34E5B" w:rsidRPr="00B77437">
        <w:rPr>
          <w:lang w:eastAsia="it-IT"/>
        </w:rPr>
        <w:t xml:space="preserve"> Bologne, Palais communal, </w:t>
      </w:r>
      <w:proofErr w:type="spellStart"/>
      <w:r w:rsidR="00B34E5B" w:rsidRPr="00B77437">
        <w:rPr>
          <w:lang w:eastAsia="it-IT"/>
        </w:rPr>
        <w:t>Galleria</w:t>
      </w:r>
      <w:proofErr w:type="spellEnd"/>
      <w:r w:rsidR="00B34E5B" w:rsidRPr="00B77437">
        <w:rPr>
          <w:lang w:eastAsia="it-IT"/>
        </w:rPr>
        <w:t xml:space="preserve"> </w:t>
      </w:r>
      <w:proofErr w:type="spellStart"/>
      <w:r w:rsidR="00B34E5B" w:rsidRPr="00B77437">
        <w:rPr>
          <w:lang w:eastAsia="it-IT"/>
        </w:rPr>
        <w:t>Vidoniana</w:t>
      </w:r>
      <w:proofErr w:type="spellEnd"/>
      <w:r w:rsidR="00B34E5B" w:rsidRPr="00B77437">
        <w:rPr>
          <w:lang w:eastAsia="it-IT"/>
        </w:rPr>
        <w:t xml:space="preserve">, </w:t>
      </w:r>
      <w:r w:rsidR="00B34E5B" w:rsidRPr="00B77437">
        <w:rPr>
          <w:color w:val="000000"/>
        </w:rPr>
        <w:t xml:space="preserve">détail de la voûte. </w:t>
      </w:r>
      <w:bookmarkEnd w:id="98"/>
      <w:proofErr w:type="spellStart"/>
      <w:r w:rsidR="00C540AB" w:rsidRPr="00B77437">
        <w:t>Archivio</w:t>
      </w:r>
      <w:proofErr w:type="spellEnd"/>
      <w:r w:rsidR="00C540AB" w:rsidRPr="00B77437">
        <w:t xml:space="preserve"> </w:t>
      </w:r>
      <w:proofErr w:type="spellStart"/>
      <w:r w:rsidR="00C540AB" w:rsidRPr="00B77437">
        <w:t>fotografico</w:t>
      </w:r>
      <w:proofErr w:type="spellEnd"/>
      <w:r w:rsidR="00C540AB" w:rsidRPr="00B77437">
        <w:t xml:space="preserve"> </w:t>
      </w:r>
      <w:proofErr w:type="spellStart"/>
      <w:r w:rsidR="00C540AB" w:rsidRPr="00B77437">
        <w:t>Musei</w:t>
      </w:r>
      <w:proofErr w:type="spellEnd"/>
      <w:r w:rsidR="00C540AB" w:rsidRPr="00B77437">
        <w:t xml:space="preserve"> </w:t>
      </w:r>
      <w:proofErr w:type="spellStart"/>
      <w:r w:rsidR="00C540AB" w:rsidRPr="00B77437">
        <w:t>Civici</w:t>
      </w:r>
      <w:proofErr w:type="spellEnd"/>
      <w:r w:rsidR="00C540AB" w:rsidRPr="00B77437">
        <w:t xml:space="preserve"> d’Arte </w:t>
      </w:r>
      <w:proofErr w:type="spellStart"/>
      <w:r w:rsidR="00C540AB" w:rsidRPr="00B77437">
        <w:t>Antica</w:t>
      </w:r>
      <w:proofErr w:type="spellEnd"/>
      <w:r w:rsidR="00C540AB" w:rsidRPr="00B77437">
        <w:t xml:space="preserve"> di </w:t>
      </w:r>
      <w:proofErr w:type="spellStart"/>
      <w:r w:rsidR="00C540AB" w:rsidRPr="00B77437">
        <w:t>Bologna</w:t>
      </w:r>
      <w:proofErr w:type="spellEnd"/>
      <w:r w:rsidR="0002619D" w:rsidRPr="00B77437">
        <w:t xml:space="preserve">, </w:t>
      </w:r>
      <w:r w:rsidR="008E4C31" w:rsidRPr="00B77437">
        <w:t xml:space="preserve">avec l'aimable autorisation de Silvia </w:t>
      </w:r>
      <w:proofErr w:type="spellStart"/>
      <w:r w:rsidR="008E4C31" w:rsidRPr="00B77437">
        <w:t>Battistini</w:t>
      </w:r>
      <w:proofErr w:type="spellEnd"/>
      <w:r w:rsidR="008E4C31" w:rsidRPr="00B77437">
        <w:t>, directrice, que nous remercions.</w:t>
      </w:r>
    </w:p>
    <w:p w14:paraId="255C8A0F" w14:textId="2C20AB5A" w:rsidR="00B34E5B" w:rsidRPr="00B77437" w:rsidRDefault="00BA4735" w:rsidP="00C53F6F">
      <w:pPr>
        <w:rPr>
          <w:color w:val="191919"/>
        </w:rPr>
      </w:pPr>
      <w:r w:rsidRPr="00B77437">
        <w:t>Figure</w:t>
      </w:r>
      <w:r w:rsidR="0088494D" w:rsidRPr="00B77437">
        <w:t> </w:t>
      </w:r>
      <w:r w:rsidR="00C53F6F" w:rsidRPr="00B77437">
        <w:t>9</w:t>
      </w:r>
      <w:r w:rsidR="00532BA1">
        <w:t>5</w:t>
      </w:r>
      <w:r w:rsidR="0032349C" w:rsidRPr="00B77437">
        <w:t xml:space="preserve">. </w:t>
      </w:r>
      <w:bookmarkStart w:id="99" w:name="_Hlk182491392"/>
      <w:proofErr w:type="spellStart"/>
      <w:r w:rsidR="00B34E5B" w:rsidRPr="00B77437">
        <w:rPr>
          <w:lang w:eastAsia="it-IT"/>
        </w:rPr>
        <w:t>Giovan</w:t>
      </w:r>
      <w:proofErr w:type="spellEnd"/>
      <w:r w:rsidR="00B34E5B" w:rsidRPr="00B77437">
        <w:rPr>
          <w:lang w:eastAsia="it-IT"/>
        </w:rPr>
        <w:t xml:space="preserve"> Battista </w:t>
      </w:r>
      <w:proofErr w:type="spellStart"/>
      <w:r w:rsidR="00B34E5B" w:rsidRPr="00B77437">
        <w:rPr>
          <w:lang w:eastAsia="it-IT"/>
        </w:rPr>
        <w:t>Caccioli</w:t>
      </w:r>
      <w:proofErr w:type="spellEnd"/>
      <w:r w:rsidR="00B34E5B" w:rsidRPr="00B77437">
        <w:rPr>
          <w:lang w:eastAsia="it-IT"/>
        </w:rPr>
        <w:t xml:space="preserve"> et Domenico </w:t>
      </w:r>
      <w:proofErr w:type="spellStart"/>
      <w:r w:rsidR="00B34E5B" w:rsidRPr="00B77437">
        <w:rPr>
          <w:lang w:eastAsia="it-IT"/>
        </w:rPr>
        <w:t>Santi</w:t>
      </w:r>
      <w:proofErr w:type="spellEnd"/>
      <w:r w:rsidR="00B34E5B" w:rsidRPr="00B77437">
        <w:rPr>
          <w:lang w:eastAsia="it-IT"/>
        </w:rPr>
        <w:t xml:space="preserve">, dit le </w:t>
      </w:r>
      <w:proofErr w:type="spellStart"/>
      <w:r w:rsidR="00B34E5B" w:rsidRPr="00B77437">
        <w:rPr>
          <w:lang w:eastAsia="it-IT"/>
        </w:rPr>
        <w:t>Mengazzino</w:t>
      </w:r>
      <w:proofErr w:type="spellEnd"/>
      <w:r w:rsidR="00B34E5B" w:rsidRPr="00B77437">
        <w:rPr>
          <w:lang w:eastAsia="it-IT"/>
        </w:rPr>
        <w:t xml:space="preserve">, </w:t>
      </w:r>
      <w:r w:rsidR="00B34E5B" w:rsidRPr="00B77437">
        <w:rPr>
          <w:i/>
        </w:rPr>
        <w:t>Le Pouvoir domine les puissances infernales</w:t>
      </w:r>
      <w:r w:rsidR="00B34E5B" w:rsidRPr="00B77437">
        <w:t>,</w:t>
      </w:r>
      <w:r w:rsidR="00B34E5B" w:rsidRPr="00B77437">
        <w:rPr>
          <w:lang w:eastAsia="it-IT"/>
        </w:rPr>
        <w:t xml:space="preserve"> Bologne, Palais communal, </w:t>
      </w:r>
      <w:proofErr w:type="spellStart"/>
      <w:r w:rsidR="00B34E5B" w:rsidRPr="00B77437">
        <w:rPr>
          <w:lang w:eastAsia="it-IT"/>
        </w:rPr>
        <w:t>Galleria</w:t>
      </w:r>
      <w:proofErr w:type="spellEnd"/>
      <w:r w:rsidR="00B34E5B" w:rsidRPr="00B77437">
        <w:rPr>
          <w:lang w:eastAsia="it-IT"/>
        </w:rPr>
        <w:t xml:space="preserve"> </w:t>
      </w:r>
      <w:proofErr w:type="spellStart"/>
      <w:r w:rsidR="00B34E5B" w:rsidRPr="00B77437">
        <w:rPr>
          <w:lang w:eastAsia="it-IT"/>
        </w:rPr>
        <w:t>Vidoniana</w:t>
      </w:r>
      <w:proofErr w:type="spellEnd"/>
      <w:r w:rsidR="00B34E5B" w:rsidRPr="00B77437">
        <w:rPr>
          <w:lang w:eastAsia="it-IT"/>
        </w:rPr>
        <w:t xml:space="preserve">, détail de </w:t>
      </w:r>
      <w:r w:rsidR="00B34E5B" w:rsidRPr="00B77437">
        <w:rPr>
          <w:color w:val="000000"/>
        </w:rPr>
        <w:t xml:space="preserve">la voûte. </w:t>
      </w:r>
      <w:bookmarkEnd w:id="99"/>
      <w:proofErr w:type="spellStart"/>
      <w:r w:rsidR="00C540AB" w:rsidRPr="00B77437">
        <w:t>Archivio</w:t>
      </w:r>
      <w:proofErr w:type="spellEnd"/>
      <w:r w:rsidR="00C540AB" w:rsidRPr="00B77437">
        <w:t xml:space="preserve"> </w:t>
      </w:r>
      <w:proofErr w:type="spellStart"/>
      <w:r w:rsidR="00C540AB" w:rsidRPr="00B77437">
        <w:t>fotografico</w:t>
      </w:r>
      <w:proofErr w:type="spellEnd"/>
      <w:r w:rsidR="00C540AB" w:rsidRPr="00B77437">
        <w:t xml:space="preserve"> </w:t>
      </w:r>
      <w:proofErr w:type="spellStart"/>
      <w:r w:rsidR="00C540AB" w:rsidRPr="00B77437">
        <w:t>Musei</w:t>
      </w:r>
      <w:proofErr w:type="spellEnd"/>
      <w:r w:rsidR="00C540AB" w:rsidRPr="00B77437">
        <w:t xml:space="preserve"> </w:t>
      </w:r>
      <w:proofErr w:type="spellStart"/>
      <w:r w:rsidR="00C540AB" w:rsidRPr="00B77437">
        <w:t>Civici</w:t>
      </w:r>
      <w:proofErr w:type="spellEnd"/>
      <w:r w:rsidR="00C540AB" w:rsidRPr="00B77437">
        <w:t xml:space="preserve"> d’Arte </w:t>
      </w:r>
      <w:proofErr w:type="spellStart"/>
      <w:r w:rsidR="00C540AB" w:rsidRPr="00B77437">
        <w:t>Antica</w:t>
      </w:r>
      <w:proofErr w:type="spellEnd"/>
      <w:r w:rsidR="00C540AB" w:rsidRPr="00B77437">
        <w:t xml:space="preserve"> di </w:t>
      </w:r>
      <w:proofErr w:type="spellStart"/>
      <w:r w:rsidR="00C540AB" w:rsidRPr="00B77437">
        <w:t>Bologna</w:t>
      </w:r>
      <w:proofErr w:type="spellEnd"/>
      <w:r w:rsidR="0002619D" w:rsidRPr="00B77437">
        <w:t xml:space="preserve">, </w:t>
      </w:r>
      <w:r w:rsidR="008E4C31" w:rsidRPr="00B77437">
        <w:t xml:space="preserve">avec l'aimable autorisation de Silvia </w:t>
      </w:r>
      <w:proofErr w:type="spellStart"/>
      <w:r w:rsidR="008E4C31" w:rsidRPr="00B77437">
        <w:t>Battistini</w:t>
      </w:r>
      <w:proofErr w:type="spellEnd"/>
      <w:r w:rsidR="008E4C31" w:rsidRPr="00B77437">
        <w:t>, directrice, que nous remercions</w:t>
      </w:r>
      <w:r w:rsidR="0002619D" w:rsidRPr="00B77437">
        <w:t>.</w:t>
      </w:r>
    </w:p>
    <w:p w14:paraId="0D14DF0B" w14:textId="30D28EB1" w:rsidR="00CB64C4" w:rsidRPr="00B77437" w:rsidRDefault="00BA4735" w:rsidP="00C53F6F">
      <w:r w:rsidRPr="00B77437">
        <w:lastRenderedPageBreak/>
        <w:t>Figure</w:t>
      </w:r>
      <w:r w:rsidR="0088494D" w:rsidRPr="00B77437">
        <w:t> </w:t>
      </w:r>
      <w:r w:rsidR="00C53F6F" w:rsidRPr="00B77437">
        <w:t>9</w:t>
      </w:r>
      <w:r w:rsidR="00532BA1">
        <w:t>6</w:t>
      </w:r>
      <w:r w:rsidR="00C53F6F" w:rsidRPr="00B77437">
        <w:t xml:space="preserve">. </w:t>
      </w:r>
      <w:bookmarkStart w:id="100" w:name="_Hlk182491608"/>
      <w:r w:rsidR="00B34E5B" w:rsidRPr="00B77437">
        <w:t>G</w:t>
      </w:r>
      <w:r w:rsidR="00C82ACB" w:rsidRPr="00B77437">
        <w:t xml:space="preserve">iovanni </w:t>
      </w:r>
      <w:r w:rsidR="00B34E5B" w:rsidRPr="00B77437">
        <w:t>B</w:t>
      </w:r>
      <w:r w:rsidR="00C82ACB" w:rsidRPr="00B77437">
        <w:t>attista</w:t>
      </w:r>
      <w:r w:rsidR="00B34E5B" w:rsidRPr="00B77437">
        <w:t xml:space="preserve">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Le </w:t>
      </w:r>
      <w:proofErr w:type="spellStart"/>
      <w:r w:rsidR="00B34E5B" w:rsidRPr="00B77437">
        <w:rPr>
          <w:i/>
          <w:iCs/>
        </w:rPr>
        <w:t>antichità</w:t>
      </w:r>
      <w:proofErr w:type="spellEnd"/>
      <w:r w:rsidR="00B34E5B" w:rsidRPr="00B77437">
        <w:rPr>
          <w:i/>
          <w:iCs/>
        </w:rPr>
        <w:t xml:space="preserve"> romane</w:t>
      </w:r>
      <w:r w:rsidR="00B34E5B" w:rsidRPr="00B77437">
        <w:t>, 1756, détail du frontispice, 1</w:t>
      </w:r>
      <w:r w:rsidR="00B34E5B" w:rsidRPr="00B77437">
        <w:rPr>
          <w:vertAlign w:val="superscript"/>
        </w:rPr>
        <w:t>er</w:t>
      </w:r>
      <w:r w:rsidR="00EB52F9" w:rsidRPr="00B77437">
        <w:t> </w:t>
      </w:r>
      <w:r w:rsidR="00B34E5B" w:rsidRPr="00B77437">
        <w:t>état</w:t>
      </w:r>
      <w:r w:rsidR="00CB64C4" w:rsidRPr="00B77437">
        <w:t xml:space="preserve">. Florence, </w:t>
      </w:r>
      <w:proofErr w:type="spellStart"/>
      <w:r w:rsidR="000153D5" w:rsidRPr="00B77437">
        <w:rPr>
          <w:rStyle w:val="campo"/>
        </w:rPr>
        <w:t>proprietà</w:t>
      </w:r>
      <w:proofErr w:type="spellEnd"/>
      <w:r w:rsidR="000153D5" w:rsidRPr="00B77437">
        <w:rPr>
          <w:rStyle w:val="campo"/>
        </w:rPr>
        <w:t xml:space="preserve"> </w:t>
      </w:r>
      <w:proofErr w:type="spellStart"/>
      <w:r w:rsidR="000153D5" w:rsidRPr="00B77437">
        <w:rPr>
          <w:rStyle w:val="campo"/>
        </w:rPr>
        <w:t>Stato</w:t>
      </w:r>
      <w:proofErr w:type="spellEnd"/>
      <w:r w:rsidR="000153D5" w:rsidRPr="00B77437">
        <w:rPr>
          <w:rStyle w:val="campo"/>
        </w:rPr>
        <w:t xml:space="preserve">, </w:t>
      </w:r>
      <w:bookmarkStart w:id="101" w:name="_Hlk192775112"/>
      <w:proofErr w:type="spellStart"/>
      <w:r w:rsidR="000153D5" w:rsidRPr="00B77437">
        <w:t>Accademia</w:t>
      </w:r>
      <w:proofErr w:type="spellEnd"/>
      <w:r w:rsidR="000153D5" w:rsidRPr="00B77437">
        <w:t xml:space="preserve"> di Belle Arti di Firenze,</w:t>
      </w:r>
      <w:bookmarkEnd w:id="101"/>
      <w:r w:rsidR="000153D5" w:rsidRPr="00B77437">
        <w:rPr>
          <w:rStyle w:val="campo"/>
        </w:rPr>
        <w:t xml:space="preserve"> </w:t>
      </w:r>
      <w:r w:rsidR="00CB64C4" w:rsidRPr="00B77437">
        <w:rPr>
          <w:rStyle w:val="campo"/>
        </w:rPr>
        <w:t>n</w:t>
      </w:r>
      <w:r w:rsidR="00CB64C4" w:rsidRPr="00B77437">
        <w:rPr>
          <w:rStyle w:val="campo"/>
          <w:vertAlign w:val="superscript"/>
        </w:rPr>
        <w:t>o</w:t>
      </w:r>
      <w:r w:rsidR="00CB64C4" w:rsidRPr="00B77437">
        <w:rPr>
          <w:rStyle w:val="campo"/>
        </w:rPr>
        <w:t xml:space="preserve"> 0900452291-8, </w:t>
      </w:r>
      <w:r w:rsidR="008E4C31" w:rsidRPr="00B77437">
        <w:rPr>
          <w:rStyle w:val="campo"/>
        </w:rPr>
        <w:t xml:space="preserve">licence </w:t>
      </w:r>
      <w:r w:rsidR="00CB64C4" w:rsidRPr="00B77437">
        <w:rPr>
          <w:rStyle w:val="campo"/>
        </w:rPr>
        <w:t>CC-BY 4.0.</w:t>
      </w:r>
    </w:p>
    <w:bookmarkEnd w:id="100"/>
    <w:p w14:paraId="21ED607D" w14:textId="0746BD1A" w:rsidR="00B34E5B" w:rsidRPr="00B77437" w:rsidRDefault="00BA4735" w:rsidP="00C53F6F">
      <w:r w:rsidRPr="00B77437">
        <w:t>Figure</w:t>
      </w:r>
      <w:r w:rsidR="0088494D" w:rsidRPr="00B77437">
        <w:t> 9</w:t>
      </w:r>
      <w:r w:rsidR="00532BA1">
        <w:t>7</w:t>
      </w:r>
      <w:r w:rsidR="0032349C" w:rsidRPr="00B77437">
        <w:t xml:space="preserve">. </w:t>
      </w:r>
      <w:bookmarkStart w:id="102" w:name="_Hlk182491691"/>
      <w:r w:rsidR="00C82ACB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Le </w:t>
      </w:r>
      <w:proofErr w:type="spellStart"/>
      <w:r w:rsidR="00B34E5B" w:rsidRPr="00B77437">
        <w:rPr>
          <w:i/>
          <w:iCs/>
        </w:rPr>
        <w:t>antichità</w:t>
      </w:r>
      <w:proofErr w:type="spellEnd"/>
      <w:r w:rsidR="00B34E5B" w:rsidRPr="00B77437">
        <w:rPr>
          <w:i/>
          <w:iCs/>
        </w:rPr>
        <w:t xml:space="preserve"> romane</w:t>
      </w:r>
      <w:r w:rsidR="00B34E5B" w:rsidRPr="00B77437">
        <w:t>, 1756, détail du frontispice, 2</w:t>
      </w:r>
      <w:r w:rsidR="00B34E5B" w:rsidRPr="00B77437">
        <w:rPr>
          <w:vertAlign w:val="superscript"/>
        </w:rPr>
        <w:t>e</w:t>
      </w:r>
      <w:r w:rsidR="00EB52F9" w:rsidRPr="00B77437">
        <w:t> </w:t>
      </w:r>
      <w:r w:rsidR="00B34E5B" w:rsidRPr="00B77437">
        <w:t>état</w:t>
      </w:r>
      <w:bookmarkStart w:id="103" w:name="_Hlk187921954"/>
      <w:r w:rsidR="0000321F" w:rsidRPr="00B77437">
        <w:t xml:space="preserve">, </w:t>
      </w:r>
      <w:r w:rsidR="00AB7897" w:rsidRPr="00B77437">
        <w:t>Stampe.VI.5</w:t>
      </w:r>
      <w:bookmarkEnd w:id="103"/>
      <w:r w:rsidR="00EB52F9" w:rsidRPr="00B77437">
        <w:t>.</w:t>
      </w:r>
      <w:r w:rsidR="00B34E5B" w:rsidRPr="00B77437">
        <w:t xml:space="preserve"> </w:t>
      </w:r>
      <w:bookmarkEnd w:id="102"/>
      <w:r w:rsidR="0000321F" w:rsidRPr="00B77437">
        <w:t>© </w:t>
      </w:r>
      <w:proofErr w:type="spellStart"/>
      <w:r w:rsidR="0000321F" w:rsidRPr="00B77437">
        <w:t>Biblioteca</w:t>
      </w:r>
      <w:proofErr w:type="spellEnd"/>
      <w:r w:rsidR="0000321F" w:rsidRPr="00B77437">
        <w:t xml:space="preserve"> </w:t>
      </w:r>
      <w:proofErr w:type="spellStart"/>
      <w:r w:rsidR="0000321F" w:rsidRPr="00B77437">
        <w:t>Apostolica</w:t>
      </w:r>
      <w:proofErr w:type="spellEnd"/>
      <w:r w:rsidR="0000321F" w:rsidRPr="00B77437">
        <w:t xml:space="preserve"> </w:t>
      </w:r>
      <w:proofErr w:type="spellStart"/>
      <w:r w:rsidR="0000321F" w:rsidRPr="00B77437">
        <w:t>Vaticana</w:t>
      </w:r>
      <w:proofErr w:type="spellEnd"/>
      <w:r w:rsidR="0000321F" w:rsidRPr="00B77437">
        <w:t>, 2025.</w:t>
      </w:r>
    </w:p>
    <w:p w14:paraId="2A9B69F0" w14:textId="5CC06B0A" w:rsidR="00B34E5B" w:rsidRPr="00B77437" w:rsidRDefault="00BA4735" w:rsidP="00C53F6F">
      <w:r w:rsidRPr="00B77437">
        <w:t>Figure</w:t>
      </w:r>
      <w:r w:rsidR="0088494D" w:rsidRPr="00B77437">
        <w:t> </w:t>
      </w:r>
      <w:r w:rsidR="004072E6" w:rsidRPr="00B77437">
        <w:t>9</w:t>
      </w:r>
      <w:r w:rsidR="00532BA1">
        <w:t>8</w:t>
      </w:r>
      <w:r w:rsidR="0032349C" w:rsidRPr="00B77437">
        <w:t xml:space="preserve">. </w:t>
      </w:r>
      <w:r w:rsidR="00C269D7" w:rsidRPr="00B77437">
        <w:t xml:space="preserve">Giovanni Battista </w:t>
      </w:r>
      <w:proofErr w:type="spellStart"/>
      <w:r w:rsidR="00C269D7" w:rsidRPr="00B77437">
        <w:t>Piranesi</w:t>
      </w:r>
      <w:proofErr w:type="spellEnd"/>
      <w:r w:rsidR="00C269D7" w:rsidRPr="00B77437">
        <w:t xml:space="preserve">, </w:t>
      </w:r>
      <w:r w:rsidR="006F177F" w:rsidRPr="00B77437">
        <w:t>« </w:t>
      </w:r>
      <w:proofErr w:type="spellStart"/>
      <w:proofErr w:type="gramStart"/>
      <w:r w:rsidR="00C269D7" w:rsidRPr="00B77437">
        <w:t>Frontispiece</w:t>
      </w:r>
      <w:proofErr w:type="spellEnd"/>
      <w:r w:rsidR="00C269D7" w:rsidRPr="00B77437">
        <w:t>:</w:t>
      </w:r>
      <w:proofErr w:type="gramEnd"/>
      <w:r w:rsidR="00C269D7" w:rsidRPr="00B77437">
        <w:t xml:space="preserve"> </w:t>
      </w:r>
      <w:proofErr w:type="spellStart"/>
      <w:r w:rsidR="00C269D7" w:rsidRPr="00B77437">
        <w:t>Urbis</w:t>
      </w:r>
      <w:proofErr w:type="spellEnd"/>
      <w:r w:rsidR="00C269D7" w:rsidRPr="00B77437">
        <w:t xml:space="preserve"> </w:t>
      </w:r>
      <w:proofErr w:type="spellStart"/>
      <w:r w:rsidR="00C269D7" w:rsidRPr="00B77437">
        <w:t>Aeternae</w:t>
      </w:r>
      <w:proofErr w:type="spellEnd"/>
      <w:r w:rsidR="00C269D7" w:rsidRPr="00B77437">
        <w:t xml:space="preserve"> </w:t>
      </w:r>
      <w:proofErr w:type="spellStart"/>
      <w:r w:rsidR="00C269D7" w:rsidRPr="00B77437">
        <w:t>Vestigia</w:t>
      </w:r>
      <w:proofErr w:type="spellEnd"/>
      <w:r w:rsidR="00C269D7" w:rsidRPr="00B77437">
        <w:t xml:space="preserve"> (The </w:t>
      </w:r>
      <w:proofErr w:type="spellStart"/>
      <w:r w:rsidR="00C269D7" w:rsidRPr="00B77437">
        <w:t>Footsteps</w:t>
      </w:r>
      <w:proofErr w:type="spellEnd"/>
      <w:r w:rsidR="00C269D7" w:rsidRPr="00B77437">
        <w:t xml:space="preserve"> of the Eternal City)</w:t>
      </w:r>
      <w:r w:rsidR="006F177F" w:rsidRPr="00B77437">
        <w:t> »</w:t>
      </w:r>
      <w:r w:rsidR="00C269D7" w:rsidRPr="00B77437">
        <w:t xml:space="preserve">, </w:t>
      </w:r>
      <w:r w:rsidR="006F177F" w:rsidRPr="00B77437">
        <w:rPr>
          <w:i/>
          <w:iCs/>
        </w:rPr>
        <w:t xml:space="preserve">Le </w:t>
      </w:r>
      <w:proofErr w:type="spellStart"/>
      <w:r w:rsidR="006F177F" w:rsidRPr="00B77437">
        <w:rPr>
          <w:i/>
          <w:iCs/>
        </w:rPr>
        <w:t>antichità</w:t>
      </w:r>
      <w:proofErr w:type="spellEnd"/>
      <w:r w:rsidR="006F177F" w:rsidRPr="00B77437">
        <w:rPr>
          <w:i/>
          <w:iCs/>
        </w:rPr>
        <w:t xml:space="preserve"> romane</w:t>
      </w:r>
      <w:r w:rsidR="006F177F" w:rsidRPr="00B77437">
        <w:t xml:space="preserve">, </w:t>
      </w:r>
      <w:r w:rsidR="00C269D7" w:rsidRPr="00B77437">
        <w:t>175</w:t>
      </w:r>
      <w:r w:rsidR="006F177F" w:rsidRPr="00B77437">
        <w:t>6</w:t>
      </w:r>
      <w:r w:rsidR="00C269D7" w:rsidRPr="00B77437">
        <w:t xml:space="preserve">, </w:t>
      </w:r>
      <w:proofErr w:type="spellStart"/>
      <w:r w:rsidR="00C269D7" w:rsidRPr="00B77437">
        <w:t>etching</w:t>
      </w:r>
      <w:proofErr w:type="spellEnd"/>
      <w:r w:rsidR="00C269D7" w:rsidRPr="00B77437">
        <w:t>, 515 × 760</w:t>
      </w:r>
      <w:r w:rsidR="00AB7897" w:rsidRPr="00B77437">
        <w:t> </w:t>
      </w:r>
      <w:r w:rsidR="00C269D7" w:rsidRPr="00B77437">
        <w:t>mm</w:t>
      </w:r>
      <w:r w:rsidR="006F177F" w:rsidRPr="00B77437">
        <w:t>, détail du frontispice, 3</w:t>
      </w:r>
      <w:r w:rsidR="006F177F" w:rsidRPr="00B77437">
        <w:rPr>
          <w:vertAlign w:val="superscript"/>
        </w:rPr>
        <w:t>e</w:t>
      </w:r>
      <w:r w:rsidR="006F177F" w:rsidRPr="00B77437">
        <w:t> état.</w:t>
      </w:r>
      <w:r w:rsidR="00C269D7" w:rsidRPr="00B77437">
        <w:t xml:space="preserve">, </w:t>
      </w:r>
      <w:r w:rsidR="00335AEB" w:rsidRPr="00B77437">
        <w:t>inv.</w:t>
      </w:r>
      <w:r w:rsidR="008E4C31" w:rsidRPr="00B77437">
        <w:t> </w:t>
      </w:r>
      <w:proofErr w:type="spellStart"/>
      <w:r w:rsidR="00335AEB" w:rsidRPr="00B77437">
        <w:rPr>
          <w:lang w:val="en-GB"/>
        </w:rPr>
        <w:t>BdH</w:t>
      </w:r>
      <w:proofErr w:type="spellEnd"/>
      <w:r w:rsidR="00335AEB" w:rsidRPr="00B77437">
        <w:rPr>
          <w:lang w:val="en-GB"/>
        </w:rPr>
        <w:t xml:space="preserve"> </w:t>
      </w:r>
      <w:proofErr w:type="spellStart"/>
      <w:r w:rsidR="00335AEB" w:rsidRPr="00B77437">
        <w:rPr>
          <w:lang w:val="en-GB"/>
        </w:rPr>
        <w:t>boek</w:t>
      </w:r>
      <w:proofErr w:type="spellEnd"/>
      <w:r w:rsidR="00335AEB" w:rsidRPr="00B77437">
        <w:rPr>
          <w:lang w:val="en-GB"/>
        </w:rPr>
        <w:t xml:space="preserve"> 2 a 3 (PK). </w:t>
      </w:r>
      <w:bookmarkStart w:id="104" w:name="_Hlk192775131"/>
      <w:r w:rsidR="00335AEB" w:rsidRPr="00B77437">
        <w:rPr>
          <w:lang w:val="en-GB" w:eastAsia="en-US"/>
          <w14:ligatures w14:val="standardContextual"/>
        </w:rPr>
        <w:t xml:space="preserve">Collection Museum </w:t>
      </w:r>
      <w:proofErr w:type="spellStart"/>
      <w:r w:rsidR="00335AEB" w:rsidRPr="00B77437">
        <w:rPr>
          <w:lang w:val="en-GB" w:eastAsia="en-US"/>
          <w14:ligatures w14:val="standardContextual"/>
        </w:rPr>
        <w:t>Boijmans</w:t>
      </w:r>
      <w:proofErr w:type="spellEnd"/>
      <w:r w:rsidR="00335AEB" w:rsidRPr="00B77437">
        <w:rPr>
          <w:lang w:val="en-GB" w:eastAsia="en-US"/>
          <w14:ligatures w14:val="standardContextual"/>
        </w:rPr>
        <w:t xml:space="preserve"> Van </w:t>
      </w:r>
      <w:proofErr w:type="spellStart"/>
      <w:r w:rsidR="00335AEB" w:rsidRPr="00B77437">
        <w:rPr>
          <w:lang w:val="en-GB" w:eastAsia="en-US"/>
          <w14:ligatures w14:val="standardContextual"/>
        </w:rPr>
        <w:t>Beuningen</w:t>
      </w:r>
      <w:proofErr w:type="spellEnd"/>
      <w:r w:rsidR="00335AEB" w:rsidRPr="00B77437">
        <w:rPr>
          <w:lang w:val="en-GB" w:eastAsia="en-US"/>
          <w14:ligatures w14:val="standardContextual"/>
        </w:rPr>
        <w:t>, Rotterdam</w:t>
      </w:r>
      <w:bookmarkEnd w:id="104"/>
      <w:r w:rsidR="00335AEB" w:rsidRPr="00B77437">
        <w:rPr>
          <w:lang w:val="en-GB" w:eastAsia="en-US"/>
          <w14:ligatures w14:val="standardContextual"/>
        </w:rPr>
        <w:t xml:space="preserve">. </w:t>
      </w:r>
      <w:r w:rsidR="00335AEB" w:rsidRPr="00B77437">
        <w:rPr>
          <w:lang w:eastAsia="en-US"/>
          <w14:ligatures w14:val="standardContextual"/>
        </w:rPr>
        <w:t>Gift Dr J. C. J. </w:t>
      </w:r>
      <w:proofErr w:type="spellStart"/>
      <w:r w:rsidR="00335AEB" w:rsidRPr="00B77437">
        <w:rPr>
          <w:lang w:eastAsia="en-US"/>
          <w14:ligatures w14:val="standardContextual"/>
        </w:rPr>
        <w:t>Bierens</w:t>
      </w:r>
      <w:proofErr w:type="spellEnd"/>
      <w:r w:rsidR="00335AEB" w:rsidRPr="00B77437">
        <w:rPr>
          <w:lang w:eastAsia="en-US"/>
          <w14:ligatures w14:val="standardContextual"/>
        </w:rPr>
        <w:t xml:space="preserve"> de Haan / photographie : Rik Klein </w:t>
      </w:r>
      <w:proofErr w:type="spellStart"/>
      <w:r w:rsidR="00335AEB" w:rsidRPr="00B77437">
        <w:rPr>
          <w:lang w:eastAsia="en-US"/>
          <w14:ligatures w14:val="standardContextual"/>
        </w:rPr>
        <w:t>Gotink</w:t>
      </w:r>
      <w:proofErr w:type="spellEnd"/>
      <w:r w:rsidR="00335AEB" w:rsidRPr="00B77437">
        <w:rPr>
          <w:lang w:eastAsia="en-US"/>
          <w14:ligatures w14:val="standardContextual"/>
        </w:rPr>
        <w:t>.</w:t>
      </w:r>
    </w:p>
    <w:p w14:paraId="273BDD74" w14:textId="4757E024" w:rsidR="00B34E5B" w:rsidRPr="00B77437" w:rsidRDefault="00BA4735" w:rsidP="00C53F6F">
      <w:pPr>
        <w:rPr>
          <w:lang w:val="en-GB"/>
        </w:rPr>
      </w:pPr>
      <w:r w:rsidRPr="00B77437">
        <w:t>Figure</w:t>
      </w:r>
      <w:r w:rsidR="0088494D" w:rsidRPr="00B77437">
        <w:t> </w:t>
      </w:r>
      <w:r w:rsidR="00532BA1">
        <w:t>99</w:t>
      </w:r>
      <w:r w:rsidR="0032349C" w:rsidRPr="00B77437">
        <w:t xml:space="preserve">. </w:t>
      </w:r>
      <w:bookmarkStart w:id="105" w:name="_Hlk182491720"/>
      <w:r w:rsidR="00C82ACB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Vasi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B34E5B" w:rsidRPr="00B77437">
        <w:rPr>
          <w:i/>
          <w:iCs/>
        </w:rPr>
        <w:t>candelabri</w:t>
      </w:r>
      <w:proofErr w:type="spellEnd"/>
      <w:r w:rsidR="00B34E5B" w:rsidRPr="00B77437">
        <w:rPr>
          <w:i/>
          <w:iCs/>
        </w:rPr>
        <w:t>,</w:t>
      </w:r>
      <w:r w:rsidR="00C82ACB" w:rsidRPr="00B77437">
        <w:rPr>
          <w:i/>
          <w:iCs/>
        </w:rPr>
        <w:t xml:space="preserve"> </w:t>
      </w:r>
      <w:r w:rsidR="00B34E5B" w:rsidRPr="00B77437">
        <w:rPr>
          <w:i/>
          <w:iCs/>
        </w:rPr>
        <w:t>…</w:t>
      </w:r>
      <w:r w:rsidR="00B34E5B" w:rsidRPr="00B77437">
        <w:t>, 1778, frontispice du vol.</w:t>
      </w:r>
      <w:r w:rsidR="00EB52F9" w:rsidRPr="00B77437">
        <w:t> </w:t>
      </w:r>
      <w:r w:rsidR="00B34E5B" w:rsidRPr="00B77437">
        <w:t>2</w:t>
      </w:r>
      <w:bookmarkEnd w:id="105"/>
      <w:r w:rsidR="00EB52F9" w:rsidRPr="00B77437">
        <w:t>.</w:t>
      </w:r>
      <w:r w:rsidR="00B34E5B" w:rsidRPr="00B77437">
        <w:t xml:space="preserve"> </w:t>
      </w:r>
      <w:r w:rsidR="0071184E" w:rsidRPr="00B77437">
        <w:rPr>
          <w:lang w:val="en-GB"/>
        </w:rPr>
        <w:t>© </w:t>
      </w:r>
      <w:r w:rsidR="00AB7897" w:rsidRPr="00B77437">
        <w:rPr>
          <w:lang w:val="en-GB"/>
        </w:rPr>
        <w:tab/>
        <w:t>Getty Research Institute</w:t>
      </w:r>
      <w:r w:rsidR="006B261E" w:rsidRPr="00B77437">
        <w:rPr>
          <w:lang w:val="en-GB"/>
        </w:rPr>
        <w:t>, Los Angeles (90-B18452)</w:t>
      </w:r>
      <w:r w:rsidR="00AB7897" w:rsidRPr="00B77437">
        <w:rPr>
          <w:lang w:val="en-GB"/>
        </w:rPr>
        <w:t>.</w:t>
      </w:r>
    </w:p>
    <w:p w14:paraId="3EAB66A2" w14:textId="1D710409" w:rsidR="00B34E5B" w:rsidRPr="00B77437" w:rsidRDefault="00BA4735" w:rsidP="00C53F6F"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C53F6F" w:rsidRPr="00B77437">
        <w:rPr>
          <w:lang w:val="en-GB"/>
        </w:rPr>
        <w:t>10</w:t>
      </w:r>
      <w:r w:rsidR="00532BA1">
        <w:rPr>
          <w:lang w:val="en-GB"/>
        </w:rPr>
        <w:t>0</w:t>
      </w:r>
      <w:r w:rsidR="0032349C" w:rsidRPr="00B77437">
        <w:rPr>
          <w:lang w:val="en-GB"/>
        </w:rPr>
        <w:t xml:space="preserve">. </w:t>
      </w:r>
      <w:bookmarkStart w:id="106" w:name="_Hlk182491748"/>
      <w:r w:rsidR="00B34E5B" w:rsidRPr="00B77437">
        <w:rPr>
          <w:lang w:val="en-GB"/>
        </w:rPr>
        <w:t xml:space="preserve">Dessin d’un rhyton, album </w:t>
      </w:r>
      <w:proofErr w:type="spellStart"/>
      <w:r w:rsidR="00B34E5B" w:rsidRPr="00B77437">
        <w:rPr>
          <w:lang w:val="en-GB"/>
        </w:rPr>
        <w:t>Ghezzi</w:t>
      </w:r>
      <w:proofErr w:type="spellEnd"/>
      <w:r w:rsidR="00B34E5B" w:rsidRPr="00B77437">
        <w:rPr>
          <w:lang w:val="en-GB"/>
        </w:rPr>
        <w:t>, Ott.</w:t>
      </w:r>
      <w:r w:rsidR="004D3D35">
        <w:rPr>
          <w:lang w:val="en-GB"/>
        </w:rPr>
        <w:t> </w:t>
      </w:r>
      <w:r w:rsidR="00B34E5B" w:rsidRPr="00B77437">
        <w:rPr>
          <w:lang w:val="en-GB"/>
        </w:rPr>
        <w:t>lat.</w:t>
      </w:r>
      <w:r w:rsidR="00EB52F9" w:rsidRPr="00B77437">
        <w:rPr>
          <w:lang w:val="en-GB"/>
        </w:rPr>
        <w:t> </w:t>
      </w:r>
      <w:r w:rsidR="00B34E5B" w:rsidRPr="00B77437">
        <w:rPr>
          <w:lang w:val="en-GB"/>
        </w:rPr>
        <w:t>3105.</w:t>
      </w:r>
      <w:bookmarkEnd w:id="106"/>
      <w:r w:rsidR="0000321F" w:rsidRPr="00B77437">
        <w:rPr>
          <w:lang w:val="en-GB"/>
        </w:rPr>
        <w:t xml:space="preserve"> </w:t>
      </w:r>
      <w:r w:rsidR="0000321F" w:rsidRPr="00B77437">
        <w:t>© </w:t>
      </w:r>
      <w:proofErr w:type="spellStart"/>
      <w:r w:rsidR="0000321F" w:rsidRPr="00B77437">
        <w:t>Biblioteca</w:t>
      </w:r>
      <w:proofErr w:type="spellEnd"/>
      <w:r w:rsidR="0000321F" w:rsidRPr="00B77437">
        <w:t xml:space="preserve"> </w:t>
      </w:r>
      <w:proofErr w:type="spellStart"/>
      <w:r w:rsidR="0000321F" w:rsidRPr="00B77437">
        <w:t>Apostolica</w:t>
      </w:r>
      <w:proofErr w:type="spellEnd"/>
      <w:r w:rsidR="0000321F" w:rsidRPr="00B77437">
        <w:t xml:space="preserve"> </w:t>
      </w:r>
      <w:proofErr w:type="spellStart"/>
      <w:r w:rsidR="0000321F" w:rsidRPr="00B77437">
        <w:t>Vaticana</w:t>
      </w:r>
      <w:proofErr w:type="spellEnd"/>
      <w:r w:rsidR="0000321F" w:rsidRPr="00B77437">
        <w:t>, 2025.</w:t>
      </w:r>
    </w:p>
    <w:p w14:paraId="66AF21C1" w14:textId="04EA0C39" w:rsidR="0000321F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10</w:t>
      </w:r>
      <w:r w:rsidR="00532BA1">
        <w:t>1</w:t>
      </w:r>
      <w:r w:rsidR="0032349C" w:rsidRPr="00B77437">
        <w:t xml:space="preserve">. </w:t>
      </w:r>
      <w:bookmarkStart w:id="107" w:name="_Hlk182491758"/>
      <w:r w:rsidR="00C82ACB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détail du tombeau de Cecilia </w:t>
      </w:r>
      <w:proofErr w:type="spellStart"/>
      <w:r w:rsidR="00B34E5B" w:rsidRPr="00B77437">
        <w:t>Metella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Vedute</w:t>
      </w:r>
      <w:proofErr w:type="spellEnd"/>
      <w:r w:rsidR="00B34E5B" w:rsidRPr="00B77437">
        <w:rPr>
          <w:i/>
          <w:iCs/>
        </w:rPr>
        <w:t xml:space="preserve"> di Roma</w:t>
      </w:r>
      <w:r w:rsidR="0000321F" w:rsidRPr="00B77437">
        <w:t>.</w:t>
      </w:r>
      <w:r w:rsidR="00B34E5B" w:rsidRPr="00B77437">
        <w:t xml:space="preserve"> </w:t>
      </w:r>
      <w:r w:rsidR="0000321F" w:rsidRPr="00B77437">
        <w:t>C</w:t>
      </w:r>
      <w:r w:rsidR="00B34E5B" w:rsidRPr="00B77437">
        <w:t>oll</w:t>
      </w:r>
      <w:r w:rsidR="0000321F" w:rsidRPr="00B77437">
        <w:t xml:space="preserve">ection particulière, </w:t>
      </w:r>
      <w:r w:rsidR="00B34E5B" w:rsidRPr="00B77437">
        <w:t>Y</w:t>
      </w:r>
      <w:r w:rsidR="0000321F" w:rsidRPr="00B77437">
        <w:t xml:space="preserve">van </w:t>
      </w:r>
      <w:proofErr w:type="spellStart"/>
      <w:r w:rsidR="00B34E5B" w:rsidRPr="00B77437">
        <w:t>Loskoutoff</w:t>
      </w:r>
      <w:proofErr w:type="spellEnd"/>
      <w:r w:rsidR="00EB52F9" w:rsidRPr="00B77437">
        <w:t>.</w:t>
      </w:r>
      <w:r w:rsidR="00B34E5B" w:rsidRPr="00B77437">
        <w:t xml:space="preserve"> </w:t>
      </w:r>
      <w:bookmarkEnd w:id="107"/>
    </w:p>
    <w:p w14:paraId="548CBF3B" w14:textId="3270FC54" w:rsidR="00B34E5B" w:rsidRPr="00B77437" w:rsidRDefault="00BA4735" w:rsidP="00C53F6F">
      <w:pPr>
        <w:rPr>
          <w:lang w:val="en-GB"/>
        </w:rPr>
      </w:pPr>
      <w:r w:rsidRPr="00B77437">
        <w:t>Figure</w:t>
      </w:r>
      <w:r w:rsidR="0088494D" w:rsidRPr="00B77437">
        <w:t> </w:t>
      </w:r>
      <w:r w:rsidR="00C53F6F" w:rsidRPr="00B77437">
        <w:t>10</w:t>
      </w:r>
      <w:r w:rsidR="00532BA1">
        <w:t>2</w:t>
      </w:r>
      <w:r w:rsidR="0032349C" w:rsidRPr="00B77437">
        <w:t xml:space="preserve">. </w:t>
      </w:r>
      <w:bookmarkStart w:id="108" w:name="_Hlk182491769"/>
      <w:r w:rsidR="00C82ACB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>, dessin des armes de Clément</w:t>
      </w:r>
      <w:r w:rsidR="00C82ACB" w:rsidRPr="00B77437">
        <w:t> </w:t>
      </w:r>
      <w:r w:rsidR="00B34E5B" w:rsidRPr="00B77437">
        <w:t xml:space="preserve">XIII </w:t>
      </w:r>
      <w:proofErr w:type="spellStart"/>
      <w:r w:rsidR="00B34E5B" w:rsidRPr="00B77437">
        <w:t>Rezzonico</w:t>
      </w:r>
      <w:proofErr w:type="spellEnd"/>
      <w:r w:rsidR="00C82ACB" w:rsidRPr="00B77437">
        <w:t>.</w:t>
      </w:r>
      <w:r w:rsidR="000B24D6" w:rsidRPr="00B77437">
        <w:t xml:space="preserve"> </w:t>
      </w:r>
      <w:r w:rsidR="000B24D6" w:rsidRPr="00B77437">
        <w:rPr>
          <w:lang w:val="en-GB"/>
        </w:rPr>
        <w:t>The Met Museum, 52.570.155.</w:t>
      </w:r>
      <w:r w:rsidR="00C82ACB" w:rsidRPr="00B77437">
        <w:rPr>
          <w:lang w:val="en-GB"/>
        </w:rPr>
        <w:t xml:space="preserve"> </w:t>
      </w:r>
      <w:r w:rsidR="00FF7F65" w:rsidRPr="00B77437">
        <w:rPr>
          <w:lang w:val="en-GB"/>
        </w:rPr>
        <w:t>©</w:t>
      </w:r>
      <w:r w:rsidR="00593857" w:rsidRPr="00B77437">
        <w:rPr>
          <w:lang w:val="en-GB"/>
        </w:rPr>
        <w:t> </w:t>
      </w:r>
      <w:r w:rsidR="00C82ACB" w:rsidRPr="00B77437">
        <w:rPr>
          <w:rStyle w:val="artwork-tombstone--value"/>
          <w:lang w:val="en-GB"/>
        </w:rPr>
        <w:t xml:space="preserve">The Elisha </w:t>
      </w:r>
      <w:proofErr w:type="spellStart"/>
      <w:r w:rsidR="00C82ACB" w:rsidRPr="00B77437">
        <w:rPr>
          <w:rStyle w:val="artwork-tombstone--value"/>
          <w:lang w:val="en-GB"/>
        </w:rPr>
        <w:t>Whittelsey</w:t>
      </w:r>
      <w:proofErr w:type="spellEnd"/>
      <w:r w:rsidR="00C82ACB" w:rsidRPr="00B77437">
        <w:rPr>
          <w:rStyle w:val="artwork-tombstone--value"/>
          <w:lang w:val="en-GB"/>
        </w:rPr>
        <w:t xml:space="preserve"> Collection, The Elisha </w:t>
      </w:r>
      <w:proofErr w:type="spellStart"/>
      <w:r w:rsidR="00C82ACB" w:rsidRPr="00B77437">
        <w:rPr>
          <w:rStyle w:val="artwork-tombstone--value"/>
          <w:lang w:val="en-GB"/>
        </w:rPr>
        <w:t>Whittelsey</w:t>
      </w:r>
      <w:proofErr w:type="spellEnd"/>
      <w:r w:rsidR="00C82ACB" w:rsidRPr="00B77437">
        <w:rPr>
          <w:rStyle w:val="artwork-tombstone--value"/>
          <w:lang w:val="en-GB"/>
        </w:rPr>
        <w:t xml:space="preserve"> Fund, 1952</w:t>
      </w:r>
      <w:r w:rsidR="00B34E5B" w:rsidRPr="00B77437">
        <w:rPr>
          <w:lang w:val="en-GB"/>
        </w:rPr>
        <w:t>.</w:t>
      </w:r>
      <w:bookmarkEnd w:id="108"/>
    </w:p>
    <w:p w14:paraId="36910A62" w14:textId="3E84113A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10</w:t>
      </w:r>
      <w:r w:rsidR="00532BA1">
        <w:t>3</w:t>
      </w:r>
      <w:r w:rsidR="0032349C" w:rsidRPr="00B77437">
        <w:t xml:space="preserve">. </w:t>
      </w:r>
      <w:bookmarkStart w:id="109" w:name="_Hlk182491776"/>
      <w:r w:rsidR="00C82ACB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De </w:t>
      </w:r>
      <w:proofErr w:type="spellStart"/>
      <w:r w:rsidR="00B34E5B" w:rsidRPr="00B77437">
        <w:rPr>
          <w:i/>
          <w:iCs/>
        </w:rPr>
        <w:t>Romanorum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magnificentia</w:t>
      </w:r>
      <w:proofErr w:type="spellEnd"/>
      <w:r w:rsidR="00B34E5B" w:rsidRPr="00B77437">
        <w:rPr>
          <w:i/>
          <w:iCs/>
        </w:rPr>
        <w:t xml:space="preserve"> et architectura</w:t>
      </w:r>
      <w:r w:rsidR="00B34E5B" w:rsidRPr="00B77437">
        <w:t>, 1761, frontispice</w:t>
      </w:r>
      <w:r w:rsidR="00EB52F9" w:rsidRPr="00B77437">
        <w:t xml:space="preserve">. </w:t>
      </w:r>
      <w:bookmarkEnd w:id="109"/>
      <w:r w:rsidR="00075548" w:rsidRPr="00B77437">
        <w:t xml:space="preserve">Domaine public, via </w:t>
      </w:r>
      <w:proofErr w:type="spellStart"/>
      <w:r w:rsidR="00E5728A" w:rsidRPr="00B77437">
        <w:t>Wikimedia</w:t>
      </w:r>
      <w:proofErr w:type="spellEnd"/>
      <w:r w:rsidR="00E5728A" w:rsidRPr="00B77437">
        <w:t xml:space="preserve"> Commons. </w:t>
      </w:r>
    </w:p>
    <w:p w14:paraId="7548242B" w14:textId="6B4CC556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10</w:t>
      </w:r>
      <w:r w:rsidR="00532BA1">
        <w:t>4</w:t>
      </w:r>
      <w:r w:rsidR="0032349C" w:rsidRPr="00B77437">
        <w:t xml:space="preserve">. </w:t>
      </w:r>
      <w:bookmarkStart w:id="110" w:name="_Hlk182491789"/>
      <w:r w:rsidR="00C82ACB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Le </w:t>
      </w:r>
      <w:proofErr w:type="spellStart"/>
      <w:r w:rsidR="00B34E5B" w:rsidRPr="00B77437">
        <w:rPr>
          <w:i/>
          <w:iCs/>
        </w:rPr>
        <w:t>rovine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del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castello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dell’acqua</w:t>
      </w:r>
      <w:proofErr w:type="spellEnd"/>
      <w:r w:rsidR="00B34E5B" w:rsidRPr="00B77437">
        <w:rPr>
          <w:i/>
          <w:iCs/>
        </w:rPr>
        <w:t xml:space="preserve"> Giulia, </w:t>
      </w:r>
      <w:r w:rsidR="00B34E5B" w:rsidRPr="00B77437">
        <w:t xml:space="preserve">1761, cul-de-lampe, </w:t>
      </w:r>
      <w:bookmarkStart w:id="111" w:name="_Hlk192775383"/>
      <w:bookmarkEnd w:id="110"/>
      <w:r w:rsidR="003B6F34" w:rsidRPr="00B77437">
        <w:t xml:space="preserve">Yale </w:t>
      </w:r>
      <w:proofErr w:type="spellStart"/>
      <w:r w:rsidR="003B6F34" w:rsidRPr="00B77437">
        <w:t>University</w:t>
      </w:r>
      <w:proofErr w:type="spellEnd"/>
      <w:r w:rsidR="003B6F34" w:rsidRPr="00B77437">
        <w:t xml:space="preserve"> Art </w:t>
      </w:r>
      <w:proofErr w:type="spellStart"/>
      <w:r w:rsidR="003B6F34" w:rsidRPr="00B77437">
        <w:t>Gallery</w:t>
      </w:r>
      <w:bookmarkEnd w:id="111"/>
      <w:proofErr w:type="spellEnd"/>
      <w:r w:rsidR="003B6F34" w:rsidRPr="00B77437">
        <w:t xml:space="preserve">, The Arthur Ross Collection, 2012.159.21.  </w:t>
      </w:r>
    </w:p>
    <w:p w14:paraId="6BA08C44" w14:textId="33454748" w:rsidR="00B34E5B" w:rsidRPr="00B77437" w:rsidRDefault="00BA4735" w:rsidP="00166A7A">
      <w:r w:rsidRPr="00B77437">
        <w:t>Figure</w:t>
      </w:r>
      <w:r w:rsidR="0088494D" w:rsidRPr="00B77437">
        <w:t> </w:t>
      </w:r>
      <w:r w:rsidR="00C53F6F" w:rsidRPr="00B77437">
        <w:t>10</w:t>
      </w:r>
      <w:r w:rsidR="00532BA1">
        <w:t>5</w:t>
      </w:r>
      <w:r w:rsidR="0032349C" w:rsidRPr="00B77437">
        <w:t xml:space="preserve">. </w:t>
      </w:r>
      <w:bookmarkStart w:id="112" w:name="_Hlk182491797"/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</w:t>
      </w:r>
      <w:r w:rsidR="00B34E5B" w:rsidRPr="00B77437">
        <w:rPr>
          <w:i/>
          <w:iCs/>
        </w:rPr>
        <w:t xml:space="preserve">Lapides </w:t>
      </w:r>
      <w:proofErr w:type="spellStart"/>
      <w:r w:rsidR="00B34E5B" w:rsidRPr="00B77437">
        <w:rPr>
          <w:i/>
          <w:iCs/>
        </w:rPr>
        <w:t>Capitolini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sive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fasti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consularesque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Romanorum</w:t>
      </w:r>
      <w:proofErr w:type="spellEnd"/>
      <w:r w:rsidR="00B34E5B" w:rsidRPr="00B77437">
        <w:rPr>
          <w:i/>
          <w:iCs/>
        </w:rPr>
        <w:t xml:space="preserve">, </w:t>
      </w:r>
      <w:proofErr w:type="spellStart"/>
      <w:r w:rsidR="00166A7A" w:rsidRPr="00B77437">
        <w:t>Romae</w:t>
      </w:r>
      <w:proofErr w:type="spellEnd"/>
      <w:r w:rsidR="00166A7A" w:rsidRPr="00B77437">
        <w:t xml:space="preserve">, </w:t>
      </w:r>
      <w:proofErr w:type="spellStart"/>
      <w:r w:rsidR="00166A7A" w:rsidRPr="00B77437">
        <w:t>Typis</w:t>
      </w:r>
      <w:proofErr w:type="spellEnd"/>
      <w:r w:rsidR="00166A7A" w:rsidRPr="00B77437">
        <w:t xml:space="preserve"> </w:t>
      </w:r>
      <w:proofErr w:type="spellStart"/>
      <w:r w:rsidR="00166A7A" w:rsidRPr="00B77437">
        <w:t>Generosi</w:t>
      </w:r>
      <w:proofErr w:type="spellEnd"/>
      <w:r w:rsidR="00166A7A" w:rsidRPr="00B77437">
        <w:t xml:space="preserve"> </w:t>
      </w:r>
      <w:proofErr w:type="spellStart"/>
      <w:r w:rsidR="00166A7A" w:rsidRPr="00B77437">
        <w:t>Salomoni</w:t>
      </w:r>
      <w:proofErr w:type="spellEnd"/>
      <w:r w:rsidR="00166A7A" w:rsidRPr="00B77437">
        <w:t xml:space="preserve">, </w:t>
      </w:r>
      <w:r w:rsidR="00B34E5B" w:rsidRPr="00B77437">
        <w:t>1762,</w:t>
      </w:r>
      <w:r w:rsidR="00166A7A" w:rsidRPr="00B77437">
        <w:t xml:space="preserve"> frontispice. </w:t>
      </w:r>
      <w:bookmarkEnd w:id="112"/>
      <w:r w:rsidR="005B71A6" w:rsidRPr="00B77437">
        <w:t xml:space="preserve">Livres rares et collections spécialisées, </w:t>
      </w:r>
      <w:bookmarkStart w:id="113" w:name="_Hlk192775395"/>
      <w:r w:rsidR="005B71A6" w:rsidRPr="00B77437">
        <w:t>Bibliothèques McGil</w:t>
      </w:r>
      <w:bookmarkEnd w:id="113"/>
      <w:r w:rsidR="005B71A6" w:rsidRPr="00B77437">
        <w:t>l.</w:t>
      </w:r>
    </w:p>
    <w:p w14:paraId="0931F648" w14:textId="548041AC" w:rsidR="00B34E5B" w:rsidRPr="00B77437" w:rsidRDefault="00BA4735" w:rsidP="00C53F6F">
      <w:pPr>
        <w:rPr>
          <w:lang w:val="en-GB"/>
        </w:rPr>
      </w:pPr>
      <w:r w:rsidRPr="00B77437">
        <w:t>Figure</w:t>
      </w:r>
      <w:r w:rsidR="0088494D" w:rsidRPr="00B77437">
        <w:t> </w:t>
      </w:r>
      <w:r w:rsidR="00C53F6F" w:rsidRPr="00B77437">
        <w:t>1</w:t>
      </w:r>
      <w:r w:rsidR="0088494D" w:rsidRPr="00B77437">
        <w:t>0</w:t>
      </w:r>
      <w:r w:rsidR="00532BA1">
        <w:t>6</w:t>
      </w:r>
      <w:r w:rsidR="0032349C" w:rsidRPr="00B77437">
        <w:t xml:space="preserve">. </w:t>
      </w:r>
      <w:bookmarkStart w:id="114" w:name="_Hlk182491804"/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</w:t>
      </w:r>
      <w:proofErr w:type="spellStart"/>
      <w:r w:rsidR="00B34E5B" w:rsidRPr="00B77437">
        <w:rPr>
          <w:i/>
          <w:iCs/>
        </w:rPr>
        <w:t>Antichità</w:t>
      </w:r>
      <w:proofErr w:type="spellEnd"/>
      <w:r w:rsidR="00B34E5B" w:rsidRPr="00B77437">
        <w:rPr>
          <w:i/>
          <w:iCs/>
        </w:rPr>
        <w:t xml:space="preserve"> d’Albano e di Castel Gandolfo</w:t>
      </w:r>
      <w:r w:rsidR="00B34E5B" w:rsidRPr="00B77437">
        <w:t xml:space="preserve">, </w:t>
      </w:r>
      <w:r w:rsidR="00A30334" w:rsidRPr="00B77437">
        <w:t xml:space="preserve">Roma, s. l., </w:t>
      </w:r>
      <w:r w:rsidR="00B34E5B" w:rsidRPr="00B77437">
        <w:t>1764, frontispice</w:t>
      </w:r>
      <w:r w:rsidR="00EB52F9" w:rsidRPr="00B77437">
        <w:t>.</w:t>
      </w:r>
      <w:r w:rsidR="001C22AF" w:rsidRPr="00B77437">
        <w:t xml:space="preserve"> </w:t>
      </w:r>
      <w:r w:rsidR="001C22AF" w:rsidRPr="00B77437">
        <w:rPr>
          <w:lang w:val="en-GB"/>
        </w:rPr>
        <w:t xml:space="preserve">© Getty Research </w:t>
      </w:r>
      <w:proofErr w:type="spellStart"/>
      <w:r w:rsidR="001C22AF" w:rsidRPr="00B77437">
        <w:rPr>
          <w:lang w:val="en-GB"/>
        </w:rPr>
        <w:t>Institut</w:t>
      </w:r>
      <w:proofErr w:type="spellEnd"/>
      <w:r w:rsidR="001C22AF" w:rsidRPr="00B77437">
        <w:rPr>
          <w:lang w:val="en-GB"/>
        </w:rPr>
        <w:t>,</w:t>
      </w:r>
      <w:r w:rsidR="006B261E" w:rsidRPr="00B77437">
        <w:rPr>
          <w:lang w:val="en-GB"/>
        </w:rPr>
        <w:t xml:space="preserve"> Los Angeles (</w:t>
      </w:r>
      <w:r w:rsidR="001C22AF" w:rsidRPr="00B77437">
        <w:rPr>
          <w:lang w:val="en-GB"/>
        </w:rPr>
        <w:t>90-B18472</w:t>
      </w:r>
      <w:r w:rsidR="006B261E" w:rsidRPr="00B77437">
        <w:rPr>
          <w:lang w:val="en-GB"/>
        </w:rPr>
        <w:t>)</w:t>
      </w:r>
      <w:r w:rsidR="001C22AF" w:rsidRPr="00B77437">
        <w:rPr>
          <w:lang w:val="en-GB"/>
        </w:rPr>
        <w:t>.</w:t>
      </w:r>
      <w:r w:rsidR="00B34E5B" w:rsidRPr="00B77437">
        <w:rPr>
          <w:lang w:val="en-GB"/>
        </w:rPr>
        <w:t xml:space="preserve"> </w:t>
      </w:r>
      <w:bookmarkEnd w:id="114"/>
    </w:p>
    <w:p w14:paraId="5CC1D915" w14:textId="2B525C5A" w:rsidR="00B34E5B" w:rsidRPr="00B77437" w:rsidRDefault="00BA4735" w:rsidP="00C3699D">
      <w:r w:rsidRPr="00B77437">
        <w:rPr>
          <w:lang w:val="en-GB"/>
        </w:rPr>
        <w:t>Figure</w:t>
      </w:r>
      <w:r w:rsidR="0088494D" w:rsidRPr="00B77437">
        <w:rPr>
          <w:lang w:val="en-GB"/>
        </w:rPr>
        <w:t> </w:t>
      </w:r>
      <w:r w:rsidR="00C53F6F" w:rsidRPr="00B77437">
        <w:rPr>
          <w:lang w:val="en-GB"/>
        </w:rPr>
        <w:t>1</w:t>
      </w:r>
      <w:r w:rsidR="0088494D" w:rsidRPr="00B77437">
        <w:rPr>
          <w:lang w:val="en-GB"/>
        </w:rPr>
        <w:t>0</w:t>
      </w:r>
      <w:r w:rsidR="00532BA1">
        <w:rPr>
          <w:lang w:val="en-GB"/>
        </w:rPr>
        <w:t>7</w:t>
      </w:r>
      <w:r w:rsidR="0032349C" w:rsidRPr="00B77437">
        <w:rPr>
          <w:lang w:val="en-GB"/>
        </w:rPr>
        <w:t xml:space="preserve">. </w:t>
      </w:r>
      <w:bookmarkStart w:id="115" w:name="_Hlk182491810"/>
      <w:r w:rsidR="00593857" w:rsidRPr="00B77437">
        <w:rPr>
          <w:lang w:val="en-GB"/>
        </w:rPr>
        <w:t xml:space="preserve">Giovanni Battista </w:t>
      </w:r>
      <w:r w:rsidR="00B34E5B" w:rsidRPr="00B77437">
        <w:rPr>
          <w:lang w:val="en-GB"/>
        </w:rPr>
        <w:t xml:space="preserve">Piranesi, </w:t>
      </w:r>
      <w:r w:rsidR="00B34E5B" w:rsidRPr="00B77437">
        <w:rPr>
          <w:i/>
          <w:iCs/>
          <w:lang w:val="en-GB"/>
        </w:rPr>
        <w:t xml:space="preserve">Diverse </w:t>
      </w:r>
      <w:proofErr w:type="spellStart"/>
      <w:r w:rsidR="00B34E5B" w:rsidRPr="00B77437">
        <w:rPr>
          <w:i/>
          <w:iCs/>
          <w:lang w:val="en-GB"/>
        </w:rPr>
        <w:t>maniere</w:t>
      </w:r>
      <w:proofErr w:type="spellEnd"/>
      <w:r w:rsidR="00B34E5B" w:rsidRPr="00B77437">
        <w:rPr>
          <w:i/>
          <w:iCs/>
          <w:lang w:val="en-GB"/>
        </w:rPr>
        <w:t xml:space="preserve"> </w:t>
      </w:r>
      <w:proofErr w:type="spellStart"/>
      <w:r w:rsidR="00B34E5B" w:rsidRPr="00B77437">
        <w:rPr>
          <w:i/>
          <w:iCs/>
          <w:lang w:val="en-GB"/>
        </w:rPr>
        <w:t>d’adornare</w:t>
      </w:r>
      <w:proofErr w:type="spellEnd"/>
      <w:r w:rsidR="00B34E5B" w:rsidRPr="00B77437">
        <w:rPr>
          <w:i/>
          <w:iCs/>
          <w:lang w:val="en-GB"/>
        </w:rPr>
        <w:t xml:space="preserve"> </w:t>
      </w:r>
      <w:proofErr w:type="spellStart"/>
      <w:r w:rsidR="00B34E5B" w:rsidRPr="00B77437">
        <w:rPr>
          <w:i/>
          <w:iCs/>
          <w:lang w:val="en-GB"/>
        </w:rPr>
        <w:t>i</w:t>
      </w:r>
      <w:proofErr w:type="spellEnd"/>
      <w:r w:rsidR="00B34E5B" w:rsidRPr="00B77437">
        <w:rPr>
          <w:i/>
          <w:iCs/>
          <w:lang w:val="en-GB"/>
        </w:rPr>
        <w:t xml:space="preserve"> </w:t>
      </w:r>
      <w:proofErr w:type="spellStart"/>
      <w:r w:rsidR="00B34E5B" w:rsidRPr="00B77437">
        <w:rPr>
          <w:i/>
          <w:iCs/>
          <w:lang w:val="en-GB"/>
        </w:rPr>
        <w:t>cammini</w:t>
      </w:r>
      <w:proofErr w:type="spellEnd"/>
      <w:r w:rsidR="00B34E5B" w:rsidRPr="00B77437">
        <w:rPr>
          <w:i/>
          <w:iCs/>
          <w:lang w:val="en-GB"/>
        </w:rPr>
        <w:t>,</w:t>
      </w:r>
      <w:r w:rsidR="00B34E5B" w:rsidRPr="00B77437">
        <w:rPr>
          <w:lang w:val="en-GB"/>
        </w:rPr>
        <w:t xml:space="preserve"> 1769, </w:t>
      </w:r>
      <w:proofErr w:type="spellStart"/>
      <w:r w:rsidR="00B34E5B" w:rsidRPr="00B77437">
        <w:rPr>
          <w:lang w:val="en-GB"/>
        </w:rPr>
        <w:t>frontispice</w:t>
      </w:r>
      <w:proofErr w:type="spellEnd"/>
      <w:r w:rsidR="00C3699D" w:rsidRPr="00B77437">
        <w:rPr>
          <w:lang w:val="en-GB"/>
        </w:rPr>
        <w:t>.</w:t>
      </w:r>
      <w:r w:rsidR="00B34E5B" w:rsidRPr="00B77437">
        <w:rPr>
          <w:lang w:val="en-GB"/>
        </w:rPr>
        <w:t xml:space="preserve"> </w:t>
      </w:r>
      <w:r w:rsidR="0000321F" w:rsidRPr="00B77437">
        <w:t>G</w:t>
      </w:r>
      <w:r w:rsidR="00C3699D" w:rsidRPr="00B77437">
        <w:t>allica.bnf.fr/BNF, Montpellier, médiathèque centrale Émile Zola</w:t>
      </w:r>
      <w:r w:rsidR="004D3D35">
        <w:t>,</w:t>
      </w:r>
      <w:r w:rsidR="00C3699D" w:rsidRPr="00B77437">
        <w:t xml:space="preserve"> RTG008</w:t>
      </w:r>
      <w:r w:rsidR="00EB52F9" w:rsidRPr="00B77437">
        <w:t>.</w:t>
      </w:r>
      <w:r w:rsidR="00B34E5B" w:rsidRPr="00B77437">
        <w:t xml:space="preserve"> </w:t>
      </w:r>
      <w:bookmarkEnd w:id="115"/>
    </w:p>
    <w:p w14:paraId="13B1EBEC" w14:textId="59112F83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</w:t>
      </w:r>
      <w:r w:rsidR="00C12C5A" w:rsidRPr="00B77437">
        <w:t>0</w:t>
      </w:r>
      <w:r w:rsidR="00532BA1">
        <w:t>8</w:t>
      </w:r>
      <w:r w:rsidR="0032349C" w:rsidRPr="00B77437">
        <w:t xml:space="preserve">. </w:t>
      </w:r>
      <w:bookmarkStart w:id="116" w:name="_Hlk182491836"/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portail du prieuré de Malte, Rome </w:t>
      </w:r>
      <w:r w:rsidR="00EB52F9" w:rsidRPr="00B77437">
        <w:t>(</w:t>
      </w:r>
      <w:r w:rsidR="00B34E5B" w:rsidRPr="00B77437">
        <w:t>détail</w:t>
      </w:r>
      <w:r w:rsidR="00EB52F9" w:rsidRPr="00B77437">
        <w:t xml:space="preserve">). </w:t>
      </w:r>
      <w:bookmarkEnd w:id="116"/>
      <w:r w:rsidR="0000321F" w:rsidRPr="00B77437">
        <w:t xml:space="preserve">Photographie </w:t>
      </w:r>
      <w:r w:rsidR="00EB52F9" w:rsidRPr="00B77437">
        <w:t>Yvan</w:t>
      </w:r>
      <w:r w:rsidR="00B34E5B" w:rsidRPr="00B77437">
        <w:t xml:space="preserve">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</w:p>
    <w:p w14:paraId="2BB488CA" w14:textId="11BA2AE8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</w:t>
      </w:r>
      <w:r w:rsidR="00532BA1">
        <w:t>09</w:t>
      </w:r>
      <w:r w:rsidR="0032349C" w:rsidRPr="00B77437">
        <w:t xml:space="preserve">. </w:t>
      </w:r>
      <w:bookmarkStart w:id="117" w:name="_Hlk182491841"/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>, portail du prieuré de Malte, Rome</w:t>
      </w:r>
      <w:r w:rsidR="00EB52F9" w:rsidRPr="00B77437">
        <w:t xml:space="preserve"> (</w:t>
      </w:r>
      <w:r w:rsidR="00B34E5B" w:rsidRPr="00B77437">
        <w:t>détail</w:t>
      </w:r>
      <w:r w:rsidR="00EB52F9" w:rsidRPr="00B77437">
        <w:t>).</w:t>
      </w:r>
      <w:r w:rsidR="00B34E5B" w:rsidRPr="00B77437">
        <w:t xml:space="preserve"> </w:t>
      </w:r>
      <w:bookmarkEnd w:id="117"/>
      <w:r w:rsidR="0000321F" w:rsidRPr="00B77437">
        <w:t xml:space="preserve">Photographie </w:t>
      </w:r>
      <w:r w:rsidR="00EB52F9" w:rsidRPr="00B77437">
        <w:t>Yvan</w:t>
      </w:r>
      <w:r w:rsidR="00B34E5B" w:rsidRPr="00B77437">
        <w:t xml:space="preserve">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</w:p>
    <w:p w14:paraId="47F06EDF" w14:textId="386782D9" w:rsidR="00B34E5B" w:rsidRPr="00B77437" w:rsidRDefault="00BA4735" w:rsidP="00C53F6F">
      <w:bookmarkStart w:id="118" w:name="_Hlk182491862"/>
      <w:r w:rsidRPr="00B77437">
        <w:lastRenderedPageBreak/>
        <w:t>Figure</w:t>
      </w:r>
      <w:r w:rsidR="0088494D" w:rsidRPr="00B77437">
        <w:t> </w:t>
      </w:r>
      <w:r w:rsidR="00C53F6F" w:rsidRPr="00B77437">
        <w:t>11</w:t>
      </w:r>
      <w:r w:rsidR="00532BA1">
        <w:t>0</w:t>
      </w:r>
      <w:r w:rsidR="0032349C" w:rsidRPr="00B77437">
        <w:t xml:space="preserve">. </w:t>
      </w:r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façade de Santa Maria </w:t>
      </w:r>
      <w:proofErr w:type="spellStart"/>
      <w:r w:rsidR="00B34E5B" w:rsidRPr="00B77437">
        <w:t>del</w:t>
      </w:r>
      <w:proofErr w:type="spellEnd"/>
      <w:r w:rsidR="00B34E5B" w:rsidRPr="00B77437">
        <w:t xml:space="preserve"> </w:t>
      </w:r>
      <w:proofErr w:type="spellStart"/>
      <w:r w:rsidR="00B34E5B" w:rsidRPr="00B77437">
        <w:t>Priorato</w:t>
      </w:r>
      <w:proofErr w:type="spellEnd"/>
      <w:r w:rsidR="00B34E5B" w:rsidRPr="00B77437">
        <w:t xml:space="preserve">, Rome </w:t>
      </w:r>
      <w:r w:rsidR="00EB52F9" w:rsidRPr="00B77437">
        <w:t>(</w:t>
      </w:r>
      <w:r w:rsidR="00B34E5B" w:rsidRPr="00B77437">
        <w:t>détail</w:t>
      </w:r>
      <w:r w:rsidR="00EB52F9" w:rsidRPr="00B77437">
        <w:t>).</w:t>
      </w:r>
      <w:r w:rsidR="00B34E5B" w:rsidRPr="00B77437">
        <w:t xml:space="preserve"> </w:t>
      </w:r>
      <w:r w:rsidR="009E67B4" w:rsidRPr="00B77437">
        <w:t xml:space="preserve">© Archi </w:t>
      </w:r>
      <w:proofErr w:type="spellStart"/>
      <w:r w:rsidR="009E67B4" w:rsidRPr="00B77437">
        <w:t>Diap</w:t>
      </w:r>
      <w:proofErr w:type="spellEnd"/>
      <w:r w:rsidR="009E67B4" w:rsidRPr="00B77437">
        <w:t xml:space="preserve">. </w:t>
      </w:r>
      <w:bookmarkStart w:id="119" w:name="_Hlk192775467"/>
      <w:proofErr w:type="spellStart"/>
      <w:r w:rsidR="009E67B4" w:rsidRPr="00B77437">
        <w:t>Dipartimento</w:t>
      </w:r>
      <w:proofErr w:type="spellEnd"/>
      <w:r w:rsidR="009E67B4" w:rsidRPr="00B77437">
        <w:t xml:space="preserve"> di </w:t>
      </w:r>
      <w:proofErr w:type="spellStart"/>
      <w:r w:rsidR="009E67B4" w:rsidRPr="00B77437">
        <w:t>Architettura</w:t>
      </w:r>
      <w:proofErr w:type="spellEnd"/>
      <w:r w:rsidR="009E67B4" w:rsidRPr="00B77437">
        <w:t xml:space="preserve">. </w:t>
      </w:r>
      <w:proofErr w:type="spellStart"/>
      <w:r w:rsidR="009E67B4" w:rsidRPr="00B77437">
        <w:t>Progetto</w:t>
      </w:r>
      <w:proofErr w:type="spellEnd"/>
      <w:r w:rsidR="009E67B4" w:rsidRPr="00B77437">
        <w:t xml:space="preserve"> </w:t>
      </w:r>
      <w:proofErr w:type="spellStart"/>
      <w:r w:rsidR="009E67B4" w:rsidRPr="00B77437">
        <w:t>Sapienza</w:t>
      </w:r>
      <w:proofErr w:type="spellEnd"/>
      <w:r w:rsidR="009E67B4" w:rsidRPr="00B77437">
        <w:t xml:space="preserve"> </w:t>
      </w:r>
      <w:proofErr w:type="spellStart"/>
      <w:r w:rsidR="009E67B4" w:rsidRPr="00B77437">
        <w:t>Università</w:t>
      </w:r>
      <w:proofErr w:type="spellEnd"/>
      <w:r w:rsidR="009E67B4" w:rsidRPr="00B77437">
        <w:t xml:space="preserve"> di Roma</w:t>
      </w:r>
      <w:r w:rsidR="00F00A18" w:rsidRPr="00B77437">
        <w:t xml:space="preserve">, Paolo </w:t>
      </w:r>
      <w:proofErr w:type="spellStart"/>
      <w:r w:rsidR="00F00A18" w:rsidRPr="00B77437">
        <w:t>Marcoaldi</w:t>
      </w:r>
      <w:bookmarkEnd w:id="119"/>
      <w:proofErr w:type="spellEnd"/>
      <w:r w:rsidR="00F00A18" w:rsidRPr="00B77437">
        <w:t>.</w:t>
      </w:r>
    </w:p>
    <w:bookmarkEnd w:id="118"/>
    <w:p w14:paraId="6DDA3168" w14:textId="2577AB7F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11</w:t>
      </w:r>
      <w:r w:rsidR="00532BA1">
        <w:t>1</w:t>
      </w:r>
      <w:r w:rsidR="0032349C" w:rsidRPr="00B77437">
        <w:t xml:space="preserve">. </w:t>
      </w:r>
      <w:bookmarkStart w:id="120" w:name="_Hlk182491885"/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extérieur de l’abside du chœur de Santa Maria </w:t>
      </w:r>
      <w:proofErr w:type="spellStart"/>
      <w:r w:rsidR="00B34E5B" w:rsidRPr="00B77437">
        <w:t>del</w:t>
      </w:r>
      <w:proofErr w:type="spellEnd"/>
      <w:r w:rsidR="00B34E5B" w:rsidRPr="00B77437">
        <w:t xml:space="preserve"> </w:t>
      </w:r>
      <w:proofErr w:type="spellStart"/>
      <w:r w:rsidR="00B34E5B" w:rsidRPr="00B77437">
        <w:t>Priorato</w:t>
      </w:r>
      <w:proofErr w:type="spellEnd"/>
      <w:r w:rsidR="00B34E5B" w:rsidRPr="00B77437">
        <w:t>, Rome</w:t>
      </w:r>
      <w:r w:rsidR="00EB52F9" w:rsidRPr="00B77437">
        <w:t xml:space="preserve"> (</w:t>
      </w:r>
      <w:r w:rsidR="00B34E5B" w:rsidRPr="00B77437">
        <w:t>détail</w:t>
      </w:r>
      <w:r w:rsidR="00EB52F9" w:rsidRPr="00B77437">
        <w:t>).</w:t>
      </w:r>
      <w:r w:rsidR="00B34E5B" w:rsidRPr="00B77437">
        <w:t xml:space="preserve"> </w:t>
      </w:r>
      <w:bookmarkEnd w:id="120"/>
      <w:r w:rsidR="00B872D2" w:rsidRPr="00B77437">
        <w:t xml:space="preserve">Photographie </w:t>
      </w:r>
      <w:r w:rsidR="00EB52F9" w:rsidRPr="00B77437">
        <w:t>Yvan</w:t>
      </w:r>
      <w:r w:rsidR="00B34E5B" w:rsidRPr="00B77437">
        <w:t xml:space="preserve">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</w:p>
    <w:p w14:paraId="66A65F29" w14:textId="0702EF4B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11</w:t>
      </w:r>
      <w:r w:rsidR="00532BA1">
        <w:t>2</w:t>
      </w:r>
      <w:r w:rsidR="0032349C" w:rsidRPr="00B77437">
        <w:t xml:space="preserve">. </w:t>
      </w:r>
      <w:bookmarkStart w:id="121" w:name="_Hlk182491892"/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armes de </w:t>
      </w:r>
      <w:proofErr w:type="spellStart"/>
      <w:r w:rsidR="00B34E5B" w:rsidRPr="00B77437">
        <w:t>Giovan</w:t>
      </w:r>
      <w:proofErr w:type="spellEnd"/>
      <w:r w:rsidR="00B34E5B" w:rsidRPr="00B77437">
        <w:t xml:space="preserve"> Battista </w:t>
      </w:r>
      <w:proofErr w:type="spellStart"/>
      <w:r w:rsidR="00B34E5B" w:rsidRPr="00B77437">
        <w:t>Rezzonico</w:t>
      </w:r>
      <w:proofErr w:type="spellEnd"/>
      <w:r w:rsidR="00B34E5B" w:rsidRPr="00B77437">
        <w:t xml:space="preserve">, chœur de Santa Maria </w:t>
      </w:r>
      <w:proofErr w:type="spellStart"/>
      <w:r w:rsidR="00B34E5B" w:rsidRPr="00B77437">
        <w:t>del</w:t>
      </w:r>
      <w:proofErr w:type="spellEnd"/>
      <w:r w:rsidR="00B34E5B" w:rsidRPr="00B77437">
        <w:t xml:space="preserve"> </w:t>
      </w:r>
      <w:proofErr w:type="spellStart"/>
      <w:r w:rsidR="00B34E5B" w:rsidRPr="00B77437">
        <w:t>Priorato</w:t>
      </w:r>
      <w:proofErr w:type="spellEnd"/>
      <w:r w:rsidR="00B34E5B" w:rsidRPr="00B77437">
        <w:t>, Rome</w:t>
      </w:r>
      <w:r w:rsidR="00EB52F9" w:rsidRPr="00B77437">
        <w:t>.</w:t>
      </w:r>
      <w:r w:rsidR="00B34E5B" w:rsidRPr="00B77437">
        <w:t xml:space="preserve"> </w:t>
      </w:r>
      <w:bookmarkEnd w:id="121"/>
      <w:r w:rsidR="00142C57" w:rsidRPr="00B77437">
        <w:t xml:space="preserve">Photographie Yvan </w:t>
      </w:r>
      <w:proofErr w:type="spellStart"/>
      <w:r w:rsidR="00142C57" w:rsidRPr="00B77437">
        <w:t>Loskoutoff</w:t>
      </w:r>
      <w:proofErr w:type="spellEnd"/>
      <w:r w:rsidR="00142C57" w:rsidRPr="00B77437">
        <w:t>.</w:t>
      </w:r>
    </w:p>
    <w:p w14:paraId="179D95D1" w14:textId="7E7D5364" w:rsidR="00B34E5B" w:rsidRPr="00B77437" w:rsidRDefault="00BA4735" w:rsidP="00C53F6F">
      <w:r w:rsidRPr="00B77437">
        <w:t>Figure</w:t>
      </w:r>
      <w:r w:rsidR="0088494D" w:rsidRPr="00B77437">
        <w:t> </w:t>
      </w:r>
      <w:r w:rsidR="00C53F6F" w:rsidRPr="00B77437">
        <w:t>11</w:t>
      </w:r>
      <w:r w:rsidR="00532BA1">
        <w:t>3</w:t>
      </w:r>
      <w:r w:rsidR="00651D77" w:rsidRPr="00B77437">
        <w:t xml:space="preserve">. </w:t>
      </w:r>
      <w:bookmarkStart w:id="122" w:name="_Hlk182491909"/>
      <w:r w:rsidR="00593857" w:rsidRPr="00B77437">
        <w:t xml:space="preserve">Giovanni Battista </w:t>
      </w:r>
      <w:proofErr w:type="spellStart"/>
      <w:r w:rsidR="00B34E5B" w:rsidRPr="00B77437">
        <w:t>Piranesi</w:t>
      </w:r>
      <w:proofErr w:type="spellEnd"/>
      <w:r w:rsidR="00B34E5B" w:rsidRPr="00B77437">
        <w:t xml:space="preserve">, composition héraldique en l’honneur de </w:t>
      </w:r>
      <w:proofErr w:type="spellStart"/>
      <w:r w:rsidR="00B34E5B" w:rsidRPr="00B77437">
        <w:t>Giovan</w:t>
      </w:r>
      <w:proofErr w:type="spellEnd"/>
      <w:r w:rsidR="00B34E5B" w:rsidRPr="00B77437">
        <w:t xml:space="preserve"> Battista </w:t>
      </w:r>
      <w:proofErr w:type="spellStart"/>
      <w:r w:rsidR="00B34E5B" w:rsidRPr="00B77437">
        <w:t>Rezzonico</w:t>
      </w:r>
      <w:proofErr w:type="spellEnd"/>
      <w:r w:rsidR="00B34E5B" w:rsidRPr="00B77437">
        <w:t xml:space="preserve">, Santa Maria </w:t>
      </w:r>
      <w:proofErr w:type="spellStart"/>
      <w:r w:rsidR="00B34E5B" w:rsidRPr="00B77437">
        <w:t>del</w:t>
      </w:r>
      <w:proofErr w:type="spellEnd"/>
      <w:r w:rsidR="00B34E5B" w:rsidRPr="00B77437">
        <w:t xml:space="preserve"> </w:t>
      </w:r>
      <w:proofErr w:type="spellStart"/>
      <w:r w:rsidR="00B34E5B" w:rsidRPr="00B77437">
        <w:t>Priorato</w:t>
      </w:r>
      <w:proofErr w:type="spellEnd"/>
      <w:r w:rsidR="00B34E5B" w:rsidRPr="00B77437">
        <w:t>, Rome</w:t>
      </w:r>
      <w:r w:rsidR="00EB52F9" w:rsidRPr="00B77437">
        <w:t>.</w:t>
      </w:r>
      <w:bookmarkEnd w:id="122"/>
      <w:r w:rsidR="00B34E5B" w:rsidRPr="00B77437">
        <w:t xml:space="preserve"> </w:t>
      </w:r>
      <w:r w:rsidR="00763777" w:rsidRPr="00B77437">
        <w:t xml:space="preserve">Photographie </w:t>
      </w:r>
      <w:r w:rsidR="00EB52F9" w:rsidRPr="00B77437">
        <w:t>Yvan</w:t>
      </w:r>
      <w:r w:rsidR="00B34E5B" w:rsidRPr="00B77437">
        <w:t xml:space="preserve"> </w:t>
      </w:r>
      <w:proofErr w:type="spellStart"/>
      <w:r w:rsidR="00B34E5B" w:rsidRPr="00B77437">
        <w:t>Loskoutoff</w:t>
      </w:r>
      <w:proofErr w:type="spellEnd"/>
      <w:r w:rsidR="00B34E5B" w:rsidRPr="00B77437">
        <w:t>.</w:t>
      </w:r>
    </w:p>
    <w:p w14:paraId="0B739A9E" w14:textId="5F21ACFF" w:rsidR="00B34E5B" w:rsidRPr="00B77437" w:rsidRDefault="00BA4735" w:rsidP="00C53F6F">
      <w:pPr>
        <w:rPr>
          <w:rFonts w:asciiTheme="majorHAnsi" w:hAnsiTheme="majorHAnsi" w:cstheme="majorHAnsi"/>
        </w:rPr>
      </w:pPr>
      <w:r w:rsidRPr="00B77437">
        <w:t>Figure</w:t>
      </w:r>
      <w:r w:rsidR="0088494D" w:rsidRPr="00B77437">
        <w:t> </w:t>
      </w:r>
      <w:r w:rsidR="004351E6" w:rsidRPr="00B77437">
        <w:t>11</w:t>
      </w:r>
      <w:r w:rsidR="00532BA1">
        <w:t>4</w:t>
      </w:r>
      <w:r w:rsidR="00651D77" w:rsidRPr="00B77437">
        <w:rPr>
          <w:rFonts w:asciiTheme="majorHAnsi" w:hAnsiTheme="majorHAnsi" w:cstheme="majorHAnsi"/>
        </w:rPr>
        <w:t xml:space="preserve">. </w:t>
      </w:r>
      <w:r w:rsidR="003D29E9" w:rsidRPr="00B77437">
        <w:rPr>
          <w:rFonts w:asciiTheme="majorHAnsi" w:eastAsiaTheme="minorHAnsi" w:hAnsiTheme="majorHAnsi" w:cstheme="majorHAnsi"/>
          <w:color w:val="000000"/>
          <w:lang w:eastAsia="en-US"/>
        </w:rPr>
        <w:t xml:space="preserve">Giacomo Grimaldi, </w:t>
      </w:r>
      <w:r w:rsidR="003D29E9" w:rsidRPr="00B77437">
        <w:rPr>
          <w:rFonts w:asciiTheme="majorHAnsi" w:eastAsiaTheme="minorHAnsi" w:hAnsiTheme="majorHAnsi" w:cstheme="majorHAnsi"/>
          <w:i/>
          <w:iCs/>
          <w:color w:val="000000"/>
          <w:lang w:eastAsia="en-US"/>
        </w:rPr>
        <w:t xml:space="preserve">Instrumenta </w:t>
      </w:r>
      <w:proofErr w:type="spellStart"/>
      <w:r w:rsidR="003D29E9" w:rsidRPr="00B77437">
        <w:rPr>
          <w:rFonts w:asciiTheme="majorHAnsi" w:eastAsiaTheme="minorHAnsi" w:hAnsiTheme="majorHAnsi" w:cstheme="majorHAnsi"/>
          <w:i/>
          <w:iCs/>
          <w:color w:val="000000"/>
          <w:lang w:eastAsia="en-US"/>
        </w:rPr>
        <w:t>translationum</w:t>
      </w:r>
      <w:proofErr w:type="spellEnd"/>
      <w:r w:rsidR="003D29E9" w:rsidRPr="00B77437">
        <w:rPr>
          <w:rFonts w:asciiTheme="majorHAnsi" w:eastAsiaTheme="minorHAnsi" w:hAnsiTheme="majorHAnsi" w:cstheme="majorHAnsi"/>
          <w:color w:val="000000"/>
          <w:lang w:eastAsia="en-US"/>
        </w:rPr>
        <w:t>, Milan, bibliothèque Ambrosienne, ms. F</w:t>
      </w:r>
      <w:r w:rsidR="00CE3530" w:rsidRPr="00B77437">
        <w:rPr>
          <w:rFonts w:asciiTheme="majorHAnsi" w:eastAsiaTheme="minorHAnsi" w:hAnsiTheme="majorHAnsi" w:cstheme="majorHAnsi"/>
          <w:color w:val="000000"/>
          <w:lang w:eastAsia="en-US"/>
        </w:rPr>
        <w:t> </w:t>
      </w:r>
      <w:r w:rsidR="003D29E9" w:rsidRPr="00B77437">
        <w:rPr>
          <w:rFonts w:asciiTheme="majorHAnsi" w:eastAsiaTheme="minorHAnsi" w:hAnsiTheme="majorHAnsi" w:cstheme="majorHAnsi"/>
          <w:color w:val="000000"/>
          <w:lang w:eastAsia="en-US"/>
        </w:rPr>
        <w:t>227 inf., copie de la scène de la bénédiction du cycle de fresques de la loggia du Latran</w:t>
      </w:r>
      <w:r w:rsidR="0081539D" w:rsidRPr="00B77437">
        <w:rPr>
          <w:rFonts w:asciiTheme="majorHAnsi" w:eastAsiaTheme="minorHAnsi" w:hAnsiTheme="majorHAnsi" w:cstheme="majorHAnsi"/>
          <w:color w:val="000000"/>
          <w:lang w:eastAsia="en-US"/>
        </w:rPr>
        <w:t>.</w:t>
      </w:r>
      <w:r w:rsidR="006B261E" w:rsidRPr="00B77437">
        <w:rPr>
          <w:rFonts w:asciiTheme="majorHAnsi" w:eastAsiaTheme="minorHAnsi" w:hAnsiTheme="majorHAnsi" w:cstheme="majorHAnsi"/>
          <w:color w:val="000000"/>
          <w:lang w:eastAsia="en-US"/>
        </w:rPr>
        <w:t xml:space="preserve"> </w:t>
      </w:r>
      <w:r w:rsidR="000A0CAE" w:rsidRPr="00B77437">
        <w:rPr>
          <w:rFonts w:asciiTheme="majorHAnsi" w:eastAsiaTheme="minorHAnsi" w:hAnsiTheme="majorHAnsi" w:cstheme="majorHAnsi"/>
          <w:color w:val="000000"/>
          <w:lang w:eastAsia="en-US"/>
        </w:rPr>
        <w:t>Domaine public</w:t>
      </w:r>
      <w:r w:rsidR="00335AEB" w:rsidRPr="00B77437">
        <w:rPr>
          <w:rFonts w:asciiTheme="majorHAnsi" w:eastAsiaTheme="minorHAnsi" w:hAnsiTheme="majorHAnsi" w:cstheme="majorHAnsi"/>
          <w:color w:val="000000"/>
          <w:lang w:eastAsia="en-US"/>
        </w:rPr>
        <w:t xml:space="preserve">, via </w:t>
      </w:r>
      <w:proofErr w:type="spellStart"/>
      <w:r w:rsidR="00335AEB" w:rsidRPr="00B77437">
        <w:rPr>
          <w:rFonts w:asciiTheme="majorHAnsi" w:eastAsiaTheme="minorHAnsi" w:hAnsiTheme="majorHAnsi" w:cstheme="majorHAnsi"/>
          <w:color w:val="000000"/>
          <w:lang w:eastAsia="en-US"/>
        </w:rPr>
        <w:t>Wikimedia</w:t>
      </w:r>
      <w:proofErr w:type="spellEnd"/>
      <w:r w:rsidR="00335AEB" w:rsidRPr="00B77437">
        <w:rPr>
          <w:rFonts w:asciiTheme="majorHAnsi" w:eastAsiaTheme="minorHAnsi" w:hAnsiTheme="majorHAnsi" w:cstheme="majorHAnsi"/>
          <w:color w:val="000000"/>
          <w:lang w:eastAsia="en-US"/>
        </w:rPr>
        <w:t xml:space="preserve"> Commons</w:t>
      </w:r>
      <w:r w:rsidR="000A0CAE" w:rsidRPr="00B77437">
        <w:rPr>
          <w:rFonts w:asciiTheme="majorHAnsi" w:eastAsiaTheme="minorHAnsi" w:hAnsiTheme="majorHAnsi" w:cstheme="majorHAnsi"/>
          <w:color w:val="000000"/>
          <w:lang w:eastAsia="en-US"/>
        </w:rPr>
        <w:t>.</w:t>
      </w:r>
    </w:p>
    <w:p w14:paraId="6CFF5412" w14:textId="7588B2AF" w:rsidR="00B34E5B" w:rsidRPr="00B77437" w:rsidRDefault="00BA4735" w:rsidP="00C53F6F">
      <w:r w:rsidRPr="00B77437">
        <w:t>Figure</w:t>
      </w:r>
      <w:r w:rsidR="0088494D" w:rsidRPr="00B77437">
        <w:t> </w:t>
      </w:r>
      <w:r w:rsidR="004351E6" w:rsidRPr="00B77437">
        <w:t>11</w:t>
      </w:r>
      <w:r w:rsidR="00532BA1">
        <w:t>5</w:t>
      </w:r>
      <w:r w:rsidR="00651D77" w:rsidRPr="00B77437">
        <w:t xml:space="preserve">. </w:t>
      </w:r>
      <w:bookmarkStart w:id="123" w:name="_Hlk182492724"/>
      <w:r w:rsidR="00B34E5B" w:rsidRPr="00B77437">
        <w:t xml:space="preserve">La prééminence des insignes pontificaux sur le </w:t>
      </w:r>
      <w:proofErr w:type="spellStart"/>
      <w:r w:rsidR="00B34E5B" w:rsidRPr="00B77437">
        <w:t>Palazzo</w:t>
      </w:r>
      <w:proofErr w:type="spellEnd"/>
      <w:r w:rsidR="00B34E5B" w:rsidRPr="00B77437">
        <w:t xml:space="preserve"> </w:t>
      </w:r>
      <w:proofErr w:type="spellStart"/>
      <w:r w:rsidR="00B34E5B" w:rsidRPr="00B77437">
        <w:t>Vechio</w:t>
      </w:r>
      <w:proofErr w:type="spellEnd"/>
      <w:r w:rsidR="00B34E5B" w:rsidRPr="00B77437">
        <w:t>.</w:t>
      </w:r>
      <w:bookmarkEnd w:id="123"/>
      <w:r w:rsidR="003D29E9" w:rsidRPr="00B77437">
        <w:t xml:space="preserve"> Photographie Matteo Ferrari.</w:t>
      </w:r>
    </w:p>
    <w:p w14:paraId="1A492AFB" w14:textId="4C4BC730" w:rsidR="00B34E5B" w:rsidRPr="00B77437" w:rsidRDefault="00BA4735" w:rsidP="00C53F6F">
      <w:r w:rsidRPr="00B77437">
        <w:t>Figure</w:t>
      </w:r>
      <w:r w:rsidR="0088494D" w:rsidRPr="00B77437">
        <w:t> </w:t>
      </w:r>
      <w:r w:rsidR="004351E6" w:rsidRPr="00B77437">
        <w:t>1</w:t>
      </w:r>
      <w:r w:rsidR="00326270" w:rsidRPr="00B77437">
        <w:t>1</w:t>
      </w:r>
      <w:r w:rsidR="00532BA1">
        <w:t>6</w:t>
      </w:r>
      <w:r w:rsidR="00651D77" w:rsidRPr="00B77437">
        <w:t xml:space="preserve">. </w:t>
      </w:r>
      <w:bookmarkStart w:id="124" w:name="_Hlk182492746"/>
      <w:r w:rsidR="00B34E5B" w:rsidRPr="00B77437">
        <w:t>Architrave du palais du Peuple de Gubbio.</w:t>
      </w:r>
      <w:bookmarkEnd w:id="124"/>
      <w:r w:rsidR="003D29E9" w:rsidRPr="00B77437">
        <w:t xml:space="preserve"> Photographie </w:t>
      </w:r>
      <w:r w:rsidR="00725577" w:rsidRPr="00B77437">
        <w:t xml:space="preserve">Laurent </w:t>
      </w:r>
      <w:proofErr w:type="spellStart"/>
      <w:r w:rsidR="00725577" w:rsidRPr="00B77437">
        <w:t>Hablot</w:t>
      </w:r>
      <w:proofErr w:type="spellEnd"/>
      <w:r w:rsidR="003D29E9" w:rsidRPr="00B77437">
        <w:t>.</w:t>
      </w:r>
    </w:p>
    <w:p w14:paraId="04029D27" w14:textId="407C7029" w:rsidR="00B34E5B" w:rsidRPr="00B77437" w:rsidRDefault="00BA4735" w:rsidP="00845E51">
      <w:r w:rsidRPr="00B77437">
        <w:t>Figure</w:t>
      </w:r>
      <w:r w:rsidR="0088494D" w:rsidRPr="00B77437">
        <w:t> </w:t>
      </w:r>
      <w:r w:rsidR="004351E6" w:rsidRPr="00B77437">
        <w:t>1</w:t>
      </w:r>
      <w:r w:rsidR="00326270" w:rsidRPr="00B77437">
        <w:t>1</w:t>
      </w:r>
      <w:r w:rsidR="00532BA1">
        <w:t>7</w:t>
      </w:r>
      <w:r w:rsidR="00651D77" w:rsidRPr="00B77437">
        <w:t xml:space="preserve">. </w:t>
      </w:r>
      <w:bookmarkStart w:id="125" w:name="_Hlk182492758"/>
      <w:r w:rsidR="00B34E5B" w:rsidRPr="00B77437">
        <w:t>Relief de pierre de la cité d’Ascoli Piceno.</w:t>
      </w:r>
      <w:bookmarkEnd w:id="125"/>
      <w:r w:rsidR="00845E51" w:rsidRPr="00B77437">
        <w:t xml:space="preserve"> Photographie Andrea Di Benedetto.</w:t>
      </w:r>
    </w:p>
    <w:p w14:paraId="73539CF5" w14:textId="5135EA57" w:rsidR="00B34E5B" w:rsidRPr="00B77437" w:rsidRDefault="00BA4735" w:rsidP="0081539D">
      <w:r w:rsidRPr="00B77437">
        <w:t>Figure</w:t>
      </w:r>
      <w:r w:rsidR="0088494D" w:rsidRPr="00B77437">
        <w:t> </w:t>
      </w:r>
      <w:r w:rsidR="004351E6" w:rsidRPr="00B77437">
        <w:t>1</w:t>
      </w:r>
      <w:r w:rsidR="00C12C5A" w:rsidRPr="00B77437">
        <w:t>1</w:t>
      </w:r>
      <w:r w:rsidR="00532BA1">
        <w:t>8</w:t>
      </w:r>
      <w:r w:rsidR="00651D77" w:rsidRPr="00B77437">
        <w:t>.</w:t>
      </w:r>
      <w:r w:rsidR="0081539D" w:rsidRPr="00B77437">
        <w:t xml:space="preserve"> </w:t>
      </w:r>
      <w:r w:rsidR="0081539D" w:rsidRPr="00B77437">
        <w:rPr>
          <w:lang w:eastAsia="en-US"/>
        </w:rPr>
        <w:t xml:space="preserve">Allégorie héraldique de la ville de Florence, </w:t>
      </w:r>
      <w:bookmarkStart w:id="126" w:name="_Hlk192775590"/>
      <w:r w:rsidR="0081539D" w:rsidRPr="00B77437">
        <w:rPr>
          <w:lang w:eastAsia="en-US"/>
        </w:rPr>
        <w:t>vers 1360-1370</w:t>
      </w:r>
      <w:r w:rsidR="000B24D6" w:rsidRPr="00B77437">
        <w:rPr>
          <w:lang w:eastAsia="en-US"/>
        </w:rPr>
        <w:t xml:space="preserve">, par </w:t>
      </w:r>
      <w:proofErr w:type="spellStart"/>
      <w:r w:rsidR="000B24D6" w:rsidRPr="00B77437">
        <w:rPr>
          <w:lang w:eastAsia="en-US"/>
        </w:rPr>
        <w:t>Chini</w:t>
      </w:r>
      <w:proofErr w:type="spellEnd"/>
      <w:r w:rsidR="000B24D6" w:rsidRPr="00B77437">
        <w:rPr>
          <w:lang w:eastAsia="en-US"/>
        </w:rPr>
        <w:t xml:space="preserve"> Galileo (fin du </w:t>
      </w:r>
      <w:proofErr w:type="spellStart"/>
      <w:r w:rsidR="000B24D6" w:rsidRPr="00B77437">
        <w:rPr>
          <w:smallCaps/>
          <w:lang w:eastAsia="en-US"/>
        </w:rPr>
        <w:t>xix</w:t>
      </w:r>
      <w:r w:rsidR="000B24D6" w:rsidRPr="00B77437">
        <w:rPr>
          <w:vertAlign w:val="superscript"/>
          <w:lang w:eastAsia="en-US"/>
        </w:rPr>
        <w:t>e</w:t>
      </w:r>
      <w:proofErr w:type="spellEnd"/>
      <w:r w:rsidR="000B24D6" w:rsidRPr="00B77437">
        <w:rPr>
          <w:lang w:eastAsia="en-US"/>
        </w:rPr>
        <w:t> siècle)</w:t>
      </w:r>
      <w:bookmarkEnd w:id="126"/>
      <w:r w:rsidR="0081539D" w:rsidRPr="00B77437">
        <w:rPr>
          <w:lang w:eastAsia="en-US"/>
        </w:rPr>
        <w:t xml:space="preserve">. </w:t>
      </w:r>
      <w:bookmarkStart w:id="127" w:name="_Hlk192775571"/>
      <w:r w:rsidR="0081539D" w:rsidRPr="00B77437">
        <w:rPr>
          <w:lang w:eastAsia="en-US"/>
        </w:rPr>
        <w:t xml:space="preserve">Florence, </w:t>
      </w:r>
      <w:proofErr w:type="spellStart"/>
      <w:r w:rsidR="0081539D" w:rsidRPr="00B77437">
        <w:rPr>
          <w:lang w:eastAsia="en-US"/>
        </w:rPr>
        <w:t>Palazzo</w:t>
      </w:r>
      <w:proofErr w:type="spellEnd"/>
      <w:r w:rsidR="0081539D" w:rsidRPr="00B77437">
        <w:rPr>
          <w:lang w:eastAsia="en-US"/>
        </w:rPr>
        <w:t xml:space="preserve"> </w:t>
      </w:r>
      <w:proofErr w:type="spellStart"/>
      <w:r w:rsidR="0081539D" w:rsidRPr="00B77437">
        <w:rPr>
          <w:lang w:eastAsia="en-US"/>
        </w:rPr>
        <w:t>dell’Arte</w:t>
      </w:r>
      <w:proofErr w:type="spellEnd"/>
      <w:r w:rsidR="0081539D" w:rsidRPr="00B77437">
        <w:rPr>
          <w:lang w:eastAsia="en-US"/>
        </w:rPr>
        <w:t xml:space="preserve"> </w:t>
      </w:r>
      <w:proofErr w:type="spellStart"/>
      <w:r w:rsidR="0081539D" w:rsidRPr="00B77437">
        <w:rPr>
          <w:lang w:eastAsia="en-US"/>
        </w:rPr>
        <w:t>della</w:t>
      </w:r>
      <w:proofErr w:type="spellEnd"/>
      <w:r w:rsidR="0081539D" w:rsidRPr="00B77437">
        <w:rPr>
          <w:lang w:eastAsia="en-US"/>
        </w:rPr>
        <w:t xml:space="preserve"> </w:t>
      </w:r>
      <w:proofErr w:type="spellStart"/>
      <w:r w:rsidR="0081539D" w:rsidRPr="00B77437">
        <w:rPr>
          <w:lang w:eastAsia="en-US"/>
        </w:rPr>
        <w:t>Seta</w:t>
      </w:r>
      <w:bookmarkEnd w:id="127"/>
      <w:proofErr w:type="spellEnd"/>
      <w:r w:rsidR="000B24D6" w:rsidRPr="00B77437">
        <w:rPr>
          <w:lang w:eastAsia="en-US"/>
        </w:rPr>
        <w:t xml:space="preserve">, </w:t>
      </w:r>
      <w:r w:rsidR="000B24D6" w:rsidRPr="00B77437">
        <w:rPr>
          <w:rStyle w:val="campo"/>
        </w:rPr>
        <w:t>0900749643</w:t>
      </w:r>
      <w:r w:rsidR="0081539D" w:rsidRPr="00B77437">
        <w:rPr>
          <w:lang w:eastAsia="en-US"/>
        </w:rPr>
        <w:t>.</w:t>
      </w:r>
      <w:r w:rsidR="00CF198D" w:rsidRPr="00B77437">
        <w:rPr>
          <w:lang w:eastAsia="en-US"/>
        </w:rPr>
        <w:t xml:space="preserve"> Licence CC-BY 4.0.</w:t>
      </w:r>
    </w:p>
    <w:p w14:paraId="69B96142" w14:textId="10AFAC5A" w:rsidR="00B34E5B" w:rsidRPr="00B77437" w:rsidRDefault="00BA4735" w:rsidP="00C53F6F">
      <w:r w:rsidRPr="00B77437">
        <w:t>Figure</w:t>
      </w:r>
      <w:r w:rsidR="0088494D" w:rsidRPr="00B77437">
        <w:t> </w:t>
      </w:r>
      <w:r w:rsidR="004351E6" w:rsidRPr="00B77437">
        <w:t>1</w:t>
      </w:r>
      <w:r w:rsidR="00532BA1">
        <w:t>19</w:t>
      </w:r>
      <w:r w:rsidR="00651D77" w:rsidRPr="00B77437">
        <w:t xml:space="preserve">. </w:t>
      </w:r>
      <w:bookmarkStart w:id="128" w:name="_Hlk182492769"/>
      <w:r w:rsidR="00B34E5B" w:rsidRPr="00B77437">
        <w:t>Loggia de Viterbe</w:t>
      </w:r>
      <w:bookmarkEnd w:id="128"/>
      <w:r w:rsidR="00F53A85" w:rsidRPr="00B77437">
        <w:t xml:space="preserve">. Photographie Jean-Pierre </w:t>
      </w:r>
      <w:proofErr w:type="spellStart"/>
      <w:r w:rsidR="00F53A85" w:rsidRPr="00B77437">
        <w:t>Dalbéra</w:t>
      </w:r>
      <w:proofErr w:type="spellEnd"/>
      <w:r w:rsidR="00F53A85" w:rsidRPr="00B77437">
        <w:t>.</w:t>
      </w:r>
    </w:p>
    <w:p w14:paraId="57AF1093" w14:textId="77DD176D" w:rsidR="00B34E5B" w:rsidRPr="00B77437" w:rsidRDefault="00BA4735" w:rsidP="00C53F6F">
      <w:r w:rsidRPr="00B77437">
        <w:t>Figure</w:t>
      </w:r>
      <w:r w:rsidR="0088494D" w:rsidRPr="00B77437">
        <w:t> </w:t>
      </w:r>
      <w:r w:rsidR="004351E6" w:rsidRPr="00B77437">
        <w:t>12</w:t>
      </w:r>
      <w:r w:rsidR="00532BA1">
        <w:t>0</w:t>
      </w:r>
      <w:r w:rsidR="00651D77" w:rsidRPr="00B77437">
        <w:t xml:space="preserve">. </w:t>
      </w:r>
      <w:bookmarkStart w:id="129" w:name="_Hlk182493373"/>
      <w:r w:rsidR="00B34E5B" w:rsidRPr="00B77437">
        <w:t xml:space="preserve">Clé de voûte aux armes de Guy de Castelnau-Calmont, évêque de Périgueux. </w:t>
      </w:r>
      <w:bookmarkEnd w:id="129"/>
      <w:r w:rsidR="0000321F" w:rsidRPr="00B77437">
        <w:t xml:space="preserve">Photographie </w:t>
      </w:r>
      <w:r w:rsidR="00B34E5B" w:rsidRPr="00B77437">
        <w:t>Emmanuel Moureau.</w:t>
      </w:r>
    </w:p>
    <w:p w14:paraId="301B9DAC" w14:textId="6756F606" w:rsidR="0000321F" w:rsidRPr="00B77437" w:rsidRDefault="00BA4735" w:rsidP="0000321F">
      <w:r w:rsidRPr="00B77437">
        <w:t>Figure</w:t>
      </w:r>
      <w:r w:rsidR="0088494D" w:rsidRPr="00B77437">
        <w:t> </w:t>
      </w:r>
      <w:r w:rsidR="004351E6" w:rsidRPr="00B77437">
        <w:t>12</w:t>
      </w:r>
      <w:r w:rsidR="00A455DF">
        <w:t>1</w:t>
      </w:r>
      <w:r w:rsidR="00651D77" w:rsidRPr="00B77437">
        <w:t xml:space="preserve">. </w:t>
      </w:r>
      <w:bookmarkStart w:id="130" w:name="_Hlk182493381"/>
      <w:r w:rsidR="00B34E5B" w:rsidRPr="00B77437">
        <w:t>Jean</w:t>
      </w:r>
      <w:r w:rsidR="00D869AA" w:rsidRPr="00B77437">
        <w:t> </w:t>
      </w:r>
      <w:r w:rsidR="00B34E5B" w:rsidRPr="00B77437">
        <w:t xml:space="preserve">II de Castelnau-Calmont et son saint patron, verrière du chœur, vers 1510-1514. </w:t>
      </w:r>
      <w:bookmarkEnd w:id="130"/>
      <w:r w:rsidR="0000321F" w:rsidRPr="00B77437">
        <w:t>Photographie Emmanuel Moureau.</w:t>
      </w:r>
    </w:p>
    <w:p w14:paraId="2DE6474C" w14:textId="5D8AD3CB" w:rsidR="0000321F" w:rsidRPr="00B77437" w:rsidRDefault="00BA4735" w:rsidP="0000321F">
      <w:r w:rsidRPr="00B77437">
        <w:t>Figure</w:t>
      </w:r>
      <w:r w:rsidR="0088494D" w:rsidRPr="00B77437">
        <w:t> </w:t>
      </w:r>
      <w:r w:rsidR="004351E6" w:rsidRPr="00B77437">
        <w:t>12</w:t>
      </w:r>
      <w:r w:rsidR="00A455DF">
        <w:t>2</w:t>
      </w:r>
      <w:r w:rsidR="00651D77" w:rsidRPr="00B77437">
        <w:t xml:space="preserve">. </w:t>
      </w:r>
      <w:bookmarkStart w:id="131" w:name="_Hlk182493391"/>
      <w:r w:rsidR="00B34E5B" w:rsidRPr="00B77437">
        <w:t>Vue générale des stalles de la collégiale de Prudhomat</w:t>
      </w:r>
      <w:r w:rsidR="00D869AA" w:rsidRPr="00B77437">
        <w:t>.</w:t>
      </w:r>
      <w:r w:rsidR="00B34E5B" w:rsidRPr="00B77437">
        <w:t xml:space="preserve"> </w:t>
      </w:r>
      <w:bookmarkEnd w:id="131"/>
      <w:r w:rsidR="0000321F" w:rsidRPr="00B77437">
        <w:t>Photographie Emmanuel Moureau.</w:t>
      </w:r>
    </w:p>
    <w:p w14:paraId="71ACAB5C" w14:textId="44D431A9" w:rsidR="0000321F" w:rsidRPr="00B77437" w:rsidRDefault="00BA4735" w:rsidP="0000321F">
      <w:r w:rsidRPr="00B77437">
        <w:t>Figure</w:t>
      </w:r>
      <w:r w:rsidR="0088494D" w:rsidRPr="00B77437">
        <w:t> </w:t>
      </w:r>
      <w:r w:rsidR="004351E6" w:rsidRPr="00B77437">
        <w:t>12</w:t>
      </w:r>
      <w:r w:rsidR="00A455DF">
        <w:t>3</w:t>
      </w:r>
      <w:r w:rsidR="00651D77" w:rsidRPr="00B77437">
        <w:t xml:space="preserve">. </w:t>
      </w:r>
      <w:bookmarkStart w:id="132" w:name="_Hlk182493422"/>
      <w:r w:rsidR="00B34E5B" w:rsidRPr="00B77437">
        <w:t>Armoiries du baron de Castelnau-Calmont, stalles du chœur</w:t>
      </w:r>
      <w:r w:rsidR="00D869AA" w:rsidRPr="00B77437">
        <w:t>.</w:t>
      </w:r>
      <w:r w:rsidR="00B34E5B" w:rsidRPr="00B77437">
        <w:t xml:space="preserve"> </w:t>
      </w:r>
      <w:bookmarkEnd w:id="132"/>
      <w:r w:rsidR="0000321F" w:rsidRPr="00B77437">
        <w:t>Photographie Emmanuel Moureau.</w:t>
      </w:r>
    </w:p>
    <w:p w14:paraId="314EEE2A" w14:textId="661E8DCF" w:rsidR="0000321F" w:rsidRPr="00B77437" w:rsidRDefault="00BA4735" w:rsidP="0000321F">
      <w:r w:rsidRPr="00B77437">
        <w:t>Figure</w:t>
      </w:r>
      <w:r w:rsidR="0088494D" w:rsidRPr="00B77437">
        <w:t> </w:t>
      </w:r>
      <w:r w:rsidR="004351E6" w:rsidRPr="00B77437">
        <w:t>12</w:t>
      </w:r>
      <w:r w:rsidR="00A455DF">
        <w:t>4</w:t>
      </w:r>
      <w:r w:rsidR="00651D77" w:rsidRPr="00B77437">
        <w:t xml:space="preserve">. </w:t>
      </w:r>
      <w:bookmarkStart w:id="133" w:name="_Hlk182493428"/>
      <w:r w:rsidR="00B34E5B" w:rsidRPr="00B77437">
        <w:t>Armoiries de Jean II de Castelnau-Calmont et de Marie de Culan, stalles du chœur</w:t>
      </w:r>
      <w:r w:rsidR="00D869AA" w:rsidRPr="00B77437">
        <w:t>.</w:t>
      </w:r>
      <w:r w:rsidR="00B34E5B" w:rsidRPr="00B77437">
        <w:t xml:space="preserve"> </w:t>
      </w:r>
      <w:bookmarkEnd w:id="133"/>
      <w:r w:rsidR="0000321F" w:rsidRPr="00B77437">
        <w:t>Photographie Emmanuel Moureau.</w:t>
      </w:r>
    </w:p>
    <w:p w14:paraId="749F7716" w14:textId="6FF99D97" w:rsidR="0000321F" w:rsidRPr="00B77437" w:rsidRDefault="00BA4735" w:rsidP="0000321F">
      <w:r w:rsidRPr="00B77437">
        <w:t>Figure</w:t>
      </w:r>
      <w:r w:rsidR="0088494D" w:rsidRPr="00B77437">
        <w:t> </w:t>
      </w:r>
      <w:r w:rsidR="004351E6" w:rsidRPr="00B77437">
        <w:t>1</w:t>
      </w:r>
      <w:r w:rsidR="00326270" w:rsidRPr="00B77437">
        <w:t>2</w:t>
      </w:r>
      <w:r w:rsidR="00A455DF">
        <w:t>5</w:t>
      </w:r>
      <w:r w:rsidR="00651D77" w:rsidRPr="00B77437">
        <w:t xml:space="preserve">. </w:t>
      </w:r>
      <w:bookmarkStart w:id="134" w:name="_Hlk182493434"/>
      <w:r w:rsidR="00B34E5B" w:rsidRPr="00B77437">
        <w:t>Détail du dauphin, stalles du chœur</w:t>
      </w:r>
      <w:r w:rsidR="00D869AA" w:rsidRPr="00B77437">
        <w:t>.</w:t>
      </w:r>
      <w:r w:rsidR="00B34E5B" w:rsidRPr="00B77437">
        <w:t xml:space="preserve"> </w:t>
      </w:r>
      <w:bookmarkEnd w:id="134"/>
      <w:r w:rsidR="0000321F" w:rsidRPr="00B77437">
        <w:t>Photographie Emmanuel Moureau.</w:t>
      </w:r>
    </w:p>
    <w:p w14:paraId="118438CC" w14:textId="15F46869" w:rsidR="0000321F" w:rsidRPr="00B77437" w:rsidRDefault="00BA4735" w:rsidP="0000321F">
      <w:r w:rsidRPr="00B77437">
        <w:t>Figure</w:t>
      </w:r>
      <w:r w:rsidR="0088494D" w:rsidRPr="00B77437">
        <w:t> </w:t>
      </w:r>
      <w:r w:rsidR="004351E6" w:rsidRPr="00B77437">
        <w:t>1</w:t>
      </w:r>
      <w:r w:rsidR="00326270" w:rsidRPr="00B77437">
        <w:t>2</w:t>
      </w:r>
      <w:r w:rsidR="00A455DF">
        <w:t>6</w:t>
      </w:r>
      <w:r w:rsidR="00651D77" w:rsidRPr="00B77437">
        <w:t xml:space="preserve">. </w:t>
      </w:r>
      <w:r w:rsidR="00B34E5B" w:rsidRPr="00B77437">
        <w:t>Saint Jules</w:t>
      </w:r>
      <w:r w:rsidR="00D869AA" w:rsidRPr="00B77437">
        <w:t> </w:t>
      </w:r>
      <w:r w:rsidR="00B34E5B" w:rsidRPr="00B77437">
        <w:t>I</w:t>
      </w:r>
      <w:r w:rsidR="00B34E5B" w:rsidRPr="00B77437">
        <w:rPr>
          <w:vertAlign w:val="superscript"/>
        </w:rPr>
        <w:t>er</w:t>
      </w:r>
      <w:r w:rsidR="00B34E5B" w:rsidRPr="00B77437">
        <w:t>, allégorie du pape Jules</w:t>
      </w:r>
      <w:r w:rsidR="00D869AA" w:rsidRPr="00B77437">
        <w:t> </w:t>
      </w:r>
      <w:r w:rsidR="00B34E5B" w:rsidRPr="00B77437">
        <w:t>II, stalles du chœur</w:t>
      </w:r>
      <w:r w:rsidR="00D869AA" w:rsidRPr="00B77437">
        <w:t>.</w:t>
      </w:r>
      <w:r w:rsidR="00B34E5B" w:rsidRPr="00B77437">
        <w:t xml:space="preserve"> </w:t>
      </w:r>
      <w:r w:rsidR="0000321F" w:rsidRPr="00B77437">
        <w:t>Photographie Emmanuel Moureau.</w:t>
      </w:r>
    </w:p>
    <w:p w14:paraId="700B5008" w14:textId="71674E87" w:rsidR="0000321F" w:rsidRPr="00B77437" w:rsidRDefault="00BA4735" w:rsidP="0000321F">
      <w:r w:rsidRPr="00B77437">
        <w:lastRenderedPageBreak/>
        <w:t>Figure</w:t>
      </w:r>
      <w:r w:rsidR="0088494D" w:rsidRPr="00B77437">
        <w:t> </w:t>
      </w:r>
      <w:r w:rsidR="004351E6" w:rsidRPr="00B77437">
        <w:t>1</w:t>
      </w:r>
      <w:r w:rsidR="00C12C5A" w:rsidRPr="00B77437">
        <w:t>2</w:t>
      </w:r>
      <w:r w:rsidR="00A455DF">
        <w:t>7</w:t>
      </w:r>
      <w:r w:rsidR="00651D77" w:rsidRPr="00B77437">
        <w:t xml:space="preserve">. </w:t>
      </w:r>
      <w:bookmarkStart w:id="135" w:name="_Hlk182493467"/>
      <w:r w:rsidR="00B34E5B" w:rsidRPr="00B77437">
        <w:t>Saint Jérôme, allégorie du cardinal François Guillaume de</w:t>
      </w:r>
      <w:r w:rsidR="00D869AA" w:rsidRPr="00B77437">
        <w:t> </w:t>
      </w:r>
      <w:r w:rsidR="00B34E5B" w:rsidRPr="00B77437">
        <w:t>Clermont-Lodève, stalles du chœur</w:t>
      </w:r>
      <w:r w:rsidR="00D869AA" w:rsidRPr="00B77437">
        <w:t>.</w:t>
      </w:r>
      <w:bookmarkEnd w:id="135"/>
      <w:r w:rsidR="00B34E5B" w:rsidRPr="00B77437">
        <w:t xml:space="preserve"> </w:t>
      </w:r>
      <w:r w:rsidR="0000321F" w:rsidRPr="00B77437">
        <w:t>Photographie Emmanuel Moureau.</w:t>
      </w:r>
    </w:p>
    <w:p w14:paraId="324CE8C3" w14:textId="038DBA68" w:rsidR="0000321F" w:rsidRPr="00B77437" w:rsidRDefault="00BA4735" w:rsidP="0000321F">
      <w:r w:rsidRPr="00B77437">
        <w:t>Figure</w:t>
      </w:r>
      <w:r w:rsidR="0088494D" w:rsidRPr="00B77437">
        <w:t> </w:t>
      </w:r>
      <w:r w:rsidR="004351E6" w:rsidRPr="00B77437">
        <w:t>1</w:t>
      </w:r>
      <w:r w:rsidR="00A455DF">
        <w:t>28</w:t>
      </w:r>
      <w:r w:rsidR="00651D77" w:rsidRPr="00B77437">
        <w:t xml:space="preserve">. </w:t>
      </w:r>
      <w:bookmarkStart w:id="136" w:name="_Hlk182493474"/>
      <w:r w:rsidR="00B34E5B" w:rsidRPr="00B77437">
        <w:t>Détail des hermines et des feuilles de chêne sculptées sur une colonnette des stalles du chœur</w:t>
      </w:r>
      <w:r w:rsidR="00D869AA" w:rsidRPr="00B77437">
        <w:t>.</w:t>
      </w:r>
      <w:r w:rsidR="00B34E5B" w:rsidRPr="00B77437">
        <w:t xml:space="preserve"> </w:t>
      </w:r>
      <w:bookmarkEnd w:id="136"/>
      <w:r w:rsidR="0000321F" w:rsidRPr="00B77437">
        <w:t>Photographie Emmanuel Moureau.</w:t>
      </w:r>
    </w:p>
    <w:p w14:paraId="2099EEE1" w14:textId="10EA9DD1" w:rsidR="00B34E5B" w:rsidRPr="00B77437" w:rsidRDefault="00BA4735" w:rsidP="00C53F6F">
      <w:pPr>
        <w:rPr>
          <w:lang w:val="fr-CH"/>
        </w:rPr>
      </w:pPr>
      <w:r w:rsidRPr="00B77437">
        <w:t>Figure</w:t>
      </w:r>
      <w:r w:rsidR="0088494D" w:rsidRPr="00B77437">
        <w:t> </w:t>
      </w:r>
      <w:r w:rsidR="004351E6" w:rsidRPr="00B77437">
        <w:rPr>
          <w:lang w:val="fr-CH"/>
        </w:rPr>
        <w:t>1</w:t>
      </w:r>
      <w:r w:rsidR="00A455DF">
        <w:rPr>
          <w:lang w:val="fr-CH"/>
        </w:rPr>
        <w:t>29</w:t>
      </w:r>
      <w:r w:rsidR="00651D77" w:rsidRPr="00B77437">
        <w:t xml:space="preserve">. </w:t>
      </w:r>
      <w:bookmarkStart w:id="137" w:name="_Hlk182493794"/>
      <w:r w:rsidR="00B34E5B" w:rsidRPr="00B77437">
        <w:rPr>
          <w:lang w:val="fr-CH"/>
        </w:rPr>
        <w:t xml:space="preserve">Bernard Salomon, dans </w:t>
      </w:r>
      <w:bookmarkStart w:id="138" w:name="_Hlk154499941"/>
      <w:r w:rsidR="00B34E5B" w:rsidRPr="00B77437">
        <w:rPr>
          <w:i/>
          <w:lang w:val="fr-CH"/>
        </w:rPr>
        <w:t xml:space="preserve">La </w:t>
      </w:r>
      <w:proofErr w:type="spellStart"/>
      <w:r w:rsidR="00B34E5B" w:rsidRPr="00B77437">
        <w:rPr>
          <w:i/>
          <w:lang w:val="fr-CH"/>
        </w:rPr>
        <w:t>Magnificque</w:t>
      </w:r>
      <w:proofErr w:type="spellEnd"/>
      <w:r w:rsidR="00B34E5B" w:rsidRPr="00B77437">
        <w:rPr>
          <w:i/>
          <w:lang w:val="fr-CH"/>
        </w:rPr>
        <w:t xml:space="preserve"> et </w:t>
      </w:r>
      <w:proofErr w:type="spellStart"/>
      <w:r w:rsidR="00B34E5B" w:rsidRPr="00B77437">
        <w:rPr>
          <w:i/>
          <w:lang w:val="fr-CH"/>
        </w:rPr>
        <w:t>triumphante</w:t>
      </w:r>
      <w:proofErr w:type="spellEnd"/>
      <w:r w:rsidR="00B34E5B" w:rsidRPr="00B77437">
        <w:rPr>
          <w:i/>
          <w:lang w:val="fr-CH"/>
        </w:rPr>
        <w:t xml:space="preserve"> entrée de Carpentras, </w:t>
      </w:r>
      <w:proofErr w:type="spellStart"/>
      <w:r w:rsidR="00B34E5B" w:rsidRPr="00B77437">
        <w:rPr>
          <w:i/>
          <w:lang w:val="fr-CH"/>
        </w:rPr>
        <w:t>faicte</w:t>
      </w:r>
      <w:proofErr w:type="spellEnd"/>
      <w:r w:rsidR="00B34E5B" w:rsidRPr="00B77437">
        <w:rPr>
          <w:i/>
          <w:lang w:val="fr-CH"/>
        </w:rPr>
        <w:t xml:space="preserve"> à </w:t>
      </w:r>
      <w:proofErr w:type="spellStart"/>
      <w:r w:rsidR="00B34E5B" w:rsidRPr="00B77437">
        <w:rPr>
          <w:i/>
          <w:lang w:val="fr-CH"/>
        </w:rPr>
        <w:t>tresillustre</w:t>
      </w:r>
      <w:proofErr w:type="spellEnd"/>
      <w:r w:rsidR="00B34E5B" w:rsidRPr="00B77437">
        <w:rPr>
          <w:i/>
          <w:lang w:val="fr-CH"/>
        </w:rPr>
        <w:t xml:space="preserve"> &amp; </w:t>
      </w:r>
      <w:proofErr w:type="spellStart"/>
      <w:r w:rsidR="00B34E5B" w:rsidRPr="00B77437">
        <w:rPr>
          <w:i/>
          <w:lang w:val="fr-CH"/>
        </w:rPr>
        <w:t>trespuisssant</w:t>
      </w:r>
      <w:proofErr w:type="spellEnd"/>
      <w:r w:rsidR="00B34E5B" w:rsidRPr="00B77437">
        <w:rPr>
          <w:i/>
          <w:lang w:val="fr-CH"/>
        </w:rPr>
        <w:t xml:space="preserve"> prince ALEXANDRE FARNES, Cardinal, </w:t>
      </w:r>
      <w:proofErr w:type="spellStart"/>
      <w:r w:rsidR="00B34E5B" w:rsidRPr="00B77437">
        <w:rPr>
          <w:i/>
          <w:lang w:val="fr-CH"/>
        </w:rPr>
        <w:t>Legat</w:t>
      </w:r>
      <w:proofErr w:type="spellEnd"/>
      <w:r w:rsidR="00B34E5B" w:rsidRPr="00B77437">
        <w:rPr>
          <w:i/>
          <w:lang w:val="fr-CH"/>
        </w:rPr>
        <w:t xml:space="preserve"> d’Avignon, </w:t>
      </w:r>
      <w:proofErr w:type="spellStart"/>
      <w:r w:rsidR="00B34E5B" w:rsidRPr="00B77437">
        <w:rPr>
          <w:i/>
          <w:lang w:val="fr-CH"/>
        </w:rPr>
        <w:t>Vicechancelier</w:t>
      </w:r>
      <w:proofErr w:type="spellEnd"/>
      <w:r w:rsidR="00B34E5B" w:rsidRPr="00B77437">
        <w:rPr>
          <w:i/>
          <w:lang w:val="fr-CH"/>
        </w:rPr>
        <w:t xml:space="preserve"> du S.</w:t>
      </w:r>
      <w:r w:rsidR="006F1768" w:rsidRPr="00B77437">
        <w:rPr>
          <w:i/>
          <w:lang w:val="fr-CH"/>
        </w:rPr>
        <w:t> </w:t>
      </w:r>
      <w:proofErr w:type="spellStart"/>
      <w:r w:rsidR="00B34E5B" w:rsidRPr="00B77437">
        <w:rPr>
          <w:i/>
          <w:lang w:val="fr-CH"/>
        </w:rPr>
        <w:t>siege</w:t>
      </w:r>
      <w:proofErr w:type="spellEnd"/>
      <w:r w:rsidR="00B34E5B" w:rsidRPr="00B77437">
        <w:rPr>
          <w:i/>
          <w:lang w:val="fr-CH"/>
        </w:rPr>
        <w:t xml:space="preserve"> Apostolique</w:t>
      </w:r>
      <w:r w:rsidR="00B34E5B" w:rsidRPr="00B77437">
        <w:rPr>
          <w:lang w:val="fr-CH"/>
        </w:rPr>
        <w:t xml:space="preserve"> par Antoine </w:t>
      </w:r>
      <w:proofErr w:type="spellStart"/>
      <w:r w:rsidR="00B34E5B" w:rsidRPr="00B77437">
        <w:rPr>
          <w:lang w:val="fr-CH"/>
        </w:rPr>
        <w:t>Blégier</w:t>
      </w:r>
      <w:proofErr w:type="spellEnd"/>
      <w:r w:rsidR="00B34E5B" w:rsidRPr="00B77437">
        <w:rPr>
          <w:lang w:val="fr-CH"/>
        </w:rPr>
        <w:t xml:space="preserve">, Avignon, </w:t>
      </w:r>
      <w:r w:rsidR="00B34E5B" w:rsidRPr="00B77437">
        <w:t>Par Macé Bonhomme, aux Changes,</w:t>
      </w:r>
      <w:r w:rsidR="00B34E5B" w:rsidRPr="00B77437">
        <w:rPr>
          <w:lang w:val="fr-CH"/>
        </w:rPr>
        <w:t xml:space="preserve"> 1553</w:t>
      </w:r>
      <w:bookmarkEnd w:id="138"/>
      <w:r w:rsidR="00B34E5B" w:rsidRPr="00B77437">
        <w:rPr>
          <w:lang w:val="fr-CH"/>
        </w:rPr>
        <w:t>, p</w:t>
      </w:r>
      <w:r w:rsidR="00E02F58" w:rsidRPr="00B77437">
        <w:rPr>
          <w:lang w:val="fr-CH"/>
        </w:rPr>
        <w:t>. </w:t>
      </w:r>
      <w:r w:rsidR="00B34E5B" w:rsidRPr="00B77437">
        <w:rPr>
          <w:lang w:val="fr-CH"/>
        </w:rPr>
        <w:t>Da verso</w:t>
      </w:r>
      <w:bookmarkEnd w:id="137"/>
      <w:r w:rsidR="0000321F" w:rsidRPr="00B77437">
        <w:rPr>
          <w:lang w:val="fr-CH"/>
        </w:rPr>
        <w:t xml:space="preserve">. </w:t>
      </w:r>
      <w:bookmarkStart w:id="139" w:name="_Hlk192775770"/>
      <w:r w:rsidR="0000321F" w:rsidRPr="00B77437">
        <w:rPr>
          <w:lang w:val="fr-CH"/>
        </w:rPr>
        <w:t xml:space="preserve">Collection particulière, </w:t>
      </w:r>
      <w:r w:rsidR="00577EB1">
        <w:rPr>
          <w:lang w:val="fr-CH"/>
        </w:rPr>
        <w:t xml:space="preserve">Camille </w:t>
      </w:r>
      <w:proofErr w:type="spellStart"/>
      <w:r w:rsidR="00577EB1">
        <w:rPr>
          <w:lang w:val="fr-CH"/>
        </w:rPr>
        <w:t>Larraz</w:t>
      </w:r>
      <w:bookmarkEnd w:id="139"/>
      <w:proofErr w:type="spellEnd"/>
      <w:r w:rsidR="0000321F" w:rsidRPr="00B77437">
        <w:rPr>
          <w:lang w:val="fr-CH"/>
        </w:rPr>
        <w:t>.</w:t>
      </w:r>
    </w:p>
    <w:p w14:paraId="4C6DE46F" w14:textId="25366D06" w:rsidR="00B34E5B" w:rsidRPr="00B77437" w:rsidRDefault="00BA4735" w:rsidP="00C53F6F">
      <w:pPr>
        <w:rPr>
          <w:lang w:val="fr-CH"/>
        </w:rPr>
      </w:pPr>
      <w:r w:rsidRPr="00B77437">
        <w:t>Figure</w:t>
      </w:r>
      <w:r w:rsidR="0088494D" w:rsidRPr="00B77437">
        <w:t> </w:t>
      </w:r>
      <w:r w:rsidR="004351E6" w:rsidRPr="00B77437">
        <w:rPr>
          <w:lang w:val="fr-CH"/>
        </w:rPr>
        <w:t>13</w:t>
      </w:r>
      <w:r w:rsidR="00A455DF">
        <w:rPr>
          <w:lang w:val="fr-CH"/>
        </w:rPr>
        <w:t>0</w:t>
      </w:r>
      <w:r w:rsidR="00651D77" w:rsidRPr="00B77437">
        <w:t xml:space="preserve">. </w:t>
      </w:r>
      <w:bookmarkStart w:id="140" w:name="_Hlk182493805"/>
      <w:r w:rsidR="00B34E5B" w:rsidRPr="00B77437">
        <w:rPr>
          <w:lang w:val="fr-CH"/>
        </w:rPr>
        <w:t xml:space="preserve">Bernard Salomon, dans </w:t>
      </w:r>
      <w:r w:rsidR="00B34E5B" w:rsidRPr="00B77437">
        <w:rPr>
          <w:i/>
          <w:lang w:val="fr-CH"/>
        </w:rPr>
        <w:t xml:space="preserve">La </w:t>
      </w:r>
      <w:proofErr w:type="spellStart"/>
      <w:r w:rsidR="00B34E5B" w:rsidRPr="00B77437">
        <w:rPr>
          <w:i/>
          <w:lang w:val="fr-CH"/>
        </w:rPr>
        <w:t>Magnificque</w:t>
      </w:r>
      <w:proofErr w:type="spellEnd"/>
      <w:r w:rsidR="00B34E5B" w:rsidRPr="00B77437">
        <w:rPr>
          <w:i/>
          <w:lang w:val="fr-CH"/>
        </w:rPr>
        <w:t xml:space="preserve"> et </w:t>
      </w:r>
      <w:proofErr w:type="spellStart"/>
      <w:r w:rsidR="00B34E5B" w:rsidRPr="00B77437">
        <w:rPr>
          <w:i/>
          <w:lang w:val="fr-CH"/>
        </w:rPr>
        <w:t>triumphante</w:t>
      </w:r>
      <w:proofErr w:type="spellEnd"/>
      <w:r w:rsidR="00B34E5B" w:rsidRPr="00B77437">
        <w:rPr>
          <w:i/>
          <w:lang w:val="fr-CH"/>
        </w:rPr>
        <w:t xml:space="preserve"> entrée de Carpentras… </w:t>
      </w:r>
      <w:r w:rsidR="00B34E5B" w:rsidRPr="00B77437">
        <w:rPr>
          <w:lang w:val="fr-CH"/>
        </w:rPr>
        <w:t xml:space="preserve">par Antoine </w:t>
      </w:r>
      <w:proofErr w:type="spellStart"/>
      <w:r w:rsidR="00B34E5B" w:rsidRPr="00B77437">
        <w:rPr>
          <w:lang w:val="fr-CH"/>
        </w:rPr>
        <w:t>Blégier</w:t>
      </w:r>
      <w:proofErr w:type="spellEnd"/>
      <w:r w:rsidR="00B34E5B" w:rsidRPr="00B77437">
        <w:rPr>
          <w:lang w:val="fr-CH"/>
        </w:rPr>
        <w:t>, Avignon, 1553, p</w:t>
      </w:r>
      <w:r w:rsidR="00E02F58" w:rsidRPr="00B77437">
        <w:rPr>
          <w:lang w:val="fr-CH"/>
        </w:rPr>
        <w:t>. </w:t>
      </w:r>
      <w:r w:rsidR="00B34E5B" w:rsidRPr="00B77437">
        <w:rPr>
          <w:lang w:val="fr-CH"/>
        </w:rPr>
        <w:t>D</w:t>
      </w:r>
      <w:r w:rsidR="0000321F" w:rsidRPr="00B77437">
        <w:rPr>
          <w:lang w:val="fr-CH"/>
        </w:rPr>
        <w:t>.</w:t>
      </w:r>
      <w:r w:rsidR="00521CD8" w:rsidRPr="00B77437">
        <w:rPr>
          <w:lang w:val="fr-CH"/>
        </w:rPr>
        <w:t xml:space="preserve"> </w:t>
      </w:r>
      <w:r w:rsidR="0000321F" w:rsidRPr="00B77437">
        <w:rPr>
          <w:lang w:val="fr-CH"/>
        </w:rPr>
        <w:t>C</w:t>
      </w:r>
      <w:r w:rsidR="00521CD8" w:rsidRPr="00B77437">
        <w:rPr>
          <w:lang w:val="fr-CH"/>
        </w:rPr>
        <w:t>ollection particulière</w:t>
      </w:r>
      <w:bookmarkEnd w:id="140"/>
      <w:r w:rsidR="0000321F" w:rsidRPr="00B77437">
        <w:rPr>
          <w:lang w:val="fr-CH"/>
        </w:rPr>
        <w:t xml:space="preserve">, </w:t>
      </w:r>
      <w:r w:rsidR="00521CD8" w:rsidRPr="00B77437">
        <w:rPr>
          <w:lang w:val="fr-CH"/>
        </w:rPr>
        <w:t xml:space="preserve">Camille </w:t>
      </w:r>
      <w:proofErr w:type="spellStart"/>
      <w:r w:rsidR="00521CD8" w:rsidRPr="00B77437">
        <w:rPr>
          <w:lang w:val="fr-CH"/>
        </w:rPr>
        <w:t>Larraz</w:t>
      </w:r>
      <w:proofErr w:type="spellEnd"/>
      <w:r w:rsidR="00521CD8" w:rsidRPr="00B77437">
        <w:rPr>
          <w:lang w:val="fr-CH"/>
        </w:rPr>
        <w:t>.</w:t>
      </w:r>
    </w:p>
    <w:p w14:paraId="2EE16718" w14:textId="19439E5E" w:rsidR="00B34E5B" w:rsidRPr="00B77437" w:rsidRDefault="00BA4735" w:rsidP="00C53F6F">
      <w:pPr>
        <w:rPr>
          <w:lang w:val="fr-CH"/>
        </w:rPr>
      </w:pPr>
      <w:r w:rsidRPr="00B77437">
        <w:t>Figure</w:t>
      </w:r>
      <w:r w:rsidR="0088494D" w:rsidRPr="00B77437">
        <w:t> </w:t>
      </w:r>
      <w:r w:rsidR="004351E6" w:rsidRPr="00B77437">
        <w:rPr>
          <w:lang w:val="fr-CH"/>
        </w:rPr>
        <w:t>13</w:t>
      </w:r>
      <w:r w:rsidR="00066E90">
        <w:rPr>
          <w:lang w:val="fr-CH"/>
        </w:rPr>
        <w:t>1</w:t>
      </w:r>
      <w:r w:rsidR="00651D77" w:rsidRPr="00B77437">
        <w:t xml:space="preserve">. </w:t>
      </w:r>
      <w:bookmarkStart w:id="141" w:name="_Hlk182493812"/>
      <w:r w:rsidR="00B34E5B" w:rsidRPr="00B77437">
        <w:rPr>
          <w:lang w:val="fr-CH"/>
        </w:rPr>
        <w:t>Avignon, Archives municipales, CC</w:t>
      </w:r>
      <w:r w:rsidR="00E02F58" w:rsidRPr="00B77437">
        <w:rPr>
          <w:lang w:val="fr-CH"/>
        </w:rPr>
        <w:t> </w:t>
      </w:r>
      <w:r w:rsidR="00B34E5B" w:rsidRPr="00B77437">
        <w:rPr>
          <w:lang w:val="fr-CH"/>
        </w:rPr>
        <w:t xml:space="preserve">468, Comptes de Gaspard </w:t>
      </w:r>
      <w:proofErr w:type="spellStart"/>
      <w:r w:rsidR="00B34E5B" w:rsidRPr="00B77437">
        <w:rPr>
          <w:lang w:val="fr-CH"/>
        </w:rPr>
        <w:t>Droin</w:t>
      </w:r>
      <w:proofErr w:type="spellEnd"/>
      <w:r w:rsidR="00B34E5B" w:rsidRPr="00B77437">
        <w:rPr>
          <w:lang w:val="fr-CH"/>
        </w:rPr>
        <w:t>, dépenses extraordinaires, non numéroté</w:t>
      </w:r>
      <w:bookmarkEnd w:id="141"/>
      <w:r w:rsidR="0000321F" w:rsidRPr="00B77437">
        <w:rPr>
          <w:lang w:val="fr-CH"/>
        </w:rPr>
        <w:t xml:space="preserve">. Collection particulière, Camille </w:t>
      </w:r>
      <w:proofErr w:type="spellStart"/>
      <w:r w:rsidR="0000321F" w:rsidRPr="00B77437">
        <w:rPr>
          <w:lang w:val="fr-CH"/>
        </w:rPr>
        <w:t>Larraz</w:t>
      </w:r>
      <w:proofErr w:type="spellEnd"/>
      <w:r w:rsidR="0000321F" w:rsidRPr="00B77437">
        <w:rPr>
          <w:lang w:val="fr-CH"/>
        </w:rPr>
        <w:t>.</w:t>
      </w:r>
    </w:p>
    <w:p w14:paraId="183CC55C" w14:textId="161049A6" w:rsidR="00B34E5B" w:rsidRPr="00B77437" w:rsidRDefault="00BA4735" w:rsidP="00C53F6F">
      <w:pPr>
        <w:rPr>
          <w:lang w:val="fr-CH"/>
        </w:rPr>
      </w:pPr>
      <w:r w:rsidRPr="00B77437">
        <w:t>Figure</w:t>
      </w:r>
      <w:r w:rsidR="0088494D" w:rsidRPr="00B77437">
        <w:t> </w:t>
      </w:r>
      <w:r w:rsidR="004351E6" w:rsidRPr="00B77437">
        <w:rPr>
          <w:lang w:val="fr-CH"/>
        </w:rPr>
        <w:t>13</w:t>
      </w:r>
      <w:r w:rsidR="00066E90">
        <w:rPr>
          <w:lang w:val="fr-CH"/>
        </w:rPr>
        <w:t>2</w:t>
      </w:r>
      <w:r w:rsidR="00651D77" w:rsidRPr="00B77437">
        <w:t xml:space="preserve">. </w:t>
      </w:r>
      <w:bookmarkStart w:id="142" w:name="_Hlk182493823"/>
      <w:r w:rsidR="00B34E5B" w:rsidRPr="00B77437">
        <w:rPr>
          <w:lang w:val="fr-CH"/>
        </w:rPr>
        <w:t xml:space="preserve">Bernard Salomon, dans </w:t>
      </w:r>
      <w:r w:rsidR="00B34E5B" w:rsidRPr="00B77437">
        <w:rPr>
          <w:i/>
          <w:lang w:val="fr-CH"/>
        </w:rPr>
        <w:t xml:space="preserve">La </w:t>
      </w:r>
      <w:proofErr w:type="spellStart"/>
      <w:r w:rsidR="00B34E5B" w:rsidRPr="00B77437">
        <w:rPr>
          <w:i/>
          <w:lang w:val="fr-CH"/>
        </w:rPr>
        <w:t>Magnificque</w:t>
      </w:r>
      <w:proofErr w:type="spellEnd"/>
      <w:r w:rsidR="00B34E5B" w:rsidRPr="00B77437">
        <w:rPr>
          <w:i/>
          <w:lang w:val="fr-CH"/>
        </w:rPr>
        <w:t xml:space="preserve"> et </w:t>
      </w:r>
      <w:proofErr w:type="spellStart"/>
      <w:r w:rsidR="00B34E5B" w:rsidRPr="00B77437">
        <w:rPr>
          <w:i/>
          <w:lang w:val="fr-CH"/>
        </w:rPr>
        <w:t>triumphante</w:t>
      </w:r>
      <w:proofErr w:type="spellEnd"/>
      <w:r w:rsidR="00B34E5B" w:rsidRPr="00B77437">
        <w:rPr>
          <w:i/>
          <w:lang w:val="fr-CH"/>
        </w:rPr>
        <w:t xml:space="preserve"> entrée de Carpentras… </w:t>
      </w:r>
      <w:r w:rsidR="00B34E5B" w:rsidRPr="00B77437">
        <w:rPr>
          <w:lang w:val="fr-CH"/>
        </w:rPr>
        <w:t xml:space="preserve">par Antoine </w:t>
      </w:r>
      <w:proofErr w:type="spellStart"/>
      <w:r w:rsidR="00B34E5B" w:rsidRPr="00B77437">
        <w:rPr>
          <w:lang w:val="fr-CH"/>
        </w:rPr>
        <w:t>Blégier</w:t>
      </w:r>
      <w:proofErr w:type="spellEnd"/>
      <w:r w:rsidR="00B34E5B" w:rsidRPr="00B77437">
        <w:rPr>
          <w:lang w:val="fr-CH"/>
        </w:rPr>
        <w:t>, Avignon, 1553, p</w:t>
      </w:r>
      <w:r w:rsidR="00E02F58" w:rsidRPr="00B77437">
        <w:rPr>
          <w:lang w:val="fr-CH"/>
        </w:rPr>
        <w:t>. </w:t>
      </w:r>
      <w:r w:rsidR="00B34E5B" w:rsidRPr="00B77437">
        <w:rPr>
          <w:lang w:val="fr-CH"/>
        </w:rPr>
        <w:t>B</w:t>
      </w:r>
      <w:r w:rsidR="00E02F58" w:rsidRPr="00B77437">
        <w:rPr>
          <w:lang w:val="fr-CH"/>
        </w:rPr>
        <w:t> </w:t>
      </w:r>
      <w:r w:rsidR="00B34E5B" w:rsidRPr="00B77437">
        <w:rPr>
          <w:lang w:val="fr-CH"/>
        </w:rPr>
        <w:t>ii</w:t>
      </w:r>
      <w:bookmarkEnd w:id="142"/>
      <w:r w:rsidR="0000321F" w:rsidRPr="00B77437">
        <w:rPr>
          <w:lang w:val="fr-CH"/>
        </w:rPr>
        <w:t>.</w:t>
      </w:r>
      <w:r w:rsidR="00521CD8" w:rsidRPr="00B77437">
        <w:rPr>
          <w:lang w:val="fr-CH"/>
        </w:rPr>
        <w:t xml:space="preserve"> </w:t>
      </w:r>
      <w:r w:rsidR="0000321F" w:rsidRPr="00B77437">
        <w:rPr>
          <w:lang w:val="fr-CH"/>
        </w:rPr>
        <w:t xml:space="preserve">Collection particulière, Camille </w:t>
      </w:r>
      <w:proofErr w:type="spellStart"/>
      <w:r w:rsidR="0000321F" w:rsidRPr="00B77437">
        <w:rPr>
          <w:lang w:val="fr-CH"/>
        </w:rPr>
        <w:t>Larraz</w:t>
      </w:r>
      <w:proofErr w:type="spellEnd"/>
      <w:r w:rsidR="0000321F" w:rsidRPr="00B77437">
        <w:rPr>
          <w:lang w:val="fr-CH"/>
        </w:rPr>
        <w:t>.</w:t>
      </w:r>
    </w:p>
    <w:p w14:paraId="6E6C1264" w14:textId="5A62ED10" w:rsidR="00B34E5B" w:rsidRPr="00B77437" w:rsidRDefault="00BA4735" w:rsidP="00C53F6F">
      <w:pPr>
        <w:rPr>
          <w:lang w:val="fr-CH"/>
        </w:rPr>
      </w:pPr>
      <w:r w:rsidRPr="00B77437">
        <w:t>Figure</w:t>
      </w:r>
      <w:r w:rsidR="0088494D" w:rsidRPr="00B77437">
        <w:t> </w:t>
      </w:r>
      <w:r w:rsidR="004351E6" w:rsidRPr="00B77437">
        <w:rPr>
          <w:lang w:val="fr-CH"/>
        </w:rPr>
        <w:t>13</w:t>
      </w:r>
      <w:r w:rsidR="00066E90">
        <w:rPr>
          <w:lang w:val="fr-CH"/>
        </w:rPr>
        <w:t>3</w:t>
      </w:r>
      <w:r w:rsidR="00651D77" w:rsidRPr="00B77437">
        <w:t xml:space="preserve">. </w:t>
      </w:r>
      <w:bookmarkStart w:id="143" w:name="_Hlk182493839"/>
      <w:r w:rsidR="00B34E5B" w:rsidRPr="00B77437">
        <w:rPr>
          <w:lang w:val="fr-CH"/>
        </w:rPr>
        <w:t xml:space="preserve">Anonyme, </w:t>
      </w:r>
      <w:bookmarkStart w:id="144" w:name="_Hlk154500068"/>
      <w:r w:rsidR="00B34E5B" w:rsidRPr="00B77437">
        <w:rPr>
          <w:rFonts w:eastAsia="Times New Roman"/>
          <w:i/>
        </w:rPr>
        <w:t>Recueil de statuts et de privilèges de la ville d’Avignon</w:t>
      </w:r>
      <w:bookmarkEnd w:id="144"/>
      <w:r w:rsidR="00DE723F" w:rsidRPr="00B77437">
        <w:rPr>
          <w:rFonts w:eastAsia="Times New Roman"/>
        </w:rPr>
        <w:t xml:space="preserve">. </w:t>
      </w:r>
      <w:r w:rsidR="00B34E5B" w:rsidRPr="00B77437">
        <w:rPr>
          <w:rFonts w:eastAsia="Times New Roman"/>
        </w:rPr>
        <w:t>Avignon, Bibliothèque municipale, ms.</w:t>
      </w:r>
      <w:r w:rsidR="00E02F58" w:rsidRPr="00B77437">
        <w:rPr>
          <w:rFonts w:eastAsia="Times New Roman"/>
        </w:rPr>
        <w:t> </w:t>
      </w:r>
      <w:r w:rsidR="00B34E5B" w:rsidRPr="00B77437">
        <w:rPr>
          <w:rFonts w:eastAsia="Times New Roman"/>
        </w:rPr>
        <w:t>2</w:t>
      </w:r>
      <w:bookmarkEnd w:id="143"/>
      <w:r w:rsidR="00B511D5" w:rsidRPr="00B77437">
        <w:rPr>
          <w:rFonts w:eastAsia="Times New Roman"/>
        </w:rPr>
        <w:t>834.</w:t>
      </w:r>
    </w:p>
    <w:p w14:paraId="430A7A78" w14:textId="0621F6AE" w:rsidR="00B34E5B" w:rsidRPr="00B77437" w:rsidRDefault="00BA4735" w:rsidP="00C53F6F">
      <w:pPr>
        <w:rPr>
          <w:lang w:val="fr-CH"/>
        </w:rPr>
      </w:pPr>
      <w:bookmarkStart w:id="145" w:name="_Hlk154500260"/>
      <w:r w:rsidRPr="00B77437">
        <w:t>Figure</w:t>
      </w:r>
      <w:r w:rsidR="0088494D" w:rsidRPr="00B77437">
        <w:t> </w:t>
      </w:r>
      <w:r w:rsidR="004351E6" w:rsidRPr="00B77437">
        <w:rPr>
          <w:lang w:val="fr-CH"/>
        </w:rPr>
        <w:t>13</w:t>
      </w:r>
      <w:r w:rsidR="00066E90">
        <w:rPr>
          <w:lang w:val="fr-CH"/>
        </w:rPr>
        <w:t>4</w:t>
      </w:r>
      <w:r w:rsidR="00651D77" w:rsidRPr="00B77437">
        <w:t xml:space="preserve">. </w:t>
      </w:r>
      <w:bookmarkStart w:id="146" w:name="_Hlk182493853"/>
      <w:r w:rsidR="00B34E5B" w:rsidRPr="00B77437">
        <w:rPr>
          <w:lang w:val="fr-CH"/>
        </w:rPr>
        <w:t xml:space="preserve">Jean Bœuf, </w:t>
      </w:r>
      <w:r w:rsidR="00B34E5B" w:rsidRPr="00B77437">
        <w:rPr>
          <w:i/>
          <w:lang w:val="fr-CH"/>
        </w:rPr>
        <w:t>Frontispice</w:t>
      </w:r>
      <w:r w:rsidR="00B34E5B" w:rsidRPr="00B77437">
        <w:rPr>
          <w:lang w:val="fr-CH"/>
        </w:rPr>
        <w:t>, vers 1598</w:t>
      </w:r>
      <w:bookmarkEnd w:id="145"/>
      <w:r w:rsidR="00B34E5B" w:rsidRPr="00B77437">
        <w:rPr>
          <w:lang w:val="fr-CH"/>
        </w:rPr>
        <w:t xml:space="preserve">. Paris, </w:t>
      </w:r>
      <w:r w:rsidR="00E02F58" w:rsidRPr="00B77437">
        <w:rPr>
          <w:lang w:val="fr-CH"/>
        </w:rPr>
        <w:t>BNF</w:t>
      </w:r>
      <w:r w:rsidR="00B34E5B" w:rsidRPr="00B77437">
        <w:rPr>
          <w:lang w:val="fr-CH"/>
        </w:rPr>
        <w:t xml:space="preserve">, </w:t>
      </w:r>
      <w:bookmarkStart w:id="147" w:name="_Hlk154500197"/>
      <w:r w:rsidR="00B34E5B" w:rsidRPr="00B77437">
        <w:rPr>
          <w:lang w:val="fr-CH"/>
        </w:rPr>
        <w:t>Latin 8971</w:t>
      </w:r>
      <w:bookmarkEnd w:id="147"/>
      <w:r w:rsidR="00B34E5B" w:rsidRPr="00B77437">
        <w:rPr>
          <w:lang w:val="fr-CH"/>
        </w:rPr>
        <w:t>.</w:t>
      </w:r>
      <w:bookmarkEnd w:id="146"/>
    </w:p>
    <w:p w14:paraId="0409160E" w14:textId="285C14EE" w:rsidR="00B34E5B" w:rsidRPr="00B77437" w:rsidRDefault="00326270" w:rsidP="00C53F6F">
      <w:pPr>
        <w:rPr>
          <w:rFonts w:eastAsia="Times New Roman"/>
          <w:iCs/>
          <w:color w:val="000000"/>
        </w:rPr>
      </w:pPr>
      <w:r w:rsidRPr="00B77437">
        <w:t>Figure </w:t>
      </w:r>
      <w:r w:rsidR="004351E6" w:rsidRPr="00B77437">
        <w:rPr>
          <w:lang w:val="fr-CH"/>
        </w:rPr>
        <w:t>1</w:t>
      </w:r>
      <w:r w:rsidRPr="00B77437">
        <w:rPr>
          <w:lang w:val="fr-CH"/>
        </w:rPr>
        <w:t>3</w:t>
      </w:r>
      <w:r w:rsidR="00066E90">
        <w:rPr>
          <w:lang w:val="fr-CH"/>
        </w:rPr>
        <w:t>5</w:t>
      </w:r>
      <w:r w:rsidR="00651D77" w:rsidRPr="00B77437">
        <w:t xml:space="preserve">. </w:t>
      </w:r>
      <w:bookmarkStart w:id="148" w:name="_Hlk182493861"/>
      <w:r w:rsidR="00B34E5B" w:rsidRPr="00B77437">
        <w:rPr>
          <w:lang w:val="fr-CH"/>
        </w:rPr>
        <w:t xml:space="preserve">Anonyme, page de titre du </w:t>
      </w:r>
      <w:bookmarkStart w:id="149" w:name="_Hlk154499372"/>
      <w:proofErr w:type="spellStart"/>
      <w:r w:rsidR="00B34E5B" w:rsidRPr="00B77437">
        <w:rPr>
          <w:rFonts w:eastAsia="Times New Roman"/>
          <w:i/>
          <w:iCs/>
          <w:color w:val="000000"/>
        </w:rPr>
        <w:t>Bullarium</w:t>
      </w:r>
      <w:proofErr w:type="spellEnd"/>
      <w:r w:rsidR="00B34E5B" w:rsidRPr="00B77437">
        <w:rPr>
          <w:rFonts w:eastAsia="Times New Roman"/>
          <w:i/>
          <w:iCs/>
          <w:color w:val="000000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</w:rPr>
        <w:t>civitatis</w:t>
      </w:r>
      <w:proofErr w:type="spellEnd"/>
      <w:r w:rsidR="00B34E5B" w:rsidRPr="00B77437">
        <w:rPr>
          <w:rFonts w:eastAsia="Times New Roman"/>
          <w:i/>
          <w:iCs/>
          <w:color w:val="000000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</w:rPr>
        <w:t>Avenionensis</w:t>
      </w:r>
      <w:proofErr w:type="spellEnd"/>
      <w:r w:rsidR="00B34E5B" w:rsidRPr="00B77437">
        <w:rPr>
          <w:rFonts w:eastAsia="Times New Roman"/>
          <w:color w:val="000000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</w:rPr>
        <w:t>seu</w:t>
      </w:r>
      <w:proofErr w:type="spellEnd"/>
      <w:r w:rsidR="00B34E5B" w:rsidRPr="00B77437">
        <w:rPr>
          <w:rFonts w:eastAsia="Times New Roman"/>
          <w:i/>
          <w:iCs/>
          <w:color w:val="000000"/>
        </w:rPr>
        <w:t xml:space="preserve"> </w:t>
      </w:r>
      <w:proofErr w:type="spellStart"/>
      <w:r w:rsidR="00B34E5B" w:rsidRPr="00B77437">
        <w:rPr>
          <w:rFonts w:eastAsia="Times New Roman"/>
          <w:i/>
          <w:iCs/>
          <w:color w:val="000000"/>
        </w:rPr>
        <w:t>Bullae</w:t>
      </w:r>
      <w:bookmarkEnd w:id="149"/>
      <w:proofErr w:type="spellEnd"/>
      <w:r w:rsidR="00B34E5B" w:rsidRPr="00B77437">
        <w:rPr>
          <w:rFonts w:eastAsia="Times New Roman"/>
          <w:iCs/>
          <w:color w:val="000000"/>
        </w:rPr>
        <w:t xml:space="preserve">, Lyon, </w:t>
      </w:r>
      <w:r w:rsidR="00CC272F" w:rsidRPr="00B77437">
        <w:t xml:space="preserve">Joannis Amati Candy, </w:t>
      </w:r>
      <w:r w:rsidR="00B34E5B" w:rsidRPr="00B77437">
        <w:rPr>
          <w:rFonts w:eastAsia="Times New Roman"/>
          <w:iCs/>
          <w:color w:val="000000"/>
        </w:rPr>
        <w:t>1657.</w:t>
      </w:r>
      <w:r w:rsidR="00CC272F" w:rsidRPr="00B77437">
        <w:rPr>
          <w:rFonts w:eastAsia="Times New Roman"/>
          <w:iCs/>
          <w:color w:val="000000"/>
        </w:rPr>
        <w:t xml:space="preserve"> Paris, </w:t>
      </w:r>
      <w:r w:rsidR="00CC272F" w:rsidRPr="00B77437">
        <w:t>BNF, département Philosophie, histoire, sciences de l’homme, FOL-LK7-647.</w:t>
      </w:r>
      <w:bookmarkEnd w:id="148"/>
    </w:p>
    <w:p w14:paraId="487E09CD" w14:textId="4160DD32" w:rsidR="00B34E5B" w:rsidRPr="00B77437" w:rsidRDefault="00326270" w:rsidP="00C53F6F">
      <w:r w:rsidRPr="00B77437">
        <w:t>Figure </w:t>
      </w:r>
      <w:r w:rsidR="004351E6" w:rsidRPr="00B77437">
        <w:t>1</w:t>
      </w:r>
      <w:r w:rsidRPr="00B77437">
        <w:t>3</w:t>
      </w:r>
      <w:r w:rsidR="00066E90">
        <w:t>6</w:t>
      </w:r>
      <w:r w:rsidR="00651D77" w:rsidRPr="00B77437">
        <w:t xml:space="preserve">. </w:t>
      </w:r>
      <w:bookmarkStart w:id="150" w:name="_Hlk182494079"/>
      <w:r w:rsidR="00B34E5B" w:rsidRPr="00B77437">
        <w:t xml:space="preserve">Portrait du cardinal Benedetto </w:t>
      </w:r>
      <w:proofErr w:type="spellStart"/>
      <w:r w:rsidR="00B34E5B" w:rsidRPr="00B77437">
        <w:t>Giustiniani</w:t>
      </w:r>
      <w:proofErr w:type="spellEnd"/>
      <w:r w:rsidR="00B34E5B" w:rsidRPr="00B77437">
        <w:t xml:space="preserve">. Michel </w:t>
      </w:r>
      <w:proofErr w:type="spellStart"/>
      <w:r w:rsidR="00B34E5B" w:rsidRPr="00B77437">
        <w:t>Natalis</w:t>
      </w:r>
      <w:proofErr w:type="spellEnd"/>
      <w:r w:rsidR="00B34E5B" w:rsidRPr="00B77437">
        <w:t xml:space="preserve">, d’après un dessin de Giovanni </w:t>
      </w:r>
      <w:proofErr w:type="spellStart"/>
      <w:r w:rsidR="00B34E5B" w:rsidRPr="00B77437">
        <w:t>Citosibio</w:t>
      </w:r>
      <w:proofErr w:type="spellEnd"/>
      <w:r w:rsidR="00B34E5B" w:rsidRPr="00B77437">
        <w:t xml:space="preserve"> </w:t>
      </w:r>
      <w:proofErr w:type="spellStart"/>
      <w:r w:rsidR="00B34E5B" w:rsidRPr="00B77437">
        <w:t>Guidi</w:t>
      </w:r>
      <w:proofErr w:type="spellEnd"/>
      <w:r w:rsidR="00B34E5B" w:rsidRPr="00B77437">
        <w:t>, gravure (238</w:t>
      </w:r>
      <w:r w:rsidR="00E02F58" w:rsidRPr="00B77437">
        <w:t> </w:t>
      </w:r>
      <w:r w:rsidR="00B34E5B" w:rsidRPr="00B77437">
        <w:t>mm</w:t>
      </w:r>
      <w:r w:rsidR="00E02F58" w:rsidRPr="00B77437">
        <w:t> </w:t>
      </w:r>
      <w:r w:rsidR="00B34E5B" w:rsidRPr="00B77437">
        <w:t>×</w:t>
      </w:r>
      <w:r w:rsidR="00E02F58" w:rsidRPr="00B77437">
        <w:t> </w:t>
      </w:r>
      <w:r w:rsidR="00B34E5B" w:rsidRPr="00B77437">
        <w:t>170</w:t>
      </w:r>
      <w:r w:rsidR="00E02F58" w:rsidRPr="00B77437">
        <w:t> </w:t>
      </w:r>
      <w:r w:rsidR="00B34E5B" w:rsidRPr="00B77437">
        <w:t xml:space="preserve">mm), Rome, 1636-1647, </w:t>
      </w:r>
      <w:r w:rsidR="00E02F58" w:rsidRPr="00B77437">
        <w:t>dans</w:t>
      </w:r>
      <w:r w:rsidR="00B34E5B" w:rsidRPr="00B77437">
        <w:t xml:space="preserve"> </w:t>
      </w:r>
      <w:proofErr w:type="spellStart"/>
      <w:r w:rsidR="00B34E5B" w:rsidRPr="00B77437">
        <w:rPr>
          <w:i/>
          <w:iCs/>
        </w:rPr>
        <w:t>Galleria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Giustiniana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del</w:t>
      </w:r>
      <w:proofErr w:type="spellEnd"/>
      <w:r w:rsidR="00B34E5B" w:rsidRPr="00B77437">
        <w:rPr>
          <w:i/>
          <w:iCs/>
        </w:rPr>
        <w:t xml:space="preserve"> </w:t>
      </w:r>
      <w:proofErr w:type="spellStart"/>
      <w:r w:rsidR="00B34E5B" w:rsidRPr="00B77437">
        <w:rPr>
          <w:i/>
          <w:iCs/>
        </w:rPr>
        <w:t>Marchese</w:t>
      </w:r>
      <w:proofErr w:type="spellEnd"/>
      <w:r w:rsidR="00B34E5B" w:rsidRPr="00B77437">
        <w:rPr>
          <w:i/>
          <w:iCs/>
        </w:rPr>
        <w:t xml:space="preserve"> Vincenzo </w:t>
      </w:r>
      <w:proofErr w:type="spellStart"/>
      <w:r w:rsidR="00B34E5B" w:rsidRPr="00B77437">
        <w:rPr>
          <w:i/>
          <w:iCs/>
        </w:rPr>
        <w:t>Giustiniani</w:t>
      </w:r>
      <w:proofErr w:type="spellEnd"/>
      <w:r w:rsidR="00B34E5B" w:rsidRPr="00B77437">
        <w:t>, Rome, vol.</w:t>
      </w:r>
      <w:r w:rsidR="00E02F58" w:rsidRPr="00B77437">
        <w:t> </w:t>
      </w:r>
      <w:r w:rsidR="00B34E5B" w:rsidRPr="00B77437">
        <w:t>2.</w:t>
      </w:r>
      <w:bookmarkEnd w:id="150"/>
      <w:r w:rsidR="00016F31" w:rsidRPr="00B77437">
        <w:t xml:space="preserve"> BNF, département Réserve des livres rares, Rés.J.485 © Gallica.bnf.fr/BNF.</w:t>
      </w:r>
    </w:p>
    <w:p w14:paraId="264ADB96" w14:textId="3086C2BF" w:rsidR="00B34E5B" w:rsidRPr="00B77437" w:rsidRDefault="00326270" w:rsidP="00C53F6F">
      <w:r w:rsidRPr="00B77437">
        <w:t>Figure </w:t>
      </w:r>
      <w:r w:rsidR="004351E6" w:rsidRPr="00B77437">
        <w:t>1</w:t>
      </w:r>
      <w:r w:rsidR="00C12C5A" w:rsidRPr="00B77437">
        <w:t>3</w:t>
      </w:r>
      <w:r w:rsidR="00066E90">
        <w:t>7</w:t>
      </w:r>
      <w:r w:rsidR="00651D77" w:rsidRPr="00B77437">
        <w:t xml:space="preserve">. </w:t>
      </w:r>
      <w:bookmarkStart w:id="151" w:name="_Hlk182494384"/>
      <w:r w:rsidR="00B34E5B" w:rsidRPr="00B77437">
        <w:t>Rome, église Sainte-Prisca, maître aute</w:t>
      </w:r>
      <w:r w:rsidR="008471F9" w:rsidRPr="00B77437">
        <w:t>l</w:t>
      </w:r>
      <w:r w:rsidR="00B34E5B" w:rsidRPr="00B77437">
        <w:t xml:space="preserve">, Domenico </w:t>
      </w:r>
      <w:proofErr w:type="spellStart"/>
      <w:r w:rsidR="00B34E5B" w:rsidRPr="00B77437">
        <w:t>Cresti</w:t>
      </w:r>
      <w:proofErr w:type="spellEnd"/>
      <w:r w:rsidR="00B34E5B" w:rsidRPr="00B77437">
        <w:t>,</w:t>
      </w:r>
      <w:r w:rsidR="00B34E5B" w:rsidRPr="00B77437">
        <w:rPr>
          <w:i/>
          <w:iCs/>
        </w:rPr>
        <w:t xml:space="preserve"> Baptême de sainte Prisca</w:t>
      </w:r>
      <w:r w:rsidR="00B34E5B" w:rsidRPr="00B77437">
        <w:t>.</w:t>
      </w:r>
      <w:bookmarkEnd w:id="151"/>
      <w:r w:rsidR="00022CDD" w:rsidRPr="00B77437">
        <w:t xml:space="preserve"> 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20D6C25D" w14:textId="728CF320" w:rsidR="00B34E5B" w:rsidRPr="00B77437" w:rsidRDefault="00326270" w:rsidP="00C53F6F">
      <w:r w:rsidRPr="00B77437">
        <w:t>Figure </w:t>
      </w:r>
      <w:r w:rsidR="004351E6" w:rsidRPr="00B77437">
        <w:t>1</w:t>
      </w:r>
      <w:r w:rsidR="00A455DF">
        <w:t>3</w:t>
      </w:r>
      <w:r w:rsidR="00066E90">
        <w:t>8</w:t>
      </w:r>
      <w:r w:rsidR="00651D77" w:rsidRPr="00B77437">
        <w:t xml:space="preserve">. </w:t>
      </w:r>
      <w:bookmarkStart w:id="152" w:name="_Hlk182494401"/>
      <w:r w:rsidR="00B34E5B" w:rsidRPr="00B77437">
        <w:t xml:space="preserve">Rome, église Sainte-Prisca, abside,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image de saint Pierre, repeint en saint Augustin au </w:t>
      </w:r>
      <w:proofErr w:type="spellStart"/>
      <w:r w:rsidR="008471F9" w:rsidRPr="00B77437">
        <w:rPr>
          <w:smallCaps/>
        </w:rPr>
        <w:t>xix</w:t>
      </w:r>
      <w:r w:rsidR="00B34E5B" w:rsidRPr="00B77437">
        <w:rPr>
          <w:vertAlign w:val="superscript"/>
        </w:rPr>
        <w:t>e</w:t>
      </w:r>
      <w:proofErr w:type="spellEnd"/>
      <w:r w:rsidR="008471F9" w:rsidRPr="00B77437">
        <w:t> </w:t>
      </w:r>
      <w:r w:rsidR="00B34E5B" w:rsidRPr="00B77437">
        <w:t>siècle.</w:t>
      </w:r>
      <w:bookmarkEnd w:id="152"/>
      <w:r w:rsidR="00022CDD" w:rsidRPr="00B77437">
        <w:t xml:space="preserve"> 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69EB3E74" w14:textId="0A6F8188" w:rsidR="00B34E5B" w:rsidRPr="00B77437" w:rsidRDefault="00326270" w:rsidP="00C53F6F">
      <w:r w:rsidRPr="00B77437">
        <w:t>Figure </w:t>
      </w:r>
      <w:r w:rsidR="004351E6" w:rsidRPr="00B77437">
        <w:t>1</w:t>
      </w:r>
      <w:r w:rsidR="00066E90">
        <w:t>39</w:t>
      </w:r>
      <w:r w:rsidR="00651D77" w:rsidRPr="00B77437">
        <w:t xml:space="preserve">. </w:t>
      </w:r>
      <w:bookmarkStart w:id="153" w:name="_Hlk182494410"/>
      <w:r w:rsidR="00B34E5B" w:rsidRPr="00B77437">
        <w:t xml:space="preserve">Rome, église Sainte-Prisca, abside,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</w:t>
      </w:r>
      <w:r w:rsidR="00B34E5B" w:rsidRPr="00B77437">
        <w:rPr>
          <w:i/>
          <w:iCs/>
        </w:rPr>
        <w:t>Ange portant la férule pontificale</w:t>
      </w:r>
      <w:r w:rsidR="00B34E5B" w:rsidRPr="00B77437">
        <w:t>.</w:t>
      </w:r>
      <w:bookmarkEnd w:id="153"/>
      <w:r w:rsidR="00B34E5B" w:rsidRPr="00B77437">
        <w:t xml:space="preserve"> </w:t>
      </w:r>
      <w:r w:rsidR="00022CDD" w:rsidRPr="00B77437">
        <w:t xml:space="preserve">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00C7CBB9" w14:textId="2538B724" w:rsidR="00B34E5B" w:rsidRPr="00B77437" w:rsidRDefault="00326270" w:rsidP="00C53F6F">
      <w:r w:rsidRPr="00B77437">
        <w:t>Figure </w:t>
      </w:r>
      <w:r w:rsidR="004351E6" w:rsidRPr="00B77437">
        <w:t>14</w:t>
      </w:r>
      <w:r w:rsidR="00066E90">
        <w:t>0</w:t>
      </w:r>
      <w:r w:rsidR="00651D77" w:rsidRPr="00B77437">
        <w:t xml:space="preserve">. </w:t>
      </w:r>
      <w:bookmarkStart w:id="154" w:name="_Hlk182494424"/>
      <w:r w:rsidR="00B34E5B" w:rsidRPr="00B77437">
        <w:t xml:space="preserve">Rome, église Sainte-Prisca, abside,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</w:t>
      </w:r>
      <w:r w:rsidR="00B34E5B" w:rsidRPr="00B77437">
        <w:rPr>
          <w:i/>
          <w:iCs/>
        </w:rPr>
        <w:t>Ange portant les clefs de saint Pierre</w:t>
      </w:r>
      <w:r w:rsidR="00B34E5B" w:rsidRPr="00B77437">
        <w:t>.</w:t>
      </w:r>
      <w:bookmarkEnd w:id="154"/>
      <w:r w:rsidR="00022CDD" w:rsidRPr="00B77437">
        <w:t xml:space="preserve"> 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0BDF3B0C" w14:textId="461A8FE4" w:rsidR="00B34E5B" w:rsidRPr="00B77437" w:rsidRDefault="00326270" w:rsidP="00C53F6F">
      <w:r w:rsidRPr="00B77437">
        <w:lastRenderedPageBreak/>
        <w:t>Figure </w:t>
      </w:r>
      <w:r w:rsidR="004351E6" w:rsidRPr="00B77437">
        <w:t>14</w:t>
      </w:r>
      <w:r w:rsidR="00066E90">
        <w:t>1</w:t>
      </w:r>
      <w:r w:rsidR="00651D77" w:rsidRPr="00B77437">
        <w:t xml:space="preserve">. </w:t>
      </w:r>
      <w:bookmarkStart w:id="155" w:name="_Hlk182494432"/>
      <w:r w:rsidR="00B34E5B" w:rsidRPr="00B77437">
        <w:t xml:space="preserve">Rome, église Sainte-Prisca, fresques de la nef centrale,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</w:t>
      </w:r>
      <w:r w:rsidR="00B34E5B" w:rsidRPr="00B77437">
        <w:rPr>
          <w:i/>
          <w:iCs/>
        </w:rPr>
        <w:t>Saint Benoît de Nursie</w:t>
      </w:r>
      <w:r w:rsidR="00B34E5B" w:rsidRPr="00B77437">
        <w:t>.</w:t>
      </w:r>
      <w:bookmarkEnd w:id="155"/>
      <w:r w:rsidR="00022CDD" w:rsidRPr="00B77437">
        <w:t xml:space="preserve"> 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0DE8EFBD" w14:textId="4C2C3935" w:rsidR="00B34E5B" w:rsidRPr="00B77437" w:rsidRDefault="00326270" w:rsidP="00521CD8">
      <w:r w:rsidRPr="00B77437">
        <w:t>Figure </w:t>
      </w:r>
      <w:r w:rsidR="004351E6" w:rsidRPr="00B77437">
        <w:t>14</w:t>
      </w:r>
      <w:r w:rsidR="00066E90">
        <w:t>2</w:t>
      </w:r>
      <w:r w:rsidR="00651D77" w:rsidRPr="00B77437">
        <w:t xml:space="preserve">. </w:t>
      </w:r>
      <w:bookmarkStart w:id="156" w:name="_Hlk182494442"/>
      <w:r w:rsidR="00B34E5B" w:rsidRPr="00B77437">
        <w:t xml:space="preserve">Rome, église Sainte-Prisca, fresques de la nef centrale,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</w:t>
      </w:r>
      <w:r w:rsidR="00B34E5B" w:rsidRPr="00B77437">
        <w:rPr>
          <w:i/>
          <w:iCs/>
        </w:rPr>
        <w:t xml:space="preserve">Saint Jean </w:t>
      </w:r>
      <w:proofErr w:type="spellStart"/>
      <w:r w:rsidR="00B34E5B" w:rsidRPr="00B77437">
        <w:rPr>
          <w:i/>
          <w:iCs/>
        </w:rPr>
        <w:t>Gualbert</w:t>
      </w:r>
      <w:proofErr w:type="spellEnd"/>
      <w:r w:rsidR="00B34E5B" w:rsidRPr="00B77437">
        <w:t>.</w:t>
      </w:r>
      <w:bookmarkEnd w:id="156"/>
      <w:r w:rsidR="00022CDD" w:rsidRPr="00B77437">
        <w:t xml:space="preserve"> 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3C41E35D" w14:textId="0548967A" w:rsidR="00B34E5B" w:rsidRPr="00B77437" w:rsidRDefault="00326270" w:rsidP="00521CD8">
      <w:pPr>
        <w:rPr>
          <w:rFonts w:cstheme="majorHAnsi"/>
        </w:rPr>
      </w:pPr>
      <w:r w:rsidRPr="00B77437">
        <w:t>Figure </w:t>
      </w:r>
      <w:r w:rsidR="004351E6" w:rsidRPr="00B77437">
        <w:t>14</w:t>
      </w:r>
      <w:r w:rsidR="00066E90">
        <w:t>3</w:t>
      </w:r>
      <w:r w:rsidR="00651D77" w:rsidRPr="00B77437">
        <w:t xml:space="preserve">. </w:t>
      </w:r>
      <w:r w:rsidR="00022CDD" w:rsidRPr="00B77437">
        <w:t xml:space="preserve">Armes de la congrégation de Vallombreuse, miniature, Bibliothèque nationale de Florence, </w:t>
      </w:r>
      <w:proofErr w:type="spellStart"/>
      <w:r w:rsidR="00022CDD" w:rsidRPr="00B77437">
        <w:t>Conventi</w:t>
      </w:r>
      <w:proofErr w:type="spellEnd"/>
      <w:r w:rsidR="00022CDD" w:rsidRPr="00B77437">
        <w:t xml:space="preserve"> </w:t>
      </w:r>
      <w:proofErr w:type="spellStart"/>
      <w:r w:rsidR="00022CDD" w:rsidRPr="00B77437">
        <w:t>soppressi</w:t>
      </w:r>
      <w:proofErr w:type="spellEnd"/>
      <w:r w:rsidR="00022CDD" w:rsidRPr="00B77437">
        <w:t>, C.V.1912, f. 2</w:t>
      </w:r>
      <w:r w:rsidR="005929D6" w:rsidRPr="00B77437">
        <w:t>r</w:t>
      </w:r>
      <w:r w:rsidR="00022CDD" w:rsidRPr="00B77437">
        <w:t xml:space="preserve"> (8 mai 1513).</w:t>
      </w:r>
    </w:p>
    <w:p w14:paraId="46BC43BC" w14:textId="37F9BB4C" w:rsidR="00B34E5B" w:rsidRPr="00B77437" w:rsidRDefault="00326270" w:rsidP="00C53F6F">
      <w:r w:rsidRPr="00B77437">
        <w:t>Figure </w:t>
      </w:r>
      <w:r w:rsidR="004351E6" w:rsidRPr="00B77437">
        <w:t>14</w:t>
      </w:r>
      <w:r w:rsidR="00066E90">
        <w:t>4</w:t>
      </w:r>
      <w:r w:rsidR="00651D77" w:rsidRPr="00B77437">
        <w:t xml:space="preserve">. </w:t>
      </w:r>
      <w:bookmarkStart w:id="157" w:name="_Hlk182494455"/>
      <w:r w:rsidR="00B34E5B" w:rsidRPr="00B77437">
        <w:t xml:space="preserve">Rome, église Sainte-Prisca, fresques de la crypte,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armes de Sixte Quint Peretti et, au-dessous, du cardinal </w:t>
      </w:r>
      <w:proofErr w:type="spellStart"/>
      <w:r w:rsidR="00B34E5B" w:rsidRPr="00B77437">
        <w:t>Giustiniani</w:t>
      </w:r>
      <w:proofErr w:type="spellEnd"/>
      <w:r w:rsidR="00B34E5B" w:rsidRPr="00B77437">
        <w:t xml:space="preserve">. </w:t>
      </w:r>
      <w:bookmarkEnd w:id="157"/>
      <w:r w:rsidR="00022CDD" w:rsidRPr="00B77437">
        <w:t xml:space="preserve">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3F7F5678" w14:textId="60376AD0" w:rsidR="00B34E5B" w:rsidRPr="00B77437" w:rsidRDefault="00326270" w:rsidP="00C53F6F">
      <w:r w:rsidRPr="00B77437">
        <w:t>Figure </w:t>
      </w:r>
      <w:r w:rsidR="004351E6" w:rsidRPr="00B77437">
        <w:t>1</w:t>
      </w:r>
      <w:r w:rsidRPr="00B77437">
        <w:t>4</w:t>
      </w:r>
      <w:r w:rsidR="00066E90">
        <w:t>5</w:t>
      </w:r>
      <w:r w:rsidR="00651D77" w:rsidRPr="00B77437">
        <w:t xml:space="preserve">. </w:t>
      </w:r>
      <w:bookmarkStart w:id="158" w:name="_Hlk182494461"/>
      <w:r w:rsidR="00B34E5B" w:rsidRPr="00B77437">
        <w:t xml:space="preserve">Rome, église Sainte-Prisca, fresques de la crypte,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lion héraldique Peretti couronné par un ange.</w:t>
      </w:r>
      <w:bookmarkEnd w:id="158"/>
      <w:r w:rsidR="00022CDD" w:rsidRPr="00B77437">
        <w:t xml:space="preserve"> 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132504E6" w14:textId="11A7348A" w:rsidR="00B34E5B" w:rsidRPr="00B77437" w:rsidRDefault="00326270" w:rsidP="00C53F6F">
      <w:r w:rsidRPr="00B77437">
        <w:t>Figure </w:t>
      </w:r>
      <w:r w:rsidR="004351E6" w:rsidRPr="00B77437">
        <w:t>1</w:t>
      </w:r>
      <w:r w:rsidRPr="00B77437">
        <w:t>4</w:t>
      </w:r>
      <w:r w:rsidR="00066E90">
        <w:t>6</w:t>
      </w:r>
      <w:r w:rsidR="00651D77" w:rsidRPr="00B77437">
        <w:t xml:space="preserve">. </w:t>
      </w:r>
      <w:bookmarkStart w:id="159" w:name="_Hlk182494469"/>
      <w:r w:rsidR="00B34E5B" w:rsidRPr="00B77437">
        <w:t xml:space="preserve">Rome, église Sainte-Prisca, décor de marbre du maître autel, armes du cardinal </w:t>
      </w:r>
      <w:proofErr w:type="spellStart"/>
      <w:r w:rsidR="00B34E5B" w:rsidRPr="00B77437">
        <w:t>Giustiniani</w:t>
      </w:r>
      <w:proofErr w:type="spellEnd"/>
      <w:r w:rsidR="00B34E5B" w:rsidRPr="00B77437">
        <w:t>.</w:t>
      </w:r>
      <w:bookmarkEnd w:id="159"/>
      <w:r w:rsidR="00022CDD" w:rsidRPr="00B77437">
        <w:t xml:space="preserve"> Photographie Rocco </w:t>
      </w:r>
      <w:proofErr w:type="spellStart"/>
      <w:r w:rsidR="00022CDD" w:rsidRPr="00B77437">
        <w:t>Ronzani</w:t>
      </w:r>
      <w:proofErr w:type="spellEnd"/>
      <w:r w:rsidR="00022CDD" w:rsidRPr="00B77437">
        <w:t>.</w:t>
      </w:r>
    </w:p>
    <w:p w14:paraId="0E39B417" w14:textId="04CC1E0C" w:rsidR="00B34E5B" w:rsidRPr="00B77437" w:rsidRDefault="00326270" w:rsidP="00C53F6F">
      <w:r w:rsidRPr="00B77437">
        <w:t>Figure </w:t>
      </w:r>
      <w:r w:rsidR="004351E6" w:rsidRPr="00B77437">
        <w:t>1</w:t>
      </w:r>
      <w:r w:rsidR="00C12C5A" w:rsidRPr="00B77437">
        <w:t>4</w:t>
      </w:r>
      <w:r w:rsidR="00066E90">
        <w:t>7</w:t>
      </w:r>
      <w:r w:rsidR="00651D77" w:rsidRPr="00B77437">
        <w:t xml:space="preserve">. </w:t>
      </w:r>
      <w:bookmarkStart w:id="160" w:name="_Hlk182494476"/>
      <w:r w:rsidR="00B34E5B" w:rsidRPr="00B77437">
        <w:t xml:space="preserve">Rome, église Sainte-Prisca, inscription commémorative encadrée des armes du cardinal </w:t>
      </w:r>
      <w:proofErr w:type="spellStart"/>
      <w:r w:rsidR="00B34E5B" w:rsidRPr="00B77437">
        <w:t>Giustiniani</w:t>
      </w:r>
      <w:proofErr w:type="spellEnd"/>
      <w:r w:rsidR="00B34E5B" w:rsidRPr="00B77437">
        <w:t xml:space="preserve"> et de leurs meubles (aigle éployée et château).</w:t>
      </w:r>
      <w:r w:rsidR="00CD3AC6" w:rsidRPr="00B77437">
        <w:t xml:space="preserve"> Photographie</w:t>
      </w:r>
      <w:r w:rsidR="00B34E5B" w:rsidRPr="00B77437">
        <w:t xml:space="preserve"> </w:t>
      </w:r>
      <w:bookmarkEnd w:id="160"/>
      <w:r w:rsidR="00CD3AC6" w:rsidRPr="00B77437">
        <w:t xml:space="preserve">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56BE833D" w14:textId="6C504FF5" w:rsidR="00B34E5B" w:rsidRPr="00B77437" w:rsidRDefault="00326270" w:rsidP="00C53F6F">
      <w:r w:rsidRPr="00B77437">
        <w:t>Figure </w:t>
      </w:r>
      <w:r w:rsidR="00B34E5B" w:rsidRPr="00B77437">
        <w:t>1</w:t>
      </w:r>
      <w:r w:rsidR="00A455DF">
        <w:t>4</w:t>
      </w:r>
      <w:r w:rsidR="00066E90">
        <w:t>8</w:t>
      </w:r>
      <w:r w:rsidR="00651D77" w:rsidRPr="00B77437">
        <w:t xml:space="preserve">. </w:t>
      </w:r>
      <w:bookmarkStart w:id="161" w:name="_Hlk182494483"/>
      <w:r w:rsidR="00B34E5B" w:rsidRPr="00B77437">
        <w:t xml:space="preserve">Rome, église Sainte-Prisca, fresques de la crypte, Anastasio </w:t>
      </w:r>
      <w:proofErr w:type="spellStart"/>
      <w:r w:rsidR="00B34E5B" w:rsidRPr="00B77437">
        <w:t>Fontebuoni</w:t>
      </w:r>
      <w:proofErr w:type="spellEnd"/>
      <w:r w:rsidR="00B34E5B" w:rsidRPr="00B77437">
        <w:t xml:space="preserve"> et collaborateurs, armes </w:t>
      </w:r>
      <w:proofErr w:type="spellStart"/>
      <w:r w:rsidR="00B34E5B" w:rsidRPr="00B77437">
        <w:t>Giustiniani</w:t>
      </w:r>
      <w:proofErr w:type="spellEnd"/>
      <w:r w:rsidR="00B34E5B" w:rsidRPr="00B77437">
        <w:t xml:space="preserve"> (l’humidité a fait perdre l’aigle qui avait peut-être été peinte </w:t>
      </w:r>
      <w:proofErr w:type="gramStart"/>
      <w:r w:rsidR="00B34E5B" w:rsidRPr="00B77437">
        <w:rPr>
          <w:i/>
          <w:iCs/>
        </w:rPr>
        <w:t>a</w:t>
      </w:r>
      <w:proofErr w:type="gramEnd"/>
      <w:r w:rsidR="00B34E5B" w:rsidRPr="00B77437">
        <w:rPr>
          <w:i/>
          <w:iCs/>
        </w:rPr>
        <w:t xml:space="preserve"> tempera</w:t>
      </w:r>
      <w:r w:rsidR="00B34E5B" w:rsidRPr="00B77437">
        <w:t>).</w:t>
      </w:r>
      <w:bookmarkEnd w:id="161"/>
      <w:r w:rsidR="00CD3AC6" w:rsidRPr="00B77437">
        <w:t xml:space="preserve"> Photographie</w:t>
      </w:r>
      <w:r w:rsidR="00DE723F" w:rsidRPr="00B77437">
        <w:t xml:space="preserve"> </w:t>
      </w:r>
      <w:r w:rsidR="00CD3AC6" w:rsidRPr="00B77437">
        <w:t xml:space="preserve">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65BD8D6E" w14:textId="7256B90C" w:rsidR="00B34E5B" w:rsidRPr="00B77437" w:rsidRDefault="00326270" w:rsidP="00C53F6F">
      <w:r w:rsidRPr="00B77437">
        <w:t>Figure </w:t>
      </w:r>
      <w:r w:rsidR="00B34E5B" w:rsidRPr="00B77437">
        <w:t>1</w:t>
      </w:r>
      <w:r w:rsidR="00066E90">
        <w:t>49</w:t>
      </w:r>
      <w:r w:rsidR="00651D77" w:rsidRPr="00B77437">
        <w:t xml:space="preserve">. </w:t>
      </w:r>
      <w:bookmarkStart w:id="162" w:name="_Hlk182494490"/>
      <w:r w:rsidR="00B34E5B" w:rsidRPr="00B77437">
        <w:t xml:space="preserve">Rome, église Sainte-Prisca, frise de l’escalier d’accès à la crypte, détail héraldique </w:t>
      </w:r>
      <w:proofErr w:type="spellStart"/>
      <w:r w:rsidR="00B34E5B" w:rsidRPr="00B77437">
        <w:t>Giustiniani</w:t>
      </w:r>
      <w:proofErr w:type="spellEnd"/>
      <w:r w:rsidR="00B34E5B" w:rsidRPr="00B77437">
        <w:t xml:space="preserve"> (château).</w:t>
      </w:r>
      <w:bookmarkEnd w:id="162"/>
      <w:r w:rsidR="00CD3AC6" w:rsidRPr="00B77437">
        <w:t xml:space="preserve"> Photographie 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33E79FBC" w14:textId="7437B156" w:rsidR="00B34E5B" w:rsidRPr="00B77437" w:rsidRDefault="00326270" w:rsidP="00C53F6F">
      <w:r w:rsidRPr="00B77437">
        <w:t>Figure </w:t>
      </w:r>
      <w:r w:rsidR="00B34E5B" w:rsidRPr="00B77437">
        <w:t>1</w:t>
      </w:r>
      <w:r w:rsidR="004351E6" w:rsidRPr="00B77437">
        <w:t>5</w:t>
      </w:r>
      <w:r w:rsidR="00066E90">
        <w:t>0</w:t>
      </w:r>
      <w:r w:rsidR="00651D77" w:rsidRPr="00B77437">
        <w:t xml:space="preserve">. </w:t>
      </w:r>
      <w:bookmarkStart w:id="163" w:name="_Hlk182494496"/>
      <w:r w:rsidR="00B34E5B" w:rsidRPr="00B77437">
        <w:t xml:space="preserve">Rome, église Sainte-Prisca, frise de l’escalier d’accès à la crypte, détail héraldique </w:t>
      </w:r>
      <w:proofErr w:type="spellStart"/>
      <w:r w:rsidR="00B34E5B" w:rsidRPr="00B77437">
        <w:t>Giustiniani</w:t>
      </w:r>
      <w:proofErr w:type="spellEnd"/>
      <w:r w:rsidR="00B34E5B" w:rsidRPr="00B77437">
        <w:t xml:space="preserve"> (aigle).</w:t>
      </w:r>
      <w:bookmarkEnd w:id="163"/>
      <w:r w:rsidR="00CD3AC6" w:rsidRPr="00B77437">
        <w:t xml:space="preserve"> Photographie 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57E7C2EA" w14:textId="371CFD0E" w:rsidR="00B34E5B" w:rsidRPr="00B77437" w:rsidRDefault="00326270" w:rsidP="00C53F6F">
      <w:r w:rsidRPr="00B77437">
        <w:t>Figure </w:t>
      </w:r>
      <w:r w:rsidR="00B34E5B" w:rsidRPr="00B77437">
        <w:t>1</w:t>
      </w:r>
      <w:r w:rsidR="004351E6" w:rsidRPr="00B77437">
        <w:t>5</w:t>
      </w:r>
      <w:r w:rsidR="00066E90">
        <w:t>1</w:t>
      </w:r>
      <w:r w:rsidR="00651D77" w:rsidRPr="00B77437">
        <w:t xml:space="preserve">. </w:t>
      </w:r>
      <w:bookmarkStart w:id="164" w:name="_Hlk182494502"/>
      <w:r w:rsidR="00B34E5B" w:rsidRPr="00B77437">
        <w:t xml:space="preserve">Rome, église Sainte-Prisca, crypte, meuble des armes </w:t>
      </w:r>
      <w:proofErr w:type="spellStart"/>
      <w:r w:rsidR="00B34E5B" w:rsidRPr="00B77437">
        <w:t>Giustiniani</w:t>
      </w:r>
      <w:proofErr w:type="spellEnd"/>
      <w:r w:rsidR="00B34E5B" w:rsidRPr="00B77437">
        <w:t xml:space="preserve"> (aigle) sur le bénitier.</w:t>
      </w:r>
      <w:bookmarkEnd w:id="164"/>
      <w:r w:rsidR="00CD3AC6" w:rsidRPr="00B77437">
        <w:t xml:space="preserve"> Photographie 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712D801E" w14:textId="1826F87C" w:rsidR="00B34E5B" w:rsidRPr="00B77437" w:rsidRDefault="00326270" w:rsidP="00C53F6F">
      <w:r w:rsidRPr="00B77437">
        <w:t>Figure </w:t>
      </w:r>
      <w:r w:rsidR="00B34E5B" w:rsidRPr="00B77437">
        <w:t>1</w:t>
      </w:r>
      <w:r w:rsidR="004351E6" w:rsidRPr="00B77437">
        <w:t>5</w:t>
      </w:r>
      <w:r w:rsidR="00066E90">
        <w:t>2</w:t>
      </w:r>
      <w:r w:rsidR="00651D77" w:rsidRPr="00B77437">
        <w:t xml:space="preserve">. </w:t>
      </w:r>
      <w:bookmarkStart w:id="165" w:name="_Hlk182494509"/>
      <w:r w:rsidR="00B34E5B" w:rsidRPr="00B77437">
        <w:t>Rome, église Sainte-Prisca, crypte, armes de Clément</w:t>
      </w:r>
      <w:r w:rsidR="002D5F76" w:rsidRPr="00B77437">
        <w:t> </w:t>
      </w:r>
      <w:r w:rsidR="00B34E5B" w:rsidRPr="00B77437">
        <w:t>VIII Aldobrandini.</w:t>
      </w:r>
      <w:bookmarkEnd w:id="165"/>
      <w:r w:rsidR="00CD3AC6" w:rsidRPr="00B77437">
        <w:t xml:space="preserve"> Photographie 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7998FB6D" w14:textId="6262525C" w:rsidR="00B34E5B" w:rsidRPr="00B77437" w:rsidRDefault="00326270" w:rsidP="00C53F6F">
      <w:r w:rsidRPr="00B77437">
        <w:t>Figure </w:t>
      </w:r>
      <w:r w:rsidR="00B34E5B" w:rsidRPr="00B77437">
        <w:t>1</w:t>
      </w:r>
      <w:r w:rsidR="004351E6" w:rsidRPr="00B77437">
        <w:t>5</w:t>
      </w:r>
      <w:r w:rsidR="00066E90">
        <w:t>3</w:t>
      </w:r>
      <w:r w:rsidR="00651D77" w:rsidRPr="00B77437">
        <w:t xml:space="preserve">. </w:t>
      </w:r>
      <w:bookmarkStart w:id="166" w:name="_Hlk182494517"/>
      <w:r w:rsidR="00B34E5B" w:rsidRPr="00B77437">
        <w:t xml:space="preserve">Rome, église Sainte-Prisca, abside, inscription surmontée des armes de </w:t>
      </w:r>
      <w:proofErr w:type="spellStart"/>
      <w:r w:rsidR="00B34E5B" w:rsidRPr="00B77437">
        <w:t>Callixte</w:t>
      </w:r>
      <w:proofErr w:type="spellEnd"/>
      <w:r w:rsidR="002D5F76" w:rsidRPr="00B77437">
        <w:t> </w:t>
      </w:r>
      <w:r w:rsidR="00B34E5B" w:rsidRPr="00B77437">
        <w:t>III Borgia.</w:t>
      </w:r>
      <w:bookmarkEnd w:id="166"/>
      <w:r w:rsidR="00CD3AC6" w:rsidRPr="00B77437">
        <w:t xml:space="preserve"> Photographie 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7CF2809A" w14:textId="7052BFBA" w:rsidR="00B34E5B" w:rsidRPr="00B77437" w:rsidRDefault="00326270" w:rsidP="00C53F6F">
      <w:r w:rsidRPr="00B77437">
        <w:t>Figure </w:t>
      </w:r>
      <w:r w:rsidR="00B34E5B" w:rsidRPr="00B77437">
        <w:t>1</w:t>
      </w:r>
      <w:r w:rsidR="004351E6" w:rsidRPr="00B77437">
        <w:t>5</w:t>
      </w:r>
      <w:r w:rsidR="00066E90">
        <w:t>4</w:t>
      </w:r>
      <w:r w:rsidR="00651D77" w:rsidRPr="00B77437">
        <w:t xml:space="preserve">. </w:t>
      </w:r>
      <w:bookmarkStart w:id="167" w:name="_Hlk182494555"/>
      <w:r w:rsidR="00B34E5B" w:rsidRPr="00B77437">
        <w:t xml:space="preserve">Rome, église Sainte-Prisca, presbytère, inscription commémorative avec les armes cardinalices et papales d’Angelo Giuseppe </w:t>
      </w:r>
      <w:proofErr w:type="spellStart"/>
      <w:r w:rsidR="00B34E5B" w:rsidRPr="00B77437">
        <w:t>Roncalli</w:t>
      </w:r>
      <w:proofErr w:type="spellEnd"/>
      <w:r w:rsidR="00B34E5B" w:rsidRPr="00B77437">
        <w:t>, saint Jean</w:t>
      </w:r>
      <w:r w:rsidR="002D5F76" w:rsidRPr="00B77437">
        <w:t> </w:t>
      </w:r>
      <w:r w:rsidR="00B34E5B" w:rsidRPr="00B77437">
        <w:rPr>
          <w:lang w:val="la-Latn"/>
        </w:rPr>
        <w:t>XXIII</w:t>
      </w:r>
      <w:bookmarkEnd w:id="167"/>
      <w:r w:rsidR="00B34E5B" w:rsidRPr="00B77437">
        <w:t>.</w:t>
      </w:r>
      <w:r w:rsidR="00CD3AC6" w:rsidRPr="00B77437">
        <w:t xml:space="preserve"> Photographie 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7E3C8575" w14:textId="51918944" w:rsidR="00B34E5B" w:rsidRPr="00B77437" w:rsidRDefault="00326270" w:rsidP="00C53F6F">
      <w:r w:rsidRPr="00B77437">
        <w:lastRenderedPageBreak/>
        <w:t>Figure </w:t>
      </w:r>
      <w:r w:rsidR="004351E6" w:rsidRPr="00B77437">
        <w:t>1</w:t>
      </w:r>
      <w:r w:rsidRPr="00B77437">
        <w:t>5</w:t>
      </w:r>
      <w:r w:rsidR="00066E90">
        <w:t>5</w:t>
      </w:r>
      <w:r w:rsidR="00651D77" w:rsidRPr="00B77437">
        <w:t xml:space="preserve">. </w:t>
      </w:r>
      <w:bookmarkStart w:id="168" w:name="_Hlk182494569"/>
      <w:r w:rsidR="00B34E5B" w:rsidRPr="00B77437">
        <w:t xml:space="preserve">Rome, église Sainte-Prisca, sacristie, chape portant l’écu prélatice de Camillo Alfonso de Romanis (1885-1950), historien de l’ordre augustin, curé de Sainte-Prisca puis vicaire général de la Cité du Vatican et préfet du </w:t>
      </w:r>
      <w:r w:rsidR="00CD3AC6" w:rsidRPr="00B77437">
        <w:t>sacraire</w:t>
      </w:r>
      <w:r w:rsidR="00B34E5B" w:rsidRPr="00B77437">
        <w:t xml:space="preserve"> apostolique (1937-1950). </w:t>
      </w:r>
      <w:bookmarkEnd w:id="168"/>
      <w:r w:rsidR="00CD3AC6" w:rsidRPr="00B77437">
        <w:t xml:space="preserve">Photographie Rocco </w:t>
      </w:r>
      <w:proofErr w:type="spellStart"/>
      <w:r w:rsidR="00CD3AC6" w:rsidRPr="00B77437">
        <w:t>Ronzani</w:t>
      </w:r>
      <w:proofErr w:type="spellEnd"/>
      <w:r w:rsidR="00CD3AC6" w:rsidRPr="00B77437">
        <w:t>.</w:t>
      </w:r>
    </w:p>
    <w:p w14:paraId="6C47B26F" w14:textId="112107C9" w:rsidR="00B34E5B" w:rsidRPr="00B77437" w:rsidRDefault="00326270" w:rsidP="00C53F6F">
      <w:r w:rsidRPr="00B77437">
        <w:t>Figure </w:t>
      </w:r>
      <w:r w:rsidR="004351E6" w:rsidRPr="00B77437">
        <w:t>1</w:t>
      </w:r>
      <w:r w:rsidRPr="00B77437">
        <w:t>5</w:t>
      </w:r>
      <w:r w:rsidR="00066E90">
        <w:t>6</w:t>
      </w:r>
      <w:r w:rsidR="00651D77" w:rsidRPr="00B77437">
        <w:t xml:space="preserve">. </w:t>
      </w:r>
      <w:r w:rsidR="00B34E5B" w:rsidRPr="00B77437">
        <w:t>Le baldaquin de la basilique Saint-Pierre, photographie.</w:t>
      </w:r>
      <w:r w:rsidR="00933B53" w:rsidRPr="00B77437">
        <w:t xml:space="preserve"> </w:t>
      </w:r>
      <w:proofErr w:type="spellStart"/>
      <w:r w:rsidR="001E7AD2" w:rsidRPr="00B77437">
        <w:t>Jebulon</w:t>
      </w:r>
      <w:proofErr w:type="spellEnd"/>
      <w:r w:rsidR="001E7AD2" w:rsidRPr="00B77437">
        <w:t>, l</w:t>
      </w:r>
      <w:r w:rsidR="00DE723F" w:rsidRPr="00B77437">
        <w:t xml:space="preserve">icence CC0 1.0 Universel, via </w:t>
      </w:r>
      <w:proofErr w:type="spellStart"/>
      <w:r w:rsidR="00DE723F" w:rsidRPr="00B77437">
        <w:t>Wikimedia</w:t>
      </w:r>
      <w:proofErr w:type="spellEnd"/>
      <w:r w:rsidR="00DE723F" w:rsidRPr="00B77437">
        <w:t xml:space="preserve"> Commons.</w:t>
      </w:r>
    </w:p>
    <w:p w14:paraId="1595415D" w14:textId="63AE7A67" w:rsidR="00B34E5B" w:rsidRPr="00B77437" w:rsidRDefault="00326270" w:rsidP="00C53F6F">
      <w:r w:rsidRPr="00B77437">
        <w:t>Figure </w:t>
      </w:r>
      <w:r w:rsidR="004351E6" w:rsidRPr="00B77437">
        <w:t>1</w:t>
      </w:r>
      <w:r w:rsidR="00C12C5A" w:rsidRPr="00B77437">
        <w:t>5</w:t>
      </w:r>
      <w:r w:rsidR="00066E90">
        <w:t>7</w:t>
      </w:r>
      <w:r w:rsidR="00651D77" w:rsidRPr="00B77437">
        <w:t xml:space="preserve">. </w:t>
      </w:r>
      <w:r w:rsidR="00B34E5B" w:rsidRPr="00B77437">
        <w:t xml:space="preserve">La remise des clefs, bas-relief de Ambrogio </w:t>
      </w:r>
      <w:proofErr w:type="spellStart"/>
      <w:r w:rsidR="00B34E5B" w:rsidRPr="00B77437">
        <w:t>Buonvicino</w:t>
      </w:r>
      <w:proofErr w:type="spellEnd"/>
      <w:r w:rsidR="00B34E5B" w:rsidRPr="00B77437">
        <w:t>, 1614-1632, façade de la basilique Saint-Pierre.</w:t>
      </w:r>
      <w:r w:rsidR="00AF5DAA" w:rsidRPr="00B77437">
        <w:t xml:space="preserve"> </w:t>
      </w:r>
      <w:proofErr w:type="spellStart"/>
      <w:r w:rsidR="00AF5DAA" w:rsidRPr="00B77437">
        <w:t>Vincenzo.paglione</w:t>
      </w:r>
      <w:proofErr w:type="spellEnd"/>
      <w:r w:rsidR="00AF5DAA" w:rsidRPr="00B77437">
        <w:t>,</w:t>
      </w:r>
      <w:r w:rsidR="00DE723F" w:rsidRPr="00B77437">
        <w:t xml:space="preserve"> domaine public,</w:t>
      </w:r>
      <w:r w:rsidR="00AF5DAA" w:rsidRPr="00B77437">
        <w:t xml:space="preserve"> via </w:t>
      </w:r>
      <w:proofErr w:type="spellStart"/>
      <w:r w:rsidR="00AF5DAA" w:rsidRPr="00B77437">
        <w:t>Wikimedia</w:t>
      </w:r>
      <w:proofErr w:type="spellEnd"/>
      <w:r w:rsidR="00AF5DAA" w:rsidRPr="00B77437">
        <w:t xml:space="preserve"> Commons.</w:t>
      </w:r>
    </w:p>
    <w:p w14:paraId="19F95C23" w14:textId="4EC8C47F" w:rsidR="00B34E5B" w:rsidRPr="00B77437" w:rsidRDefault="00326270" w:rsidP="00C53F6F">
      <w:r w:rsidRPr="00B77437">
        <w:t>Figure </w:t>
      </w:r>
      <w:r w:rsidR="004351E6" w:rsidRPr="00B77437">
        <w:t>1</w:t>
      </w:r>
      <w:r w:rsidR="00066E90">
        <w:t>58</w:t>
      </w:r>
      <w:r w:rsidR="00651D77" w:rsidRPr="00B77437">
        <w:t xml:space="preserve">. </w:t>
      </w:r>
      <w:r w:rsidR="00B34E5B" w:rsidRPr="00B77437">
        <w:t>Monument funéraire du pape Innocent</w:t>
      </w:r>
      <w:r w:rsidR="00192F07" w:rsidRPr="00B77437">
        <w:t> </w:t>
      </w:r>
      <w:r w:rsidR="00B34E5B" w:rsidRPr="00B77437">
        <w:t xml:space="preserve">VIII </w:t>
      </w:r>
      <w:proofErr w:type="spellStart"/>
      <w:r w:rsidR="00B34E5B" w:rsidRPr="00B77437">
        <w:t>Cibo</w:t>
      </w:r>
      <w:proofErr w:type="spellEnd"/>
      <w:r w:rsidR="00B34E5B" w:rsidRPr="00B77437">
        <w:t>, 1492, Antonio Pollaiolo, basilique Saint-Pierre.</w:t>
      </w:r>
      <w:r w:rsidR="00AF5DAA" w:rsidRPr="00B77437">
        <w:t xml:space="preserve"> </w:t>
      </w:r>
      <w:proofErr w:type="spellStart"/>
      <w:r w:rsidR="00AF5DAA" w:rsidRPr="00B77437">
        <w:t>Torvindus</w:t>
      </w:r>
      <w:proofErr w:type="spellEnd"/>
      <w:r w:rsidR="00AF5DAA" w:rsidRPr="00B77437">
        <w:t xml:space="preserve">, </w:t>
      </w:r>
      <w:r w:rsidR="0029164C" w:rsidRPr="00B77437">
        <w:t xml:space="preserve">licence </w:t>
      </w:r>
      <w:r w:rsidR="00AF5DAA" w:rsidRPr="00B77437">
        <w:t xml:space="preserve">CC BY-SA 3.0, via </w:t>
      </w:r>
      <w:proofErr w:type="spellStart"/>
      <w:r w:rsidR="00AF5DAA" w:rsidRPr="00B77437">
        <w:t>Wikimedia</w:t>
      </w:r>
      <w:proofErr w:type="spellEnd"/>
      <w:r w:rsidR="00AF5DAA" w:rsidRPr="00B77437">
        <w:t xml:space="preserve"> Commons</w:t>
      </w:r>
      <w:r w:rsidR="00685B59" w:rsidRPr="00B77437">
        <w:t>.</w:t>
      </w:r>
    </w:p>
    <w:p w14:paraId="0E506BE8" w14:textId="33B74E97" w:rsidR="00B34E5B" w:rsidRPr="00B77437" w:rsidRDefault="00326270" w:rsidP="00C53F6F">
      <w:r w:rsidRPr="00B77437">
        <w:t>Figure </w:t>
      </w:r>
      <w:r w:rsidR="004351E6" w:rsidRPr="00B77437">
        <w:t>1</w:t>
      </w:r>
      <w:r w:rsidR="00066E90">
        <w:t>59</w:t>
      </w:r>
      <w:r w:rsidR="00651D77" w:rsidRPr="00B77437">
        <w:t xml:space="preserve">. </w:t>
      </w:r>
      <w:r w:rsidR="00B34E5B" w:rsidRPr="00B77437">
        <w:t>Monument funéraire de Mathilde de Canossa, 1644, Le Bernin, basilique Saint-Pierre</w:t>
      </w:r>
      <w:r w:rsidR="008E03A5" w:rsidRPr="00B77437">
        <w:t xml:space="preserve">. © St Peters </w:t>
      </w:r>
      <w:proofErr w:type="spellStart"/>
      <w:r w:rsidR="008E03A5" w:rsidRPr="00B77437">
        <w:t>basilica</w:t>
      </w:r>
      <w:proofErr w:type="spellEnd"/>
      <w:r w:rsidR="008E03A5" w:rsidRPr="00B77437">
        <w:t>.</w:t>
      </w:r>
    </w:p>
    <w:p w14:paraId="785D6056" w14:textId="2F21BDD8" w:rsidR="00B34E5B" w:rsidRPr="00B77437" w:rsidRDefault="00326270" w:rsidP="00C53F6F">
      <w:r w:rsidRPr="00B77437">
        <w:t>Figure </w:t>
      </w:r>
      <w:r w:rsidR="004351E6" w:rsidRPr="00B77437">
        <w:t>1</w:t>
      </w:r>
      <w:r w:rsidR="00066E90">
        <w:t>60</w:t>
      </w:r>
      <w:r w:rsidR="00651D77" w:rsidRPr="00B77437">
        <w:t xml:space="preserve">. </w:t>
      </w:r>
      <w:r w:rsidR="00B34E5B" w:rsidRPr="00B77437">
        <w:t xml:space="preserve">Plan de </w:t>
      </w:r>
      <w:proofErr w:type="spellStart"/>
      <w:r w:rsidR="00B34E5B" w:rsidRPr="00B77437">
        <w:rPr>
          <w:i/>
          <w:iCs/>
        </w:rPr>
        <w:t>Sede</w:t>
      </w:r>
      <w:proofErr w:type="spellEnd"/>
      <w:r w:rsidR="00B34E5B" w:rsidRPr="00B77437">
        <w:rPr>
          <w:i/>
          <w:iCs/>
        </w:rPr>
        <w:t xml:space="preserve"> Vacante</w:t>
      </w:r>
      <w:r w:rsidR="00B34E5B" w:rsidRPr="00B77437">
        <w:t xml:space="preserve"> au décès d’Urbain</w:t>
      </w:r>
      <w:r w:rsidR="002B6818" w:rsidRPr="00B77437">
        <w:t> </w:t>
      </w:r>
      <w:r w:rsidR="00B34E5B" w:rsidRPr="00B77437">
        <w:t>VIII Barberini, 1644</w:t>
      </w:r>
      <w:r w:rsidR="00B93C04" w:rsidRPr="00B77437">
        <w:t>. Issu de Robert Van </w:t>
      </w:r>
      <w:proofErr w:type="spellStart"/>
      <w:r w:rsidR="00B93C04" w:rsidRPr="00B77437">
        <w:t>Audenaerd</w:t>
      </w:r>
      <w:proofErr w:type="spellEnd"/>
      <w:r w:rsidR="00B93C04" w:rsidRPr="00B77437">
        <w:t xml:space="preserve">, </w:t>
      </w:r>
      <w:proofErr w:type="spellStart"/>
      <w:r w:rsidR="00B93C04" w:rsidRPr="00B77437">
        <w:rPr>
          <w:i/>
          <w:iCs/>
        </w:rPr>
        <w:t>Nuova</w:t>
      </w:r>
      <w:proofErr w:type="spellEnd"/>
      <w:r w:rsidR="00B93C04" w:rsidRPr="00B77437">
        <w:rPr>
          <w:i/>
          <w:iCs/>
        </w:rPr>
        <w:t xml:space="preserve"> Et </w:t>
      </w:r>
      <w:proofErr w:type="spellStart"/>
      <w:r w:rsidR="00B93C04" w:rsidRPr="00B77437">
        <w:rPr>
          <w:i/>
          <w:iCs/>
        </w:rPr>
        <w:t>Esatta</w:t>
      </w:r>
      <w:proofErr w:type="spellEnd"/>
      <w:r w:rsidR="00B93C04" w:rsidRPr="00B77437">
        <w:rPr>
          <w:i/>
          <w:iCs/>
        </w:rPr>
        <w:t xml:space="preserve"> </w:t>
      </w:r>
      <w:proofErr w:type="spellStart"/>
      <w:r w:rsidR="00B93C04" w:rsidRPr="00B77437">
        <w:rPr>
          <w:i/>
          <w:iCs/>
        </w:rPr>
        <w:t>Pianta</w:t>
      </w:r>
      <w:proofErr w:type="spellEnd"/>
      <w:r w:rsidR="00B93C04" w:rsidRPr="00B77437">
        <w:rPr>
          <w:i/>
          <w:iCs/>
        </w:rPr>
        <w:t xml:space="preserve"> Del Conclave Con Le </w:t>
      </w:r>
      <w:proofErr w:type="spellStart"/>
      <w:r w:rsidR="00B93C04" w:rsidRPr="00B77437">
        <w:rPr>
          <w:i/>
          <w:iCs/>
        </w:rPr>
        <w:t>Funzioni</w:t>
      </w:r>
      <w:proofErr w:type="spellEnd"/>
      <w:r w:rsidR="00B93C04" w:rsidRPr="00B77437">
        <w:t xml:space="preserve">…, 1647, Domenico De Rossi, Rome. </w:t>
      </w:r>
      <w:proofErr w:type="spellStart"/>
      <w:r w:rsidR="00DF30BE" w:rsidRPr="00B77437">
        <w:t>Fondo</w:t>
      </w:r>
      <w:proofErr w:type="spellEnd"/>
      <w:r w:rsidR="00DF30BE" w:rsidRPr="00B77437">
        <w:t xml:space="preserve"> </w:t>
      </w:r>
      <w:proofErr w:type="spellStart"/>
      <w:r w:rsidR="00DF30BE" w:rsidRPr="00B77437">
        <w:t>Corsini</w:t>
      </w:r>
      <w:proofErr w:type="spellEnd"/>
      <w:r w:rsidR="00DF30BE" w:rsidRPr="00B77437">
        <w:t>, volume 58N19,</w:t>
      </w:r>
      <w:r w:rsidR="00B93C04" w:rsidRPr="00B77437">
        <w:t xml:space="preserve"> S-FC122177</w:t>
      </w:r>
      <w:r w:rsidR="000F28E0" w:rsidRPr="00B77437">
        <w:t xml:space="preserve">. </w:t>
      </w:r>
      <w:bookmarkStart w:id="169" w:name="_Hlk192776174"/>
      <w:r w:rsidR="00C063FF" w:rsidRPr="00B77437">
        <w:t xml:space="preserve">Rome, </w:t>
      </w:r>
      <w:proofErr w:type="spellStart"/>
      <w:r w:rsidR="00C063FF" w:rsidRPr="00B77437">
        <w:t>Istituto</w:t>
      </w:r>
      <w:proofErr w:type="spellEnd"/>
      <w:r w:rsidR="00C063FF" w:rsidRPr="00B77437">
        <w:t xml:space="preserve"> centrale per la </w:t>
      </w:r>
      <w:proofErr w:type="spellStart"/>
      <w:r w:rsidR="00C063FF" w:rsidRPr="00B77437">
        <w:t>grafica</w:t>
      </w:r>
      <w:bookmarkEnd w:id="169"/>
      <w:proofErr w:type="spellEnd"/>
      <w:r w:rsidR="00C063FF" w:rsidRPr="00B77437">
        <w:t xml:space="preserve">, per </w:t>
      </w:r>
      <w:proofErr w:type="spellStart"/>
      <w:r w:rsidR="00C063FF" w:rsidRPr="00B77437">
        <w:t>gentile</w:t>
      </w:r>
      <w:proofErr w:type="spellEnd"/>
      <w:r w:rsidR="00C063FF" w:rsidRPr="00B77437">
        <w:t xml:space="preserve"> </w:t>
      </w:r>
      <w:proofErr w:type="spellStart"/>
      <w:r w:rsidR="00C063FF" w:rsidRPr="00B77437">
        <w:t>concessione</w:t>
      </w:r>
      <w:proofErr w:type="spellEnd"/>
      <w:r w:rsidR="00C063FF" w:rsidRPr="00B77437">
        <w:t xml:space="preserve"> </w:t>
      </w:r>
      <w:proofErr w:type="spellStart"/>
      <w:r w:rsidR="00C063FF" w:rsidRPr="00B77437">
        <w:t>del</w:t>
      </w:r>
      <w:proofErr w:type="spellEnd"/>
      <w:r w:rsidR="00C063FF" w:rsidRPr="00B77437">
        <w:t xml:space="preserve"> </w:t>
      </w:r>
      <w:proofErr w:type="spellStart"/>
      <w:r w:rsidR="00C063FF" w:rsidRPr="00B77437">
        <w:t>Ministero</w:t>
      </w:r>
      <w:proofErr w:type="spellEnd"/>
      <w:r w:rsidR="00C063FF" w:rsidRPr="00B77437">
        <w:t xml:space="preserve"> </w:t>
      </w:r>
      <w:proofErr w:type="spellStart"/>
      <w:r w:rsidR="00C063FF" w:rsidRPr="00B77437">
        <w:t>della</w:t>
      </w:r>
      <w:proofErr w:type="spellEnd"/>
      <w:r w:rsidR="00C063FF" w:rsidRPr="00B77437">
        <w:t xml:space="preserve"> </w:t>
      </w:r>
      <w:proofErr w:type="spellStart"/>
      <w:r w:rsidR="00C063FF" w:rsidRPr="00B77437">
        <w:t>cultura</w:t>
      </w:r>
      <w:proofErr w:type="spellEnd"/>
      <w:r w:rsidR="00C063FF" w:rsidRPr="00B77437">
        <w:t xml:space="preserve">, </w:t>
      </w:r>
      <w:proofErr w:type="spellStart"/>
      <w:r w:rsidR="00C063FF" w:rsidRPr="00B77437">
        <w:t>proprietà</w:t>
      </w:r>
      <w:proofErr w:type="spellEnd"/>
      <w:r w:rsidR="00C063FF" w:rsidRPr="00B77437">
        <w:t xml:space="preserve"> </w:t>
      </w:r>
      <w:proofErr w:type="spellStart"/>
      <w:r w:rsidR="00C063FF" w:rsidRPr="00B77437">
        <w:t>Accademia</w:t>
      </w:r>
      <w:proofErr w:type="spellEnd"/>
      <w:r w:rsidR="00C063FF" w:rsidRPr="00B77437">
        <w:t xml:space="preserve"> </w:t>
      </w:r>
      <w:proofErr w:type="spellStart"/>
      <w:r w:rsidR="00C063FF" w:rsidRPr="00B77437">
        <w:t>Naxionale</w:t>
      </w:r>
      <w:proofErr w:type="spellEnd"/>
      <w:r w:rsidR="00C063FF" w:rsidRPr="00B77437">
        <w:t xml:space="preserve"> dei </w:t>
      </w:r>
      <w:proofErr w:type="spellStart"/>
      <w:r w:rsidR="00C063FF" w:rsidRPr="00B77437">
        <w:t>Lincei</w:t>
      </w:r>
      <w:proofErr w:type="spellEnd"/>
      <w:r w:rsidR="00CF7768" w:rsidRPr="00B77437">
        <w:t xml:space="preserve">. </w:t>
      </w:r>
    </w:p>
    <w:p w14:paraId="3145AFAA" w14:textId="09AF072F" w:rsidR="00B34E5B" w:rsidRPr="00B77437" w:rsidRDefault="00326270" w:rsidP="00C53F6F">
      <w:r w:rsidRPr="00B77437">
        <w:t>Figure </w:t>
      </w:r>
      <w:r w:rsidR="004351E6" w:rsidRPr="00B77437">
        <w:t>1</w:t>
      </w:r>
      <w:r w:rsidR="00066E90">
        <w:t>61</w:t>
      </w:r>
      <w:r w:rsidR="00651D77" w:rsidRPr="00B77437">
        <w:t xml:space="preserve">. </w:t>
      </w:r>
      <w:r w:rsidR="00B34E5B" w:rsidRPr="00B77437">
        <w:t xml:space="preserve">Plan de </w:t>
      </w:r>
      <w:proofErr w:type="spellStart"/>
      <w:r w:rsidR="00B34E5B" w:rsidRPr="00B77437">
        <w:rPr>
          <w:i/>
          <w:iCs/>
        </w:rPr>
        <w:t>Sede</w:t>
      </w:r>
      <w:proofErr w:type="spellEnd"/>
      <w:r w:rsidR="00B34E5B" w:rsidRPr="00B77437">
        <w:rPr>
          <w:i/>
          <w:iCs/>
        </w:rPr>
        <w:t xml:space="preserve"> Vacante</w:t>
      </w:r>
      <w:r w:rsidR="00B34E5B" w:rsidRPr="00B77437">
        <w:t xml:space="preserve"> au décès d’Alexandre VIII </w:t>
      </w:r>
      <w:proofErr w:type="spellStart"/>
      <w:r w:rsidR="00B34E5B" w:rsidRPr="00B77437">
        <w:t>Ottoboni</w:t>
      </w:r>
      <w:proofErr w:type="spellEnd"/>
      <w:r w:rsidR="00B34E5B" w:rsidRPr="00B77437">
        <w:t xml:space="preserve">, avec le blason du cardinal Médicis dédicataire, </w:t>
      </w:r>
      <w:r w:rsidR="00415698" w:rsidRPr="00B77437">
        <w:t xml:space="preserve">anonyme, </w:t>
      </w:r>
      <w:r w:rsidR="00B34E5B" w:rsidRPr="00B77437">
        <w:t>1691, gravure.</w:t>
      </w:r>
      <w:r w:rsidR="009C4DD0" w:rsidRPr="00B77437">
        <w:t xml:space="preserve"> </w:t>
      </w:r>
      <w:r w:rsidR="00415698" w:rsidRPr="00B77437">
        <w:t>Domaine public.</w:t>
      </w:r>
    </w:p>
    <w:p w14:paraId="352C729F" w14:textId="6B86B2FA" w:rsidR="005615FD" w:rsidRPr="00B77437" w:rsidRDefault="00326270" w:rsidP="005615FD">
      <w:pPr>
        <w:rPr>
          <w:lang w:val="en-GB"/>
        </w:rPr>
      </w:pPr>
      <w:r w:rsidRPr="00B77437">
        <w:t>Figure </w:t>
      </w:r>
      <w:r w:rsidR="004351E6" w:rsidRPr="00B77437">
        <w:t>16</w:t>
      </w:r>
      <w:r w:rsidR="00066E90">
        <w:t>2</w:t>
      </w:r>
      <w:r w:rsidR="00651D77" w:rsidRPr="00B77437">
        <w:t xml:space="preserve">. </w:t>
      </w:r>
      <w:r w:rsidR="00B34E5B" w:rsidRPr="00B77437">
        <w:t xml:space="preserve">Cortège du </w:t>
      </w:r>
      <w:proofErr w:type="spellStart"/>
      <w:r w:rsidR="00B34E5B" w:rsidRPr="00B77437">
        <w:rPr>
          <w:i/>
          <w:iCs/>
        </w:rPr>
        <w:t>Possesso</w:t>
      </w:r>
      <w:proofErr w:type="spellEnd"/>
      <w:r w:rsidR="00B34E5B" w:rsidRPr="00B77437">
        <w:t xml:space="preserve"> de Léon</w:t>
      </w:r>
      <w:r w:rsidR="002B6818" w:rsidRPr="00B77437">
        <w:t> </w:t>
      </w:r>
      <w:r w:rsidR="00B34E5B" w:rsidRPr="00B77437">
        <w:t xml:space="preserve">XI Médicis, </w:t>
      </w:r>
      <w:r w:rsidR="005615FD" w:rsidRPr="00B77437">
        <w:t xml:space="preserve">[Rome], Cum </w:t>
      </w:r>
      <w:proofErr w:type="spellStart"/>
      <w:r w:rsidR="005615FD" w:rsidRPr="00B77437">
        <w:t>priuilegio</w:t>
      </w:r>
      <w:proofErr w:type="spellEnd"/>
      <w:r w:rsidR="005615FD" w:rsidRPr="00B77437">
        <w:t xml:space="preserve"> et </w:t>
      </w:r>
      <w:proofErr w:type="spellStart"/>
      <w:r w:rsidR="005615FD" w:rsidRPr="00B77437">
        <w:t>superior</w:t>
      </w:r>
      <w:proofErr w:type="spellEnd"/>
      <w:r w:rsidR="005615FD" w:rsidRPr="00B77437">
        <w:t xml:space="preserve"> </w:t>
      </w:r>
      <w:proofErr w:type="spellStart"/>
      <w:r w:rsidR="005615FD" w:rsidRPr="00B77437">
        <w:t>permissu</w:t>
      </w:r>
      <w:proofErr w:type="spellEnd"/>
      <w:r w:rsidR="005615FD" w:rsidRPr="00B77437">
        <w:t xml:space="preserve"> Io. </w:t>
      </w:r>
      <w:proofErr w:type="spellStart"/>
      <w:r w:rsidR="005615FD" w:rsidRPr="00B77437">
        <w:rPr>
          <w:lang w:val="en-GB"/>
        </w:rPr>
        <w:t>Antonij</w:t>
      </w:r>
      <w:proofErr w:type="spellEnd"/>
      <w:r w:rsidR="005615FD" w:rsidRPr="00B77437">
        <w:rPr>
          <w:lang w:val="en-GB"/>
        </w:rPr>
        <w:t xml:space="preserve"> de </w:t>
      </w:r>
      <w:proofErr w:type="spellStart"/>
      <w:r w:rsidR="005615FD" w:rsidRPr="00B77437">
        <w:rPr>
          <w:lang w:val="en-GB"/>
        </w:rPr>
        <w:t>Paulis</w:t>
      </w:r>
      <w:proofErr w:type="spellEnd"/>
      <w:r w:rsidR="005615FD" w:rsidRPr="00B77437">
        <w:rPr>
          <w:lang w:val="en-GB"/>
        </w:rPr>
        <w:t xml:space="preserve"> for. </w:t>
      </w:r>
      <w:proofErr w:type="spellStart"/>
      <w:r w:rsidR="005615FD" w:rsidRPr="00B77437">
        <w:rPr>
          <w:lang w:val="en-GB"/>
        </w:rPr>
        <w:t>Romae</w:t>
      </w:r>
      <w:proofErr w:type="spellEnd"/>
      <w:r w:rsidR="005615FD" w:rsidRPr="00B77437">
        <w:rPr>
          <w:lang w:val="en-GB"/>
        </w:rPr>
        <w:t>, 1605, gravure. © Getty Research Institute, Los Angeles (2563-899).</w:t>
      </w:r>
    </w:p>
    <w:p w14:paraId="5A59D81E" w14:textId="64CC3B6B" w:rsidR="00B34E5B" w:rsidRPr="00B77437" w:rsidRDefault="00326270" w:rsidP="00C53F6F">
      <w:r w:rsidRPr="00B77437">
        <w:t>Figure </w:t>
      </w:r>
      <w:r w:rsidR="004351E6" w:rsidRPr="00B77437">
        <w:t>16</w:t>
      </w:r>
      <w:r w:rsidR="00066E90">
        <w:t>3</w:t>
      </w:r>
      <w:r w:rsidR="00651D77" w:rsidRPr="00B77437">
        <w:t xml:space="preserve">. </w:t>
      </w:r>
      <w:r w:rsidR="00B34E5B" w:rsidRPr="00B77437">
        <w:t xml:space="preserve">Théâtre de la canonisation des cinq saints, 1622, Matteo </w:t>
      </w:r>
      <w:proofErr w:type="spellStart"/>
      <w:r w:rsidR="00B34E5B" w:rsidRPr="00B77437">
        <w:t>Greuter</w:t>
      </w:r>
      <w:proofErr w:type="spellEnd"/>
      <w:r w:rsidR="00886749" w:rsidRPr="00B77437">
        <w:t xml:space="preserve">, gravure. </w:t>
      </w:r>
      <w:r w:rsidR="001E7AD2" w:rsidRPr="00B77437">
        <w:t xml:space="preserve">Domaine public, </w:t>
      </w:r>
      <w:r w:rsidR="00886749" w:rsidRPr="00B77437">
        <w:t xml:space="preserve">via </w:t>
      </w:r>
      <w:proofErr w:type="spellStart"/>
      <w:r w:rsidR="00886749" w:rsidRPr="00B77437">
        <w:t>Wikimedia</w:t>
      </w:r>
      <w:proofErr w:type="spellEnd"/>
      <w:r w:rsidR="00886749" w:rsidRPr="00B77437">
        <w:t xml:space="preserve"> Commons.</w:t>
      </w:r>
    </w:p>
    <w:p w14:paraId="67A9D895" w14:textId="30D910BF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Pr="00B77437">
        <w:rPr>
          <w:bCs/>
        </w:rPr>
        <w:t>6</w:t>
      </w:r>
      <w:r w:rsidR="00066E90">
        <w:rPr>
          <w:bCs/>
        </w:rPr>
        <w:t>4</w:t>
      </w:r>
      <w:r w:rsidR="00651D77" w:rsidRPr="00B77437">
        <w:t xml:space="preserve">. </w:t>
      </w:r>
      <w:r w:rsidR="00B34E5B" w:rsidRPr="00B77437">
        <w:rPr>
          <w:bCs/>
        </w:rPr>
        <w:t xml:space="preserve">Giovanni Luigi </w:t>
      </w:r>
      <w:proofErr w:type="spellStart"/>
      <w:r w:rsidR="00B34E5B" w:rsidRPr="00B77437">
        <w:rPr>
          <w:bCs/>
        </w:rPr>
        <w:t>Valesio</w:t>
      </w:r>
      <w:proofErr w:type="spellEnd"/>
      <w:r w:rsidR="00B34E5B" w:rsidRPr="00B77437">
        <w:rPr>
          <w:bCs/>
        </w:rPr>
        <w:t xml:space="preserve">, </w:t>
      </w:r>
      <w:r w:rsidR="00B34E5B" w:rsidRPr="00B77437">
        <w:rPr>
          <w:bCs/>
          <w:i/>
          <w:iCs/>
        </w:rPr>
        <w:t xml:space="preserve">L’Apothéose des armes </w:t>
      </w:r>
      <w:proofErr w:type="spellStart"/>
      <w:r w:rsidR="00B34E5B" w:rsidRPr="00B77437">
        <w:rPr>
          <w:bCs/>
          <w:i/>
          <w:iCs/>
        </w:rPr>
        <w:t>Ludovisi</w:t>
      </w:r>
      <w:proofErr w:type="spellEnd"/>
      <w:r w:rsidR="00B34E5B" w:rsidRPr="00B77437">
        <w:rPr>
          <w:bCs/>
          <w:i/>
          <w:iCs/>
        </w:rPr>
        <w:t xml:space="preserve">, </w:t>
      </w:r>
      <w:r w:rsidR="00B34E5B" w:rsidRPr="00B77437">
        <w:rPr>
          <w:bCs/>
        </w:rPr>
        <w:t>c.</w:t>
      </w:r>
      <w:r w:rsidR="002B6818" w:rsidRPr="00B77437">
        <w:rPr>
          <w:bCs/>
        </w:rPr>
        <w:t> </w:t>
      </w:r>
      <w:r w:rsidR="00B34E5B" w:rsidRPr="00B77437">
        <w:rPr>
          <w:bCs/>
        </w:rPr>
        <w:t xml:space="preserve">1623, fresque, Rome, Casino </w:t>
      </w:r>
      <w:proofErr w:type="spellStart"/>
      <w:r w:rsidR="00B34E5B" w:rsidRPr="00B77437">
        <w:rPr>
          <w:bCs/>
        </w:rPr>
        <w:t>Ludovisi</w:t>
      </w:r>
      <w:proofErr w:type="spellEnd"/>
      <w:r w:rsidR="00B34E5B" w:rsidRPr="00B77437">
        <w:rPr>
          <w:bCs/>
        </w:rPr>
        <w:t>, voûte de la salle «</w:t>
      </w:r>
      <w:r w:rsidR="002B6818" w:rsidRPr="00B77437">
        <w:rPr>
          <w:bCs/>
        </w:rPr>
        <w:t> </w:t>
      </w:r>
      <w:proofErr w:type="spellStart"/>
      <w:r w:rsidR="00B34E5B" w:rsidRPr="00B77437">
        <w:rPr>
          <w:bCs/>
          <w:i/>
          <w:iCs/>
        </w:rPr>
        <w:t>dell’armadio</w:t>
      </w:r>
      <w:proofErr w:type="spellEnd"/>
      <w:r w:rsidR="00B34E5B" w:rsidRPr="00B77437">
        <w:rPr>
          <w:bCs/>
          <w:i/>
          <w:iCs/>
        </w:rPr>
        <w:t xml:space="preserve"> de’ </w:t>
      </w:r>
      <w:proofErr w:type="spellStart"/>
      <w:r w:rsidR="00B34E5B" w:rsidRPr="00B77437">
        <w:rPr>
          <w:bCs/>
          <w:i/>
          <w:iCs/>
        </w:rPr>
        <w:t>libri</w:t>
      </w:r>
      <w:proofErr w:type="spellEnd"/>
      <w:r w:rsidR="002B6818" w:rsidRPr="00B77437">
        <w:rPr>
          <w:bCs/>
        </w:rPr>
        <w:t> </w:t>
      </w:r>
      <w:r w:rsidR="00B34E5B" w:rsidRPr="00B77437">
        <w:rPr>
          <w:bCs/>
        </w:rPr>
        <w:t>» ou «</w:t>
      </w:r>
      <w:r w:rsidR="002B6818" w:rsidRPr="00B77437">
        <w:rPr>
          <w:bCs/>
        </w:rPr>
        <w:t> </w:t>
      </w:r>
      <w:proofErr w:type="spellStart"/>
      <w:r w:rsidR="00B34E5B" w:rsidRPr="00B77437">
        <w:rPr>
          <w:bCs/>
          <w:i/>
          <w:iCs/>
        </w:rPr>
        <w:t>della</w:t>
      </w:r>
      <w:proofErr w:type="spellEnd"/>
      <w:r w:rsidR="00B34E5B" w:rsidRPr="00B77437">
        <w:rPr>
          <w:bCs/>
          <w:i/>
          <w:iCs/>
        </w:rPr>
        <w:t xml:space="preserve"> Stemma</w:t>
      </w:r>
      <w:r w:rsidR="002B6818" w:rsidRPr="00B77437">
        <w:rPr>
          <w:bCs/>
        </w:rPr>
        <w:t> </w:t>
      </w:r>
      <w:r w:rsidR="00B34E5B" w:rsidRPr="00B77437">
        <w:rPr>
          <w:bCs/>
        </w:rPr>
        <w:t>».</w:t>
      </w:r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79E6B014" w14:textId="288B9396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Pr="00B77437">
        <w:rPr>
          <w:bCs/>
        </w:rPr>
        <w:t>6</w:t>
      </w:r>
      <w:r w:rsidR="00066E90">
        <w:rPr>
          <w:bCs/>
        </w:rPr>
        <w:t>5</w:t>
      </w:r>
      <w:r w:rsidR="00651D77" w:rsidRPr="00B77437">
        <w:t xml:space="preserve">. </w:t>
      </w:r>
      <w:r w:rsidR="00B34E5B" w:rsidRPr="00B77437">
        <w:rPr>
          <w:bCs/>
        </w:rPr>
        <w:t xml:space="preserve">Raphaël, </w:t>
      </w:r>
      <w:r w:rsidR="00B34E5B" w:rsidRPr="00B77437">
        <w:rPr>
          <w:bCs/>
          <w:i/>
          <w:iCs/>
        </w:rPr>
        <w:t>Angelots supportant l’écu papal</w:t>
      </w:r>
      <w:r w:rsidR="00B34E5B" w:rsidRPr="00B77437">
        <w:rPr>
          <w:bCs/>
        </w:rPr>
        <w:t xml:space="preserve">, 1508, fresque, Cité du Vatican, voûte de la </w:t>
      </w:r>
      <w:r w:rsidR="002B6818" w:rsidRPr="00B77437">
        <w:rPr>
          <w:bCs/>
        </w:rPr>
        <w:t>c</w:t>
      </w:r>
      <w:r w:rsidR="00B34E5B" w:rsidRPr="00B77437">
        <w:rPr>
          <w:bCs/>
        </w:rPr>
        <w:t>hambre de la Signature.</w:t>
      </w:r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2C77860F" w14:textId="4017C4FF" w:rsidR="00BE15DE" w:rsidRPr="00B77437" w:rsidRDefault="00326270" w:rsidP="00BE15DE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="00C12C5A" w:rsidRPr="00B77437">
        <w:rPr>
          <w:bCs/>
        </w:rPr>
        <w:t>6</w:t>
      </w:r>
      <w:r w:rsidR="00066E90">
        <w:rPr>
          <w:bCs/>
        </w:rPr>
        <w:t>6</w:t>
      </w:r>
      <w:r w:rsidR="00651D77" w:rsidRPr="00B77437">
        <w:t xml:space="preserve">. </w:t>
      </w:r>
      <w:bookmarkStart w:id="170" w:name="_Hlk182494941"/>
      <w:r w:rsidR="00B34E5B" w:rsidRPr="00B77437">
        <w:rPr>
          <w:bCs/>
        </w:rPr>
        <w:t xml:space="preserve">Pietro da Cortona, </w:t>
      </w:r>
      <w:r w:rsidR="00B34E5B" w:rsidRPr="00B77437">
        <w:rPr>
          <w:bCs/>
          <w:i/>
          <w:iCs/>
        </w:rPr>
        <w:t>Voûte du grand salon du palais Barberini</w:t>
      </w:r>
      <w:r w:rsidR="00B34E5B" w:rsidRPr="00B77437">
        <w:rPr>
          <w:bCs/>
        </w:rPr>
        <w:t xml:space="preserve">, 1632-1638, fresque, Rome </w:t>
      </w:r>
      <w:r w:rsidR="00F00655" w:rsidRPr="00B77437">
        <w:rPr>
          <w:bCs/>
        </w:rPr>
        <w:t>(</w:t>
      </w:r>
      <w:r w:rsidR="00B34E5B" w:rsidRPr="00B77437">
        <w:rPr>
          <w:bCs/>
        </w:rPr>
        <w:t>détail</w:t>
      </w:r>
      <w:r w:rsidR="00F00655" w:rsidRPr="00B77437">
        <w:rPr>
          <w:bCs/>
        </w:rPr>
        <w:t>)</w:t>
      </w:r>
      <w:r w:rsidR="00B34E5B" w:rsidRPr="00B77437">
        <w:rPr>
          <w:bCs/>
        </w:rPr>
        <w:t>.</w:t>
      </w:r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bookmarkEnd w:id="170"/>
    <w:p w14:paraId="03624914" w14:textId="29FBBE6B" w:rsidR="00BE15DE" w:rsidRPr="00B77437" w:rsidRDefault="00326270" w:rsidP="00BE15DE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="00C12C5A" w:rsidRPr="00B77437">
        <w:rPr>
          <w:bCs/>
        </w:rPr>
        <w:t>6</w:t>
      </w:r>
      <w:r w:rsidR="00066E90">
        <w:rPr>
          <w:bCs/>
        </w:rPr>
        <w:t>7</w:t>
      </w:r>
      <w:r w:rsidR="00651D77" w:rsidRPr="00B77437">
        <w:t xml:space="preserve">. </w:t>
      </w:r>
      <w:bookmarkStart w:id="171" w:name="_Hlk182494966"/>
      <w:r w:rsidR="00B34E5B" w:rsidRPr="00B77437">
        <w:rPr>
          <w:bCs/>
        </w:rPr>
        <w:t xml:space="preserve">Pietro da Cortona, </w:t>
      </w:r>
      <w:r w:rsidR="00B34E5B" w:rsidRPr="00B77437">
        <w:rPr>
          <w:bCs/>
          <w:i/>
          <w:iCs/>
        </w:rPr>
        <w:t>Voûte de l</w:t>
      </w:r>
      <w:proofErr w:type="gramStart"/>
      <w:r w:rsidR="00B34E5B" w:rsidRPr="00B77437">
        <w:rPr>
          <w:bCs/>
          <w:i/>
          <w:iCs/>
        </w:rPr>
        <w:t>’«</w:t>
      </w:r>
      <w:proofErr w:type="gramEnd"/>
      <w:r w:rsidR="002B6818" w:rsidRPr="00B77437">
        <w:rPr>
          <w:bCs/>
          <w:i/>
          <w:iCs/>
        </w:rPr>
        <w:t> </w:t>
      </w:r>
      <w:proofErr w:type="spellStart"/>
      <w:r w:rsidR="00B34E5B" w:rsidRPr="00B77437">
        <w:rPr>
          <w:bCs/>
          <w:i/>
          <w:iCs/>
        </w:rPr>
        <w:t>Anticamera</w:t>
      </w:r>
      <w:proofErr w:type="spellEnd"/>
      <w:r w:rsidR="00B34E5B" w:rsidRPr="00B77437">
        <w:rPr>
          <w:bCs/>
          <w:i/>
          <w:iCs/>
        </w:rPr>
        <w:t xml:space="preserve"> de’ </w:t>
      </w:r>
      <w:proofErr w:type="spellStart"/>
      <w:r w:rsidR="00B34E5B" w:rsidRPr="00B77437">
        <w:rPr>
          <w:bCs/>
          <w:i/>
          <w:iCs/>
        </w:rPr>
        <w:t>cortigiani</w:t>
      </w:r>
      <w:proofErr w:type="spellEnd"/>
      <w:r w:rsidR="002B6818" w:rsidRPr="00B77437">
        <w:rPr>
          <w:bCs/>
          <w:i/>
          <w:iCs/>
        </w:rPr>
        <w:t> </w:t>
      </w:r>
      <w:r w:rsidR="00B34E5B" w:rsidRPr="00B77437">
        <w:rPr>
          <w:bCs/>
          <w:i/>
          <w:iCs/>
        </w:rPr>
        <w:t>» ou salle de Mars</w:t>
      </w:r>
      <w:r w:rsidR="00B34E5B" w:rsidRPr="00B77437">
        <w:rPr>
          <w:bCs/>
        </w:rPr>
        <w:t>, 1644-1646, fresque, Florence, palais Pitti.</w:t>
      </w:r>
      <w:bookmarkEnd w:id="171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120164B1" w14:textId="2A27EB16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="00066E90">
        <w:rPr>
          <w:bCs/>
        </w:rPr>
        <w:t>68</w:t>
      </w:r>
      <w:r w:rsidR="00651D77" w:rsidRPr="00B77437">
        <w:t xml:space="preserve">. </w:t>
      </w:r>
      <w:bookmarkStart w:id="172" w:name="_Hlk182494974"/>
      <w:r w:rsidR="00B34E5B" w:rsidRPr="00B77437">
        <w:rPr>
          <w:bCs/>
        </w:rPr>
        <w:t xml:space="preserve">Antonio Domenico </w:t>
      </w:r>
      <w:proofErr w:type="spellStart"/>
      <w:r w:rsidR="00B34E5B" w:rsidRPr="00B77437">
        <w:rPr>
          <w:bCs/>
        </w:rPr>
        <w:t>Gabbiani</w:t>
      </w:r>
      <w:proofErr w:type="spellEnd"/>
      <w:r w:rsidR="00B34E5B" w:rsidRPr="00B77437">
        <w:rPr>
          <w:bCs/>
        </w:rPr>
        <w:t xml:space="preserve">, </w:t>
      </w:r>
      <w:r w:rsidR="00B34E5B" w:rsidRPr="00B77437">
        <w:rPr>
          <w:bCs/>
          <w:i/>
          <w:iCs/>
        </w:rPr>
        <w:t xml:space="preserve">L’Apothéose de la famille </w:t>
      </w:r>
      <w:proofErr w:type="spellStart"/>
      <w:r w:rsidR="00B34E5B" w:rsidRPr="00B77437">
        <w:rPr>
          <w:bCs/>
          <w:i/>
          <w:iCs/>
        </w:rPr>
        <w:t>Corsini</w:t>
      </w:r>
      <w:proofErr w:type="spellEnd"/>
      <w:r w:rsidR="00B34E5B" w:rsidRPr="00B77437">
        <w:rPr>
          <w:bCs/>
        </w:rPr>
        <w:t xml:space="preserve">, </w:t>
      </w:r>
      <w:r w:rsidR="002B6818" w:rsidRPr="00B77437">
        <w:rPr>
          <w:bCs/>
        </w:rPr>
        <w:t>c. </w:t>
      </w:r>
      <w:r w:rsidR="00B34E5B" w:rsidRPr="00B77437">
        <w:rPr>
          <w:bCs/>
        </w:rPr>
        <w:t xml:space="preserve">1696, huile sur toile, modèle pour la fresque du salon du palais </w:t>
      </w:r>
      <w:proofErr w:type="spellStart"/>
      <w:r w:rsidR="00B34E5B" w:rsidRPr="00B77437">
        <w:rPr>
          <w:bCs/>
        </w:rPr>
        <w:t>Corsini</w:t>
      </w:r>
      <w:proofErr w:type="spellEnd"/>
      <w:r w:rsidR="00B34E5B" w:rsidRPr="00B77437">
        <w:rPr>
          <w:bCs/>
        </w:rPr>
        <w:t xml:space="preserve"> al </w:t>
      </w:r>
      <w:proofErr w:type="spellStart"/>
      <w:r w:rsidR="00B34E5B" w:rsidRPr="00B77437">
        <w:rPr>
          <w:bCs/>
        </w:rPr>
        <w:t>Parione</w:t>
      </w:r>
      <w:proofErr w:type="spellEnd"/>
      <w:r w:rsidR="00B34E5B" w:rsidRPr="00B77437">
        <w:rPr>
          <w:bCs/>
        </w:rPr>
        <w:t>, Florence.</w:t>
      </w:r>
      <w:bookmarkEnd w:id="172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5A8092DF" w14:textId="0657DC2B" w:rsidR="00B34E5B" w:rsidRPr="00B77437" w:rsidRDefault="00326270" w:rsidP="00C53F6F">
      <w:pPr>
        <w:rPr>
          <w:bCs/>
        </w:rPr>
      </w:pPr>
      <w:r w:rsidRPr="00B77437">
        <w:lastRenderedPageBreak/>
        <w:t>Figure </w:t>
      </w:r>
      <w:r w:rsidR="004351E6" w:rsidRPr="00B77437">
        <w:rPr>
          <w:bCs/>
        </w:rPr>
        <w:t>1</w:t>
      </w:r>
      <w:r w:rsidR="00066E90">
        <w:rPr>
          <w:bCs/>
        </w:rPr>
        <w:t>69</w:t>
      </w:r>
      <w:r w:rsidR="00651D77" w:rsidRPr="00B77437">
        <w:t xml:space="preserve">. </w:t>
      </w:r>
      <w:bookmarkStart w:id="173" w:name="_Hlk182494981"/>
      <w:r w:rsidR="00B34E5B" w:rsidRPr="00B77437">
        <w:rPr>
          <w:bCs/>
        </w:rPr>
        <w:t xml:space="preserve">Pietro da Cortona, </w:t>
      </w:r>
      <w:r w:rsidR="00B34E5B" w:rsidRPr="00B77437">
        <w:rPr>
          <w:bCs/>
          <w:i/>
          <w:iCs/>
        </w:rPr>
        <w:t>Décor de la voûte de la petite galerie du palais Barberini</w:t>
      </w:r>
      <w:r w:rsidR="00B34E5B" w:rsidRPr="00B77437">
        <w:rPr>
          <w:bCs/>
        </w:rPr>
        <w:t>, 1632, fresque, Rome.</w:t>
      </w:r>
      <w:bookmarkEnd w:id="173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118F542C" w14:textId="169087E0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="00066E90">
        <w:rPr>
          <w:bCs/>
        </w:rPr>
        <w:t>70</w:t>
      </w:r>
      <w:r w:rsidR="00651D77" w:rsidRPr="00B77437">
        <w:t xml:space="preserve">. </w:t>
      </w:r>
      <w:bookmarkStart w:id="174" w:name="_Hlk182494993"/>
      <w:r w:rsidR="00B34E5B" w:rsidRPr="00B77437">
        <w:rPr>
          <w:bCs/>
        </w:rPr>
        <w:t xml:space="preserve">Domenico Maria </w:t>
      </w:r>
      <w:proofErr w:type="spellStart"/>
      <w:r w:rsidR="00B34E5B" w:rsidRPr="00B77437">
        <w:rPr>
          <w:bCs/>
        </w:rPr>
        <w:t>Canuti</w:t>
      </w:r>
      <w:proofErr w:type="spellEnd"/>
      <w:r w:rsidR="00B34E5B" w:rsidRPr="00B77437">
        <w:rPr>
          <w:bCs/>
        </w:rPr>
        <w:t xml:space="preserve">, </w:t>
      </w:r>
      <w:r w:rsidR="00B34E5B" w:rsidRPr="00B77437">
        <w:rPr>
          <w:bCs/>
          <w:i/>
          <w:iCs/>
        </w:rPr>
        <w:t>L’Apothéose de Romulus</w:t>
      </w:r>
      <w:r w:rsidR="00B34E5B" w:rsidRPr="00B77437">
        <w:rPr>
          <w:bCs/>
        </w:rPr>
        <w:t xml:space="preserve">, </w:t>
      </w:r>
      <w:r w:rsidR="002B6818" w:rsidRPr="00B77437">
        <w:rPr>
          <w:bCs/>
        </w:rPr>
        <w:t>c. </w:t>
      </w:r>
      <w:r w:rsidR="00B34E5B" w:rsidRPr="00B77437">
        <w:rPr>
          <w:bCs/>
        </w:rPr>
        <w:t xml:space="preserve">1675-1676, fresque, Rome, palais </w:t>
      </w:r>
      <w:proofErr w:type="spellStart"/>
      <w:r w:rsidR="00B34E5B" w:rsidRPr="00B77437">
        <w:rPr>
          <w:bCs/>
        </w:rPr>
        <w:t>Altieri</w:t>
      </w:r>
      <w:proofErr w:type="spellEnd"/>
      <w:r w:rsidR="00B34E5B" w:rsidRPr="00B77437">
        <w:rPr>
          <w:bCs/>
        </w:rPr>
        <w:t>, voûte de l’antichambre.</w:t>
      </w:r>
      <w:bookmarkEnd w:id="174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429CE9AF" w14:textId="7DF12796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17</w:t>
      </w:r>
      <w:r w:rsidR="00066E90">
        <w:rPr>
          <w:bCs/>
        </w:rPr>
        <w:t>1</w:t>
      </w:r>
      <w:r w:rsidR="00651D77" w:rsidRPr="00B77437">
        <w:t xml:space="preserve">. </w:t>
      </w:r>
      <w:bookmarkStart w:id="175" w:name="_Hlk182495001"/>
      <w:r w:rsidR="00B34E5B" w:rsidRPr="00B77437">
        <w:rPr>
          <w:bCs/>
        </w:rPr>
        <w:t xml:space="preserve">Domenico Maria </w:t>
      </w:r>
      <w:proofErr w:type="spellStart"/>
      <w:r w:rsidR="00B34E5B" w:rsidRPr="00B77437">
        <w:rPr>
          <w:bCs/>
        </w:rPr>
        <w:t>Canuti</w:t>
      </w:r>
      <w:proofErr w:type="spellEnd"/>
      <w:r w:rsidR="00B34E5B" w:rsidRPr="00B77437">
        <w:rPr>
          <w:bCs/>
        </w:rPr>
        <w:t xml:space="preserve">, </w:t>
      </w:r>
      <w:r w:rsidR="00B34E5B" w:rsidRPr="00B77437">
        <w:rPr>
          <w:bCs/>
          <w:i/>
          <w:iCs/>
        </w:rPr>
        <w:t>L’Apothéose de Romulus</w:t>
      </w:r>
      <w:r w:rsidR="00B34E5B" w:rsidRPr="00B77437">
        <w:rPr>
          <w:bCs/>
        </w:rPr>
        <w:t xml:space="preserve">, </w:t>
      </w:r>
      <w:r w:rsidR="002B6818" w:rsidRPr="00B77437">
        <w:rPr>
          <w:bCs/>
        </w:rPr>
        <w:t>c. </w:t>
      </w:r>
      <w:r w:rsidR="00B34E5B" w:rsidRPr="00B77437">
        <w:rPr>
          <w:bCs/>
        </w:rPr>
        <w:t xml:space="preserve">1675-1676, fresque, détail d’un des angles de la voûte avec l’étoile des </w:t>
      </w:r>
      <w:proofErr w:type="spellStart"/>
      <w:r w:rsidR="00B34E5B" w:rsidRPr="00B77437">
        <w:rPr>
          <w:bCs/>
        </w:rPr>
        <w:t>Altieri</w:t>
      </w:r>
      <w:proofErr w:type="spellEnd"/>
      <w:r w:rsidR="00B34E5B" w:rsidRPr="00B77437">
        <w:rPr>
          <w:bCs/>
        </w:rPr>
        <w:t>.</w:t>
      </w:r>
      <w:bookmarkEnd w:id="175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18BDC647" w14:textId="40F027E9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17</w:t>
      </w:r>
      <w:r w:rsidR="00066E90">
        <w:rPr>
          <w:bCs/>
        </w:rPr>
        <w:t>2</w:t>
      </w:r>
      <w:r w:rsidR="00651D77" w:rsidRPr="00B77437">
        <w:t xml:space="preserve">. </w:t>
      </w:r>
      <w:bookmarkStart w:id="176" w:name="_Hlk182495008"/>
      <w:r w:rsidR="00B34E5B" w:rsidRPr="00B77437">
        <w:rPr>
          <w:bCs/>
        </w:rPr>
        <w:t xml:space="preserve">Paul Bril, </w:t>
      </w:r>
      <w:r w:rsidR="00B34E5B" w:rsidRPr="00B77437">
        <w:rPr>
          <w:bCs/>
          <w:i/>
          <w:iCs/>
        </w:rPr>
        <w:t>Le Martyre de saint Clément</w:t>
      </w:r>
      <w:r w:rsidR="00B34E5B" w:rsidRPr="00B77437">
        <w:rPr>
          <w:bCs/>
        </w:rPr>
        <w:t xml:space="preserve">, </w:t>
      </w:r>
      <w:r w:rsidR="002B6818" w:rsidRPr="00B77437">
        <w:rPr>
          <w:bCs/>
        </w:rPr>
        <w:t>c. </w:t>
      </w:r>
      <w:r w:rsidR="00B34E5B" w:rsidRPr="00B77437">
        <w:rPr>
          <w:bCs/>
        </w:rPr>
        <w:t xml:space="preserve">1696-1602, fresque, Cité du Vatican, </w:t>
      </w:r>
      <w:r w:rsidR="00F35543" w:rsidRPr="00B77437">
        <w:rPr>
          <w:bCs/>
        </w:rPr>
        <w:t>salle</w:t>
      </w:r>
      <w:r w:rsidR="00B34E5B" w:rsidRPr="00B77437">
        <w:rPr>
          <w:bCs/>
        </w:rPr>
        <w:t xml:space="preserve"> Cl</w:t>
      </w:r>
      <w:r w:rsidR="00F35543" w:rsidRPr="00B77437">
        <w:rPr>
          <w:bCs/>
        </w:rPr>
        <w:t>é</w:t>
      </w:r>
      <w:r w:rsidR="00B34E5B" w:rsidRPr="00B77437">
        <w:rPr>
          <w:bCs/>
        </w:rPr>
        <w:t>mentin</w:t>
      </w:r>
      <w:r w:rsidR="00F35543" w:rsidRPr="00B77437">
        <w:rPr>
          <w:bCs/>
        </w:rPr>
        <w:t>e</w:t>
      </w:r>
      <w:r w:rsidR="00B34E5B" w:rsidRPr="00B77437">
        <w:rPr>
          <w:bCs/>
        </w:rPr>
        <w:t>.</w:t>
      </w:r>
      <w:bookmarkEnd w:id="176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436C5441" w14:textId="74921DBA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17</w:t>
      </w:r>
      <w:r w:rsidR="00066E90">
        <w:rPr>
          <w:bCs/>
        </w:rPr>
        <w:t>3</w:t>
      </w:r>
      <w:r w:rsidR="00651D77" w:rsidRPr="00B77437">
        <w:t xml:space="preserve">. </w:t>
      </w:r>
      <w:bookmarkStart w:id="177" w:name="_Hlk182495014"/>
      <w:proofErr w:type="spellStart"/>
      <w:r w:rsidR="00B34E5B" w:rsidRPr="00B77437">
        <w:rPr>
          <w:bCs/>
        </w:rPr>
        <w:t>Cherubino</w:t>
      </w:r>
      <w:proofErr w:type="spellEnd"/>
      <w:r w:rsidR="00B34E5B" w:rsidRPr="00B77437">
        <w:rPr>
          <w:bCs/>
        </w:rPr>
        <w:t xml:space="preserve"> et Giovanni Alberti, </w:t>
      </w:r>
      <w:r w:rsidR="00B34E5B" w:rsidRPr="00B77437">
        <w:rPr>
          <w:bCs/>
          <w:i/>
          <w:iCs/>
        </w:rPr>
        <w:t xml:space="preserve">La Sala </w:t>
      </w:r>
      <w:proofErr w:type="spellStart"/>
      <w:r w:rsidR="00B34E5B" w:rsidRPr="00B77437">
        <w:rPr>
          <w:bCs/>
          <w:i/>
          <w:iCs/>
        </w:rPr>
        <w:t>Clementina</w:t>
      </w:r>
      <w:proofErr w:type="spellEnd"/>
      <w:r w:rsidR="00B34E5B" w:rsidRPr="00B77437">
        <w:rPr>
          <w:bCs/>
        </w:rPr>
        <w:t xml:space="preserve">, </w:t>
      </w:r>
      <w:r w:rsidR="002B6818" w:rsidRPr="00B77437">
        <w:rPr>
          <w:bCs/>
        </w:rPr>
        <w:t>c. </w:t>
      </w:r>
      <w:r w:rsidR="00B34E5B" w:rsidRPr="00B77437">
        <w:rPr>
          <w:bCs/>
        </w:rPr>
        <w:t>1696-1602, Cité du Vatican.</w:t>
      </w:r>
      <w:bookmarkEnd w:id="177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2DE91FE0" w14:textId="0F5412E4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Pr="00B77437">
        <w:rPr>
          <w:bCs/>
        </w:rPr>
        <w:t>7</w:t>
      </w:r>
      <w:r w:rsidR="00066E90">
        <w:rPr>
          <w:bCs/>
        </w:rPr>
        <w:t>4</w:t>
      </w:r>
      <w:r w:rsidR="00651D77" w:rsidRPr="00B77437">
        <w:t xml:space="preserve">. </w:t>
      </w:r>
      <w:bookmarkStart w:id="178" w:name="_Hlk182495021"/>
      <w:proofErr w:type="spellStart"/>
      <w:r w:rsidR="00B34E5B" w:rsidRPr="00B77437">
        <w:rPr>
          <w:bCs/>
        </w:rPr>
        <w:t>Cherubino</w:t>
      </w:r>
      <w:proofErr w:type="spellEnd"/>
      <w:r w:rsidR="00B34E5B" w:rsidRPr="00B77437">
        <w:rPr>
          <w:bCs/>
        </w:rPr>
        <w:t xml:space="preserve"> et Giovanni Alberti, </w:t>
      </w:r>
      <w:r w:rsidR="00B34E5B" w:rsidRPr="00B77437">
        <w:rPr>
          <w:bCs/>
          <w:i/>
          <w:iCs/>
        </w:rPr>
        <w:t>Anges, putti et allégories</w:t>
      </w:r>
      <w:r w:rsidR="00B34E5B" w:rsidRPr="00B77437">
        <w:rPr>
          <w:bCs/>
        </w:rPr>
        <w:t xml:space="preserve">, </w:t>
      </w:r>
      <w:r w:rsidR="00F35543" w:rsidRPr="00B77437">
        <w:rPr>
          <w:bCs/>
        </w:rPr>
        <w:t>c. </w:t>
      </w:r>
      <w:r w:rsidR="00B34E5B" w:rsidRPr="00B77437">
        <w:rPr>
          <w:bCs/>
        </w:rPr>
        <w:t xml:space="preserve">1696-1602, fresque, Cité du Vatican, </w:t>
      </w:r>
      <w:r w:rsidR="00F35543" w:rsidRPr="00B77437">
        <w:rPr>
          <w:bCs/>
        </w:rPr>
        <w:t>salle Clémentine</w:t>
      </w:r>
      <w:r w:rsidR="00B34E5B" w:rsidRPr="00B77437">
        <w:rPr>
          <w:bCs/>
        </w:rPr>
        <w:t>, détail des parois latérales.</w:t>
      </w:r>
      <w:bookmarkEnd w:id="178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63789B2E" w14:textId="7776747B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Pr="00B77437">
        <w:rPr>
          <w:bCs/>
        </w:rPr>
        <w:t>7</w:t>
      </w:r>
      <w:r w:rsidR="00066E90">
        <w:rPr>
          <w:bCs/>
        </w:rPr>
        <w:t>5</w:t>
      </w:r>
      <w:r w:rsidR="00651D77" w:rsidRPr="00B77437">
        <w:t xml:space="preserve">. </w:t>
      </w:r>
      <w:bookmarkStart w:id="179" w:name="_Hlk182495026"/>
      <w:proofErr w:type="spellStart"/>
      <w:r w:rsidR="00B34E5B" w:rsidRPr="00B77437">
        <w:rPr>
          <w:bCs/>
        </w:rPr>
        <w:t>Cherubino</w:t>
      </w:r>
      <w:proofErr w:type="spellEnd"/>
      <w:r w:rsidR="00B34E5B" w:rsidRPr="00B77437">
        <w:rPr>
          <w:bCs/>
        </w:rPr>
        <w:t xml:space="preserve"> et Giovanni Alberti, </w:t>
      </w:r>
      <w:r w:rsidR="00B34E5B" w:rsidRPr="00B77437">
        <w:rPr>
          <w:bCs/>
          <w:i/>
          <w:iCs/>
        </w:rPr>
        <w:t>L’Apothéose de saint Clément</w:t>
      </w:r>
      <w:r w:rsidR="00B34E5B" w:rsidRPr="00B77437">
        <w:rPr>
          <w:bCs/>
        </w:rPr>
        <w:t xml:space="preserve">, </w:t>
      </w:r>
      <w:r w:rsidR="00F35543" w:rsidRPr="00B77437">
        <w:rPr>
          <w:bCs/>
        </w:rPr>
        <w:t>c. </w:t>
      </w:r>
      <w:r w:rsidR="00B34E5B" w:rsidRPr="00B77437">
        <w:rPr>
          <w:bCs/>
        </w:rPr>
        <w:t xml:space="preserve">1696-1602, fresque, Cité du Vatican, </w:t>
      </w:r>
      <w:r w:rsidR="00F35543" w:rsidRPr="00B77437">
        <w:rPr>
          <w:bCs/>
        </w:rPr>
        <w:t>salle Clémentine</w:t>
      </w:r>
      <w:r w:rsidR="00B34E5B" w:rsidRPr="00B77437">
        <w:rPr>
          <w:bCs/>
        </w:rPr>
        <w:t>, voûte.</w:t>
      </w:r>
      <w:bookmarkEnd w:id="179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24E62681" w14:textId="69C9D4B3" w:rsidR="00B34E5B" w:rsidRPr="00B77437" w:rsidRDefault="00326270" w:rsidP="00C53F6F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="00C12C5A" w:rsidRPr="00B77437">
        <w:rPr>
          <w:bCs/>
        </w:rPr>
        <w:t>7</w:t>
      </w:r>
      <w:r w:rsidR="00066E90">
        <w:rPr>
          <w:bCs/>
        </w:rPr>
        <w:t>6</w:t>
      </w:r>
      <w:r w:rsidR="00651D77" w:rsidRPr="00B77437">
        <w:t xml:space="preserve">. </w:t>
      </w:r>
      <w:bookmarkStart w:id="180" w:name="_Hlk182495033"/>
      <w:proofErr w:type="spellStart"/>
      <w:r w:rsidR="00B34E5B" w:rsidRPr="00B77437">
        <w:rPr>
          <w:bCs/>
        </w:rPr>
        <w:t>Cherubino</w:t>
      </w:r>
      <w:proofErr w:type="spellEnd"/>
      <w:r w:rsidR="00B34E5B" w:rsidRPr="00B77437">
        <w:rPr>
          <w:bCs/>
        </w:rPr>
        <w:t xml:space="preserve"> et Giovanni Alberti, </w:t>
      </w:r>
      <w:r w:rsidR="00B34E5B" w:rsidRPr="00B77437">
        <w:rPr>
          <w:bCs/>
          <w:i/>
          <w:iCs/>
        </w:rPr>
        <w:t>L’écu Aldobrandini</w:t>
      </w:r>
      <w:r w:rsidR="00B34E5B" w:rsidRPr="00B77437">
        <w:rPr>
          <w:bCs/>
        </w:rPr>
        <w:t xml:space="preserve">, </w:t>
      </w:r>
      <w:r w:rsidR="00F35543" w:rsidRPr="00B77437">
        <w:rPr>
          <w:bCs/>
        </w:rPr>
        <w:t>c. </w:t>
      </w:r>
      <w:r w:rsidR="00B34E5B" w:rsidRPr="00B77437">
        <w:rPr>
          <w:bCs/>
        </w:rPr>
        <w:t xml:space="preserve">1696-1602, fresque, Cité du Vatican, </w:t>
      </w:r>
      <w:r w:rsidR="00F35543" w:rsidRPr="00B77437">
        <w:rPr>
          <w:bCs/>
        </w:rPr>
        <w:t>salle Clémentine</w:t>
      </w:r>
      <w:r w:rsidR="00B34E5B" w:rsidRPr="00B77437">
        <w:rPr>
          <w:bCs/>
        </w:rPr>
        <w:t>, détail d’un des angles de la voûte.</w:t>
      </w:r>
      <w:bookmarkEnd w:id="180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p w14:paraId="55D5AA91" w14:textId="197FA1CC" w:rsidR="00C53F6F" w:rsidRPr="00326270" w:rsidRDefault="00326270">
      <w:pPr>
        <w:rPr>
          <w:bCs/>
        </w:rPr>
      </w:pPr>
      <w:r w:rsidRPr="00B77437">
        <w:t>Figure </w:t>
      </w:r>
      <w:r w:rsidR="004351E6" w:rsidRPr="00B77437">
        <w:rPr>
          <w:bCs/>
        </w:rPr>
        <w:t>1</w:t>
      </w:r>
      <w:r w:rsidR="00C12C5A" w:rsidRPr="00B77437">
        <w:rPr>
          <w:bCs/>
        </w:rPr>
        <w:t>7</w:t>
      </w:r>
      <w:r w:rsidR="00066E90">
        <w:rPr>
          <w:bCs/>
        </w:rPr>
        <w:t>7</w:t>
      </w:r>
      <w:r w:rsidR="00651D77" w:rsidRPr="00B77437">
        <w:t xml:space="preserve">. </w:t>
      </w:r>
      <w:bookmarkStart w:id="181" w:name="_Hlk182495040"/>
      <w:proofErr w:type="spellStart"/>
      <w:r w:rsidR="00B34E5B" w:rsidRPr="00B77437">
        <w:rPr>
          <w:bCs/>
        </w:rPr>
        <w:t>Cherubino</w:t>
      </w:r>
      <w:proofErr w:type="spellEnd"/>
      <w:r w:rsidR="00B34E5B" w:rsidRPr="00B77437">
        <w:rPr>
          <w:bCs/>
        </w:rPr>
        <w:t xml:space="preserve"> et Giovanni Alberti, </w:t>
      </w:r>
      <w:r w:rsidR="00B34E5B" w:rsidRPr="00B77437">
        <w:rPr>
          <w:bCs/>
          <w:i/>
          <w:iCs/>
        </w:rPr>
        <w:t xml:space="preserve">Allégorie, </w:t>
      </w:r>
      <w:r w:rsidR="00F35543" w:rsidRPr="00B77437">
        <w:rPr>
          <w:bCs/>
        </w:rPr>
        <w:t>c. </w:t>
      </w:r>
      <w:r w:rsidR="00B34E5B" w:rsidRPr="00B77437">
        <w:rPr>
          <w:bCs/>
        </w:rPr>
        <w:t xml:space="preserve">1696-1602, fresque, Cité du Vatican, </w:t>
      </w:r>
      <w:r w:rsidR="00F35543" w:rsidRPr="00B77437">
        <w:rPr>
          <w:bCs/>
        </w:rPr>
        <w:t>salle Clémentine</w:t>
      </w:r>
      <w:r w:rsidR="00B34E5B" w:rsidRPr="00B77437">
        <w:rPr>
          <w:bCs/>
        </w:rPr>
        <w:t>, détail des parois latérales.</w:t>
      </w:r>
      <w:bookmarkEnd w:id="181"/>
      <w:r w:rsidR="00BE15DE" w:rsidRPr="00B77437">
        <w:rPr>
          <w:bCs/>
        </w:rPr>
        <w:t xml:space="preserve"> Photographie Frédéric </w:t>
      </w:r>
      <w:proofErr w:type="spellStart"/>
      <w:r w:rsidR="00BE15DE" w:rsidRPr="00B77437">
        <w:rPr>
          <w:bCs/>
        </w:rPr>
        <w:t>Cousinié</w:t>
      </w:r>
      <w:proofErr w:type="spellEnd"/>
      <w:r w:rsidR="00BE15DE" w:rsidRPr="00B77437">
        <w:rPr>
          <w:bCs/>
        </w:rPr>
        <w:t>.</w:t>
      </w:r>
    </w:p>
    <w:sectPr w:rsidR="00C53F6F" w:rsidRPr="00326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ghdad">
    <w:altName w:val="Times New Roman"/>
    <w:charset w:val="B2"/>
    <w:family w:val="auto"/>
    <w:pitch w:val="variable"/>
    <w:sig w:usb0="80002003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Junicode">
    <w:altName w:val="MS Gothic"/>
    <w:charset w:val="4D"/>
    <w:family w:val="roman"/>
    <w:pitch w:val="variable"/>
    <w:sig w:usb0="E40000FF" w:usb1="5200E4FF" w:usb2="00408004" w:usb3="00000000" w:csb0="8000009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MU Bright Roman">
    <w:altName w:val="Cambria Math"/>
    <w:charset w:val="00"/>
    <w:family w:val="auto"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20"/>
  <w:proofState w:spelling="clean" w:grammar="clean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5B"/>
    <w:rsid w:val="0000321F"/>
    <w:rsid w:val="00007AE2"/>
    <w:rsid w:val="000153D5"/>
    <w:rsid w:val="00016F31"/>
    <w:rsid w:val="00022CDD"/>
    <w:rsid w:val="0002619D"/>
    <w:rsid w:val="000348B1"/>
    <w:rsid w:val="00037B33"/>
    <w:rsid w:val="00061AF4"/>
    <w:rsid w:val="00066E90"/>
    <w:rsid w:val="0007124E"/>
    <w:rsid w:val="00071383"/>
    <w:rsid w:val="00075548"/>
    <w:rsid w:val="00092B5F"/>
    <w:rsid w:val="000A0CAE"/>
    <w:rsid w:val="000B24D6"/>
    <w:rsid w:val="000B3AF4"/>
    <w:rsid w:val="000B46D0"/>
    <w:rsid w:val="000C6834"/>
    <w:rsid w:val="000D7D28"/>
    <w:rsid w:val="000F28E0"/>
    <w:rsid w:val="000F6C4D"/>
    <w:rsid w:val="00110F35"/>
    <w:rsid w:val="00127907"/>
    <w:rsid w:val="00142C57"/>
    <w:rsid w:val="00166A7A"/>
    <w:rsid w:val="00170E86"/>
    <w:rsid w:val="001736CB"/>
    <w:rsid w:val="00192F07"/>
    <w:rsid w:val="001C22AF"/>
    <w:rsid w:val="001D0177"/>
    <w:rsid w:val="001D02BD"/>
    <w:rsid w:val="001E7AD2"/>
    <w:rsid w:val="0023312E"/>
    <w:rsid w:val="002334AF"/>
    <w:rsid w:val="00255B18"/>
    <w:rsid w:val="0029164C"/>
    <w:rsid w:val="00295DAB"/>
    <w:rsid w:val="002966BE"/>
    <w:rsid w:val="00296AC6"/>
    <w:rsid w:val="002A7BCB"/>
    <w:rsid w:val="002B0815"/>
    <w:rsid w:val="002B5D90"/>
    <w:rsid w:val="002B6818"/>
    <w:rsid w:val="002D5F76"/>
    <w:rsid w:val="002E439E"/>
    <w:rsid w:val="002F1398"/>
    <w:rsid w:val="002F4D01"/>
    <w:rsid w:val="0030354D"/>
    <w:rsid w:val="003110FD"/>
    <w:rsid w:val="0031382B"/>
    <w:rsid w:val="0032349C"/>
    <w:rsid w:val="00326270"/>
    <w:rsid w:val="0033313C"/>
    <w:rsid w:val="00333229"/>
    <w:rsid w:val="00335AEB"/>
    <w:rsid w:val="00342434"/>
    <w:rsid w:val="0034649D"/>
    <w:rsid w:val="003B1DE3"/>
    <w:rsid w:val="003B5B2E"/>
    <w:rsid w:val="003B6F34"/>
    <w:rsid w:val="003D29E9"/>
    <w:rsid w:val="003D7391"/>
    <w:rsid w:val="003E2631"/>
    <w:rsid w:val="0040290A"/>
    <w:rsid w:val="004072E6"/>
    <w:rsid w:val="0041121F"/>
    <w:rsid w:val="00415698"/>
    <w:rsid w:val="00420B05"/>
    <w:rsid w:val="004351E6"/>
    <w:rsid w:val="00441394"/>
    <w:rsid w:val="004547DD"/>
    <w:rsid w:val="004646B4"/>
    <w:rsid w:val="004843D7"/>
    <w:rsid w:val="00491A92"/>
    <w:rsid w:val="00495996"/>
    <w:rsid w:val="004B0FD1"/>
    <w:rsid w:val="004B6146"/>
    <w:rsid w:val="004C75EC"/>
    <w:rsid w:val="004D3A5A"/>
    <w:rsid w:val="004D3D35"/>
    <w:rsid w:val="005016A1"/>
    <w:rsid w:val="00502478"/>
    <w:rsid w:val="00506FE8"/>
    <w:rsid w:val="005078BF"/>
    <w:rsid w:val="00515AD5"/>
    <w:rsid w:val="00521CD8"/>
    <w:rsid w:val="00523288"/>
    <w:rsid w:val="00532BA1"/>
    <w:rsid w:val="00553023"/>
    <w:rsid w:val="005615FD"/>
    <w:rsid w:val="0057446A"/>
    <w:rsid w:val="0057480A"/>
    <w:rsid w:val="00577EB1"/>
    <w:rsid w:val="00580EA2"/>
    <w:rsid w:val="005842FA"/>
    <w:rsid w:val="005929D6"/>
    <w:rsid w:val="00593857"/>
    <w:rsid w:val="00596439"/>
    <w:rsid w:val="005B2357"/>
    <w:rsid w:val="005B71A6"/>
    <w:rsid w:val="005F2874"/>
    <w:rsid w:val="005F4C3A"/>
    <w:rsid w:val="005F73C8"/>
    <w:rsid w:val="00622ECD"/>
    <w:rsid w:val="006249C6"/>
    <w:rsid w:val="00651D77"/>
    <w:rsid w:val="00657B53"/>
    <w:rsid w:val="00666267"/>
    <w:rsid w:val="00682596"/>
    <w:rsid w:val="00685B59"/>
    <w:rsid w:val="00695357"/>
    <w:rsid w:val="006B0230"/>
    <w:rsid w:val="006B261E"/>
    <w:rsid w:val="006D1A2A"/>
    <w:rsid w:val="006D5508"/>
    <w:rsid w:val="006F1768"/>
    <w:rsid w:val="006F177F"/>
    <w:rsid w:val="0071184E"/>
    <w:rsid w:val="007251A9"/>
    <w:rsid w:val="00725577"/>
    <w:rsid w:val="00763777"/>
    <w:rsid w:val="00781505"/>
    <w:rsid w:val="00787E02"/>
    <w:rsid w:val="0079265E"/>
    <w:rsid w:val="00793210"/>
    <w:rsid w:val="0079633F"/>
    <w:rsid w:val="00797CBE"/>
    <w:rsid w:val="007B0F21"/>
    <w:rsid w:val="007D1D9B"/>
    <w:rsid w:val="007E193B"/>
    <w:rsid w:val="00804BA5"/>
    <w:rsid w:val="0081539D"/>
    <w:rsid w:val="00845E51"/>
    <w:rsid w:val="008471F9"/>
    <w:rsid w:val="00874413"/>
    <w:rsid w:val="0088257A"/>
    <w:rsid w:val="0088494D"/>
    <w:rsid w:val="00886749"/>
    <w:rsid w:val="008A3494"/>
    <w:rsid w:val="008A38DA"/>
    <w:rsid w:val="008C5285"/>
    <w:rsid w:val="008C69ED"/>
    <w:rsid w:val="008E03A5"/>
    <w:rsid w:val="008E0669"/>
    <w:rsid w:val="008E4C31"/>
    <w:rsid w:val="008F2282"/>
    <w:rsid w:val="00920F2D"/>
    <w:rsid w:val="00924D94"/>
    <w:rsid w:val="00933B53"/>
    <w:rsid w:val="00934B45"/>
    <w:rsid w:val="00936A75"/>
    <w:rsid w:val="00946FBF"/>
    <w:rsid w:val="00963308"/>
    <w:rsid w:val="00972D3B"/>
    <w:rsid w:val="00980590"/>
    <w:rsid w:val="00983A3E"/>
    <w:rsid w:val="0099253C"/>
    <w:rsid w:val="009A13BF"/>
    <w:rsid w:val="009B2887"/>
    <w:rsid w:val="009C26AA"/>
    <w:rsid w:val="009C4DD0"/>
    <w:rsid w:val="009C5F43"/>
    <w:rsid w:val="009D3D33"/>
    <w:rsid w:val="009D790A"/>
    <w:rsid w:val="009E446D"/>
    <w:rsid w:val="009E4BD4"/>
    <w:rsid w:val="009E67B4"/>
    <w:rsid w:val="009F7D8A"/>
    <w:rsid w:val="00A2248F"/>
    <w:rsid w:val="00A22F35"/>
    <w:rsid w:val="00A30334"/>
    <w:rsid w:val="00A3470A"/>
    <w:rsid w:val="00A455DF"/>
    <w:rsid w:val="00A820DC"/>
    <w:rsid w:val="00A83222"/>
    <w:rsid w:val="00AA3F05"/>
    <w:rsid w:val="00AA702D"/>
    <w:rsid w:val="00AA7F4D"/>
    <w:rsid w:val="00AB4033"/>
    <w:rsid w:val="00AB4503"/>
    <w:rsid w:val="00AB7897"/>
    <w:rsid w:val="00AD653B"/>
    <w:rsid w:val="00AF1F57"/>
    <w:rsid w:val="00AF381E"/>
    <w:rsid w:val="00AF5DAA"/>
    <w:rsid w:val="00B056F5"/>
    <w:rsid w:val="00B12C61"/>
    <w:rsid w:val="00B2190A"/>
    <w:rsid w:val="00B33502"/>
    <w:rsid w:val="00B34E5B"/>
    <w:rsid w:val="00B43D08"/>
    <w:rsid w:val="00B511D5"/>
    <w:rsid w:val="00B525DB"/>
    <w:rsid w:val="00B7621B"/>
    <w:rsid w:val="00B77437"/>
    <w:rsid w:val="00B872D2"/>
    <w:rsid w:val="00B93C04"/>
    <w:rsid w:val="00B95B21"/>
    <w:rsid w:val="00B978E0"/>
    <w:rsid w:val="00BA4735"/>
    <w:rsid w:val="00BD2AA1"/>
    <w:rsid w:val="00BE15DE"/>
    <w:rsid w:val="00BF25FF"/>
    <w:rsid w:val="00C063FF"/>
    <w:rsid w:val="00C078C8"/>
    <w:rsid w:val="00C12C5A"/>
    <w:rsid w:val="00C22032"/>
    <w:rsid w:val="00C269D7"/>
    <w:rsid w:val="00C3451F"/>
    <w:rsid w:val="00C3699D"/>
    <w:rsid w:val="00C36E0C"/>
    <w:rsid w:val="00C4219A"/>
    <w:rsid w:val="00C4584B"/>
    <w:rsid w:val="00C53F6F"/>
    <w:rsid w:val="00C540AB"/>
    <w:rsid w:val="00C82ACB"/>
    <w:rsid w:val="00CB64C4"/>
    <w:rsid w:val="00CC272F"/>
    <w:rsid w:val="00CD2312"/>
    <w:rsid w:val="00CD3AC6"/>
    <w:rsid w:val="00CE0DEF"/>
    <w:rsid w:val="00CE28FA"/>
    <w:rsid w:val="00CE3530"/>
    <w:rsid w:val="00CE5A3D"/>
    <w:rsid w:val="00CF198D"/>
    <w:rsid w:val="00CF7768"/>
    <w:rsid w:val="00D1306B"/>
    <w:rsid w:val="00D35A82"/>
    <w:rsid w:val="00D41B50"/>
    <w:rsid w:val="00D42C39"/>
    <w:rsid w:val="00D651FC"/>
    <w:rsid w:val="00D664B1"/>
    <w:rsid w:val="00D666EE"/>
    <w:rsid w:val="00D869AA"/>
    <w:rsid w:val="00DA11D4"/>
    <w:rsid w:val="00DA5446"/>
    <w:rsid w:val="00DC486D"/>
    <w:rsid w:val="00DE723F"/>
    <w:rsid w:val="00DF30BE"/>
    <w:rsid w:val="00DF44EB"/>
    <w:rsid w:val="00DF7102"/>
    <w:rsid w:val="00E01ECE"/>
    <w:rsid w:val="00E02F58"/>
    <w:rsid w:val="00E04970"/>
    <w:rsid w:val="00E07179"/>
    <w:rsid w:val="00E11D1C"/>
    <w:rsid w:val="00E13463"/>
    <w:rsid w:val="00E35043"/>
    <w:rsid w:val="00E42EBB"/>
    <w:rsid w:val="00E50EE5"/>
    <w:rsid w:val="00E5728A"/>
    <w:rsid w:val="00E811BB"/>
    <w:rsid w:val="00E83092"/>
    <w:rsid w:val="00E9115A"/>
    <w:rsid w:val="00E92A09"/>
    <w:rsid w:val="00E973B3"/>
    <w:rsid w:val="00EA08EB"/>
    <w:rsid w:val="00EB3CA7"/>
    <w:rsid w:val="00EB4A0C"/>
    <w:rsid w:val="00EB52F9"/>
    <w:rsid w:val="00EE5690"/>
    <w:rsid w:val="00EF4384"/>
    <w:rsid w:val="00F00655"/>
    <w:rsid w:val="00F00A18"/>
    <w:rsid w:val="00F20454"/>
    <w:rsid w:val="00F35543"/>
    <w:rsid w:val="00F53A85"/>
    <w:rsid w:val="00F562F0"/>
    <w:rsid w:val="00F56C68"/>
    <w:rsid w:val="00F77C8E"/>
    <w:rsid w:val="00FB79DF"/>
    <w:rsid w:val="00FD1839"/>
    <w:rsid w:val="00FE6AB4"/>
    <w:rsid w:val="00FE6ED2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65A7"/>
  <w15:chartTrackingRefBased/>
  <w15:docId w15:val="{1636F70E-766E-48E3-A83E-8BC7467B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0A"/>
    <w:pPr>
      <w:suppressAutoHyphens/>
      <w:spacing w:before="60" w:after="120" w:line="360" w:lineRule="auto"/>
      <w:jc w:val="both"/>
    </w:pPr>
    <w:rPr>
      <w:rFonts w:ascii="Calibri Light" w:eastAsia="MS Mincho" w:hAnsi="Calibri Light" w:cs="Calibri Light"/>
      <w:lang w:eastAsia="ar-SA"/>
    </w:rPr>
  </w:style>
  <w:style w:type="paragraph" w:styleId="Titre1">
    <w:name w:val="heading 1"/>
    <w:next w:val="Normal"/>
    <w:link w:val="Titre1Car"/>
    <w:qFormat/>
    <w:rsid w:val="0040290A"/>
    <w:pPr>
      <w:keepNext/>
      <w:widowControl w:val="0"/>
      <w:suppressAutoHyphens/>
      <w:spacing w:after="320" w:line="240" w:lineRule="auto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40290A"/>
    <w:pPr>
      <w:keepNext/>
      <w:widowControl w:val="0"/>
      <w:suppressAutoHyphens/>
      <w:spacing w:before="240" w:after="240" w:line="240" w:lineRule="auto"/>
      <w:outlineLvl w:val="1"/>
    </w:pPr>
    <w:rPr>
      <w:rFonts w:ascii="Calibri" w:eastAsia="SimSun" w:hAnsi="Calibri" w:cs="Arial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40290A"/>
    <w:pPr>
      <w:keepNext/>
      <w:widowControl w:val="0"/>
      <w:suppressAutoHyphens/>
      <w:spacing w:before="240" w:after="240" w:line="240" w:lineRule="auto"/>
      <w:outlineLvl w:val="2"/>
    </w:pPr>
    <w:rPr>
      <w:rFonts w:ascii="Calibri" w:eastAsia="SimSun" w:hAnsi="Calibri" w:cs="Calibri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40290A"/>
    <w:pPr>
      <w:keepNext/>
      <w:widowControl w:val="0"/>
      <w:suppressAutoHyphens/>
      <w:spacing w:before="240" w:after="240" w:line="240" w:lineRule="auto"/>
      <w:outlineLvl w:val="3"/>
    </w:pPr>
    <w:rPr>
      <w:rFonts w:ascii="Calibri" w:eastAsia="SimSun" w:hAnsi="Calibri" w:cs="Baghdad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40290A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0290A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0290A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40290A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40290A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semiHidden/>
    <w:unhideWhenUsed/>
    <w:rsid w:val="0040290A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40290A"/>
  </w:style>
  <w:style w:type="paragraph" w:styleId="Notedebasdepage">
    <w:name w:val="footnote text"/>
    <w:aliases w:val="Footnotes"/>
    <w:basedOn w:val="Normal"/>
    <w:link w:val="NotedebasdepageCar"/>
    <w:rsid w:val="0040290A"/>
    <w:pPr>
      <w:spacing w:line="240" w:lineRule="auto"/>
    </w:pPr>
    <w:rPr>
      <w:sz w:val="20"/>
    </w:rPr>
  </w:style>
  <w:style w:type="character" w:customStyle="1" w:styleId="NotedebasdepageCar">
    <w:name w:val="Note de bas de page Car"/>
    <w:aliases w:val="Footnotes Car"/>
    <w:link w:val="Notedebasdepage"/>
    <w:rsid w:val="0040290A"/>
    <w:rPr>
      <w:rFonts w:ascii="Calibri Light" w:eastAsia="MS Mincho" w:hAnsi="Calibri Light" w:cs="Calibri Light"/>
      <w:sz w:val="20"/>
      <w:lang w:eastAsia="ar-SA"/>
    </w:rPr>
  </w:style>
  <w:style w:type="paragraph" w:customStyle="1" w:styleId="Standard">
    <w:name w:val="Standard"/>
    <w:rsid w:val="00B34E5B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0"/>
      <w:lang w:eastAsia="zh-CN"/>
    </w:rPr>
  </w:style>
  <w:style w:type="character" w:customStyle="1" w:styleId="Titre1Car">
    <w:name w:val="Titre 1 Car"/>
    <w:link w:val="Titre1"/>
    <w:rsid w:val="0040290A"/>
    <w:rPr>
      <w:rFonts w:ascii="Calibri" w:eastAsia="SimSun" w:hAnsi="Calibri" w:cs="Arial"/>
      <w:kern w:val="1"/>
      <w:sz w:val="40"/>
      <w:szCs w:val="32"/>
      <w:lang w:eastAsia="ar-LB" w:bidi="ar-LB"/>
    </w:rPr>
  </w:style>
  <w:style w:type="character" w:customStyle="1" w:styleId="Titre2Car">
    <w:name w:val="Titre 2 Car"/>
    <w:link w:val="Titre2"/>
    <w:rsid w:val="0040290A"/>
    <w:rPr>
      <w:rFonts w:ascii="Calibri" w:eastAsia="SimSun" w:hAnsi="Calibri" w:cs="Arial"/>
      <w:sz w:val="36"/>
      <w:szCs w:val="28"/>
      <w:lang w:eastAsia="ar-LB" w:bidi="ar-LB"/>
    </w:rPr>
  </w:style>
  <w:style w:type="character" w:customStyle="1" w:styleId="Titre3Car">
    <w:name w:val="Titre 3 Car"/>
    <w:link w:val="Titre3"/>
    <w:rsid w:val="0040290A"/>
    <w:rPr>
      <w:rFonts w:ascii="Calibri" w:eastAsia="SimSun" w:hAnsi="Calibri" w:cs="Calibri"/>
      <w:sz w:val="32"/>
      <w:szCs w:val="32"/>
      <w:lang w:eastAsia="ar-LB" w:bidi="ar-LB"/>
    </w:rPr>
  </w:style>
  <w:style w:type="character" w:customStyle="1" w:styleId="Titre4Car">
    <w:name w:val="Titre 4 Car"/>
    <w:link w:val="Titre4"/>
    <w:rsid w:val="0040290A"/>
    <w:rPr>
      <w:rFonts w:ascii="Calibri" w:eastAsia="SimSun" w:hAnsi="Calibri" w:cs="Baghdad"/>
      <w:sz w:val="28"/>
      <w:szCs w:val="28"/>
      <w:lang w:eastAsia="ar-LB" w:bidi="ar-LB"/>
    </w:rPr>
  </w:style>
  <w:style w:type="character" w:customStyle="1" w:styleId="Titre5Car">
    <w:name w:val="Titre 5 Car"/>
    <w:link w:val="Titre5"/>
    <w:rsid w:val="0040290A"/>
    <w:rPr>
      <w:rFonts w:ascii="Calibri" w:eastAsia="MS Mincho" w:hAnsi="Calibri" w:cs="Calibri Light"/>
      <w:sz w:val="24"/>
      <w:szCs w:val="26"/>
      <w:lang w:eastAsia="ar-SA"/>
    </w:rPr>
  </w:style>
  <w:style w:type="character" w:customStyle="1" w:styleId="Titre6Car">
    <w:name w:val="Titre 6 Car"/>
    <w:link w:val="Titre6"/>
    <w:uiPriority w:val="9"/>
    <w:rsid w:val="0040290A"/>
    <w:rPr>
      <w:rFonts w:ascii="Calibri" w:eastAsia="MS Mincho" w:hAnsi="Calibri" w:cs="Times New Roman"/>
      <w:bCs/>
      <w:lang w:eastAsia="ar-SA"/>
    </w:rPr>
  </w:style>
  <w:style w:type="character" w:customStyle="1" w:styleId="Titre7Car">
    <w:name w:val="Titre 7 Car"/>
    <w:link w:val="Titre7"/>
    <w:uiPriority w:val="9"/>
    <w:rsid w:val="0040290A"/>
    <w:rPr>
      <w:rFonts w:ascii="Calibri" w:eastAsia="MS Mincho" w:hAnsi="Calibri" w:cs="Times New Roman"/>
      <w:lang w:eastAsia="ar-SA"/>
    </w:rPr>
  </w:style>
  <w:style w:type="character" w:customStyle="1" w:styleId="Titre8Car">
    <w:name w:val="Titre 8 Car"/>
    <w:link w:val="Titre8"/>
    <w:uiPriority w:val="9"/>
    <w:rsid w:val="0040290A"/>
    <w:rPr>
      <w:rFonts w:ascii="Calibri" w:eastAsia="MS Mincho" w:hAnsi="Calibri" w:cs="Times New Roman"/>
      <w:i/>
      <w:iCs/>
      <w:lang w:eastAsia="ar-SA"/>
    </w:rPr>
  </w:style>
  <w:style w:type="character" w:customStyle="1" w:styleId="Titre9Car">
    <w:name w:val="Titre 9 Car"/>
    <w:link w:val="Titre9"/>
    <w:uiPriority w:val="9"/>
    <w:rsid w:val="0040290A"/>
    <w:rPr>
      <w:rFonts w:ascii="Calibri Light" w:eastAsia="MS Gothic" w:hAnsi="Calibri Light" w:cs="Times New Roman"/>
      <w:i/>
      <w:lang w:eastAsia="ar-SA"/>
    </w:rPr>
  </w:style>
  <w:style w:type="paragraph" w:styleId="Notedefin">
    <w:name w:val="endnote text"/>
    <w:basedOn w:val="Normal"/>
    <w:link w:val="NotedefinCar"/>
    <w:rsid w:val="0040290A"/>
  </w:style>
  <w:style w:type="character" w:customStyle="1" w:styleId="NotedefinCar">
    <w:name w:val="Note de fin Car"/>
    <w:link w:val="Notedefin"/>
    <w:rsid w:val="0040290A"/>
    <w:rPr>
      <w:rFonts w:ascii="Calibri Light" w:eastAsia="MS Mincho" w:hAnsi="Calibri Light" w:cs="Calibri Light"/>
      <w:lang w:eastAsia="ar-SA"/>
    </w:rPr>
  </w:style>
  <w:style w:type="paragraph" w:customStyle="1" w:styleId="Titre2-sous-rubrique">
    <w:name w:val="Titre 2-sous-rubrique"/>
    <w:rsid w:val="0040290A"/>
    <w:pPr>
      <w:spacing w:before="360" w:after="240" w:line="240" w:lineRule="auto"/>
    </w:pPr>
    <w:rPr>
      <w:rFonts w:ascii="Calibri" w:eastAsia="SimSun" w:hAnsi="Calibri" w:cs="Cambria"/>
      <w:bCs/>
      <w:sz w:val="36"/>
      <w:szCs w:val="28"/>
      <w:lang w:eastAsia="ar-SA"/>
    </w:rPr>
  </w:style>
  <w:style w:type="character" w:customStyle="1" w:styleId="TEIquote-inline">
    <w:name w:val="TEI_quote-inline"/>
    <w:uiPriority w:val="1"/>
    <w:qFormat/>
    <w:rsid w:val="0040290A"/>
    <w:rPr>
      <w:i w:val="0"/>
      <w:color w:val="A8D08D" w:themeColor="accent6" w:themeTint="99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40290A"/>
    <w:rPr>
      <w:rFonts w:asciiTheme="minorHAnsi" w:eastAsiaTheme="majorEastAsia" w:hAnsiTheme="min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290A"/>
    <w:rPr>
      <w:rFonts w:eastAsiaTheme="majorEastAsia" w:cstheme="majorBidi"/>
      <w:spacing w:val="-1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290A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40290A"/>
    <w:rPr>
      <w:rFonts w:asciiTheme="majorHAnsi" w:eastAsiaTheme="majorEastAsia" w:hAnsiTheme="majorHAnsi" w:cstheme="majorBidi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40290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290A"/>
    <w:rPr>
      <w:rFonts w:ascii="Calibri Light" w:eastAsia="MS Mincho" w:hAnsi="Calibri Light" w:cs="Calibri Light"/>
      <w:i/>
      <w:iCs/>
      <w:color w:val="404040" w:themeColor="text1" w:themeTint="BF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290A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290A"/>
    <w:rPr>
      <w:rFonts w:asciiTheme="majorHAnsi" w:eastAsiaTheme="majorEastAsia" w:hAnsiTheme="majorHAnsi" w:cstheme="majorBidi"/>
      <w:color w:val="4472C4" w:themeColor="accent1"/>
      <w:sz w:val="28"/>
      <w:szCs w:val="28"/>
      <w:lang w:eastAsia="ar-SA"/>
    </w:rPr>
  </w:style>
  <w:style w:type="character" w:styleId="Appelnotedebasdep">
    <w:name w:val="footnote reference"/>
    <w:basedOn w:val="Policepardfaut"/>
    <w:uiPriority w:val="99"/>
    <w:semiHidden/>
    <w:unhideWhenUsed/>
    <w:rsid w:val="0040290A"/>
    <w:rPr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rsid w:val="0040290A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0290A"/>
    <w:pPr>
      <w:ind w:left="720"/>
    </w:pPr>
  </w:style>
  <w:style w:type="paragraph" w:styleId="Listepuces">
    <w:name w:val="List Bullet"/>
    <w:basedOn w:val="Normal"/>
    <w:uiPriority w:val="99"/>
    <w:unhideWhenUsed/>
    <w:rsid w:val="0040290A"/>
    <w:pPr>
      <w:numPr>
        <w:numId w:val="5"/>
      </w:numPr>
    </w:pPr>
  </w:style>
  <w:style w:type="paragraph" w:customStyle="1" w:styleId="Titre2-rubrique">
    <w:name w:val="Titre 2-rubrique"/>
    <w:basedOn w:val="Titre2"/>
    <w:autoRedefine/>
    <w:qFormat/>
    <w:rsid w:val="0040290A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40290A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40290A"/>
    <w:pPr>
      <w:spacing w:after="0" w:line="240" w:lineRule="auto"/>
    </w:pPr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40290A"/>
    <w:pPr>
      <w:suppressAutoHyphens/>
      <w:spacing w:before="120" w:after="120" w:line="240" w:lineRule="auto"/>
    </w:pPr>
    <w:rPr>
      <w:rFonts w:eastAsia="Times New Roman"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40290A"/>
    <w:pPr>
      <w:suppressAutoHyphens/>
      <w:spacing w:before="120" w:after="120" w:line="240" w:lineRule="auto"/>
      <w:ind w:left="1134"/>
      <w:jc w:val="right"/>
    </w:pPr>
    <w:rPr>
      <w:rFonts w:ascii="Calibri Light" w:eastAsia="Times New Roman" w:hAnsi="Calibri Light" w:cs="Times"/>
      <w:kern w:val="1"/>
      <w:szCs w:val="32"/>
      <w:lang w:eastAsia="ar-SA"/>
    </w:rPr>
  </w:style>
  <w:style w:type="paragraph" w:customStyle="1" w:styleId="TEIparagraphbreak">
    <w:name w:val="TEI_paragraph_break"/>
    <w:rsid w:val="0040290A"/>
    <w:pPr>
      <w:suppressAutoHyphens/>
      <w:spacing w:before="360" w:after="360" w:line="240" w:lineRule="auto"/>
      <w:jc w:val="center"/>
    </w:pPr>
    <w:rPr>
      <w:rFonts w:ascii="Calibri Light" w:eastAsia="Times New Roman" w:hAnsi="Calibri Light" w:cs="Arial"/>
      <w:kern w:val="1"/>
      <w:szCs w:val="32"/>
      <w:lang w:eastAsia="ar-SA"/>
    </w:rPr>
  </w:style>
  <w:style w:type="paragraph" w:customStyle="1" w:styleId="TEIdedication">
    <w:name w:val="TEI_dedication"/>
    <w:rsid w:val="0040290A"/>
    <w:pPr>
      <w:suppressAutoHyphens/>
      <w:spacing w:before="240" w:after="240" w:line="240" w:lineRule="auto"/>
      <w:ind w:left="1134"/>
      <w:jc w:val="right"/>
    </w:pPr>
    <w:rPr>
      <w:rFonts w:ascii="Calibri Light" w:eastAsia="MS Mincho" w:hAnsi="Calibri Light" w:cs="Minion Pro"/>
      <w:szCs w:val="24"/>
      <w:lang w:eastAsia="ar-SA"/>
    </w:rPr>
  </w:style>
  <w:style w:type="paragraph" w:customStyle="1" w:styleId="TEIepigraph">
    <w:name w:val="TEI_epigraph"/>
    <w:rsid w:val="0040290A"/>
    <w:pPr>
      <w:suppressAutoHyphens/>
      <w:spacing w:before="240" w:after="360" w:line="240" w:lineRule="auto"/>
      <w:ind w:right="2268"/>
      <w:jc w:val="both"/>
    </w:pPr>
    <w:rPr>
      <w:rFonts w:ascii="Calibri Light" w:eastAsia="Times New Roman" w:hAnsi="Calibri Light" w:cs="Times New Roman"/>
      <w:lang w:eastAsia="ar-SA"/>
    </w:rPr>
  </w:style>
  <w:style w:type="paragraph" w:customStyle="1" w:styleId="TEIfiguretitle">
    <w:name w:val="TEI_figure_title"/>
    <w:rsid w:val="0040290A"/>
    <w:pPr>
      <w:suppressAutoHyphens/>
      <w:spacing w:before="120" w:after="120" w:line="240" w:lineRule="auto"/>
      <w:jc w:val="center"/>
    </w:pPr>
    <w:rPr>
      <w:rFonts w:asciiTheme="majorHAnsi" w:eastAsia="Times New Roman" w:hAnsiTheme="majorHAnsi" w:cs="Junicode"/>
      <w:color w:val="000000" w:themeColor="text1"/>
      <w:szCs w:val="20"/>
      <w:lang w:eastAsia="ar-SA"/>
    </w:rPr>
  </w:style>
  <w:style w:type="paragraph" w:customStyle="1" w:styleId="TEIfigurecaption">
    <w:name w:val="TEI_figure_caption"/>
    <w:rsid w:val="0040290A"/>
    <w:pPr>
      <w:suppressAutoHyphens/>
      <w:spacing w:before="120" w:after="120" w:line="240" w:lineRule="auto"/>
      <w:jc w:val="center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figurecredits">
    <w:name w:val="TEI_figure_credits"/>
    <w:qFormat/>
    <w:rsid w:val="0040290A"/>
    <w:pPr>
      <w:spacing w:before="120" w:after="120" w:line="240" w:lineRule="auto"/>
      <w:jc w:val="center"/>
    </w:pPr>
    <w:rPr>
      <w:rFonts w:ascii="Calibri Light" w:eastAsia="SimSun" w:hAnsi="Calibri Light" w:cs="Arial"/>
      <w:kern w:val="1"/>
      <w:szCs w:val="32"/>
      <w:lang w:eastAsia="ar-LB" w:bidi="ar-LB"/>
    </w:rPr>
  </w:style>
  <w:style w:type="paragraph" w:customStyle="1" w:styleId="TEIcell">
    <w:name w:val="TEI_cell"/>
    <w:rsid w:val="0040290A"/>
    <w:pPr>
      <w:suppressAutoHyphens/>
      <w:spacing w:after="0" w:line="240" w:lineRule="auto"/>
    </w:pPr>
    <w:rPr>
      <w:rFonts w:ascii="Myriad Pro" w:eastAsia="Times New Roman" w:hAnsi="Myriad Pro" w:cs="Times New Roman"/>
      <w:sz w:val="20"/>
      <w:szCs w:val="20"/>
      <w:lang w:eastAsia="ar-SA"/>
    </w:rPr>
  </w:style>
  <w:style w:type="paragraph" w:customStyle="1" w:styleId="TEIauthorityaffiliation">
    <w:name w:val="TEI_authority_affiliation"/>
    <w:qFormat/>
    <w:rsid w:val="0040290A"/>
    <w:pPr>
      <w:pBdr>
        <w:right w:val="single" w:sz="4" w:space="4" w:color="auto"/>
      </w:pBdr>
      <w:spacing w:before="60" w:after="60" w:line="240" w:lineRule="auto"/>
      <w:jc w:val="right"/>
    </w:pPr>
    <w:rPr>
      <w:rFonts w:asciiTheme="majorHAnsi" w:eastAsia="MS Mincho" w:hAnsiTheme="majorHAnsi" w:cs="Cambria"/>
      <w:szCs w:val="26"/>
      <w:lang w:eastAsia="ar-SA"/>
    </w:rPr>
  </w:style>
  <w:style w:type="paragraph" w:customStyle="1" w:styleId="TEIauthoritymail">
    <w:name w:val="TEI_authority_mail"/>
    <w:rsid w:val="0040290A"/>
    <w:pPr>
      <w:pBdr>
        <w:right w:val="single" w:sz="4" w:space="4" w:color="auto"/>
      </w:pBdr>
      <w:suppressAutoHyphens/>
      <w:spacing w:after="0" w:line="240" w:lineRule="auto"/>
      <w:jc w:val="right"/>
    </w:pPr>
    <w:rPr>
      <w:rFonts w:asciiTheme="majorHAnsi" w:eastAsia="Times New Roman" w:hAnsiTheme="majorHAnsi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40290A"/>
    <w:pPr>
      <w:suppressAutoHyphens/>
      <w:spacing w:before="240" w:after="12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abstract">
    <w:name w:val="TEI_abstract"/>
    <w:rsid w:val="0040290A"/>
    <w:pPr>
      <w:suppressAutoHyphens/>
      <w:spacing w:before="240" w:after="24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paragraphlead">
    <w:name w:val="TEI_paragraph_lead"/>
    <w:link w:val="TEIparagraphleadCar"/>
    <w:qFormat/>
    <w:rsid w:val="0040290A"/>
    <w:pPr>
      <w:spacing w:before="360" w:after="360" w:line="360" w:lineRule="auto"/>
      <w:jc w:val="both"/>
    </w:pPr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code">
    <w:name w:val="TEI_code"/>
    <w:rsid w:val="0040290A"/>
    <w:pPr>
      <w:suppressAutoHyphens/>
      <w:spacing w:before="240" w:after="240" w:line="240" w:lineRule="auto"/>
      <w:ind w:left="567" w:right="1134"/>
    </w:pPr>
    <w:rPr>
      <w:rFonts w:ascii="Courier" w:eastAsia="Times New Roman" w:hAnsi="Courier" w:cs="Times"/>
      <w:color w:val="000000" w:themeColor="text1"/>
      <w:kern w:val="1"/>
      <w:sz w:val="21"/>
      <w:szCs w:val="32"/>
      <w:lang w:eastAsia="ar-SA"/>
    </w:rPr>
  </w:style>
  <w:style w:type="paragraph" w:customStyle="1" w:styleId="TEIdidascaly">
    <w:name w:val="TEI_didascaly"/>
    <w:rsid w:val="0040290A"/>
    <w:pPr>
      <w:suppressAutoHyphens/>
      <w:adjustRightInd w:val="0"/>
      <w:spacing w:before="120" w:after="60" w:line="360" w:lineRule="auto"/>
      <w:ind w:left="567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paragraphconsecutive">
    <w:name w:val="TEI_paragraph_consecutive"/>
    <w:basedOn w:val="Normal"/>
    <w:qFormat/>
    <w:rsid w:val="0040290A"/>
  </w:style>
  <w:style w:type="paragraph" w:customStyle="1" w:styleId="TEIaut">
    <w:name w:val="TEI_aut:"/>
    <w:autoRedefine/>
    <w:rsid w:val="0040290A"/>
    <w:pPr>
      <w:pBdr>
        <w:right w:val="single" w:sz="4" w:space="4" w:color="auto"/>
      </w:pBdr>
      <w:suppressAutoHyphens/>
      <w:spacing w:before="240" w:after="0" w:line="240" w:lineRule="auto"/>
      <w:jc w:val="right"/>
    </w:pPr>
    <w:rPr>
      <w:rFonts w:asciiTheme="majorHAnsi" w:eastAsia="Times New Roman" w:hAnsiTheme="majorHAnsi" w:cs="Arial MT"/>
      <w:szCs w:val="20"/>
      <w:lang w:eastAsia="ar-SA"/>
    </w:rPr>
  </w:style>
  <w:style w:type="character" w:customStyle="1" w:styleId="TEIaut-inline">
    <w:name w:val="TEI_aut-inline:"/>
    <w:basedOn w:val="Policepardfaut"/>
    <w:uiPriority w:val="1"/>
    <w:qFormat/>
    <w:rsid w:val="0040290A"/>
    <w:rPr>
      <w:color w:val="C00000"/>
    </w:rPr>
  </w:style>
  <w:style w:type="character" w:customStyle="1" w:styleId="TEIedt-inline">
    <w:name w:val="TEI_edt-inline:"/>
    <w:basedOn w:val="Policepardfaut"/>
    <w:rsid w:val="0040290A"/>
    <w:rPr>
      <w:color w:val="9CC2E5" w:themeColor="accent5" w:themeTint="99"/>
    </w:rPr>
  </w:style>
  <w:style w:type="paragraph" w:customStyle="1" w:styleId="TEIauts">
    <w:name w:val="TEI_auts"/>
    <w:qFormat/>
    <w:rsid w:val="0040290A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paragraph" w:customStyle="1" w:styleId="TEIauthorities">
    <w:name w:val="TEI_authorities"/>
    <w:qFormat/>
    <w:rsid w:val="0040290A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character" w:customStyle="1" w:styleId="TEIneutral-inline">
    <w:name w:val="TEI_neutral-inline"/>
    <w:uiPriority w:val="1"/>
    <w:qFormat/>
    <w:rsid w:val="0040290A"/>
    <w:rPr>
      <w:color w:val="808080"/>
    </w:rPr>
  </w:style>
  <w:style w:type="character" w:customStyle="1" w:styleId="TEIaffiliation-inline">
    <w:name w:val="TEI_affiliation-inline"/>
    <w:basedOn w:val="Policepardfaut"/>
    <w:uiPriority w:val="1"/>
    <w:qFormat/>
    <w:rsid w:val="0040290A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40290A"/>
    <w:pPr>
      <w:pBdr>
        <w:right w:val="single" w:sz="4" w:space="4" w:color="auto"/>
      </w:pBdr>
      <w:spacing w:before="120" w:after="120" w:line="264" w:lineRule="auto"/>
      <w:jc w:val="right"/>
    </w:pPr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funder">
    <w:name w:val="TEI_funder"/>
    <w:qFormat/>
    <w:rsid w:val="0040290A"/>
    <w:pPr>
      <w:spacing w:after="120" w:line="240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reception">
    <w:name w:val="TEI_date_reception"/>
    <w:qFormat/>
    <w:rsid w:val="0040290A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acceptance">
    <w:name w:val="TEI_date_acceptance"/>
    <w:qFormat/>
    <w:rsid w:val="0040290A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note">
    <w:name w:val="TEI_note:"/>
    <w:qFormat/>
    <w:rsid w:val="0040290A"/>
    <w:pPr>
      <w:spacing w:after="120" w:line="264" w:lineRule="auto"/>
    </w:pPr>
    <w:rPr>
      <w:rFonts w:ascii="Calibri Light" w:eastAsia="MS Mincho" w:hAnsi="Calibri Light" w:cs="Calibri Light"/>
      <w:szCs w:val="26"/>
      <w:lang w:eastAsia="ar-SA"/>
    </w:rPr>
  </w:style>
  <w:style w:type="character" w:customStyle="1" w:styleId="TEIcode-inline">
    <w:name w:val="TEI_code-inline"/>
    <w:uiPriority w:val="1"/>
    <w:qFormat/>
    <w:rsid w:val="0040290A"/>
    <w:rPr>
      <w:rFonts w:ascii="Consolas" w:hAnsi="Consolas"/>
      <w:color w:val="7B7B7B" w:themeColor="accent3" w:themeShade="BF"/>
    </w:rPr>
  </w:style>
  <w:style w:type="paragraph" w:customStyle="1" w:styleId="TEIlinguisticgloss">
    <w:name w:val="TEI_linguistic_gloss"/>
    <w:autoRedefine/>
    <w:qFormat/>
    <w:rsid w:val="0040290A"/>
    <w:pPr>
      <w:spacing w:after="120" w:line="264" w:lineRule="auto"/>
      <w:ind w:left="1701" w:hanging="1701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linguisticexample">
    <w:name w:val="TEI_linguistic_example"/>
    <w:autoRedefine/>
    <w:qFormat/>
    <w:rsid w:val="0040290A"/>
    <w:pPr>
      <w:spacing w:after="120" w:line="264" w:lineRule="auto"/>
    </w:pPr>
    <w:rPr>
      <w:rFonts w:asciiTheme="majorHAnsi" w:eastAsia="MS Mincho" w:hAnsiTheme="majorHAnsi" w:cs="Calibri Light"/>
      <w:sz w:val="20"/>
      <w:lang w:eastAsia="ar-SA"/>
    </w:rPr>
  </w:style>
  <w:style w:type="paragraph" w:customStyle="1" w:styleId="TEIlinguistictranslation">
    <w:name w:val="TEI_linguistic_translation"/>
    <w:autoRedefine/>
    <w:qFormat/>
    <w:rsid w:val="0040290A"/>
    <w:pPr>
      <w:spacing w:after="120" w:line="264" w:lineRule="auto"/>
      <w:ind w:left="1276" w:hanging="1276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quote">
    <w:name w:val="TEI_quote"/>
    <w:rsid w:val="0040290A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sz w:val="21"/>
      <w:szCs w:val="20"/>
      <w:lang w:eastAsia="ar-SA"/>
    </w:rPr>
  </w:style>
  <w:style w:type="paragraph" w:customStyle="1" w:styleId="TEIquote2">
    <w:name w:val="TEI_quote2"/>
    <w:rsid w:val="0040290A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continuation">
    <w:name w:val="TEI_quote_continuation"/>
    <w:qFormat/>
    <w:rsid w:val="0040290A"/>
    <w:pPr>
      <w:spacing w:after="120" w:line="264" w:lineRule="auto"/>
      <w:ind w:left="567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nested">
    <w:name w:val="TEI_quote_nested"/>
    <w:autoRedefine/>
    <w:qFormat/>
    <w:rsid w:val="0040290A"/>
    <w:pPr>
      <w:spacing w:after="120" w:line="264" w:lineRule="auto"/>
      <w:ind w:left="1134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verse">
    <w:name w:val="TEI_verse"/>
    <w:qFormat/>
    <w:rsid w:val="0040290A"/>
    <w:pPr>
      <w:spacing w:before="120" w:after="0" w:line="360" w:lineRule="auto"/>
      <w:ind w:left="1134"/>
      <w:contextualSpacing/>
    </w:pPr>
    <w:rPr>
      <w:rFonts w:ascii="Calibri Light" w:eastAsia="MS Mincho" w:hAnsi="Calibri Light" w:cs="Cambria"/>
      <w:szCs w:val="24"/>
      <w:lang w:eastAsia="ar-SA"/>
    </w:rPr>
  </w:style>
  <w:style w:type="paragraph" w:customStyle="1" w:styleId="TEIreplica">
    <w:name w:val="TEI_replica"/>
    <w:rsid w:val="0040290A"/>
    <w:pPr>
      <w:suppressAutoHyphens/>
      <w:spacing w:after="0" w:line="240" w:lineRule="auto"/>
      <w:ind w:left="851" w:hanging="284"/>
      <w:jc w:val="both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speaker">
    <w:name w:val="TEI_speaker"/>
    <w:qFormat/>
    <w:rsid w:val="0040290A"/>
    <w:pPr>
      <w:spacing w:after="120" w:line="264" w:lineRule="auto"/>
    </w:pPr>
    <w:rPr>
      <w:rFonts w:ascii="Calibri Light" w:eastAsia="Times New Roman" w:hAnsi="Calibri Light" w:cs="Junicode"/>
      <w:szCs w:val="20"/>
      <w:lang w:eastAsia="ar-SA"/>
    </w:rPr>
  </w:style>
  <w:style w:type="character" w:customStyle="1" w:styleId="TEIspeaker-inline">
    <w:name w:val="TEI_speaker-inline"/>
    <w:rsid w:val="0040290A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40290A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40290A"/>
    <w:rPr>
      <w:color w:val="7F7F7F"/>
    </w:rPr>
  </w:style>
  <w:style w:type="paragraph" w:customStyle="1" w:styleId="TEIversifiedreplica">
    <w:name w:val="TEI_versifiedreplica"/>
    <w:basedOn w:val="Normal"/>
    <w:qFormat/>
    <w:rsid w:val="0040290A"/>
  </w:style>
  <w:style w:type="paragraph" w:customStyle="1" w:styleId="TEIxiinclude">
    <w:name w:val="TEI_xi_include"/>
    <w:rsid w:val="0040290A"/>
    <w:pPr>
      <w:pBdr>
        <w:top w:val="single" w:sz="4" w:space="1" w:color="auto"/>
        <w:bottom w:val="single" w:sz="4" w:space="1" w:color="auto"/>
      </w:pBdr>
      <w:suppressAutoHyphens/>
      <w:spacing w:before="240" w:after="240" w:line="240" w:lineRule="auto"/>
    </w:pPr>
    <w:rPr>
      <w:rFonts w:ascii="Calibri" w:eastAsia="MS Mincho" w:hAnsi="Calibri" w:cs="Cambria"/>
      <w:b/>
      <w:sz w:val="20"/>
      <w:szCs w:val="24"/>
      <w:lang w:eastAsia="ar-SA"/>
    </w:rPr>
  </w:style>
  <w:style w:type="paragraph" w:customStyle="1" w:styleId="TEIfloatingTextend">
    <w:name w:val="TEI_floatingText_end"/>
    <w:next w:val="Normal"/>
    <w:autoRedefine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loatingTextstart">
    <w:name w:val="TEI_floatingText_start"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alternative">
    <w:name w:val="TEI_figure_alternative"/>
    <w:qFormat/>
    <w:rsid w:val="0040290A"/>
    <w:pPr>
      <w:spacing w:after="120" w:line="264" w:lineRule="auto"/>
    </w:pPr>
    <w:rPr>
      <w:rFonts w:ascii="Calibri Light" w:eastAsia="SimSun" w:hAnsi="Calibri Light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40290A"/>
    <w:pPr>
      <w:spacing w:after="120" w:line="264" w:lineRule="auto"/>
    </w:pPr>
    <w:rPr>
      <w:rFonts w:ascii="Courier New" w:eastAsia="MS Mincho" w:hAnsi="Courier New" w:cs="Cambria"/>
      <w:szCs w:val="26"/>
      <w:lang w:eastAsia="ar-SA"/>
    </w:rPr>
  </w:style>
  <w:style w:type="character" w:customStyle="1" w:styleId="TEIformula-inline">
    <w:name w:val="TEI_formula-inline"/>
    <w:basedOn w:val="Policepardfaut"/>
    <w:uiPriority w:val="1"/>
    <w:qFormat/>
    <w:rsid w:val="0040290A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40290A"/>
    <w:pPr>
      <w:spacing w:after="120" w:line="240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biblstart">
    <w:name w:val="TEI_bibl_start"/>
    <w:autoRedefine/>
    <w:qFormat/>
    <w:rsid w:val="0040290A"/>
    <w:pPr>
      <w:spacing w:after="1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appendixstart">
    <w:name w:val="TEI_appendix_start"/>
    <w:next w:val="Normal"/>
    <w:autoRedefine/>
    <w:qFormat/>
    <w:rsid w:val="0040290A"/>
    <w:pPr>
      <w:spacing w:after="3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pagination">
    <w:name w:val="TEI_pagination"/>
    <w:next w:val="Normal"/>
    <w:autoRedefine/>
    <w:qFormat/>
    <w:rsid w:val="0040290A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documentnumber">
    <w:name w:val="TEI_document_number"/>
    <w:next w:val="Normal"/>
    <w:autoRedefine/>
    <w:qFormat/>
    <w:rsid w:val="0040290A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partner">
    <w:name w:val="TEI_partner"/>
    <w:qFormat/>
    <w:rsid w:val="0040290A"/>
    <w:pPr>
      <w:spacing w:after="120" w:line="360" w:lineRule="auto"/>
      <w:ind w:left="284"/>
      <w:contextualSpacing/>
    </w:pPr>
    <w:rPr>
      <w:rFonts w:ascii="Calibri" w:eastAsia="MS Mincho" w:hAnsi="Calibri" w:cs="Times New Roman"/>
      <w:szCs w:val="24"/>
      <w:lang w:val="fr-BE" w:eastAsia="ar-SA"/>
    </w:rPr>
  </w:style>
  <w:style w:type="paragraph" w:customStyle="1" w:styleId="TEIlinkeddata">
    <w:name w:val="TEI_linked_data"/>
    <w:basedOn w:val="Normal"/>
    <w:qFormat/>
    <w:rsid w:val="0040290A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40290A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szCs w:val="24"/>
      <w:lang w:eastAsia="fr-FR"/>
    </w:rPr>
  </w:style>
  <w:style w:type="paragraph" w:customStyle="1" w:styleId="TEIlocalnote">
    <w:name w:val="TEI_localnote"/>
    <w:basedOn w:val="Notedebasdepage"/>
    <w:rsid w:val="0040290A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40290A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reviewend">
    <w:name w:val="TEI_review_end"/>
    <w:autoRedefine/>
    <w:qFormat/>
    <w:rsid w:val="0040290A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40290A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40290A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40290A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40290A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40290A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40290A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40290A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character" w:customStyle="1" w:styleId="TEIbiblreference-inline">
    <w:name w:val="TEI_bibl_reference-inline"/>
    <w:uiPriority w:val="1"/>
    <w:qFormat/>
    <w:rsid w:val="0040290A"/>
    <w:rPr>
      <w:rFonts w:asciiTheme="majorHAnsi" w:hAnsiTheme="majorHAnsi"/>
      <w:b w:val="0"/>
      <w:color w:val="auto"/>
      <w:bdr w:val="none" w:sz="0" w:space="0" w:color="auto"/>
      <w:shd w:val="clear" w:color="auto" w:fill="E7E6E6" w:themeFill="background2"/>
    </w:rPr>
  </w:style>
  <w:style w:type="paragraph" w:customStyle="1" w:styleId="TEIanswer">
    <w:name w:val="TEI_answer"/>
    <w:autoRedefine/>
    <w:qFormat/>
    <w:rsid w:val="0040290A"/>
    <w:pPr>
      <w:spacing w:after="120" w:line="264" w:lineRule="auto"/>
    </w:pPr>
    <w:rPr>
      <w:rFonts w:ascii="Times New Roman" w:eastAsia="MS Mincho" w:hAnsi="Times New Roman" w:cs="Calibri Light"/>
      <w:color w:val="767171" w:themeColor="background2" w:themeShade="80"/>
      <w:lang w:eastAsia="ar-SA"/>
    </w:rPr>
  </w:style>
  <w:style w:type="paragraph" w:customStyle="1" w:styleId="TEIquestion">
    <w:name w:val="TEI_question"/>
    <w:next w:val="TEIanswer"/>
    <w:autoRedefine/>
    <w:qFormat/>
    <w:rsid w:val="0040290A"/>
    <w:pPr>
      <w:spacing w:after="120" w:line="264" w:lineRule="auto"/>
    </w:pPr>
    <w:rPr>
      <w:rFonts w:ascii="Times New Roman" w:eastAsia="MS Mincho" w:hAnsi="Times New Roman" w:cs="Calibri Light"/>
      <w:b/>
      <w:color w:val="767171" w:themeColor="background2" w:themeShade="80"/>
      <w:lang w:eastAsia="ar-SA"/>
    </w:rPr>
  </w:style>
  <w:style w:type="character" w:customStyle="1" w:styleId="TEIfigurenuminline">
    <w:name w:val="TEI_figure_num_inline"/>
    <w:basedOn w:val="Policepardfaut"/>
    <w:uiPriority w:val="1"/>
    <w:qFormat/>
    <w:rsid w:val="0040290A"/>
    <w:rPr>
      <w:color w:val="2E74B5" w:themeColor="accent5" w:themeShade="BF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40290A"/>
    <w:rPr>
      <w:color w:val="44546A" w:themeColor="text2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start">
    <w:name w:val="TEI_figure_start"/>
    <w:next w:val="Normal"/>
    <w:autoRedefine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reviewedauthor-inline">
    <w:name w:val="TEI_reviewed_author-inline"/>
    <w:uiPriority w:val="1"/>
    <w:qFormat/>
    <w:rsid w:val="0040290A"/>
    <w:rPr>
      <w:color w:val="2F5496" w:themeColor="accent1" w:themeShade="BF"/>
    </w:rPr>
  </w:style>
  <w:style w:type="character" w:customStyle="1" w:styleId="TEIrevieweddate-inline">
    <w:name w:val="TEI_reviewed_date-inline"/>
    <w:uiPriority w:val="1"/>
    <w:qFormat/>
    <w:rsid w:val="0040290A"/>
    <w:rPr>
      <w:color w:val="C45911" w:themeColor="accent2" w:themeShade="BF"/>
    </w:rPr>
  </w:style>
  <w:style w:type="paragraph" w:customStyle="1" w:styleId="TEIreviewedreference">
    <w:name w:val="TEI_reviewed_reference"/>
    <w:autoRedefine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030A0"/>
      <w:lang w:eastAsia="ar-SA"/>
    </w:rPr>
  </w:style>
  <w:style w:type="character" w:customStyle="1" w:styleId="TEIreviewedtitle-inline">
    <w:name w:val="TEI_reviewed_title-inline"/>
    <w:uiPriority w:val="1"/>
    <w:qFormat/>
    <w:rsid w:val="0040290A"/>
    <w:rPr>
      <w:i w:val="0"/>
      <w:color w:val="323E4F" w:themeColor="text2" w:themeShade="BF"/>
    </w:rPr>
  </w:style>
  <w:style w:type="paragraph" w:customStyle="1" w:styleId="TEIformula-mml">
    <w:name w:val="TEI_formula-mml"/>
    <w:qFormat/>
    <w:rsid w:val="0040290A"/>
    <w:pPr>
      <w:spacing w:after="120" w:line="264" w:lineRule="auto"/>
    </w:pPr>
    <w:rPr>
      <w:rFonts w:ascii="Courier New" w:eastAsia="MS Mincho" w:hAnsi="Courier New" w:cs="Calibri Light"/>
      <w:sz w:val="24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40290A"/>
    <w:rPr>
      <w:lang w:val="en-US"/>
    </w:rPr>
  </w:style>
  <w:style w:type="character" w:customStyle="1" w:styleId="TEIabstractamCar">
    <w:name w:val="TEI_abstract|am Car"/>
    <w:basedOn w:val="Policepardfaut"/>
    <w:link w:val="TEIabstractam"/>
    <w:rsid w:val="0040290A"/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40290A"/>
    <w:rPr>
      <w:lang w:val="en-US"/>
    </w:rPr>
  </w:style>
  <w:style w:type="character" w:customStyle="1" w:styleId="TEIabstractenCar">
    <w:name w:val="TEI_abstract|en Car"/>
    <w:basedOn w:val="Policepardfaut"/>
    <w:link w:val="TEIabstracten"/>
    <w:rsid w:val="0040290A"/>
    <w:rPr>
      <w:rFonts w:asciiTheme="majorHAnsi" w:eastAsia="Times New Roman" w:hAnsiTheme="majorHAnsi" w:cs="Minion Pro"/>
      <w:szCs w:val="20"/>
      <w:lang w:val="en-US" w:eastAsia="ar-SA"/>
    </w:rPr>
  </w:style>
  <w:style w:type="character" w:customStyle="1" w:styleId="TEIauthor-inlineaut">
    <w:name w:val="TEI_author-inline:aut"/>
    <w:basedOn w:val="Policepardfaut"/>
    <w:rsid w:val="0040290A"/>
  </w:style>
  <w:style w:type="paragraph" w:customStyle="1" w:styleId="TEIauthoraut">
    <w:name w:val="TEI_author:aut"/>
    <w:basedOn w:val="Normal"/>
    <w:link w:val="TEIauthorautCar"/>
    <w:rsid w:val="0040290A"/>
    <w:pPr>
      <w:spacing w:before="120" w:after="60"/>
      <w:jc w:val="right"/>
    </w:pPr>
  </w:style>
  <w:style w:type="character" w:customStyle="1" w:styleId="TEIauthorautCar">
    <w:name w:val="TEI_author:aut Car"/>
    <w:basedOn w:val="Policepardfaut"/>
    <w:link w:val="TEIauthoraut"/>
    <w:rsid w:val="0040290A"/>
    <w:rPr>
      <w:rFonts w:ascii="Calibri Light" w:eastAsia="MS Mincho" w:hAnsi="Calibri Light" w:cs="Calibri Light"/>
      <w:lang w:eastAsia="ar-SA"/>
    </w:rPr>
  </w:style>
  <w:style w:type="paragraph" w:customStyle="1" w:styleId="TEIeditortrl">
    <w:name w:val="TEI_editor:trl"/>
    <w:basedOn w:val="Normal"/>
    <w:link w:val="TEIeditortrlCar"/>
    <w:rsid w:val="0040290A"/>
    <w:pPr>
      <w:spacing w:before="240" w:after="0" w:line="240" w:lineRule="auto"/>
      <w:jc w:val="right"/>
    </w:pPr>
  </w:style>
  <w:style w:type="character" w:customStyle="1" w:styleId="TEIeditortrlCar">
    <w:name w:val="TEI_editor:trl Car"/>
    <w:basedOn w:val="Policepardfaut"/>
    <w:link w:val="TEIeditortrl"/>
    <w:rsid w:val="0040290A"/>
    <w:rPr>
      <w:rFonts w:ascii="Calibri Light" w:eastAsia="MS Mincho" w:hAnsi="Calibri Light" w:cs="Calibri Light"/>
      <w:lang w:eastAsia="ar-SA"/>
    </w:rPr>
  </w:style>
  <w:style w:type="paragraph" w:customStyle="1" w:styleId="TEIkeywordsen">
    <w:name w:val="TEI_keywords|en"/>
    <w:basedOn w:val="TEIkeywords"/>
    <w:link w:val="TEIkeywordsenCar"/>
    <w:rsid w:val="0040290A"/>
  </w:style>
  <w:style w:type="character" w:customStyle="1" w:styleId="TEIkeywordsenCar">
    <w:name w:val="TEI_keywords|en Car"/>
    <w:basedOn w:val="Policepardfaut"/>
    <w:link w:val="TEIkeywordsen"/>
    <w:rsid w:val="0040290A"/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titletrlde">
    <w:name w:val="TEI_title:trl|de"/>
    <w:basedOn w:val="Normal"/>
    <w:link w:val="TEItitletrldeCar"/>
    <w:rsid w:val="0040290A"/>
  </w:style>
  <w:style w:type="character" w:customStyle="1" w:styleId="TEItitletrldeCar">
    <w:name w:val="TEI_title:trl|de Car"/>
    <w:basedOn w:val="Policepardfaut"/>
    <w:link w:val="TEItitletrlde"/>
    <w:rsid w:val="0040290A"/>
    <w:rPr>
      <w:rFonts w:ascii="Calibri Light" w:eastAsia="MS Mincho" w:hAnsi="Calibri Light" w:cs="Calibri Light"/>
      <w:lang w:eastAsia="ar-SA"/>
    </w:rPr>
  </w:style>
  <w:style w:type="character" w:customStyle="1" w:styleId="TEIfunderrefinline">
    <w:name w:val="TEI_funderref_inline"/>
    <w:basedOn w:val="Policepardfaut"/>
    <w:uiPriority w:val="1"/>
    <w:qFormat/>
    <w:rsid w:val="0040290A"/>
    <w:rPr>
      <w:bdr w:val="none" w:sz="0" w:space="0" w:color="auto"/>
      <w:shd w:val="clear" w:color="auto" w:fill="ACB9CA" w:themeFill="text2" w:themeFillTint="66"/>
    </w:rPr>
  </w:style>
  <w:style w:type="character" w:customStyle="1" w:styleId="TEIfundernameinline">
    <w:name w:val="TEI_fundername_inline"/>
    <w:basedOn w:val="Policepardfaut"/>
    <w:uiPriority w:val="1"/>
    <w:qFormat/>
    <w:rsid w:val="0040290A"/>
    <w:rPr>
      <w:bdr w:val="none" w:sz="0" w:space="0" w:color="auto"/>
      <w:shd w:val="clear" w:color="auto" w:fill="B4C6E7" w:themeFill="accent1" w:themeFillTint="66"/>
    </w:rPr>
  </w:style>
  <w:style w:type="character" w:customStyle="1" w:styleId="TEIdatenormalised">
    <w:name w:val="TEI_date_normalised"/>
    <w:uiPriority w:val="1"/>
    <w:qFormat/>
    <w:rsid w:val="0040290A"/>
    <w:rPr>
      <w:color w:val="44546A" w:themeColor="text2"/>
      <w:bdr w:val="none" w:sz="0" w:space="0" w:color="auto"/>
      <w:shd w:val="clear" w:color="auto" w:fill="E7E6E6" w:themeFill="background2"/>
    </w:rPr>
  </w:style>
  <w:style w:type="paragraph" w:customStyle="1" w:styleId="TEIfloatingTexttitle">
    <w:name w:val="TEI_floatingText_title"/>
    <w:next w:val="Normal"/>
    <w:qFormat/>
    <w:rsid w:val="0040290A"/>
    <w:pPr>
      <w:spacing w:after="120" w:line="264" w:lineRule="auto"/>
    </w:pPr>
    <w:rPr>
      <w:rFonts w:ascii="Calibri" w:eastAsia="MS Mincho" w:hAnsi="Calibri" w:cs="Calibri Light"/>
      <w:b/>
      <w:color w:val="767171" w:themeColor="background2" w:themeShade="80"/>
      <w:lang w:eastAsia="ar-SA"/>
    </w:rPr>
  </w:style>
  <w:style w:type="paragraph" w:customStyle="1" w:styleId="TEIcodeend">
    <w:name w:val="TEI_code_end"/>
    <w:next w:val="Normal"/>
    <w:qFormat/>
    <w:rsid w:val="0040290A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codestart">
    <w:name w:val="TEI_code_start"/>
    <w:next w:val="TEIcode"/>
    <w:qFormat/>
    <w:rsid w:val="0040290A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start">
    <w:name w:val="TEI_quote_start"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end">
    <w:name w:val="TEI_quote_end"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linguisticnum">
    <w:name w:val="TEI_linguistic_num"/>
    <w:uiPriority w:val="1"/>
    <w:qFormat/>
    <w:rsid w:val="0040290A"/>
    <w:rPr>
      <w:color w:val="ED7D31" w:themeColor="accent2"/>
    </w:rPr>
  </w:style>
  <w:style w:type="paragraph" w:customStyle="1" w:styleId="TEIsectionauthor">
    <w:name w:val="TEI_section_author"/>
    <w:qFormat/>
    <w:rsid w:val="0040290A"/>
    <w:pPr>
      <w:spacing w:after="120" w:line="264" w:lineRule="auto"/>
    </w:pPr>
    <w:rPr>
      <w:rFonts w:ascii="Calibri" w:eastAsia="MS Mincho" w:hAnsi="Calibri" w:cs="Calibri Light"/>
      <w:sz w:val="24"/>
      <w:szCs w:val="26"/>
      <w:lang w:eastAsia="ar-SA"/>
    </w:rPr>
  </w:style>
  <w:style w:type="paragraph" w:customStyle="1" w:styleId="TEIlinguisticend">
    <w:name w:val="TEI_linguistic_end"/>
    <w:qFormat/>
    <w:rsid w:val="0040290A"/>
    <w:pPr>
      <w:spacing w:after="120" w:line="264" w:lineRule="auto"/>
    </w:pPr>
    <w:rPr>
      <w:rFonts w:ascii="Courier New" w:eastAsia="MS Mincho" w:hAnsi="Courier New" w:cs="Calibri Light"/>
      <w:noProof/>
      <w:color w:val="718EAC"/>
      <w:sz w:val="16"/>
      <w:lang w:eastAsia="ar-SA"/>
    </w:rPr>
  </w:style>
  <w:style w:type="character" w:customStyle="1" w:styleId="TEIlinguisticlang-inline">
    <w:name w:val="TEI_linguistic_lang-inline"/>
    <w:basedOn w:val="Policepardfaut"/>
    <w:uiPriority w:val="1"/>
    <w:qFormat/>
    <w:rsid w:val="0040290A"/>
    <w:rPr>
      <w:noProof/>
      <w:bdr w:val="none" w:sz="0" w:space="0" w:color="auto"/>
      <w:shd w:val="clear" w:color="auto" w:fill="FFF2CC" w:themeFill="accent4" w:themeFillTint="33"/>
    </w:rPr>
  </w:style>
  <w:style w:type="paragraph" w:customStyle="1" w:styleId="TEIlinguisticstart">
    <w:name w:val="TEI_linguistic_start"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IDmissionEFA">
    <w:name w:val="TEI_archeo_IDmissionEFA"/>
    <w:qFormat/>
    <w:rsid w:val="0040290A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40290A"/>
    <w:pPr>
      <w:shd w:val="clear" w:color="auto" w:fill="7D99CE"/>
    </w:pPr>
    <w:rPr>
      <w:rFonts w:ascii="CMU Bright Roman" w:hAnsi="CMU Bright Roman"/>
      <w:color w:val="404040" w:themeColor="text1" w:themeTint="BF"/>
    </w:rPr>
  </w:style>
  <w:style w:type="paragraph" w:customStyle="1" w:styleId="TEIarcheofieldworkholder">
    <w:name w:val="TEI_archeo_fieldwork_holder"/>
    <w:qFormat/>
    <w:rsid w:val="0040290A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 w:themeColor="text1"/>
      <w:sz w:val="24"/>
      <w:szCs w:val="24"/>
      <w:lang w:eastAsia="ar-SA"/>
    </w:rPr>
  </w:style>
  <w:style w:type="paragraph" w:customStyle="1" w:styleId="TEIarcheokeywordschrono">
    <w:name w:val="TEI_archeo_keywords:chrono"/>
    <w:qFormat/>
    <w:rsid w:val="0040290A"/>
    <w:pPr>
      <w:spacing w:before="120" w:after="120" w:line="240" w:lineRule="auto"/>
      <w:ind w:firstLine="340"/>
    </w:pPr>
    <w:rPr>
      <w:rFonts w:ascii="Minion Pro" w:eastAsia="MS Mincho" w:hAnsi="Minion Pro" w:cs="Cambria"/>
      <w:color w:val="BF8F00" w:themeColor="accent4" w:themeShade="BF"/>
      <w:sz w:val="20"/>
      <w:szCs w:val="24"/>
      <w:lang w:eastAsia="ar-SA"/>
    </w:rPr>
  </w:style>
  <w:style w:type="paragraph" w:customStyle="1" w:styleId="TEIarcheoauthorities">
    <w:name w:val="TEI_archeo_authorities"/>
    <w:qFormat/>
    <w:rsid w:val="0040290A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paragraph" w:customStyle="1" w:styleId="TEIarcheokeywords">
    <w:name w:val="TEI_archeo_keywords"/>
    <w:basedOn w:val="Normal"/>
    <w:autoRedefine/>
    <w:qFormat/>
    <w:rsid w:val="0040290A"/>
    <w:pPr>
      <w:spacing w:after="200" w:line="276" w:lineRule="auto"/>
      <w:ind w:left="284"/>
    </w:pPr>
    <w:rPr>
      <w:color w:val="404040" w:themeColor="text1" w:themeTint="BF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40290A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IDpatriarche">
    <w:name w:val="TEI_archeo_IDpatriarche"/>
    <w:qFormat/>
    <w:rsid w:val="0040290A"/>
    <w:pPr>
      <w:spacing w:before="120" w:after="120" w:line="276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fieldworkdate">
    <w:name w:val="TEI_archeo_fieldwork_date"/>
    <w:qFormat/>
    <w:rsid w:val="0040290A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reportlink">
    <w:name w:val="TEI_archeo_reportlink"/>
    <w:qFormat/>
    <w:rsid w:val="0040290A"/>
    <w:pPr>
      <w:spacing w:before="120" w:after="120" w:line="240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natauthority">
    <w:name w:val="TEI_archeo_nat_authority"/>
    <w:basedOn w:val="Normal"/>
    <w:qFormat/>
    <w:rsid w:val="0040290A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40290A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40290A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link">
    <w:name w:val="TEI_archeo_link"/>
    <w:basedOn w:val="Normal"/>
    <w:qFormat/>
    <w:rsid w:val="0040290A"/>
  </w:style>
  <w:style w:type="paragraph" w:customStyle="1" w:styleId="TEIarcheofieldworkyears">
    <w:name w:val="TEI_archeo_fieldwork_years"/>
    <w:qFormat/>
    <w:rsid w:val="0040290A"/>
    <w:pPr>
      <w:spacing w:after="0" w:line="480" w:lineRule="auto"/>
      <w:ind w:left="340"/>
    </w:pPr>
    <w:rPr>
      <w:rFonts w:ascii="Minion Pro" w:eastAsia="MS Mincho" w:hAnsi="Minion Pro" w:cs="Cambria"/>
      <w:sz w:val="24"/>
      <w:szCs w:val="26"/>
      <w:lang w:eastAsia="ar-SA"/>
    </w:rPr>
  </w:style>
  <w:style w:type="character" w:customStyle="1" w:styleId="TEIarcheonamefldinline">
    <w:name w:val="TEI_archeo_name_fld_inline"/>
    <w:qFormat/>
    <w:rsid w:val="0040290A"/>
    <w:rPr>
      <w:color w:val="943634"/>
    </w:rPr>
  </w:style>
  <w:style w:type="paragraph" w:customStyle="1" w:styleId="TEIarcheoauthority">
    <w:name w:val="TEI_archeo_authority"/>
    <w:qFormat/>
    <w:rsid w:val="0040290A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character" w:customStyle="1" w:styleId="TEIarcheocoordinline">
    <w:name w:val="TEI_archeo_coord_inline"/>
    <w:uiPriority w:val="1"/>
    <w:qFormat/>
    <w:rsid w:val="0040290A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40290A"/>
    <w:rPr>
      <w:color w:val="538135" w:themeColor="accent6" w:themeShade="BF"/>
    </w:rPr>
  </w:style>
  <w:style w:type="character" w:customStyle="1" w:styleId="TEIarcheoredacinline">
    <w:name w:val="TEI_archeo_redac_inline"/>
    <w:uiPriority w:val="1"/>
    <w:qFormat/>
    <w:rsid w:val="0040290A"/>
    <w:rPr>
      <w:color w:val="943634"/>
    </w:rPr>
  </w:style>
  <w:style w:type="paragraph" w:customStyle="1" w:styleId="TEIarcheoIDmissionEFA0">
    <w:name w:val="TEI_archeo_IDmission:EFA"/>
    <w:qFormat/>
    <w:rsid w:val="0040290A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character" w:customStyle="1" w:styleId="TEIarcheorespinline">
    <w:name w:val="TEI_archeo_resp_inline"/>
    <w:uiPriority w:val="1"/>
    <w:qFormat/>
    <w:rsid w:val="0040290A"/>
    <w:rPr>
      <w:color w:val="538135" w:themeColor="accent6" w:themeShade="BF"/>
    </w:rPr>
  </w:style>
  <w:style w:type="character" w:customStyle="1" w:styleId="TEIarcheoaffiliationinline">
    <w:name w:val="TEI_archeo_affiliation_inline"/>
    <w:uiPriority w:val="1"/>
    <w:qFormat/>
    <w:rsid w:val="0040290A"/>
    <w:rPr>
      <w:color w:val="943634"/>
    </w:rPr>
  </w:style>
  <w:style w:type="paragraph" w:customStyle="1" w:styleId="TEIfigure-alttext">
    <w:name w:val="TEI_figure-alttext"/>
    <w:qFormat/>
    <w:rsid w:val="0040290A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paragraph" w:customStyle="1" w:styleId="TEIlocalpara">
    <w:name w:val="TEI_localpara"/>
    <w:qFormat/>
    <w:rsid w:val="0040290A"/>
    <w:pPr>
      <w:shd w:val="clear" w:color="auto" w:fill="FFF2CC" w:themeFill="accent4" w:themeFillTint="33"/>
      <w:spacing w:after="120" w:line="264" w:lineRule="auto"/>
    </w:pPr>
    <w:rPr>
      <w:rFonts w:asciiTheme="majorHAnsi" w:eastAsia="MS Mincho" w:hAnsiTheme="majorHAnsi" w:cs="Calibri Light"/>
      <w:szCs w:val="26"/>
      <w:lang w:eastAsia="ar-SA"/>
    </w:rPr>
  </w:style>
  <w:style w:type="character" w:customStyle="1" w:styleId="TEIlocalcar">
    <w:name w:val="TEI_localcar"/>
    <w:uiPriority w:val="1"/>
    <w:qFormat/>
    <w:rsid w:val="0040290A"/>
    <w:rPr>
      <w:bdr w:val="none" w:sz="0" w:space="0" w:color="auto"/>
      <w:shd w:val="clear" w:color="auto" w:fill="FFF2CC" w:themeFill="accent4" w:themeFillTint="33"/>
    </w:rPr>
  </w:style>
  <w:style w:type="paragraph" w:customStyle="1" w:styleId="TEIfigurealttext">
    <w:name w:val="TEI_figure_alttext"/>
    <w:qFormat/>
    <w:rsid w:val="0040290A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character" w:customStyle="1" w:styleId="TEIauthoritybiographyCar">
    <w:name w:val="TEI_authority_biography Car"/>
    <w:basedOn w:val="Policepardfaut"/>
    <w:link w:val="TEIauthoritybiography"/>
    <w:rsid w:val="0040290A"/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40290A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editoredtCar">
    <w:name w:val="TEI_editor:edt Car"/>
    <w:basedOn w:val="Policepardfaut"/>
    <w:link w:val="TEIeditoredt"/>
    <w:rsid w:val="0040290A"/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erratum">
    <w:name w:val="TEI_erratum"/>
    <w:qFormat/>
    <w:rsid w:val="0040290A"/>
    <w:pPr>
      <w:spacing w:before="120" w:after="120" w:line="264" w:lineRule="auto"/>
    </w:pPr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40290A"/>
    <w:rPr>
      <w:color w:val="000000" w:themeColor="text1"/>
      <w:kern w:val="1"/>
      <w:szCs w:val="32"/>
      <w:lang w:bidi="ar-LB"/>
    </w:rPr>
  </w:style>
  <w:style w:type="character" w:customStyle="1" w:styleId="TEIkeywordsfrCar">
    <w:name w:val="TEI_keywords|fr Car"/>
    <w:basedOn w:val="Policepardfaut"/>
    <w:link w:val="TEIkeywordsfr"/>
    <w:rsid w:val="0040290A"/>
    <w:rPr>
      <w:rFonts w:asciiTheme="majorHAnsi" w:eastAsia="Times New Roman" w:hAnsiTheme="majorHAnsi" w:cs="Minion Pro"/>
      <w:color w:val="000000" w:themeColor="text1"/>
      <w:kern w:val="1"/>
      <w:szCs w:val="32"/>
      <w:lang w:eastAsia="ar-SA" w:bidi="ar-LB"/>
    </w:rPr>
  </w:style>
  <w:style w:type="character" w:customStyle="1" w:styleId="TEIparagraphleadCar">
    <w:name w:val="TEI_paragraph_lead Car"/>
    <w:basedOn w:val="Policepardfaut"/>
    <w:link w:val="TEIparagraphlead"/>
    <w:rsid w:val="0040290A"/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40290A"/>
    <w:pPr>
      <w:spacing w:after="120" w:line="264" w:lineRule="auto"/>
    </w:pPr>
    <w:rPr>
      <w:rFonts w:asciiTheme="majorHAnsi" w:eastAsia="MS Mincho" w:hAnsiTheme="majorHAnsi" w:cs="Calibri Light"/>
      <w:noProof/>
      <w:sz w:val="20"/>
      <w:lang w:eastAsia="fr-FR"/>
    </w:rPr>
  </w:style>
  <w:style w:type="paragraph" w:customStyle="1" w:styleId="TEIUEtype">
    <w:name w:val="TEI_UEtype"/>
    <w:qFormat/>
    <w:rsid w:val="0040290A"/>
    <w:pPr>
      <w:shd w:val="clear" w:color="auto" w:fill="718EAC"/>
      <w:spacing w:after="120" w:line="264" w:lineRule="auto"/>
    </w:pPr>
    <w:rPr>
      <w:rFonts w:ascii="Courier New" w:eastAsia="SimSun" w:hAnsi="Courier New" w:cs="Arial"/>
      <w:color w:val="000000" w:themeColor="text1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basedOn w:val="Policepardfaut"/>
    <w:uiPriority w:val="1"/>
    <w:qFormat/>
    <w:rsid w:val="0040290A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40290A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maill-inline">
    <w:name w:val="TEI_maill-inline"/>
    <w:uiPriority w:val="1"/>
    <w:qFormat/>
    <w:rsid w:val="0040290A"/>
    <w:rPr>
      <w:color w:val="806000" w:themeColor="accent4" w:themeShade="80"/>
    </w:rPr>
  </w:style>
  <w:style w:type="character" w:customStyle="1" w:styleId="TEImail-inline">
    <w:name w:val="TEI_mail-inline"/>
    <w:uiPriority w:val="1"/>
    <w:qFormat/>
    <w:rsid w:val="0040290A"/>
    <w:rPr>
      <w:color w:val="806000" w:themeColor="accent4" w:themeShade="80"/>
    </w:rPr>
  </w:style>
  <w:style w:type="paragraph" w:customStyle="1" w:styleId="TEIauthoritiesmails">
    <w:name w:val="TEI_authorities_mails"/>
    <w:qFormat/>
    <w:rsid w:val="0040290A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signature">
    <w:name w:val="TEI_signature"/>
    <w:next w:val="Normal"/>
    <w:qFormat/>
    <w:rsid w:val="0040290A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figure-grpstart">
    <w:name w:val="TEI_figure-grp_start"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-grpend">
    <w:name w:val="TEI_figure-grp_end"/>
    <w:qFormat/>
    <w:rsid w:val="0040290A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CHRreportlink">
    <w:name w:val="TEI_archeoCHR_reportlink"/>
    <w:qFormat/>
    <w:rsid w:val="0040290A"/>
    <w:pPr>
      <w:spacing w:before="120" w:after="120" w:line="240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IDpatriarche">
    <w:name w:val="TEI_archeoCHR_IDpatriarche"/>
    <w:qFormat/>
    <w:rsid w:val="0040290A"/>
    <w:pPr>
      <w:spacing w:before="120" w:after="120" w:line="276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40290A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ARTteam">
    <w:name w:val="TEI_archeoART_team"/>
    <w:qFormat/>
    <w:rsid w:val="0040290A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40290A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40290A"/>
    <w:pPr>
      <w:shd w:val="clear" w:color="auto" w:fill="B4C6E7" w:themeFill="accent1" w:themeFillTint="66"/>
      <w:spacing w:after="0" w:line="240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ARTIDmission">
    <w:name w:val="TEI_archeoART_IDmission"/>
    <w:qFormat/>
    <w:rsid w:val="0040290A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keywordssubjectspactols">
    <w:name w:val="TEI_keywords_subjects:pactols"/>
    <w:autoRedefine/>
    <w:qFormat/>
    <w:rsid w:val="0040290A"/>
    <w:pPr>
      <w:shd w:val="clear" w:color="auto" w:fill="7D99CE"/>
      <w:spacing w:after="120" w:line="264" w:lineRule="auto"/>
    </w:pPr>
    <w:rPr>
      <w:rFonts w:asciiTheme="majorHAnsi" w:eastAsia="MS Mincho" w:hAnsiTheme="majorHAnsi" w:cs="Calibri Light"/>
      <w:color w:val="404040" w:themeColor="text1" w:themeTint="BF"/>
      <w:lang w:eastAsia="ar-SA"/>
    </w:rPr>
  </w:style>
  <w:style w:type="paragraph" w:customStyle="1" w:styleId="TEIarcheoARTholder">
    <w:name w:val="TEI_archeoART_holder"/>
    <w:qFormat/>
    <w:rsid w:val="0040290A"/>
    <w:pPr>
      <w:shd w:val="clear" w:color="auto" w:fill="B8CEF7"/>
      <w:spacing w:after="200" w:line="360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ARTIDmissionEFA">
    <w:name w:val="TEI_archeoART_IDmission:EFA"/>
    <w:qFormat/>
    <w:rsid w:val="0040290A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CHRfieldworkyear">
    <w:name w:val="TEI_archeoCHR_fieldwork_year"/>
    <w:qFormat/>
    <w:rsid w:val="0040290A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holder">
    <w:name w:val="TEI_archeoCHR_holder"/>
    <w:qFormat/>
    <w:rsid w:val="0040290A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type">
    <w:name w:val="TEI_archeoCHR_type"/>
    <w:qFormat/>
    <w:rsid w:val="0040290A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keywordssubjects">
    <w:name w:val="TEI_archeoCHR_keywords_subjects"/>
    <w:qFormat/>
    <w:rsid w:val="0040290A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keywordssubjectschronology">
    <w:name w:val="TEI_archeoCHR_keywords_subjects:chronology"/>
    <w:qFormat/>
    <w:rsid w:val="0040290A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fieldworkyear">
    <w:name w:val="TEI_archeo_fieldwork_year"/>
    <w:qFormat/>
    <w:rsid w:val="0040290A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-method">
    <w:name w:val="TEI_archeo_fieldwork-method"/>
    <w:qFormat/>
    <w:rsid w:val="0040290A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method">
    <w:name w:val="TEI_archeo_fieldwork_method"/>
    <w:qFormat/>
    <w:rsid w:val="0040290A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fieldworkmethod">
    <w:name w:val="TEI_archeoCHR_fieldwork_method"/>
    <w:qFormat/>
    <w:rsid w:val="0040290A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40290A"/>
    <w:rPr>
      <w:bdr w:val="none" w:sz="0" w:space="0" w:color="auto"/>
      <w:shd w:val="clear" w:color="auto" w:fill="DEEAF6" w:themeFill="accent5" w:themeFillTint="33"/>
    </w:rPr>
  </w:style>
  <w:style w:type="character" w:customStyle="1" w:styleId="TEIarcheoCHRnamefld">
    <w:name w:val="TEI_archeoCHR_name:fld"/>
    <w:uiPriority w:val="1"/>
    <w:qFormat/>
    <w:rsid w:val="0040290A"/>
    <w:rPr>
      <w:bdr w:val="none" w:sz="0" w:space="0" w:color="auto"/>
      <w:shd w:val="clear" w:color="auto" w:fill="9CC2E5" w:themeFill="accent5" w:themeFillTint="99"/>
    </w:rPr>
  </w:style>
  <w:style w:type="character" w:customStyle="1" w:styleId="TEIarcheoCHRnameaut">
    <w:name w:val="TEI_archeoCHR_name:aut"/>
    <w:uiPriority w:val="1"/>
    <w:qFormat/>
    <w:rsid w:val="0040290A"/>
    <w:rPr>
      <w:bdr w:val="none" w:sz="0" w:space="0" w:color="auto"/>
      <w:shd w:val="clear" w:color="auto" w:fill="BFBFBF" w:themeFill="background1" w:themeFillShade="BF"/>
    </w:rPr>
  </w:style>
  <w:style w:type="character" w:customStyle="1" w:styleId="TEIarcheoCHRnameautfld">
    <w:name w:val="TEI_archeoCHR_name:aut fld"/>
    <w:uiPriority w:val="1"/>
    <w:qFormat/>
    <w:rsid w:val="0040290A"/>
    <w:rPr>
      <w:bdr w:val="none" w:sz="0" w:space="0" w:color="auto"/>
      <w:shd w:val="clear" w:color="auto" w:fill="ACB9CA" w:themeFill="text2" w:themeFillTint="66"/>
    </w:rPr>
  </w:style>
  <w:style w:type="paragraph" w:customStyle="1" w:styleId="TEIarcheoCHRauthority">
    <w:name w:val="TEI_archeoCHR_authority"/>
    <w:qFormat/>
    <w:rsid w:val="0040290A"/>
    <w:pPr>
      <w:spacing w:before="120" w:after="120" w:line="240" w:lineRule="auto"/>
    </w:pPr>
    <w:rPr>
      <w:rFonts w:asciiTheme="majorHAnsi" w:eastAsia="Times New Roman" w:hAnsiTheme="majorHAnsi" w:cs="Arial MT"/>
      <w:sz w:val="24"/>
      <w:szCs w:val="20"/>
      <w:lang w:eastAsia="ar-SA"/>
    </w:rPr>
  </w:style>
  <w:style w:type="character" w:customStyle="1" w:styleId="TEIarcheoCHRaffinline">
    <w:name w:val="TEI_archeoCHR_aff_inline"/>
    <w:uiPriority w:val="1"/>
    <w:qFormat/>
    <w:rsid w:val="0040290A"/>
    <w:rPr>
      <w:color w:val="3B3838" w:themeColor="background2" w:themeShade="40"/>
    </w:rPr>
  </w:style>
  <w:style w:type="character" w:styleId="Lienhypertexte">
    <w:name w:val="Hyperlink"/>
    <w:basedOn w:val="Policepardfaut"/>
    <w:uiPriority w:val="99"/>
    <w:unhideWhenUsed/>
    <w:rsid w:val="002334AF"/>
    <w:rPr>
      <w:color w:val="0000FF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B7621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762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7621B"/>
    <w:rPr>
      <w:rFonts w:ascii="Calibri Light" w:eastAsia="MS Mincho" w:hAnsi="Calibri Light" w:cs="Calibri Light"/>
      <w:sz w:val="20"/>
      <w:szCs w:val="2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7621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7621B"/>
    <w:rPr>
      <w:rFonts w:ascii="Calibri Light" w:eastAsia="MS Mincho" w:hAnsi="Calibri Light" w:cs="Calibri Light"/>
      <w:b/>
      <w:bCs/>
      <w:sz w:val="20"/>
      <w:szCs w:val="20"/>
      <w:lang w:eastAsia="ar-SA"/>
    </w:rPr>
  </w:style>
  <w:style w:type="character" w:customStyle="1" w:styleId="artwork-tombstone--value">
    <w:name w:val="artwork-tombstone--value"/>
    <w:basedOn w:val="Policepardfaut"/>
    <w:rsid w:val="00C82ACB"/>
  </w:style>
  <w:style w:type="character" w:customStyle="1" w:styleId="campo">
    <w:name w:val="campo"/>
    <w:basedOn w:val="Policepardfaut"/>
    <w:rsid w:val="009C5F43"/>
  </w:style>
  <w:style w:type="character" w:styleId="Mentionnonrsolue">
    <w:name w:val="Unresolved Mention"/>
    <w:basedOn w:val="Policepardfaut"/>
    <w:uiPriority w:val="99"/>
    <w:semiHidden/>
    <w:unhideWhenUsed/>
    <w:rsid w:val="002A7BCB"/>
    <w:rPr>
      <w:color w:val="605E5C"/>
      <w:shd w:val="clear" w:color="auto" w:fill="E1DFDD"/>
    </w:rPr>
  </w:style>
  <w:style w:type="character" w:customStyle="1" w:styleId="tool-identifier">
    <w:name w:val="tool-identifier"/>
    <w:basedOn w:val="Policepardfaut"/>
    <w:rsid w:val="00FD1839"/>
  </w:style>
  <w:style w:type="character" w:styleId="Accentuation">
    <w:name w:val="Emphasis"/>
    <w:basedOn w:val="Policepardfaut"/>
    <w:uiPriority w:val="20"/>
    <w:qFormat/>
    <w:rsid w:val="006B261E"/>
    <w:rPr>
      <w:i/>
      <w:iCs/>
    </w:rPr>
  </w:style>
  <w:style w:type="character" w:customStyle="1" w:styleId="sous-titrerouge">
    <w:name w:val="sous-titrerouge"/>
    <w:basedOn w:val="Policepardfaut"/>
    <w:rsid w:val="00333229"/>
  </w:style>
  <w:style w:type="character" w:customStyle="1" w:styleId="translate">
    <w:name w:val="translate"/>
    <w:basedOn w:val="Policepardfaut"/>
    <w:rsid w:val="00110F35"/>
  </w:style>
  <w:style w:type="character" w:customStyle="1" w:styleId="notice-label">
    <w:name w:val="notice-label"/>
    <w:basedOn w:val="Policepardfaut"/>
    <w:rsid w:val="001D0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7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uziev1\AppData\Roaming\Microsoft\Templates\Commons-publishing-Metopes_extended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Commons-publishing-Metopes_extended.dotm</Template>
  <TotalTime>2201</TotalTime>
  <Pages>13</Pages>
  <Words>4637</Words>
  <Characters>25506</Characters>
  <Application>Microsoft Office Word</Application>
  <DocSecurity>0</DocSecurity>
  <Lines>212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COMBES (Personnel)</dc:creator>
  <cp:keywords/>
  <dc:description/>
  <cp:lastModifiedBy>EVELYNE COMBES (Personnel)</cp:lastModifiedBy>
  <cp:revision>22</cp:revision>
  <dcterms:created xsi:type="dcterms:W3CDTF">2025-02-04T08:51:00Z</dcterms:created>
  <dcterms:modified xsi:type="dcterms:W3CDTF">2025-03-18T10:02:00Z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Version">
    <vt:lpwstr>1.0</vt:lpwstr>
  </property>
  <property fmtid="{D5CDD505-2E9C-101B-9397-08002B2CF9AE}" pid="3" name="source">
    <vt:lpwstr>Metopes</vt:lpwstr>
  </property>
  <property fmtid="{D5CDD505-2E9C-101B-9397-08002B2CF9AE}" pid="4" name="language">
    <vt:lpwstr>fr-FR</vt:lpwstr>
  </property>
  <property fmtid="{D5CDD505-2E9C-101B-9397-08002B2CF9AE}" pid="5" name="typez39">
    <vt:lpwstr>loi</vt:lpwstr>
  </property>
</Properties>
</file>