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B21CB" w14:textId="376467C1" w:rsidR="000B1B16" w:rsidRPr="00AB6A3C" w:rsidRDefault="00100DEF" w:rsidP="00F11949">
      <w:pPr>
        <w:pStyle w:val="Titre"/>
      </w:pPr>
      <w:r w:rsidRPr="00AB6A3C">
        <w:t>Sources et bibliographie</w:t>
      </w:r>
    </w:p>
    <w:p w14:paraId="6CB5CE23" w14:textId="20E6B00F" w:rsidR="000B1B16" w:rsidRPr="00AB6A3C" w:rsidRDefault="00100DEF" w:rsidP="00F11949">
      <w:pPr>
        <w:pStyle w:val="Titre1"/>
      </w:pPr>
      <w:r w:rsidRPr="00AB6A3C">
        <w:t>Manuscrits et documents d’archives</w:t>
      </w:r>
    </w:p>
    <w:p w14:paraId="15B20F3A" w14:textId="534A0396" w:rsidR="000B1B16" w:rsidRPr="00AB6A3C" w:rsidRDefault="000B1B16" w:rsidP="00F11949">
      <w:pPr>
        <w:pStyle w:val="Titre2"/>
      </w:pPr>
      <w:r w:rsidRPr="00AB6A3C">
        <w:t>Avignon</w:t>
      </w:r>
    </w:p>
    <w:p w14:paraId="6AFED6F2" w14:textId="4F531CB9" w:rsidR="000B1B16" w:rsidRPr="00AB6A3C" w:rsidRDefault="000B1B16" w:rsidP="00C73166">
      <w:pPr>
        <w:pStyle w:val="TEIbiblreference"/>
      </w:pPr>
      <w:r w:rsidRPr="00AB6A3C">
        <w:t xml:space="preserve">Archives municipales : </w:t>
      </w:r>
      <w:r w:rsidRPr="00CB6EC2">
        <w:rPr>
          <w:smallCaps/>
        </w:rPr>
        <w:t>CC468</w:t>
      </w:r>
      <w:r w:rsidRPr="00AB6A3C">
        <w:t xml:space="preserve"> (</w:t>
      </w:r>
      <w:r w:rsidRPr="00AB6A3C">
        <w:rPr>
          <w:lang w:val="fr-CH"/>
        </w:rPr>
        <w:t xml:space="preserve">Comptes de Gaspard </w:t>
      </w:r>
      <w:proofErr w:type="spellStart"/>
      <w:r w:rsidRPr="00AB6A3C">
        <w:rPr>
          <w:lang w:val="fr-CH"/>
        </w:rPr>
        <w:t>Droin</w:t>
      </w:r>
      <w:proofErr w:type="spellEnd"/>
      <w:r w:rsidRPr="00AB6A3C">
        <w:rPr>
          <w:lang w:val="fr-CH"/>
        </w:rPr>
        <w:t>, dépenses extraordinaires, non numéroté</w:t>
      </w:r>
      <w:r w:rsidRPr="00AB6A3C">
        <w:t>).</w:t>
      </w:r>
    </w:p>
    <w:p w14:paraId="4D88E891" w14:textId="08A768B9" w:rsidR="000B1B16" w:rsidRPr="00AB6A3C" w:rsidRDefault="000B1B16" w:rsidP="00283E26">
      <w:pPr>
        <w:pStyle w:val="TEIbiblreference"/>
        <w:rPr>
          <w:iCs/>
        </w:rPr>
      </w:pPr>
      <w:r w:rsidRPr="00AB6A3C">
        <w:t>Bibliothèque municipale : ms</w:t>
      </w:r>
      <w:r>
        <w:t>.</w:t>
      </w:r>
      <w:r w:rsidR="00C73166">
        <w:t> </w:t>
      </w:r>
      <w:r w:rsidRPr="00AB6A3C">
        <w:t>2384 (Recueil de statuts et de privilèges de la ville d’Avignon) ; ms</w:t>
      </w:r>
      <w:r>
        <w:t>.</w:t>
      </w:r>
      <w:r w:rsidR="00283E26">
        <w:t> </w:t>
      </w:r>
      <w:r w:rsidRPr="00AB6A3C">
        <w:t xml:space="preserve">5712 (Pierre </w:t>
      </w:r>
      <w:proofErr w:type="spellStart"/>
      <w:r w:rsidRPr="00AB6A3C">
        <w:t>Pansier</w:t>
      </w:r>
      <w:proofErr w:type="spellEnd"/>
      <w:r w:rsidRPr="00AB6A3C">
        <w:t xml:space="preserve">, </w:t>
      </w:r>
      <w:r w:rsidRPr="00C27AFA">
        <w:rPr>
          <w:i/>
          <w:iCs/>
        </w:rPr>
        <w:t xml:space="preserve">Les peintres d’Avignon au </w:t>
      </w:r>
      <w:proofErr w:type="spellStart"/>
      <w:r w:rsidR="00C73166" w:rsidRPr="00C27AFA">
        <w:rPr>
          <w:i/>
          <w:iCs/>
          <w:smallCaps/>
        </w:rPr>
        <w:t>xvi</w:t>
      </w:r>
      <w:r w:rsidRPr="00C27AFA">
        <w:rPr>
          <w:i/>
          <w:iCs/>
          <w:vertAlign w:val="superscript"/>
        </w:rPr>
        <w:t>e</w:t>
      </w:r>
      <w:proofErr w:type="spellEnd"/>
      <w:r w:rsidR="00C73166" w:rsidRPr="00C27AFA">
        <w:rPr>
          <w:i/>
          <w:iCs/>
        </w:rPr>
        <w:t> </w:t>
      </w:r>
      <w:r w:rsidRPr="00C27AFA">
        <w:rPr>
          <w:i/>
          <w:iCs/>
        </w:rPr>
        <w:t>siècle</w:t>
      </w:r>
      <w:r w:rsidR="00C27AFA" w:rsidRPr="00C27AFA">
        <w:rPr>
          <w:i/>
          <w:iCs/>
        </w:rPr>
        <w:t>.</w:t>
      </w:r>
      <w:r w:rsidRPr="00C27AFA">
        <w:rPr>
          <w:i/>
          <w:iCs/>
        </w:rPr>
        <w:t xml:space="preserve"> Biographies et documents</w:t>
      </w:r>
      <w:r w:rsidRPr="00AB6A3C">
        <w:rPr>
          <w:iCs/>
        </w:rPr>
        <w:t>).</w:t>
      </w:r>
    </w:p>
    <w:p w14:paraId="184ED6D3" w14:textId="77777777" w:rsidR="000B1B16" w:rsidRPr="00AB6A3C" w:rsidRDefault="000B1B16" w:rsidP="00C73166">
      <w:pPr>
        <w:pStyle w:val="Titre2"/>
      </w:pPr>
      <w:r w:rsidRPr="00AB6A3C">
        <w:t>Bologne</w:t>
      </w:r>
    </w:p>
    <w:p w14:paraId="23940F75" w14:textId="72E63CF4" w:rsidR="000B1B16" w:rsidRPr="00AB6A3C" w:rsidRDefault="000B1B16" w:rsidP="00BD0164">
      <w:pPr>
        <w:pStyle w:val="TEIbiblreference"/>
      </w:pPr>
      <w:proofErr w:type="spellStart"/>
      <w:r w:rsidRPr="00AB6A3C">
        <w:t>Archivio</w:t>
      </w:r>
      <w:proofErr w:type="spellEnd"/>
      <w:r w:rsidRPr="00AB6A3C">
        <w:t xml:space="preserve"> di </w:t>
      </w:r>
      <w:proofErr w:type="spellStart"/>
      <w:r w:rsidRPr="00AB6A3C">
        <w:t>Stato</w:t>
      </w:r>
      <w:proofErr w:type="spellEnd"/>
      <w:r w:rsidRPr="00AB6A3C">
        <w:t xml:space="preserve"> : </w:t>
      </w:r>
      <w:proofErr w:type="spellStart"/>
      <w:r w:rsidRPr="00AB6A3C">
        <w:rPr>
          <w:i/>
          <w:iCs/>
        </w:rPr>
        <w:t>Insignia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rFonts w:eastAsia="Times New Roman"/>
          <w:i/>
          <w:iCs/>
          <w:color w:val="000000"/>
          <w:lang w:eastAsia="it-IT"/>
        </w:rPr>
        <w:t>degli</w:t>
      </w:r>
      <w:proofErr w:type="spellEnd"/>
      <w:r w:rsidRPr="00AB6A3C">
        <w:rPr>
          <w:rFonts w:eastAsia="Times New Roman"/>
          <w:i/>
          <w:iCs/>
          <w:color w:val="000000"/>
          <w:lang w:eastAsia="it-IT"/>
        </w:rPr>
        <w:t xml:space="preserve"> </w:t>
      </w:r>
      <w:proofErr w:type="spellStart"/>
      <w:r w:rsidRPr="00AB6A3C">
        <w:rPr>
          <w:rFonts w:eastAsia="Times New Roman"/>
          <w:i/>
          <w:iCs/>
          <w:color w:val="000000"/>
          <w:lang w:eastAsia="it-IT"/>
        </w:rPr>
        <w:t>Anziani</w:t>
      </w:r>
      <w:proofErr w:type="spellEnd"/>
      <w:r w:rsidRPr="00AB6A3C">
        <w:rPr>
          <w:rFonts w:eastAsia="Times New Roman"/>
          <w:i/>
          <w:iCs/>
          <w:color w:val="000000"/>
          <w:lang w:eastAsia="it-IT"/>
        </w:rPr>
        <w:t xml:space="preserve"> </w:t>
      </w:r>
      <w:proofErr w:type="spellStart"/>
      <w:r w:rsidRPr="00AB6A3C">
        <w:rPr>
          <w:rFonts w:eastAsia="Times New Roman"/>
          <w:i/>
          <w:iCs/>
          <w:color w:val="000000"/>
          <w:lang w:eastAsia="it-IT"/>
        </w:rPr>
        <w:t>consoli</w:t>
      </w:r>
      <w:proofErr w:type="spellEnd"/>
      <w:r w:rsidR="00726FCD" w:rsidRPr="00726FCD">
        <w:rPr>
          <w:rFonts w:eastAsia="Times New Roman"/>
          <w:iCs/>
          <w:color w:val="000000"/>
          <w:lang w:eastAsia="it-IT"/>
        </w:rPr>
        <w:t>,</w:t>
      </w:r>
      <w:r w:rsidRPr="00AB6A3C">
        <w:rPr>
          <w:rFonts w:eastAsia="Times New Roman"/>
          <w:i/>
          <w:iCs/>
          <w:color w:val="000000"/>
          <w:lang w:eastAsia="it-IT"/>
        </w:rPr>
        <w:t xml:space="preserve"> </w:t>
      </w:r>
      <w:r w:rsidRPr="00AB6A3C">
        <w:rPr>
          <w:rFonts w:eastAsia="Times New Roman"/>
          <w:color w:val="000000"/>
          <w:lang w:eastAsia="it-IT"/>
        </w:rPr>
        <w:t>vol</w:t>
      </w:r>
      <w:r w:rsidRPr="00AB6A3C">
        <w:t>.</w:t>
      </w:r>
      <w:r w:rsidR="00C73166">
        <w:t> </w:t>
      </w:r>
      <w:r w:rsidRPr="00CB6EC2">
        <w:rPr>
          <w:smallCaps/>
        </w:rPr>
        <w:t>VIII</w:t>
      </w:r>
      <w:r w:rsidRPr="00AB6A3C">
        <w:t>.</w:t>
      </w:r>
    </w:p>
    <w:p w14:paraId="0221B4D4" w14:textId="77777777" w:rsidR="000B1B16" w:rsidRPr="00AB6A3C" w:rsidRDefault="000B1B16" w:rsidP="00C73166">
      <w:pPr>
        <w:pStyle w:val="Titre2"/>
      </w:pPr>
      <w:r w:rsidRPr="00AB6A3C">
        <w:t>Cahors</w:t>
      </w:r>
    </w:p>
    <w:p w14:paraId="6222DAC4" w14:textId="4907C599" w:rsidR="000B1B16" w:rsidRPr="00AB6A3C" w:rsidRDefault="000B1B16" w:rsidP="00BD0164">
      <w:pPr>
        <w:pStyle w:val="TEIbiblreference"/>
      </w:pPr>
      <w:r w:rsidRPr="00AB6A3C">
        <w:t>Archives départementales du Lot : F</w:t>
      </w:r>
      <w:r w:rsidR="00C73166">
        <w:t> </w:t>
      </w:r>
      <w:r w:rsidRPr="00AB6A3C">
        <w:t>365 (donation du monastère de Beaulieu-sur-Dordogne par Hugues de Castelnau, 1076).</w:t>
      </w:r>
    </w:p>
    <w:p w14:paraId="6E2F826B" w14:textId="77777777" w:rsidR="000B1B16" w:rsidRPr="00AB6A3C" w:rsidRDefault="000B1B16" w:rsidP="00C73166">
      <w:pPr>
        <w:pStyle w:val="Titre2"/>
      </w:pPr>
      <w:r w:rsidRPr="00AB6A3C">
        <w:t>Cité du Vatican</w:t>
      </w:r>
    </w:p>
    <w:p w14:paraId="2FAB4553" w14:textId="5852F4D3" w:rsidR="000B1B16" w:rsidRPr="00AB6A3C" w:rsidRDefault="000B1B16" w:rsidP="00BD0164">
      <w:pPr>
        <w:pStyle w:val="TEIbiblreference"/>
      </w:pPr>
      <w:bookmarkStart w:id="0" w:name="_Hlk179818154"/>
      <w:proofErr w:type="spellStart"/>
      <w:r w:rsidRPr="00AB6A3C">
        <w:t>Archivio</w:t>
      </w:r>
      <w:proofErr w:type="spellEnd"/>
      <w:r w:rsidRPr="00AB6A3C">
        <w:t xml:space="preserve"> </w:t>
      </w:r>
      <w:proofErr w:type="spellStart"/>
      <w:r w:rsidRPr="00AB6A3C">
        <w:t>Apostolico</w:t>
      </w:r>
      <w:proofErr w:type="spellEnd"/>
      <w:r w:rsidRPr="00AB6A3C">
        <w:t xml:space="preserve"> </w:t>
      </w:r>
      <w:proofErr w:type="spellStart"/>
      <w:r w:rsidRPr="00AB6A3C">
        <w:t>Vaticano</w:t>
      </w:r>
      <w:proofErr w:type="spellEnd"/>
      <w:r w:rsidRPr="00AB6A3C">
        <w:t> </w:t>
      </w:r>
      <w:bookmarkEnd w:id="0"/>
      <w:r w:rsidRPr="00AB6A3C">
        <w:t xml:space="preserve">: </w:t>
      </w:r>
      <w:proofErr w:type="spellStart"/>
      <w:r w:rsidRPr="00AB6A3C">
        <w:t>Armadio</w:t>
      </w:r>
      <w:proofErr w:type="spellEnd"/>
      <w:r w:rsidRPr="00AB6A3C">
        <w:t xml:space="preserve"> </w:t>
      </w:r>
      <w:r w:rsidRPr="00CB6EC2">
        <w:rPr>
          <w:smallCaps/>
        </w:rPr>
        <w:t>XXXIX</w:t>
      </w:r>
      <w:r w:rsidRPr="00AB6A3C">
        <w:t>.59, fol.</w:t>
      </w:r>
      <w:r w:rsidR="00C73166">
        <w:t> </w:t>
      </w:r>
      <w:r w:rsidRPr="00AB6A3C">
        <w:t>267 et 444 (concessions héraldiques de Jules</w:t>
      </w:r>
      <w:r w:rsidR="00BD0164">
        <w:t> </w:t>
      </w:r>
      <w:r w:rsidRPr="00CB6EC2">
        <w:rPr>
          <w:smallCaps/>
        </w:rPr>
        <w:t>III</w:t>
      </w:r>
      <w:r w:rsidRPr="00AB6A3C">
        <w:t>)</w:t>
      </w:r>
      <w:r>
        <w:t xml:space="preserve"> ; </w:t>
      </w:r>
      <w:proofErr w:type="spellStart"/>
      <w:r>
        <w:t>Misc</w:t>
      </w:r>
      <w:proofErr w:type="spellEnd"/>
      <w:r>
        <w:t xml:space="preserve">. Arm. </w:t>
      </w:r>
      <w:r w:rsidRPr="00CB6EC2">
        <w:rPr>
          <w:smallCaps/>
        </w:rPr>
        <w:t>II</w:t>
      </w:r>
      <w:r>
        <w:t xml:space="preserve"> 150 (relation sur les familles romaines, début </w:t>
      </w:r>
      <w:proofErr w:type="spellStart"/>
      <w:r w:rsidR="00BD0164" w:rsidRPr="00BD0164">
        <w:rPr>
          <w:smallCaps/>
        </w:rPr>
        <w:t>xvii</w:t>
      </w:r>
      <w:r w:rsidRPr="00D56ED5">
        <w:rPr>
          <w:vertAlign w:val="superscript"/>
        </w:rPr>
        <w:t>e</w:t>
      </w:r>
      <w:proofErr w:type="spellEnd"/>
      <w:r w:rsidR="00BD0164" w:rsidRPr="00BD0164">
        <w:t> siècle</w:t>
      </w:r>
      <w:r>
        <w:t>)</w:t>
      </w:r>
      <w:r w:rsidRPr="00AB6A3C">
        <w:t>.</w:t>
      </w:r>
    </w:p>
    <w:p w14:paraId="588F3DC5" w14:textId="3776BE48" w:rsidR="000B1B16" w:rsidRPr="00AB6A3C" w:rsidRDefault="00962106" w:rsidP="00BD0164">
      <w:pPr>
        <w:pStyle w:val="TEIbiblreference"/>
        <w:rPr>
          <w:color w:val="000000" w:themeColor="text1"/>
          <w:lang w:val="it-IT"/>
        </w:rPr>
      </w:pPr>
      <w:r>
        <w:t>BAV</w:t>
      </w:r>
      <w:r w:rsidR="000B1B16" w:rsidRPr="00AB6A3C">
        <w:t xml:space="preserve"> : </w:t>
      </w:r>
      <w:proofErr w:type="spellStart"/>
      <w:r w:rsidR="000B1B16" w:rsidRPr="00AB6A3C">
        <w:t>Barb</w:t>
      </w:r>
      <w:proofErr w:type="spellEnd"/>
      <w:r w:rsidR="000B1B16" w:rsidRPr="00AB6A3C">
        <w:t>. gr.</w:t>
      </w:r>
      <w:r w:rsidR="00BD0164">
        <w:t> </w:t>
      </w:r>
      <w:r w:rsidR="000B1B16" w:rsidRPr="00AB6A3C">
        <w:t>265 (ms</w:t>
      </w:r>
      <w:r w:rsidR="000B1B16">
        <w:t>.</w:t>
      </w:r>
      <w:r w:rsidR="000B1B16" w:rsidRPr="00AB6A3C">
        <w:t xml:space="preserve"> aux armes de Marcello </w:t>
      </w:r>
      <w:proofErr w:type="spellStart"/>
      <w:r w:rsidR="000B1B16" w:rsidRPr="00AB6A3C">
        <w:t>Cervini</w:t>
      </w:r>
      <w:proofErr w:type="spellEnd"/>
      <w:r w:rsidR="000B1B16" w:rsidRPr="00AB6A3C">
        <w:t xml:space="preserve">, cardinal bibliothécaire) ; </w:t>
      </w:r>
      <w:proofErr w:type="spellStart"/>
      <w:r w:rsidR="000B1B16" w:rsidRPr="00AB6A3C">
        <w:t>Barb</w:t>
      </w:r>
      <w:proofErr w:type="spellEnd"/>
      <w:r w:rsidR="000B1B16" w:rsidRPr="00AB6A3C">
        <w:t>. lat.</w:t>
      </w:r>
      <w:r w:rsidR="00BD0164">
        <w:t> </w:t>
      </w:r>
      <w:r w:rsidR="000B1B16" w:rsidRPr="00AB6A3C">
        <w:t>4342, fol.</w:t>
      </w:r>
      <w:r w:rsidR="00BD0164">
        <w:t> </w:t>
      </w:r>
      <w:r w:rsidR="000B1B16" w:rsidRPr="00AB6A3C">
        <w:t xml:space="preserve">82-86 (description de fresque attribuée à Pietro </w:t>
      </w:r>
      <w:proofErr w:type="spellStart"/>
      <w:r w:rsidR="000B1B16" w:rsidRPr="00AB6A3C">
        <w:t>Bellori</w:t>
      </w:r>
      <w:proofErr w:type="spellEnd"/>
      <w:r w:rsidR="000B1B16" w:rsidRPr="00AB6A3C">
        <w:t xml:space="preserve">) ; Cappella </w:t>
      </w:r>
      <w:proofErr w:type="spellStart"/>
      <w:r w:rsidR="000B1B16" w:rsidRPr="00AB6A3C">
        <w:t>Sistina</w:t>
      </w:r>
      <w:proofErr w:type="spellEnd"/>
      <w:r w:rsidR="00BD0164">
        <w:t> </w:t>
      </w:r>
      <w:r w:rsidR="000B1B16" w:rsidRPr="00AB6A3C">
        <w:t>67 (</w:t>
      </w:r>
      <w:proofErr w:type="spellStart"/>
      <w:r w:rsidR="000B1B16" w:rsidRPr="00AB6A3C">
        <w:rPr>
          <w:i/>
          <w:iCs/>
        </w:rPr>
        <w:t>Officium</w:t>
      </w:r>
      <w:proofErr w:type="spellEnd"/>
      <w:r w:rsidR="000B1B16" w:rsidRPr="00AB6A3C">
        <w:rPr>
          <w:i/>
          <w:iCs/>
        </w:rPr>
        <w:t xml:space="preserve"> ad </w:t>
      </w:r>
      <w:proofErr w:type="spellStart"/>
      <w:r w:rsidR="000B1B16" w:rsidRPr="00AB6A3C">
        <w:rPr>
          <w:i/>
          <w:iCs/>
        </w:rPr>
        <w:t>Tertiam</w:t>
      </w:r>
      <w:proofErr w:type="spellEnd"/>
      <w:r w:rsidR="000B1B16" w:rsidRPr="00AB6A3C">
        <w:t xml:space="preserve">) ; Cappella </w:t>
      </w:r>
      <w:proofErr w:type="spellStart"/>
      <w:r w:rsidR="000B1B16" w:rsidRPr="00AB6A3C">
        <w:t>Sistina</w:t>
      </w:r>
      <w:proofErr w:type="spellEnd"/>
      <w:r w:rsidR="00BD0164">
        <w:t> </w:t>
      </w:r>
      <w:r w:rsidR="000B1B16" w:rsidRPr="00AB6A3C">
        <w:t xml:space="preserve">154 (missel) ; Cappella </w:t>
      </w:r>
      <w:proofErr w:type="spellStart"/>
      <w:r w:rsidR="000B1B16" w:rsidRPr="00AB6A3C">
        <w:t>Sistina</w:t>
      </w:r>
      <w:proofErr w:type="spellEnd"/>
      <w:r w:rsidR="00BD0164">
        <w:t> </w:t>
      </w:r>
      <w:r w:rsidR="000B1B16" w:rsidRPr="00AB6A3C">
        <w:t xml:space="preserve">213 (lectionnaire) ; </w:t>
      </w:r>
      <w:proofErr w:type="spellStart"/>
      <w:r w:rsidR="000B1B16" w:rsidRPr="00AB6A3C">
        <w:t>Chigiani</w:t>
      </w:r>
      <w:proofErr w:type="spellEnd"/>
      <w:r w:rsidR="000B1B16" w:rsidRPr="00BD0164">
        <w:t xml:space="preserve"> A.</w:t>
      </w:r>
      <w:r w:rsidR="000B1B16" w:rsidRPr="00CB6EC2">
        <w:rPr>
          <w:smallCaps/>
        </w:rPr>
        <w:t>II</w:t>
      </w:r>
      <w:r w:rsidR="000B1B16" w:rsidRPr="00BD0164">
        <w:t>.29, fol.</w:t>
      </w:r>
      <w:r w:rsidR="00BD0164">
        <w:t> </w:t>
      </w:r>
      <w:r w:rsidR="000B1B16" w:rsidRPr="00BD0164">
        <w:t xml:space="preserve">45 (lettre de Chigi à </w:t>
      </w:r>
      <w:proofErr w:type="spellStart"/>
      <w:r w:rsidR="000B1B16" w:rsidRPr="00BD0164">
        <w:t>Malvezzi</w:t>
      </w:r>
      <w:proofErr w:type="spellEnd"/>
      <w:r w:rsidR="000B1B16" w:rsidRPr="00BD0164">
        <w:t xml:space="preserve">, 1644) ; </w:t>
      </w:r>
      <w:proofErr w:type="spellStart"/>
      <w:r w:rsidR="000B1B16" w:rsidRPr="00AB6A3C">
        <w:t>Ottoboniani</w:t>
      </w:r>
      <w:proofErr w:type="spellEnd"/>
      <w:r w:rsidR="000B1B16" w:rsidRPr="00AB6A3C">
        <w:t xml:space="preserve"> </w:t>
      </w:r>
      <w:proofErr w:type="spellStart"/>
      <w:r w:rsidR="000B1B16" w:rsidRPr="00AB6A3C">
        <w:t>latini</w:t>
      </w:r>
      <w:proofErr w:type="spellEnd"/>
      <w:r w:rsidR="005E75AF">
        <w:t> </w:t>
      </w:r>
      <w:r w:rsidR="000B1B16" w:rsidRPr="00AB6A3C">
        <w:t>3105 (album Pier Leone Ghezzi) ; Vat. lat.</w:t>
      </w:r>
      <w:r w:rsidR="00BD0164">
        <w:t> </w:t>
      </w:r>
      <w:r w:rsidR="000B1B16" w:rsidRPr="00AB6A3C">
        <w:t xml:space="preserve">317 (saint Jérôme, </w:t>
      </w:r>
      <w:r w:rsidR="000B1B16" w:rsidRPr="00AB6A3C">
        <w:rPr>
          <w:i/>
          <w:iCs/>
        </w:rPr>
        <w:t>Exposition sur les Psaumes</w:t>
      </w:r>
      <w:r w:rsidR="000B1B16" w:rsidRPr="00AB6A3C">
        <w:t>) ; Vat. lat.</w:t>
      </w:r>
      <w:r w:rsidR="005E75AF">
        <w:t> </w:t>
      </w:r>
      <w:r w:rsidR="000B1B16" w:rsidRPr="00AB6A3C">
        <w:t>3561, fol.</w:t>
      </w:r>
      <w:r w:rsidR="005E75AF">
        <w:t> </w:t>
      </w:r>
      <w:r w:rsidR="000B1B16" w:rsidRPr="00AB6A3C">
        <w:t>8 (discours d’Andrea de Monte) ; Vat. lat.</w:t>
      </w:r>
      <w:r w:rsidR="005E75AF">
        <w:t> </w:t>
      </w:r>
      <w:r w:rsidR="000B1B16" w:rsidRPr="00AB6A3C">
        <w:t>3790 (Léon</w:t>
      </w:r>
      <w:r w:rsidR="005E75AF">
        <w:t> </w:t>
      </w:r>
      <w:r w:rsidR="000B1B16" w:rsidRPr="00CB6EC2">
        <w:rPr>
          <w:smallCaps/>
        </w:rPr>
        <w:t>IX</w:t>
      </w:r>
      <w:r w:rsidR="000B1B16" w:rsidRPr="00AB6A3C">
        <w:t xml:space="preserve">, </w:t>
      </w:r>
      <w:r w:rsidR="000B1B16" w:rsidRPr="00AB6A3C">
        <w:rPr>
          <w:i/>
          <w:iCs/>
        </w:rPr>
        <w:t>Lettres</w:t>
      </w:r>
      <w:r w:rsidR="000B1B16" w:rsidRPr="00AB6A3C">
        <w:t>) ; Vat. lat.</w:t>
      </w:r>
      <w:r w:rsidR="005E75AF">
        <w:t> </w:t>
      </w:r>
      <w:r w:rsidR="000B1B16" w:rsidRPr="00AB6A3C">
        <w:t>3841 (</w:t>
      </w:r>
      <w:proofErr w:type="spellStart"/>
      <w:r w:rsidR="000B1B16" w:rsidRPr="00AB6A3C">
        <w:t>Hildebert</w:t>
      </w:r>
      <w:proofErr w:type="spellEnd"/>
      <w:r w:rsidR="000B1B16" w:rsidRPr="00AB6A3C">
        <w:t xml:space="preserve"> de</w:t>
      </w:r>
      <w:r w:rsidR="005E75AF">
        <w:t> </w:t>
      </w:r>
      <w:r w:rsidR="000B1B16" w:rsidRPr="00AB6A3C">
        <w:t xml:space="preserve">Tours, </w:t>
      </w:r>
      <w:r w:rsidR="000B1B16" w:rsidRPr="00AB6A3C">
        <w:rPr>
          <w:i/>
          <w:iCs/>
        </w:rPr>
        <w:t>Lettres</w:t>
      </w:r>
      <w:r w:rsidR="000B1B16" w:rsidRPr="00AB6A3C">
        <w:t>) ; Vat. lat.</w:t>
      </w:r>
      <w:r w:rsidR="005E75AF">
        <w:t> </w:t>
      </w:r>
      <w:r w:rsidR="000B1B16" w:rsidRPr="00AB6A3C">
        <w:t>3965, fol.</w:t>
      </w:r>
      <w:r w:rsidR="005E75AF">
        <w:t> </w:t>
      </w:r>
      <w:r w:rsidR="000B1B16" w:rsidRPr="00AB6A3C">
        <w:t xml:space="preserve">29r-v (paiement du cardinal bibliothécaire Marcello </w:t>
      </w:r>
      <w:proofErr w:type="spellStart"/>
      <w:r w:rsidR="000B1B16" w:rsidRPr="00AB6A3C">
        <w:t>Cervini</w:t>
      </w:r>
      <w:proofErr w:type="spellEnd"/>
      <w:r w:rsidR="000B1B16" w:rsidRPr="00AB6A3C">
        <w:t>) ; Vat. lat.</w:t>
      </w:r>
      <w:r w:rsidR="005E75AF">
        <w:t> </w:t>
      </w:r>
      <w:r w:rsidR="000B1B16" w:rsidRPr="00AB6A3C">
        <w:t>3967-3969 (</w:t>
      </w:r>
      <w:r w:rsidR="000B1B16" w:rsidRPr="00AB6A3C">
        <w:rPr>
          <w:i/>
          <w:iCs/>
        </w:rPr>
        <w:t>Registres des dépenses</w:t>
      </w:r>
      <w:r w:rsidR="000B1B16" w:rsidRPr="00AB6A3C">
        <w:t xml:space="preserve"> de la Bibliothèque Vaticane) ; </w:t>
      </w:r>
      <w:r w:rsidR="000B1B16">
        <w:t>Vat. lat.</w:t>
      </w:r>
      <w:r w:rsidR="005E75AF">
        <w:t> </w:t>
      </w:r>
      <w:r w:rsidR="000B1B16">
        <w:t>8253 (Gigli, recueil d’épitaphes) ; Vat. lat.</w:t>
      </w:r>
      <w:r w:rsidR="005E75AF">
        <w:t> </w:t>
      </w:r>
      <w:r w:rsidR="000B1B16">
        <w:t>8254</w:t>
      </w:r>
      <w:r w:rsidR="005E75AF">
        <w:t> </w:t>
      </w:r>
      <w:r w:rsidR="000B1B16" w:rsidRPr="00CB6EC2">
        <w:rPr>
          <w:smallCaps/>
        </w:rPr>
        <w:t>II</w:t>
      </w:r>
      <w:r w:rsidR="000B1B16">
        <w:t xml:space="preserve"> (sur Gauges de’</w:t>
      </w:r>
      <w:r w:rsidR="005E75AF">
        <w:t> </w:t>
      </w:r>
      <w:proofErr w:type="spellStart"/>
      <w:r w:rsidR="000B1B16">
        <w:t>Gozze</w:t>
      </w:r>
      <w:proofErr w:type="spellEnd"/>
      <w:r w:rsidR="000B1B16">
        <w:t xml:space="preserve">) ; </w:t>
      </w:r>
      <w:r w:rsidR="000B1B16" w:rsidRPr="00AB6A3C">
        <w:rPr>
          <w:color w:val="000000" w:themeColor="text1"/>
          <w:lang w:val="it-IT"/>
        </w:rPr>
        <w:t>Vat. lat.</w:t>
      </w:r>
      <w:r w:rsidR="005E75AF">
        <w:rPr>
          <w:color w:val="000000" w:themeColor="text1"/>
          <w:lang w:val="it-IT"/>
        </w:rPr>
        <w:t> </w:t>
      </w:r>
      <w:r w:rsidR="000B1B16" w:rsidRPr="00AB6A3C">
        <w:rPr>
          <w:color w:val="000000" w:themeColor="text1"/>
          <w:lang w:val="it-IT"/>
        </w:rPr>
        <w:t>11258 (papiers de Virgilio Spada)</w:t>
      </w:r>
      <w:r w:rsidR="005E75AF">
        <w:rPr>
          <w:color w:val="000000" w:themeColor="text1"/>
          <w:lang w:val="it-IT"/>
        </w:rPr>
        <w:t> </w:t>
      </w:r>
      <w:r w:rsidR="000B1B16" w:rsidRPr="00AB6A3C">
        <w:rPr>
          <w:color w:val="000000" w:themeColor="text1"/>
          <w:lang w:val="it-IT"/>
        </w:rPr>
        <w:t>; Vat. lat.</w:t>
      </w:r>
      <w:r w:rsidR="005E75AF">
        <w:rPr>
          <w:color w:val="000000" w:themeColor="text1"/>
          <w:lang w:val="it-IT"/>
        </w:rPr>
        <w:t> </w:t>
      </w:r>
      <w:r w:rsidR="000B1B16" w:rsidRPr="00AB6A3C">
        <w:rPr>
          <w:color w:val="000000" w:themeColor="text1"/>
          <w:lang w:val="it-IT"/>
        </w:rPr>
        <w:t>13295 (dessins de Filippo Juvarra).</w:t>
      </w:r>
    </w:p>
    <w:p w14:paraId="0A418663" w14:textId="77777777" w:rsidR="000B1B16" w:rsidRPr="00AB6A3C" w:rsidRDefault="000B1B16" w:rsidP="005E75AF">
      <w:pPr>
        <w:pStyle w:val="Titre2"/>
      </w:pPr>
      <w:r w:rsidRPr="00AB6A3C">
        <w:rPr>
          <w:lang w:val="it-IT"/>
        </w:rPr>
        <w:t>Florence</w:t>
      </w:r>
    </w:p>
    <w:p w14:paraId="0ECD32F3" w14:textId="6D9C1759" w:rsidR="000B1B16" w:rsidRPr="00AB6A3C" w:rsidRDefault="000B1B16" w:rsidP="005E75AF">
      <w:pPr>
        <w:pStyle w:val="TEIbiblreference"/>
      </w:pPr>
      <w:bookmarkStart w:id="1" w:name="_Hlk181710332"/>
      <w:proofErr w:type="spellStart"/>
      <w:r w:rsidRPr="00AB6A3C">
        <w:t>Biblioteca</w:t>
      </w:r>
      <w:proofErr w:type="spellEnd"/>
      <w:r w:rsidRPr="00AB6A3C">
        <w:t xml:space="preserve"> </w:t>
      </w:r>
      <w:proofErr w:type="spellStart"/>
      <w:r w:rsidRPr="00AB6A3C">
        <w:t>Medicea</w:t>
      </w:r>
      <w:proofErr w:type="spellEnd"/>
      <w:r w:rsidRPr="00AB6A3C">
        <w:t xml:space="preserve"> </w:t>
      </w:r>
      <w:proofErr w:type="spellStart"/>
      <w:r w:rsidRPr="00AB6A3C">
        <w:t>Laurenziana</w:t>
      </w:r>
      <w:bookmarkEnd w:id="1"/>
      <w:proofErr w:type="spellEnd"/>
      <w:r w:rsidRPr="00AB6A3C">
        <w:t xml:space="preserve"> : </w:t>
      </w:r>
      <w:proofErr w:type="spellStart"/>
      <w:r w:rsidRPr="00AB6A3C">
        <w:t>Plutei</w:t>
      </w:r>
      <w:proofErr w:type="spellEnd"/>
      <w:r w:rsidR="005E75AF">
        <w:t> </w:t>
      </w:r>
      <w:r w:rsidRPr="00AB6A3C">
        <w:t>41.3 (</w:t>
      </w:r>
      <w:proofErr w:type="spellStart"/>
      <w:r w:rsidRPr="00AB6A3C">
        <w:rPr>
          <w:i/>
        </w:rPr>
        <w:t>Fior</w:t>
      </w:r>
      <w:proofErr w:type="spellEnd"/>
      <w:r w:rsidRPr="00AB6A3C">
        <w:rPr>
          <w:i/>
        </w:rPr>
        <w:t xml:space="preserve"> di </w:t>
      </w:r>
      <w:proofErr w:type="spellStart"/>
      <w:r w:rsidRPr="00AB6A3C">
        <w:rPr>
          <w:i/>
        </w:rPr>
        <w:t>virtù</w:t>
      </w:r>
      <w:proofErr w:type="spellEnd"/>
      <w:r w:rsidRPr="00AB6A3C">
        <w:rPr>
          <w:i/>
        </w:rPr>
        <w:t>) </w:t>
      </w:r>
      <w:r w:rsidRPr="00AB6A3C">
        <w:t>; 76.63 (</w:t>
      </w:r>
      <w:proofErr w:type="spellStart"/>
      <w:r w:rsidRPr="00AB6A3C">
        <w:rPr>
          <w:i/>
        </w:rPr>
        <w:t>Fior</w:t>
      </w:r>
      <w:proofErr w:type="spellEnd"/>
      <w:r w:rsidRPr="00AB6A3C">
        <w:rPr>
          <w:i/>
        </w:rPr>
        <w:t xml:space="preserve"> di </w:t>
      </w:r>
      <w:proofErr w:type="spellStart"/>
      <w:r w:rsidRPr="00AB6A3C">
        <w:rPr>
          <w:i/>
        </w:rPr>
        <w:t>virtù</w:t>
      </w:r>
      <w:proofErr w:type="spellEnd"/>
      <w:r w:rsidRPr="00AB6A3C">
        <w:t xml:space="preserve">) ; </w:t>
      </w:r>
      <w:proofErr w:type="spellStart"/>
      <w:r w:rsidRPr="00AB6A3C">
        <w:t>Tempiano</w:t>
      </w:r>
      <w:proofErr w:type="spellEnd"/>
      <w:r w:rsidRPr="00AB6A3C">
        <w:t>, n</w:t>
      </w:r>
      <w:r w:rsidR="005E75AF" w:rsidRPr="005E75AF">
        <w:rPr>
          <w:vertAlign w:val="superscript"/>
        </w:rPr>
        <w:t>o</w:t>
      </w:r>
      <w:r w:rsidR="005E75AF">
        <w:t> </w:t>
      </w:r>
      <w:r w:rsidRPr="00AB6A3C">
        <w:t>3 (vues de Sienne et de Florence).</w:t>
      </w:r>
    </w:p>
    <w:p w14:paraId="7128437B" w14:textId="4FAF8128" w:rsidR="000B1B16" w:rsidRPr="00B65667" w:rsidRDefault="000B1B16" w:rsidP="005E75AF">
      <w:pPr>
        <w:pStyle w:val="TEIbiblreference"/>
        <w:rPr>
          <w:lang w:val="en-GB"/>
        </w:rPr>
      </w:pPr>
      <w:proofErr w:type="spellStart"/>
      <w:r w:rsidRPr="00B65667">
        <w:rPr>
          <w:lang w:val="en-GB"/>
        </w:rPr>
        <w:t>Biblioteca</w:t>
      </w:r>
      <w:proofErr w:type="spellEnd"/>
      <w:r w:rsidRPr="00B65667">
        <w:rPr>
          <w:lang w:val="en-GB"/>
        </w:rPr>
        <w:t xml:space="preserve"> </w:t>
      </w:r>
      <w:proofErr w:type="spellStart"/>
      <w:r w:rsidRPr="00B65667">
        <w:rPr>
          <w:lang w:val="en-GB"/>
        </w:rPr>
        <w:t>Riccardiana</w:t>
      </w:r>
      <w:proofErr w:type="spellEnd"/>
      <w:r w:rsidRPr="00B65667">
        <w:rPr>
          <w:lang w:val="en-GB"/>
        </w:rPr>
        <w:t xml:space="preserve"> : </w:t>
      </w:r>
      <w:proofErr w:type="spellStart"/>
      <w:r w:rsidRPr="00B65667">
        <w:rPr>
          <w:lang w:val="en-GB"/>
        </w:rPr>
        <w:t>ms</w:t>
      </w:r>
      <w:proofErr w:type="spellEnd"/>
      <w:r w:rsidRPr="00B65667">
        <w:rPr>
          <w:lang w:val="en-GB"/>
        </w:rPr>
        <w:t>.</w:t>
      </w:r>
      <w:r w:rsidR="005E75AF">
        <w:rPr>
          <w:lang w:val="en-GB"/>
        </w:rPr>
        <w:t> </w:t>
      </w:r>
      <w:r w:rsidRPr="00B65667">
        <w:rPr>
          <w:lang w:val="en-GB"/>
        </w:rPr>
        <w:t>1761 (</w:t>
      </w:r>
      <w:proofErr w:type="spellStart"/>
      <w:r w:rsidRPr="00B65667">
        <w:rPr>
          <w:i/>
          <w:lang w:val="en-GB"/>
        </w:rPr>
        <w:t>Fior</w:t>
      </w:r>
      <w:proofErr w:type="spellEnd"/>
      <w:r w:rsidRPr="00B65667">
        <w:rPr>
          <w:i/>
          <w:lang w:val="en-GB"/>
        </w:rPr>
        <w:t xml:space="preserve"> di </w:t>
      </w:r>
      <w:proofErr w:type="spellStart"/>
      <w:r w:rsidRPr="00B65667">
        <w:rPr>
          <w:i/>
          <w:lang w:val="en-GB"/>
        </w:rPr>
        <w:t>virtù</w:t>
      </w:r>
      <w:proofErr w:type="spellEnd"/>
      <w:r w:rsidRPr="00B65667">
        <w:rPr>
          <w:lang w:val="en-GB"/>
        </w:rPr>
        <w:t xml:space="preserve">) ; </w:t>
      </w:r>
      <w:proofErr w:type="spellStart"/>
      <w:r w:rsidR="00386779">
        <w:rPr>
          <w:lang w:val="en-GB"/>
        </w:rPr>
        <w:t>ms</w:t>
      </w:r>
      <w:proofErr w:type="spellEnd"/>
      <w:r w:rsidR="00386779">
        <w:rPr>
          <w:lang w:val="en-GB"/>
        </w:rPr>
        <w:t xml:space="preserve">. 1763 ; </w:t>
      </w:r>
      <w:proofErr w:type="spellStart"/>
      <w:r w:rsidRPr="00B65667">
        <w:rPr>
          <w:lang w:val="en-GB"/>
        </w:rPr>
        <w:t>ms</w:t>
      </w:r>
      <w:proofErr w:type="spellEnd"/>
      <w:r w:rsidRPr="00B65667">
        <w:rPr>
          <w:lang w:val="en-GB"/>
        </w:rPr>
        <w:t>.</w:t>
      </w:r>
      <w:r w:rsidR="005E75AF">
        <w:rPr>
          <w:lang w:val="en-GB"/>
        </w:rPr>
        <w:t> </w:t>
      </w:r>
      <w:r w:rsidRPr="00B65667">
        <w:rPr>
          <w:lang w:val="en-GB"/>
        </w:rPr>
        <w:t>1774 (</w:t>
      </w:r>
      <w:proofErr w:type="spellStart"/>
      <w:r w:rsidRPr="00B65667">
        <w:rPr>
          <w:i/>
          <w:lang w:val="en-GB"/>
        </w:rPr>
        <w:t>Fior</w:t>
      </w:r>
      <w:proofErr w:type="spellEnd"/>
      <w:r w:rsidRPr="00B65667">
        <w:rPr>
          <w:i/>
          <w:lang w:val="en-GB"/>
        </w:rPr>
        <w:t xml:space="preserve"> di </w:t>
      </w:r>
      <w:proofErr w:type="spellStart"/>
      <w:r w:rsidRPr="00B65667">
        <w:rPr>
          <w:i/>
          <w:lang w:val="en-GB"/>
        </w:rPr>
        <w:t>virtù</w:t>
      </w:r>
      <w:proofErr w:type="spellEnd"/>
      <w:r w:rsidRPr="00B65667">
        <w:rPr>
          <w:lang w:val="en-GB"/>
        </w:rPr>
        <w:t>).</w:t>
      </w:r>
    </w:p>
    <w:p w14:paraId="30B1B028" w14:textId="77777777" w:rsidR="000B1B16" w:rsidRPr="00B65667" w:rsidRDefault="000B1B16" w:rsidP="005E75AF">
      <w:pPr>
        <w:pStyle w:val="Titre2"/>
        <w:rPr>
          <w:lang w:val="en-GB"/>
        </w:rPr>
      </w:pPr>
      <w:r w:rsidRPr="00AB6A3C">
        <w:rPr>
          <w:lang w:val="it-IT"/>
        </w:rPr>
        <w:t>Harvard</w:t>
      </w:r>
    </w:p>
    <w:p w14:paraId="2BBFCCB8" w14:textId="20C49B66" w:rsidR="000B1B16" w:rsidRPr="00B65667" w:rsidRDefault="000B1B16" w:rsidP="005D58CF">
      <w:pPr>
        <w:pStyle w:val="TEIbiblreference"/>
        <w:rPr>
          <w:lang w:val="en-GB"/>
        </w:rPr>
      </w:pPr>
      <w:r w:rsidRPr="00B65667">
        <w:rPr>
          <w:lang w:val="en-GB"/>
        </w:rPr>
        <w:t xml:space="preserve">Houghton Library : </w:t>
      </w:r>
      <w:proofErr w:type="spellStart"/>
      <w:r w:rsidRPr="00B65667">
        <w:rPr>
          <w:lang w:val="en-GB"/>
        </w:rPr>
        <w:t>ms</w:t>
      </w:r>
      <w:proofErr w:type="spellEnd"/>
      <w:r w:rsidRPr="00B65667">
        <w:rPr>
          <w:lang w:val="en-GB"/>
        </w:rPr>
        <w:t xml:space="preserve">. </w:t>
      </w:r>
      <w:proofErr w:type="spellStart"/>
      <w:r w:rsidRPr="00B65667">
        <w:rPr>
          <w:lang w:val="en-GB"/>
        </w:rPr>
        <w:t>Typ</w:t>
      </w:r>
      <w:proofErr w:type="spellEnd"/>
      <w:r w:rsidR="005D58CF">
        <w:rPr>
          <w:lang w:val="en-GB"/>
        </w:rPr>
        <w:t> </w:t>
      </w:r>
      <w:r w:rsidRPr="00B65667">
        <w:rPr>
          <w:lang w:val="en-GB"/>
        </w:rPr>
        <w:t>136 (pontifical</w:t>
      </w:r>
      <w:r w:rsidR="005D58CF">
        <w:rPr>
          <w:lang w:val="en-GB"/>
        </w:rPr>
        <w:t>)</w:t>
      </w:r>
      <w:r w:rsidRPr="00B65667">
        <w:rPr>
          <w:lang w:val="en-GB"/>
        </w:rPr>
        <w:t>.</w:t>
      </w:r>
    </w:p>
    <w:p w14:paraId="781D6EAE" w14:textId="77777777" w:rsidR="000B1B16" w:rsidRPr="00AB6A3C" w:rsidRDefault="000B1B16" w:rsidP="005D58CF">
      <w:pPr>
        <w:pStyle w:val="Titre2"/>
      </w:pPr>
      <w:r w:rsidRPr="00AB6A3C">
        <w:rPr>
          <w:lang w:val="it-IT"/>
        </w:rPr>
        <w:lastRenderedPageBreak/>
        <w:t>Milan</w:t>
      </w:r>
    </w:p>
    <w:p w14:paraId="1C2C0020" w14:textId="24ADED7B" w:rsidR="000B1B16" w:rsidRPr="00AB6A3C" w:rsidRDefault="000B1B16" w:rsidP="00F11949">
      <w:pPr>
        <w:pStyle w:val="TEIbiblreference"/>
        <w:rPr>
          <w:color w:val="000000" w:themeColor="text1"/>
          <w:lang w:val="it-IT"/>
        </w:rPr>
      </w:pPr>
      <w:r w:rsidRPr="00AB6A3C">
        <w:t>Bibliothèque Ambrosienne : ms</w:t>
      </w:r>
      <w:r>
        <w:t>.</w:t>
      </w:r>
      <w:r w:rsidRPr="00AB6A3C">
        <w:t xml:space="preserve"> F</w:t>
      </w:r>
      <w:r w:rsidR="005D58CF">
        <w:t> </w:t>
      </w:r>
      <w:r w:rsidRPr="00AB6A3C">
        <w:t xml:space="preserve">227 inf. </w:t>
      </w:r>
      <w:r w:rsidRPr="006E3B15">
        <w:rPr>
          <w:lang w:val="en-GB"/>
        </w:rPr>
        <w:t>(Giacomo Grimaldi,</w:t>
      </w:r>
      <w:r w:rsidR="005D58CF" w:rsidRPr="006E3B15">
        <w:rPr>
          <w:lang w:val="en-GB"/>
        </w:rPr>
        <w:t xml:space="preserve"> </w:t>
      </w:r>
      <w:proofErr w:type="spellStart"/>
      <w:r w:rsidRPr="006E3B15">
        <w:rPr>
          <w:i/>
          <w:iCs/>
          <w:lang w:val="en-GB"/>
        </w:rPr>
        <w:t>Instrumenta</w:t>
      </w:r>
      <w:proofErr w:type="spellEnd"/>
      <w:r w:rsidRPr="006E3B15">
        <w:rPr>
          <w:i/>
          <w:iCs/>
          <w:lang w:val="en-GB"/>
        </w:rPr>
        <w:t xml:space="preserve"> </w:t>
      </w:r>
      <w:proofErr w:type="spellStart"/>
      <w:r w:rsidRPr="006E3B15">
        <w:rPr>
          <w:i/>
          <w:iCs/>
          <w:lang w:val="en-GB"/>
        </w:rPr>
        <w:t>translationum</w:t>
      </w:r>
      <w:proofErr w:type="spellEnd"/>
      <w:r w:rsidRPr="006E3B15">
        <w:rPr>
          <w:lang w:val="en-GB"/>
        </w:rPr>
        <w:t>).</w:t>
      </w:r>
    </w:p>
    <w:p w14:paraId="5F0D894A" w14:textId="77777777" w:rsidR="000B1B16" w:rsidRPr="00AB6A3C" w:rsidRDefault="000B1B16" w:rsidP="005D58CF">
      <w:pPr>
        <w:pStyle w:val="Titre2"/>
        <w:rPr>
          <w:lang w:val="it-IT"/>
        </w:rPr>
      </w:pPr>
      <w:r w:rsidRPr="00AB6A3C">
        <w:rPr>
          <w:lang w:val="it-IT"/>
        </w:rPr>
        <w:t>New York</w:t>
      </w:r>
    </w:p>
    <w:p w14:paraId="2558C888" w14:textId="1F579EA4" w:rsidR="000B1B16" w:rsidRPr="00AB6A3C" w:rsidRDefault="000B1B16" w:rsidP="005D58CF">
      <w:pPr>
        <w:pStyle w:val="TEIbiblreference"/>
      </w:pPr>
      <w:r w:rsidRPr="00AB6A3C">
        <w:rPr>
          <w:lang w:val="it-IT"/>
        </w:rPr>
        <w:t>New York Public Library : ms</w:t>
      </w:r>
      <w:r>
        <w:rPr>
          <w:lang w:val="it-IT"/>
        </w:rPr>
        <w:t>.</w:t>
      </w:r>
      <w:r w:rsidRPr="00AB6A3C">
        <w:rPr>
          <w:lang w:val="it-IT"/>
        </w:rPr>
        <w:t xml:space="preserve"> Spencer</w:t>
      </w:r>
      <w:r w:rsidR="005D58CF">
        <w:rPr>
          <w:lang w:val="it-IT"/>
        </w:rPr>
        <w:t> </w:t>
      </w:r>
      <w:r w:rsidRPr="00AB6A3C">
        <w:rPr>
          <w:lang w:val="it-IT"/>
        </w:rPr>
        <w:t>50 (Ésope des Médicis).</w:t>
      </w:r>
    </w:p>
    <w:p w14:paraId="5A11CB6B" w14:textId="3157B86F" w:rsidR="000B1B16" w:rsidRPr="00D1206A" w:rsidRDefault="000B1B16" w:rsidP="005D58CF">
      <w:pPr>
        <w:pStyle w:val="TEIbiblreference"/>
        <w:rPr>
          <w:iCs/>
          <w:lang w:val="en-GB"/>
        </w:rPr>
      </w:pPr>
      <w:proofErr w:type="spellStart"/>
      <w:r w:rsidRPr="00AB6A3C">
        <w:t>Pierpont</w:t>
      </w:r>
      <w:proofErr w:type="spellEnd"/>
      <w:r w:rsidRPr="00AB6A3C">
        <w:t xml:space="preserve"> Morgan Library : ms</w:t>
      </w:r>
      <w:r>
        <w:t>.</w:t>
      </w:r>
      <w:r w:rsidRPr="00AB6A3C">
        <w:t xml:space="preserve"> </w:t>
      </w:r>
      <w:r w:rsidRPr="00D1206A">
        <w:rPr>
          <w:lang w:val="en-GB"/>
        </w:rPr>
        <w:t>H.6 (</w:t>
      </w:r>
      <w:proofErr w:type="spellStart"/>
      <w:r w:rsidRPr="00D1206A">
        <w:rPr>
          <w:i/>
          <w:lang w:val="en-GB"/>
        </w:rPr>
        <w:t>Praeparatio</w:t>
      </w:r>
      <w:proofErr w:type="spellEnd"/>
      <w:r w:rsidRPr="00D1206A">
        <w:rPr>
          <w:i/>
          <w:lang w:val="en-GB"/>
        </w:rPr>
        <w:t xml:space="preserve"> </w:t>
      </w:r>
      <w:proofErr w:type="spellStart"/>
      <w:r w:rsidRPr="00D1206A">
        <w:rPr>
          <w:i/>
          <w:lang w:val="en-GB"/>
        </w:rPr>
        <w:t>ad</w:t>
      </w:r>
      <w:proofErr w:type="spellEnd"/>
      <w:r w:rsidRPr="00D1206A">
        <w:rPr>
          <w:i/>
          <w:lang w:val="en-GB"/>
        </w:rPr>
        <w:t xml:space="preserve"> </w:t>
      </w:r>
      <w:proofErr w:type="spellStart"/>
      <w:r w:rsidRPr="00D1206A">
        <w:rPr>
          <w:i/>
          <w:lang w:val="en-GB"/>
        </w:rPr>
        <w:t>Missam</w:t>
      </w:r>
      <w:proofErr w:type="spellEnd"/>
      <w:r w:rsidRPr="00D1206A">
        <w:rPr>
          <w:i/>
          <w:lang w:val="en-GB"/>
        </w:rPr>
        <w:t xml:space="preserve"> </w:t>
      </w:r>
      <w:proofErr w:type="spellStart"/>
      <w:r w:rsidRPr="00D1206A">
        <w:rPr>
          <w:i/>
          <w:lang w:val="en-GB"/>
        </w:rPr>
        <w:t>Pontificalem</w:t>
      </w:r>
      <w:proofErr w:type="spellEnd"/>
      <w:r w:rsidRPr="00D1206A">
        <w:rPr>
          <w:iCs/>
          <w:lang w:val="en-GB"/>
        </w:rPr>
        <w:t xml:space="preserve">). </w:t>
      </w:r>
    </w:p>
    <w:p w14:paraId="06F82AA6" w14:textId="1DEE60AC" w:rsidR="009D0F6D" w:rsidRPr="00FE19E2" w:rsidRDefault="00FE19E2" w:rsidP="005D58CF">
      <w:pPr>
        <w:pStyle w:val="TEIbiblreference"/>
        <w:rPr>
          <w:iCs/>
          <w:color w:val="000000" w:themeColor="text1"/>
          <w:lang w:val="en-GB"/>
        </w:rPr>
      </w:pPr>
      <w:r>
        <w:rPr>
          <w:lang w:val="en-GB"/>
        </w:rPr>
        <w:t xml:space="preserve">The </w:t>
      </w:r>
      <w:r w:rsidRPr="00B65667">
        <w:rPr>
          <w:lang w:val="en-GB"/>
        </w:rPr>
        <w:t>Metropolitan Museum of Art</w:t>
      </w:r>
      <w:r>
        <w:rPr>
          <w:lang w:val="en-GB"/>
        </w:rPr>
        <w:t> :</w:t>
      </w:r>
      <w:r w:rsidRPr="00B65667">
        <w:rPr>
          <w:lang w:val="en-GB"/>
        </w:rPr>
        <w:t xml:space="preserve"> </w:t>
      </w:r>
      <w:r w:rsidRPr="00B65667">
        <w:rPr>
          <w:i/>
          <w:lang w:val="en-GB"/>
        </w:rPr>
        <w:t>Coat of arms of Clement</w:t>
      </w:r>
      <w:r>
        <w:rPr>
          <w:i/>
          <w:lang w:val="en-GB"/>
        </w:rPr>
        <w:t> </w:t>
      </w:r>
      <w:r w:rsidRPr="00B65667">
        <w:rPr>
          <w:i/>
          <w:lang w:val="en-GB"/>
        </w:rPr>
        <w:t>XIII (</w:t>
      </w:r>
      <w:proofErr w:type="spellStart"/>
      <w:r w:rsidRPr="00B65667">
        <w:rPr>
          <w:i/>
          <w:lang w:val="en-GB"/>
        </w:rPr>
        <w:t>Rezzonico</w:t>
      </w:r>
      <w:proofErr w:type="spellEnd"/>
      <w:r w:rsidRPr="00B65667">
        <w:rPr>
          <w:i/>
          <w:lang w:val="en-GB"/>
        </w:rPr>
        <w:t>)</w:t>
      </w:r>
      <w:r w:rsidRPr="00B65667">
        <w:rPr>
          <w:lang w:val="en-GB"/>
        </w:rPr>
        <w:t>, Accession Number 52.570.155.</w:t>
      </w:r>
    </w:p>
    <w:p w14:paraId="77B5A2AE" w14:textId="77777777" w:rsidR="000B1B16" w:rsidRPr="00D1206A" w:rsidRDefault="000B1B16" w:rsidP="005D58CF">
      <w:pPr>
        <w:pStyle w:val="Titre2"/>
      </w:pPr>
      <w:r w:rsidRPr="00AB6A3C">
        <w:rPr>
          <w:lang w:val="it-IT"/>
        </w:rPr>
        <w:t>Paris</w:t>
      </w:r>
    </w:p>
    <w:p w14:paraId="0E2EF31C" w14:textId="4F9D50D3" w:rsidR="000B1B16" w:rsidRPr="00AB6A3C" w:rsidRDefault="000B1B16" w:rsidP="005D58CF">
      <w:pPr>
        <w:pStyle w:val="TEIbiblreference"/>
      </w:pPr>
      <w:r w:rsidRPr="00AB6A3C">
        <w:t>Archives nationales : ms</w:t>
      </w:r>
      <w:r>
        <w:t>.</w:t>
      </w:r>
      <w:r w:rsidRPr="00AB6A3C">
        <w:t xml:space="preserve"> Fr.</w:t>
      </w:r>
      <w:r w:rsidR="005D58CF">
        <w:t> </w:t>
      </w:r>
      <w:r w:rsidRPr="00AB6A3C">
        <w:t>23154, fol.</w:t>
      </w:r>
      <w:r w:rsidR="005D58CF">
        <w:t> </w:t>
      </w:r>
      <w:r w:rsidRPr="00AB6A3C">
        <w:t>273 (bulle de fondation de la collégiale Saint-Louis de Castelnau-Bretenoux)</w:t>
      </w:r>
    </w:p>
    <w:p w14:paraId="3A31436D" w14:textId="6D403DB3" w:rsidR="000B1B16" w:rsidRPr="00AB6A3C" w:rsidRDefault="00172D05" w:rsidP="005D58CF">
      <w:pPr>
        <w:pStyle w:val="TEIbiblreference"/>
        <w:rPr>
          <w:color w:val="000000" w:themeColor="text1"/>
          <w:lang w:val="it-IT"/>
        </w:rPr>
      </w:pPr>
      <w:r>
        <w:rPr>
          <w:lang w:val="fr-CH"/>
        </w:rPr>
        <w:t>BNF</w:t>
      </w:r>
      <w:r w:rsidR="000B1B16" w:rsidRPr="00AB6A3C">
        <w:rPr>
          <w:lang w:val="fr-CH"/>
        </w:rPr>
        <w:t xml:space="preserve"> : </w:t>
      </w:r>
      <w:r w:rsidR="000B1B16">
        <w:rPr>
          <w:lang w:val="fr-CH"/>
        </w:rPr>
        <w:t>Fr.</w:t>
      </w:r>
      <w:r w:rsidR="005D58CF">
        <w:rPr>
          <w:lang w:val="fr-CH"/>
        </w:rPr>
        <w:t> </w:t>
      </w:r>
      <w:r w:rsidR="000B1B16">
        <w:rPr>
          <w:lang w:val="fr-CH"/>
        </w:rPr>
        <w:t xml:space="preserve">9542 (lettre de </w:t>
      </w:r>
      <w:proofErr w:type="spellStart"/>
      <w:r w:rsidR="000B1B16">
        <w:rPr>
          <w:lang w:val="fr-CH"/>
        </w:rPr>
        <w:t>Gozze</w:t>
      </w:r>
      <w:proofErr w:type="spellEnd"/>
      <w:r w:rsidR="000B1B16">
        <w:rPr>
          <w:lang w:val="fr-CH"/>
        </w:rPr>
        <w:t xml:space="preserve"> à Peiresc) ; It.</w:t>
      </w:r>
      <w:r w:rsidR="005D58CF">
        <w:rPr>
          <w:lang w:val="fr-CH"/>
        </w:rPr>
        <w:t> </w:t>
      </w:r>
      <w:r w:rsidR="000B1B16">
        <w:rPr>
          <w:lang w:val="fr-CH"/>
        </w:rPr>
        <w:t>364 (Gauges de’</w:t>
      </w:r>
      <w:r w:rsidR="005D58CF">
        <w:rPr>
          <w:lang w:val="fr-CH"/>
        </w:rPr>
        <w:t> </w:t>
      </w:r>
      <w:proofErr w:type="spellStart"/>
      <w:r w:rsidR="000B1B16">
        <w:rPr>
          <w:lang w:val="fr-CH"/>
        </w:rPr>
        <w:t>Gozze</w:t>
      </w:r>
      <w:proofErr w:type="spellEnd"/>
      <w:r w:rsidR="000B1B16">
        <w:rPr>
          <w:lang w:val="fr-CH"/>
        </w:rPr>
        <w:t xml:space="preserve">, </w:t>
      </w:r>
      <w:proofErr w:type="spellStart"/>
      <w:r w:rsidR="000B1B16" w:rsidRPr="008B1059">
        <w:rPr>
          <w:i/>
          <w:iCs/>
        </w:rPr>
        <w:t>Dell’antichità</w:t>
      </w:r>
      <w:proofErr w:type="spellEnd"/>
      <w:r w:rsidR="000B1B16" w:rsidRPr="008B1059">
        <w:rPr>
          <w:i/>
          <w:iCs/>
        </w:rPr>
        <w:t xml:space="preserve"> delle </w:t>
      </w:r>
      <w:proofErr w:type="spellStart"/>
      <w:r w:rsidR="000B1B16" w:rsidRPr="008B1059">
        <w:rPr>
          <w:i/>
          <w:iCs/>
        </w:rPr>
        <w:t>armi</w:t>
      </w:r>
      <w:proofErr w:type="spellEnd"/>
      <w:r w:rsidR="000B1B16" w:rsidRPr="008B1059">
        <w:rPr>
          <w:i/>
          <w:iCs/>
        </w:rPr>
        <w:t xml:space="preserve">, o </w:t>
      </w:r>
      <w:proofErr w:type="spellStart"/>
      <w:r w:rsidR="000B1B16" w:rsidRPr="008B1059">
        <w:rPr>
          <w:i/>
          <w:iCs/>
        </w:rPr>
        <w:t>insegne</w:t>
      </w:r>
      <w:proofErr w:type="spellEnd"/>
      <w:r w:rsidR="000B1B16" w:rsidRPr="008B1059">
        <w:rPr>
          <w:i/>
          <w:iCs/>
        </w:rPr>
        <w:t xml:space="preserve"> delle </w:t>
      </w:r>
      <w:proofErr w:type="spellStart"/>
      <w:r w:rsidR="000B1B16" w:rsidRPr="008B1059">
        <w:rPr>
          <w:i/>
          <w:iCs/>
        </w:rPr>
        <w:t>famiglie</w:t>
      </w:r>
      <w:proofErr w:type="spellEnd"/>
      <w:r w:rsidR="000B1B16">
        <w:t>) ;</w:t>
      </w:r>
      <w:r w:rsidR="000B1B16">
        <w:rPr>
          <w:i/>
          <w:iCs/>
        </w:rPr>
        <w:t xml:space="preserve"> </w:t>
      </w:r>
      <w:r w:rsidR="000B1B16" w:rsidRPr="00AB6A3C">
        <w:rPr>
          <w:lang w:val="fr-CH"/>
        </w:rPr>
        <w:t>Latin</w:t>
      </w:r>
      <w:r w:rsidR="005D58CF">
        <w:rPr>
          <w:lang w:val="fr-CH"/>
        </w:rPr>
        <w:t> </w:t>
      </w:r>
      <w:r w:rsidR="000B1B16" w:rsidRPr="00AB6A3C">
        <w:rPr>
          <w:lang w:val="fr-CH"/>
        </w:rPr>
        <w:t xml:space="preserve">8971 (Jean Bœuf, </w:t>
      </w:r>
      <w:r w:rsidR="000B1B16" w:rsidRPr="00AB6A3C">
        <w:rPr>
          <w:i/>
          <w:lang w:val="fr-CH"/>
        </w:rPr>
        <w:t>Frontispice</w:t>
      </w:r>
      <w:r w:rsidR="000B1B16" w:rsidRPr="00AB6A3C">
        <w:rPr>
          <w:lang w:val="fr-CH"/>
        </w:rPr>
        <w:t>, vers 1598).</w:t>
      </w:r>
    </w:p>
    <w:p w14:paraId="0EF486AA" w14:textId="77777777" w:rsidR="000B1B16" w:rsidRPr="00AB6A3C" w:rsidRDefault="000B1B16" w:rsidP="005D58CF">
      <w:pPr>
        <w:pStyle w:val="Titre2"/>
      </w:pPr>
      <w:r w:rsidRPr="00AB6A3C">
        <w:t>Rome</w:t>
      </w:r>
    </w:p>
    <w:p w14:paraId="55DEE7F8" w14:textId="548BE0A8" w:rsidR="000B1B16" w:rsidRPr="00AB6A3C" w:rsidRDefault="000B1B16" w:rsidP="005D58CF">
      <w:pPr>
        <w:pStyle w:val="TEIbiblreference"/>
        <w:rPr>
          <w:shd w:val="clear" w:color="auto" w:fill="FFFFFF"/>
        </w:rPr>
      </w:pPr>
      <w:proofErr w:type="spellStart"/>
      <w:r w:rsidRPr="00AB6A3C">
        <w:rPr>
          <w:shd w:val="clear" w:color="auto" w:fill="FFFFFF"/>
        </w:rPr>
        <w:t>Archivio</w:t>
      </w:r>
      <w:proofErr w:type="spellEnd"/>
      <w:r w:rsidRPr="00AB6A3C">
        <w:rPr>
          <w:shd w:val="clear" w:color="auto" w:fill="FFFFFF"/>
        </w:rPr>
        <w:t xml:space="preserve"> </w:t>
      </w:r>
      <w:proofErr w:type="spellStart"/>
      <w:r w:rsidRPr="00AB6A3C">
        <w:rPr>
          <w:shd w:val="clear" w:color="auto" w:fill="FFFFFF"/>
        </w:rPr>
        <w:t>della</w:t>
      </w:r>
      <w:proofErr w:type="spellEnd"/>
      <w:r w:rsidRPr="00AB6A3C">
        <w:rPr>
          <w:shd w:val="clear" w:color="auto" w:fill="FFFFFF"/>
        </w:rPr>
        <w:t xml:space="preserve"> </w:t>
      </w:r>
      <w:proofErr w:type="spellStart"/>
      <w:r w:rsidRPr="00AB6A3C">
        <w:rPr>
          <w:shd w:val="clear" w:color="auto" w:fill="FFFFFF"/>
        </w:rPr>
        <w:t>Compagnia</w:t>
      </w:r>
      <w:proofErr w:type="spellEnd"/>
      <w:r w:rsidRPr="00AB6A3C">
        <w:rPr>
          <w:shd w:val="clear" w:color="auto" w:fill="FFFFFF"/>
        </w:rPr>
        <w:t xml:space="preserve"> di </w:t>
      </w:r>
      <w:proofErr w:type="spellStart"/>
      <w:r w:rsidRPr="00AB6A3C">
        <w:rPr>
          <w:shd w:val="clear" w:color="auto" w:fill="FFFFFF"/>
        </w:rPr>
        <w:t>Gesù</w:t>
      </w:r>
      <w:proofErr w:type="spellEnd"/>
      <w:r w:rsidRPr="00AB6A3C">
        <w:rPr>
          <w:shd w:val="clear" w:color="auto" w:fill="FFFFFF"/>
        </w:rPr>
        <w:t xml:space="preserve"> : </w:t>
      </w:r>
      <w:proofErr w:type="spellStart"/>
      <w:r w:rsidRPr="00AB6A3C">
        <w:rPr>
          <w:shd w:val="clear" w:color="auto" w:fill="FFFFFF"/>
        </w:rPr>
        <w:t>Fondo</w:t>
      </w:r>
      <w:proofErr w:type="spellEnd"/>
      <w:r w:rsidRPr="00AB6A3C">
        <w:rPr>
          <w:shd w:val="clear" w:color="auto" w:fill="FFFFFF"/>
        </w:rPr>
        <w:t xml:space="preserve"> </w:t>
      </w:r>
      <w:proofErr w:type="spellStart"/>
      <w:r w:rsidRPr="00AB6A3C">
        <w:rPr>
          <w:shd w:val="clear" w:color="auto" w:fill="FFFFFF"/>
        </w:rPr>
        <w:t>Gesuitico</w:t>
      </w:r>
      <w:proofErr w:type="spellEnd"/>
      <w:r w:rsidRPr="00AB6A3C">
        <w:rPr>
          <w:shd w:val="clear" w:color="auto" w:fill="FFFFFF"/>
        </w:rPr>
        <w:t xml:space="preserve">, </w:t>
      </w:r>
      <w:proofErr w:type="spellStart"/>
      <w:r w:rsidRPr="00AB6A3C">
        <w:rPr>
          <w:shd w:val="clear" w:color="auto" w:fill="FFFFFF"/>
        </w:rPr>
        <w:t>Fabbrica</w:t>
      </w:r>
      <w:proofErr w:type="spellEnd"/>
      <w:r w:rsidRPr="00AB6A3C">
        <w:rPr>
          <w:shd w:val="clear" w:color="auto" w:fill="FFFFFF"/>
        </w:rPr>
        <w:t xml:space="preserve"> di </w:t>
      </w:r>
      <w:proofErr w:type="spellStart"/>
      <w:r w:rsidRPr="00AB6A3C">
        <w:rPr>
          <w:shd w:val="clear" w:color="auto" w:fill="FFFFFF"/>
        </w:rPr>
        <w:t>S</w:t>
      </w:r>
      <w:r w:rsidR="00DE4E4E">
        <w:rPr>
          <w:shd w:val="clear" w:color="auto" w:fill="FFFFFF"/>
        </w:rPr>
        <w:t>ant</w:t>
      </w:r>
      <w:r w:rsidR="005D58CF">
        <w:rPr>
          <w:shd w:val="clear" w:color="auto" w:fill="FFFFFF"/>
        </w:rPr>
        <w:t>’</w:t>
      </w:r>
      <w:r w:rsidRPr="00AB6A3C">
        <w:rPr>
          <w:shd w:val="clear" w:color="auto" w:fill="FFFFFF"/>
        </w:rPr>
        <w:t>Ignazio</w:t>
      </w:r>
      <w:proofErr w:type="spellEnd"/>
      <w:r w:rsidRPr="00AB6A3C">
        <w:rPr>
          <w:shd w:val="clear" w:color="auto" w:fill="FFFFFF"/>
        </w:rPr>
        <w:t>, vol.</w:t>
      </w:r>
      <w:r w:rsidR="00DE4E4E">
        <w:rPr>
          <w:shd w:val="clear" w:color="auto" w:fill="FFFFFF"/>
        </w:rPr>
        <w:t> </w:t>
      </w:r>
      <w:r w:rsidRPr="00AB6A3C">
        <w:rPr>
          <w:shd w:val="clear" w:color="auto" w:fill="FFFFFF"/>
        </w:rPr>
        <w:t>1343-1344 (décor de l’église</w:t>
      </w:r>
      <w:r w:rsidR="00DE4E4E">
        <w:rPr>
          <w:shd w:val="clear" w:color="auto" w:fill="FFFFFF"/>
        </w:rPr>
        <w:t xml:space="preserve"> Saint-Ignace</w:t>
      </w:r>
      <w:r w:rsidRPr="00AB6A3C">
        <w:rPr>
          <w:shd w:val="clear" w:color="auto" w:fill="FFFFFF"/>
        </w:rPr>
        <w:t>).</w:t>
      </w:r>
    </w:p>
    <w:p w14:paraId="6376087B" w14:textId="153664C6" w:rsidR="000B1B16" w:rsidRDefault="000B1B16" w:rsidP="00DE4E4E">
      <w:pPr>
        <w:pStyle w:val="TEIbiblreference"/>
      </w:pPr>
      <w:proofErr w:type="spellStart"/>
      <w:r w:rsidRPr="00AB6A3C">
        <w:rPr>
          <w:shd w:val="clear" w:color="auto" w:fill="FFFFFF"/>
        </w:rPr>
        <w:t>Archivio</w:t>
      </w:r>
      <w:proofErr w:type="spellEnd"/>
      <w:r w:rsidRPr="00AB6A3C">
        <w:rPr>
          <w:shd w:val="clear" w:color="auto" w:fill="FFFFFF"/>
        </w:rPr>
        <w:t xml:space="preserve"> di </w:t>
      </w:r>
      <w:proofErr w:type="spellStart"/>
      <w:r w:rsidRPr="00AB6A3C">
        <w:rPr>
          <w:shd w:val="clear" w:color="auto" w:fill="FFFFFF"/>
        </w:rPr>
        <w:t>Stato</w:t>
      </w:r>
      <w:proofErr w:type="spellEnd"/>
      <w:r w:rsidR="007D5C02">
        <w:rPr>
          <w:shd w:val="clear" w:color="auto" w:fill="FFFFFF"/>
        </w:rPr>
        <w:t xml:space="preserve"> di Roma</w:t>
      </w:r>
      <w:r w:rsidRPr="00AB6A3C">
        <w:rPr>
          <w:shd w:val="clear" w:color="auto" w:fill="FFFFFF"/>
        </w:rPr>
        <w:t xml:space="preserve"> : </w:t>
      </w:r>
      <w:proofErr w:type="spellStart"/>
      <w:r w:rsidRPr="00AB6A3C">
        <w:t>Cartari</w:t>
      </w:r>
      <w:proofErr w:type="spellEnd"/>
      <w:r w:rsidRPr="00AB6A3C">
        <w:t xml:space="preserve"> </w:t>
      </w:r>
      <w:proofErr w:type="spellStart"/>
      <w:r w:rsidRPr="00AB6A3C">
        <w:t>Febei</w:t>
      </w:r>
      <w:proofErr w:type="spellEnd"/>
      <w:r w:rsidRPr="00AB6A3C">
        <w:t>, reg.</w:t>
      </w:r>
      <w:r w:rsidR="00DE4E4E">
        <w:t> </w:t>
      </w:r>
      <w:r w:rsidRPr="00AB6A3C">
        <w:t>164, f.</w:t>
      </w:r>
      <w:r w:rsidR="007D5C02">
        <w:t> </w:t>
      </w:r>
      <w:r w:rsidRPr="00AB6A3C">
        <w:t>122 (blasonnement des armes de Jules</w:t>
      </w:r>
      <w:r w:rsidR="00DE4E4E">
        <w:t> </w:t>
      </w:r>
      <w:r w:rsidRPr="00CB6EC2">
        <w:rPr>
          <w:smallCaps/>
        </w:rPr>
        <w:t>III</w:t>
      </w:r>
      <w:r w:rsidRPr="00AB6A3C">
        <w:t>).</w:t>
      </w:r>
    </w:p>
    <w:p w14:paraId="42304C65" w14:textId="62C4CE4E" w:rsidR="000B1B16" w:rsidRPr="00AB6A3C" w:rsidRDefault="0009088F" w:rsidP="00DE4E4E">
      <w:pPr>
        <w:pStyle w:val="TEIbiblreference"/>
      </w:pPr>
      <w:r>
        <w:t>ADP</w:t>
      </w:r>
      <w:r w:rsidR="000B1B16" w:rsidRPr="00AB6A3C">
        <w:t xml:space="preserve"> : </w:t>
      </w:r>
      <w:r w:rsidR="000B1B16" w:rsidRPr="00AB6A3C">
        <w:rPr>
          <w:lang w:val="it-IT"/>
        </w:rPr>
        <w:t>Fonds Archiviolo, n</w:t>
      </w:r>
      <w:r w:rsidR="00DE4E4E" w:rsidRPr="00DE4E4E">
        <w:rPr>
          <w:vertAlign w:val="superscript"/>
          <w:lang w:val="it-IT"/>
        </w:rPr>
        <w:t>o</w:t>
      </w:r>
      <w:r w:rsidR="00DE4E4E">
        <w:rPr>
          <w:lang w:val="it-IT"/>
        </w:rPr>
        <w:t> </w:t>
      </w:r>
      <w:r w:rsidR="000B1B16" w:rsidRPr="00AB6A3C">
        <w:rPr>
          <w:lang w:val="it-IT"/>
        </w:rPr>
        <w:t>145 (blasonnement des armes Pamphili)</w:t>
      </w:r>
      <w:r w:rsidR="00DE4E4E">
        <w:rPr>
          <w:lang w:val="it-IT"/>
        </w:rPr>
        <w:t> </w:t>
      </w:r>
      <w:r w:rsidR="000B1B16" w:rsidRPr="00AB6A3C">
        <w:rPr>
          <w:lang w:val="it-IT"/>
        </w:rPr>
        <w:t>; scaff.</w:t>
      </w:r>
      <w:r w:rsidR="00DE4E4E">
        <w:rPr>
          <w:lang w:val="it-IT"/>
        </w:rPr>
        <w:t> </w:t>
      </w:r>
      <w:r w:rsidR="000B1B16" w:rsidRPr="00AB6A3C">
        <w:rPr>
          <w:lang w:val="it-IT"/>
        </w:rPr>
        <w:t>93, busta</w:t>
      </w:r>
      <w:r w:rsidR="00DE4E4E">
        <w:rPr>
          <w:lang w:val="it-IT"/>
        </w:rPr>
        <w:t> </w:t>
      </w:r>
      <w:r w:rsidR="000B1B16" w:rsidRPr="00AB6A3C">
        <w:rPr>
          <w:lang w:val="it-IT"/>
        </w:rPr>
        <w:t>54, interno</w:t>
      </w:r>
      <w:r w:rsidR="00DE4E4E">
        <w:rPr>
          <w:lang w:val="it-IT"/>
        </w:rPr>
        <w:t> </w:t>
      </w:r>
      <w:r w:rsidR="000B1B16" w:rsidRPr="00AB6A3C">
        <w:rPr>
          <w:lang w:val="it-IT"/>
        </w:rPr>
        <w:t>2 (</w:t>
      </w:r>
      <w:proofErr w:type="spellStart"/>
      <w:r w:rsidR="000B1B16" w:rsidRPr="00AB6A3C">
        <w:rPr>
          <w:i/>
          <w:iCs/>
        </w:rPr>
        <w:t>Riflessioni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intorno</w:t>
      </w:r>
      <w:proofErr w:type="spellEnd"/>
      <w:r w:rsidR="000B1B16" w:rsidRPr="00AB6A3C">
        <w:rPr>
          <w:i/>
          <w:iCs/>
        </w:rPr>
        <w:t xml:space="preserve"> alla </w:t>
      </w:r>
      <w:proofErr w:type="spellStart"/>
      <w:r w:rsidR="000B1B16" w:rsidRPr="00AB6A3C">
        <w:rPr>
          <w:i/>
          <w:iCs/>
        </w:rPr>
        <w:t>chiarezza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dell’Eccellentissima</w:t>
      </w:r>
      <w:proofErr w:type="spellEnd"/>
      <w:r w:rsidR="000B1B16" w:rsidRPr="00AB6A3C">
        <w:rPr>
          <w:i/>
          <w:iCs/>
        </w:rPr>
        <w:t xml:space="preserve"> Casa </w:t>
      </w:r>
      <w:proofErr w:type="spellStart"/>
      <w:r w:rsidR="000B1B16" w:rsidRPr="00AB6A3C">
        <w:rPr>
          <w:i/>
          <w:iCs/>
        </w:rPr>
        <w:t>Panphilia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dall’anno</w:t>
      </w:r>
      <w:proofErr w:type="spellEnd"/>
      <w:r w:rsidR="000B1B16" w:rsidRPr="00AB6A3C">
        <w:rPr>
          <w:i/>
          <w:iCs/>
        </w:rPr>
        <w:t xml:space="preserve"> 850 </w:t>
      </w:r>
      <w:proofErr w:type="spellStart"/>
      <w:r w:rsidR="000B1B16" w:rsidRPr="00AB6A3C">
        <w:rPr>
          <w:i/>
          <w:iCs/>
        </w:rPr>
        <w:t>fino</w:t>
      </w:r>
      <w:proofErr w:type="spellEnd"/>
      <w:r w:rsidR="000B1B16" w:rsidRPr="00AB6A3C">
        <w:rPr>
          <w:i/>
          <w:iCs/>
        </w:rPr>
        <w:t xml:space="preserve"> al 1300</w:t>
      </w:r>
      <w:r w:rsidR="000B1B16" w:rsidRPr="00AB6A3C">
        <w:t>)</w:t>
      </w:r>
      <w:r w:rsidR="00DE4E4E">
        <w:t> </w:t>
      </w:r>
      <w:r w:rsidR="000B1B16" w:rsidRPr="00AB6A3C">
        <w:rPr>
          <w:lang w:val="it-IT"/>
        </w:rPr>
        <w:t xml:space="preserve">; </w:t>
      </w:r>
      <w:r>
        <w:rPr>
          <w:lang w:val="it-IT"/>
        </w:rPr>
        <w:t xml:space="preserve">86.2, </w:t>
      </w:r>
      <w:r w:rsidR="000B1B16" w:rsidRPr="00AB6A3C">
        <w:rPr>
          <w:lang w:val="it-IT"/>
        </w:rPr>
        <w:t>88.34.1 et 88.34.2 (paiements).</w:t>
      </w:r>
    </w:p>
    <w:p w14:paraId="51EFA63E" w14:textId="332B6007" w:rsidR="000B1B16" w:rsidRDefault="000B1B16" w:rsidP="00DE4E4E">
      <w:pPr>
        <w:pStyle w:val="TEIbiblreference"/>
      </w:pPr>
      <w:proofErr w:type="spellStart"/>
      <w:r w:rsidRPr="00AB6A3C">
        <w:t>Biblioteca</w:t>
      </w:r>
      <w:proofErr w:type="spellEnd"/>
      <w:r w:rsidRPr="00AB6A3C">
        <w:t xml:space="preserve"> Angelica : ms</w:t>
      </w:r>
      <w:r>
        <w:t>.</w:t>
      </w:r>
      <w:r w:rsidR="00DE4E4E">
        <w:t> </w:t>
      </w:r>
      <w:r w:rsidRPr="00AB6A3C">
        <w:t xml:space="preserve">928 (Mariano </w:t>
      </w:r>
      <w:proofErr w:type="spellStart"/>
      <w:r w:rsidRPr="00AB6A3C">
        <w:t>Cavense</w:t>
      </w:r>
      <w:proofErr w:type="spellEnd"/>
      <w:r w:rsidRPr="00AB6A3C">
        <w:t xml:space="preserve">, </w:t>
      </w:r>
      <w:proofErr w:type="spellStart"/>
      <w:r w:rsidRPr="00AB6A3C">
        <w:rPr>
          <w:i/>
          <w:iCs/>
        </w:rPr>
        <w:t>Triumphus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Montium</w:t>
      </w:r>
      <w:proofErr w:type="spellEnd"/>
      <w:r w:rsidRPr="00AB6A3C">
        <w:t>, 1551).</w:t>
      </w:r>
    </w:p>
    <w:p w14:paraId="0B03B6F6" w14:textId="220FB048" w:rsidR="001A31B5" w:rsidRPr="00AB6A3C" w:rsidRDefault="001A31B5" w:rsidP="00DE4E4E">
      <w:pPr>
        <w:pStyle w:val="TEIbiblreference"/>
      </w:pPr>
      <w:r w:rsidRPr="000453B1">
        <w:rPr>
          <w:iCs/>
          <w:lang w:val="it-IT"/>
        </w:rPr>
        <w:t>Biblioteca Casanatense</w:t>
      </w:r>
      <w:r>
        <w:rPr>
          <w:iCs/>
          <w:lang w:val="it-IT"/>
        </w:rPr>
        <w:t> :</w:t>
      </w:r>
      <w:r w:rsidRPr="000453B1">
        <w:rPr>
          <w:iCs/>
          <w:lang w:val="it-IT"/>
        </w:rPr>
        <w:t xml:space="preserve"> </w:t>
      </w:r>
      <w:r>
        <w:rPr>
          <w:iCs/>
          <w:lang w:val="it-IT"/>
        </w:rPr>
        <w:t>m</w:t>
      </w:r>
      <w:r w:rsidRPr="000453B1">
        <w:rPr>
          <w:iCs/>
          <w:lang w:val="it-IT"/>
        </w:rPr>
        <w:t>s.</w:t>
      </w:r>
      <w:r>
        <w:rPr>
          <w:iCs/>
          <w:lang w:val="it-IT"/>
        </w:rPr>
        <w:t> </w:t>
      </w:r>
      <w:r w:rsidRPr="000453B1">
        <w:rPr>
          <w:iCs/>
          <w:lang w:val="it-IT"/>
        </w:rPr>
        <w:t>1335</w:t>
      </w:r>
      <w:r>
        <w:rPr>
          <w:iCs/>
          <w:lang w:val="it-IT"/>
        </w:rPr>
        <w:t>.</w:t>
      </w:r>
    </w:p>
    <w:p w14:paraId="71C97369" w14:textId="4EEA756D" w:rsidR="000B1B16" w:rsidRPr="00AB6A3C" w:rsidRDefault="000B1B16" w:rsidP="00DE4E4E">
      <w:pPr>
        <w:pStyle w:val="TEIbiblreference"/>
      </w:pPr>
      <w:proofErr w:type="spellStart"/>
      <w:r w:rsidRPr="00AB6A3C">
        <w:t>Biblioteca</w:t>
      </w:r>
      <w:proofErr w:type="spellEnd"/>
      <w:r w:rsidRPr="00AB6A3C">
        <w:t xml:space="preserve"> </w:t>
      </w:r>
      <w:proofErr w:type="spellStart"/>
      <w:r w:rsidRPr="00AB6A3C">
        <w:t>Corsiniana</w:t>
      </w:r>
      <w:proofErr w:type="spellEnd"/>
      <w:r w:rsidRPr="00AB6A3C">
        <w:t> : ms</w:t>
      </w:r>
      <w:r>
        <w:t>.</w:t>
      </w:r>
      <w:r w:rsidR="00DE4E4E">
        <w:t> </w:t>
      </w:r>
      <w:r w:rsidRPr="00AB6A3C">
        <w:t xml:space="preserve">275 (Michelangelo </w:t>
      </w:r>
      <w:proofErr w:type="spellStart"/>
      <w:r w:rsidRPr="00AB6A3C">
        <w:t>Lualdi</w:t>
      </w:r>
      <w:proofErr w:type="spellEnd"/>
      <w:r w:rsidRPr="00AB6A3C">
        <w:t xml:space="preserve"> Romano, </w:t>
      </w:r>
      <w:proofErr w:type="spellStart"/>
      <w:r w:rsidRPr="00AB6A3C">
        <w:rPr>
          <w:i/>
          <w:iCs/>
        </w:rPr>
        <w:t>Memorie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istoriche</w:t>
      </w:r>
      <w:proofErr w:type="spellEnd"/>
      <w:r w:rsidRPr="00AB6A3C">
        <w:rPr>
          <w:i/>
          <w:iCs/>
        </w:rPr>
        <w:t xml:space="preserve">, e </w:t>
      </w:r>
      <w:proofErr w:type="spellStart"/>
      <w:r w:rsidRPr="00AB6A3C">
        <w:rPr>
          <w:i/>
          <w:iCs/>
        </w:rPr>
        <w:t>curiose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del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Tempio</w:t>
      </w:r>
      <w:proofErr w:type="spellEnd"/>
      <w:r w:rsidRPr="00AB6A3C">
        <w:rPr>
          <w:i/>
          <w:iCs/>
        </w:rPr>
        <w:t xml:space="preserve"> e </w:t>
      </w:r>
      <w:proofErr w:type="spellStart"/>
      <w:r w:rsidRPr="00AB6A3C">
        <w:rPr>
          <w:i/>
          <w:iCs/>
        </w:rPr>
        <w:t>Palazzo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Vaticano</w:t>
      </w:r>
      <w:proofErr w:type="spellEnd"/>
      <w:r w:rsidRPr="00AB6A3C">
        <w:t>).</w:t>
      </w:r>
    </w:p>
    <w:p w14:paraId="585D69A5" w14:textId="77777777" w:rsidR="000B1B16" w:rsidRPr="00AB6A3C" w:rsidRDefault="000B1B16" w:rsidP="005D58CF">
      <w:pPr>
        <w:pStyle w:val="Titre2"/>
      </w:pPr>
      <w:r w:rsidRPr="00AB6A3C">
        <w:t>Tolède</w:t>
      </w:r>
    </w:p>
    <w:p w14:paraId="12AACB5E" w14:textId="13A7A414" w:rsidR="000B1B16" w:rsidRPr="00AB6A3C" w:rsidRDefault="000B1B16" w:rsidP="00DE4E4E">
      <w:pPr>
        <w:pStyle w:val="TEIbiblreference"/>
      </w:pPr>
      <w:r w:rsidRPr="00AB6A3C">
        <w:t>Bibliothèque capitulaire : Évangéliaire de Jules</w:t>
      </w:r>
      <w:r w:rsidR="00DE4E4E">
        <w:t> </w:t>
      </w:r>
      <w:r w:rsidRPr="00CB6EC2">
        <w:rPr>
          <w:smallCaps/>
        </w:rPr>
        <w:t>III</w:t>
      </w:r>
      <w:r w:rsidRPr="00AB6A3C">
        <w:t xml:space="preserve"> ; Missel du cardinal Girolamo </w:t>
      </w:r>
      <w:proofErr w:type="spellStart"/>
      <w:r w:rsidRPr="00AB6A3C">
        <w:t>Dandini</w:t>
      </w:r>
      <w:proofErr w:type="spellEnd"/>
      <w:r w:rsidRPr="00AB6A3C">
        <w:t>.</w:t>
      </w:r>
    </w:p>
    <w:p w14:paraId="3D488241" w14:textId="77777777" w:rsidR="000B1B16" w:rsidRPr="00AB6A3C" w:rsidRDefault="000B1B16" w:rsidP="00DE4E4E">
      <w:pPr>
        <w:pStyle w:val="Titre2"/>
      </w:pPr>
      <w:r w:rsidRPr="00AB6A3C">
        <w:t>Vallombreuse</w:t>
      </w:r>
    </w:p>
    <w:p w14:paraId="21B9DECB" w14:textId="214E3FB3" w:rsidR="000B1B16" w:rsidRPr="00AB6A3C" w:rsidRDefault="000B1B16" w:rsidP="00DE4E4E">
      <w:pPr>
        <w:pStyle w:val="TEIbiblreference"/>
        <w:rPr>
          <w:lang w:eastAsia="it-IT"/>
        </w:rPr>
      </w:pPr>
      <w:r w:rsidRPr="00AB6A3C">
        <w:t xml:space="preserve">Archives de l’abbaye : pièces </w:t>
      </w:r>
      <w:r w:rsidRPr="00AB6A3C">
        <w:rPr>
          <w:lang w:eastAsia="it-IT"/>
        </w:rPr>
        <w:t>D.V.3 et D.V.4 (</w:t>
      </w:r>
      <w:proofErr w:type="spellStart"/>
      <w:r w:rsidRPr="00752BDD">
        <w:rPr>
          <w:lang w:eastAsia="it-IT"/>
        </w:rPr>
        <w:t>Scritture</w:t>
      </w:r>
      <w:proofErr w:type="spellEnd"/>
      <w:r w:rsidRPr="00752BDD">
        <w:rPr>
          <w:lang w:eastAsia="it-IT"/>
        </w:rPr>
        <w:t xml:space="preserve"> diverse </w:t>
      </w:r>
      <w:proofErr w:type="spellStart"/>
      <w:r w:rsidRPr="00752BDD">
        <w:rPr>
          <w:lang w:eastAsia="it-IT"/>
        </w:rPr>
        <w:t>pertinenti</w:t>
      </w:r>
      <w:proofErr w:type="spellEnd"/>
      <w:r w:rsidRPr="00752BDD">
        <w:rPr>
          <w:lang w:eastAsia="it-IT"/>
        </w:rPr>
        <w:t xml:space="preserve"> alla </w:t>
      </w:r>
      <w:proofErr w:type="spellStart"/>
      <w:r w:rsidRPr="00752BDD">
        <w:rPr>
          <w:lang w:eastAsia="it-IT"/>
        </w:rPr>
        <w:t>nostra</w:t>
      </w:r>
      <w:proofErr w:type="spellEnd"/>
      <w:r w:rsidRPr="00752BDD">
        <w:rPr>
          <w:lang w:eastAsia="it-IT"/>
        </w:rPr>
        <w:t xml:space="preserve"> </w:t>
      </w:r>
      <w:proofErr w:type="spellStart"/>
      <w:r w:rsidRPr="00752BDD">
        <w:rPr>
          <w:lang w:eastAsia="it-IT"/>
        </w:rPr>
        <w:t>congregazione</w:t>
      </w:r>
      <w:proofErr w:type="spellEnd"/>
      <w:r w:rsidRPr="00AB6A3C">
        <w:rPr>
          <w:lang w:eastAsia="it-IT"/>
        </w:rPr>
        <w:t>).</w:t>
      </w:r>
    </w:p>
    <w:p w14:paraId="72A4C9CA" w14:textId="77777777" w:rsidR="000B1B16" w:rsidRPr="00AB6A3C" w:rsidRDefault="000B1B16" w:rsidP="005D58CF">
      <w:pPr>
        <w:pStyle w:val="Titre2"/>
      </w:pPr>
      <w:r w:rsidRPr="00AB6A3C">
        <w:t>Viterbe</w:t>
      </w:r>
    </w:p>
    <w:p w14:paraId="36DE457E" w14:textId="51EE84DA" w:rsidR="000B1B16" w:rsidRPr="00AB6A3C" w:rsidRDefault="000B1B16" w:rsidP="00DE4E4E">
      <w:pPr>
        <w:pStyle w:val="TEIbiblreference"/>
      </w:pPr>
      <w:proofErr w:type="spellStart"/>
      <w:r w:rsidRPr="00AB6A3C">
        <w:t>Archivio</w:t>
      </w:r>
      <w:proofErr w:type="spellEnd"/>
      <w:r w:rsidRPr="00AB6A3C">
        <w:t xml:space="preserve"> </w:t>
      </w:r>
      <w:proofErr w:type="spellStart"/>
      <w:r w:rsidRPr="00AB6A3C">
        <w:t>comunale</w:t>
      </w:r>
      <w:proofErr w:type="spellEnd"/>
      <w:r w:rsidRPr="00AB6A3C">
        <w:t xml:space="preserve"> : </w:t>
      </w:r>
      <w:proofErr w:type="spellStart"/>
      <w:r w:rsidRPr="00AB6A3C">
        <w:t>Pergamene</w:t>
      </w:r>
      <w:proofErr w:type="spellEnd"/>
      <w:r w:rsidRPr="00AB6A3C">
        <w:t xml:space="preserve"> n</w:t>
      </w:r>
      <w:r w:rsidR="00DE4E4E" w:rsidRPr="00DE4E4E">
        <w:rPr>
          <w:vertAlign w:val="superscript"/>
        </w:rPr>
        <w:t>o</w:t>
      </w:r>
      <w:r w:rsidR="00DE4E4E">
        <w:t> </w:t>
      </w:r>
      <w:r w:rsidRPr="00AB6A3C">
        <w:t>11 (concession héraldique impériale).</w:t>
      </w:r>
    </w:p>
    <w:p w14:paraId="50A699F4" w14:textId="528DE889" w:rsidR="000B1B16" w:rsidRPr="00AB6A3C" w:rsidRDefault="00DE4E4E" w:rsidP="009546D2">
      <w:pPr>
        <w:pStyle w:val="Titre1"/>
      </w:pPr>
      <w:r w:rsidRPr="00AB6A3C">
        <w:t>Livres</w:t>
      </w:r>
    </w:p>
    <w:p w14:paraId="226CFCA2" w14:textId="71433410" w:rsidR="000B1B16" w:rsidRPr="00AB6A3C" w:rsidRDefault="000B1B16" w:rsidP="00E72DDF">
      <w:pPr>
        <w:pStyle w:val="Titre2"/>
      </w:pPr>
      <w:r w:rsidRPr="00AB6A3C">
        <w:lastRenderedPageBreak/>
        <w:t>Livres anciens (éditions antérieures à 1800)</w:t>
      </w:r>
    </w:p>
    <w:p w14:paraId="4A24A845" w14:textId="5F2472F5" w:rsidR="000B1B16" w:rsidRPr="008F56C7" w:rsidRDefault="000B1B16" w:rsidP="00752BDD">
      <w:pPr>
        <w:pStyle w:val="TEIbiblreference"/>
      </w:pPr>
      <w:r w:rsidRPr="008F56C7">
        <w:rPr>
          <w:i/>
          <w:iCs/>
        </w:rPr>
        <w:t xml:space="preserve">Acta </w:t>
      </w:r>
      <w:proofErr w:type="spellStart"/>
      <w:r w:rsidRPr="008F56C7">
        <w:rPr>
          <w:i/>
          <w:iCs/>
        </w:rPr>
        <w:t>Sanctorum</w:t>
      </w:r>
      <w:proofErr w:type="spellEnd"/>
      <w:r w:rsidRPr="008F56C7">
        <w:rPr>
          <w:i/>
          <w:iCs/>
        </w:rPr>
        <w:t xml:space="preserve"> </w:t>
      </w:r>
      <w:proofErr w:type="spellStart"/>
      <w:r w:rsidRPr="008F56C7">
        <w:rPr>
          <w:i/>
          <w:iCs/>
        </w:rPr>
        <w:t>Ianuarii</w:t>
      </w:r>
      <w:proofErr w:type="spellEnd"/>
      <w:r w:rsidRPr="008F56C7">
        <w:t xml:space="preserve">, </w:t>
      </w:r>
      <w:bookmarkStart w:id="2" w:name="_Hlk181797087"/>
      <w:proofErr w:type="spellStart"/>
      <w:r w:rsidR="008F56C7" w:rsidRPr="008F56C7">
        <w:t>Antverpiae</w:t>
      </w:r>
      <w:bookmarkEnd w:id="2"/>
      <w:proofErr w:type="spellEnd"/>
      <w:r w:rsidRPr="008F56C7">
        <w:t xml:space="preserve">, </w:t>
      </w:r>
      <w:proofErr w:type="spellStart"/>
      <w:r w:rsidRPr="008F56C7">
        <w:t>Apud</w:t>
      </w:r>
      <w:proofErr w:type="spellEnd"/>
      <w:r w:rsidRPr="008F56C7">
        <w:t xml:space="preserve"> </w:t>
      </w:r>
      <w:proofErr w:type="spellStart"/>
      <w:r w:rsidRPr="008F56C7">
        <w:t>Joannem</w:t>
      </w:r>
      <w:proofErr w:type="spellEnd"/>
      <w:r w:rsidRPr="008F56C7">
        <w:t xml:space="preserve"> </w:t>
      </w:r>
      <w:proofErr w:type="spellStart"/>
      <w:r w:rsidRPr="008F56C7">
        <w:t>Meursium</w:t>
      </w:r>
      <w:proofErr w:type="spellEnd"/>
      <w:r w:rsidRPr="008F56C7">
        <w:t>, 1643</w:t>
      </w:r>
      <w:r w:rsidR="00EA1C54" w:rsidRPr="008F56C7">
        <w:t>, t. 2</w:t>
      </w:r>
      <w:r w:rsidRPr="008F56C7">
        <w:t>.</w:t>
      </w:r>
    </w:p>
    <w:p w14:paraId="7B583B99" w14:textId="562C248F" w:rsidR="000B1B16" w:rsidRPr="00B65667" w:rsidRDefault="00752BDD" w:rsidP="00752BDD">
      <w:pPr>
        <w:pStyle w:val="TEIbiblreference"/>
        <w:rPr>
          <w:lang w:val="en-GB"/>
        </w:rPr>
      </w:pPr>
      <w:r w:rsidRPr="00752BDD">
        <w:rPr>
          <w:smallCaps/>
          <w:lang w:val="en-GB"/>
        </w:rPr>
        <w:t>Agrippa</w:t>
      </w:r>
      <w:r w:rsidR="000B1B16" w:rsidRPr="00B65667">
        <w:rPr>
          <w:lang w:val="en-GB"/>
        </w:rPr>
        <w:t xml:space="preserve"> Camillo, </w:t>
      </w:r>
      <w:proofErr w:type="spellStart"/>
      <w:r w:rsidR="000B1B16" w:rsidRPr="00B65667">
        <w:rPr>
          <w:i/>
          <w:iCs/>
          <w:lang w:val="en-GB"/>
        </w:rPr>
        <w:t>Trattato</w:t>
      </w:r>
      <w:proofErr w:type="spellEnd"/>
      <w:r w:rsidR="000B1B16" w:rsidRPr="00B65667">
        <w:rPr>
          <w:i/>
          <w:iCs/>
          <w:lang w:val="en-GB"/>
        </w:rPr>
        <w:t xml:space="preserve"> di Scientia </w:t>
      </w:r>
      <w:proofErr w:type="spellStart"/>
      <w:r w:rsidR="000B1B16" w:rsidRPr="00B65667">
        <w:rPr>
          <w:i/>
          <w:iCs/>
          <w:lang w:val="en-GB"/>
        </w:rPr>
        <w:t>d’Arme</w:t>
      </w:r>
      <w:proofErr w:type="spellEnd"/>
      <w:r w:rsidR="000B1B16" w:rsidRPr="007643EE">
        <w:rPr>
          <w:lang w:val="en-GB"/>
        </w:rPr>
        <w:t xml:space="preserve">, </w:t>
      </w:r>
      <w:r w:rsidR="005D41A9">
        <w:rPr>
          <w:lang w:val="en-GB"/>
        </w:rPr>
        <w:t>In Roma</w:t>
      </w:r>
      <w:r w:rsidR="000B1B16" w:rsidRPr="00B65667">
        <w:rPr>
          <w:lang w:val="en-GB"/>
        </w:rPr>
        <w:t xml:space="preserve">, </w:t>
      </w:r>
      <w:r w:rsidR="00B93370">
        <w:rPr>
          <w:lang w:val="en-GB"/>
        </w:rPr>
        <w:t>P</w:t>
      </w:r>
      <w:r w:rsidR="000B1B16" w:rsidRPr="00B65667">
        <w:rPr>
          <w:lang w:val="en-GB"/>
        </w:rPr>
        <w:t xml:space="preserve">er Antonio </w:t>
      </w:r>
      <w:proofErr w:type="spellStart"/>
      <w:r w:rsidR="000B1B16" w:rsidRPr="00B65667">
        <w:rPr>
          <w:lang w:val="en-GB"/>
        </w:rPr>
        <w:t>Blado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stampadore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apostolico</w:t>
      </w:r>
      <w:proofErr w:type="spellEnd"/>
      <w:r w:rsidR="000B1B16" w:rsidRPr="00B65667">
        <w:rPr>
          <w:lang w:val="en-GB"/>
        </w:rPr>
        <w:t>, 1553.</w:t>
      </w:r>
    </w:p>
    <w:p w14:paraId="02F3694D" w14:textId="29483BD7" w:rsidR="000B1B16" w:rsidRPr="00AB6A3C" w:rsidRDefault="00752BDD" w:rsidP="00752BDD">
      <w:pPr>
        <w:pStyle w:val="TEIbiblreference"/>
        <w:rPr>
          <w:i/>
          <w:iCs/>
        </w:rPr>
      </w:pPr>
      <w:r w:rsidRPr="00752BDD">
        <w:rPr>
          <w:smallCaps/>
        </w:rPr>
        <w:t>Albani</w:t>
      </w:r>
      <w:r w:rsidRPr="00AB6A3C">
        <w:t xml:space="preserve"> </w:t>
      </w:r>
      <w:r w:rsidR="000B1B16" w:rsidRPr="00AB6A3C">
        <w:t xml:space="preserve">Giovanni Girolamo, </w:t>
      </w:r>
      <w:proofErr w:type="spellStart"/>
      <w:r w:rsidR="000B1B16" w:rsidRPr="00AB6A3C">
        <w:rPr>
          <w:i/>
          <w:iCs/>
        </w:rPr>
        <w:t>Erudita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atque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luculenta</w:t>
      </w:r>
      <w:proofErr w:type="spellEnd"/>
      <w:r w:rsidR="000B1B16" w:rsidRPr="00AB6A3C">
        <w:rPr>
          <w:i/>
          <w:iCs/>
        </w:rPr>
        <w:t xml:space="preserve"> disputatio</w:t>
      </w:r>
      <w:r w:rsidR="000B1B16" w:rsidRPr="007643EE">
        <w:t xml:space="preserve">, </w:t>
      </w:r>
      <w:proofErr w:type="spellStart"/>
      <w:r w:rsidR="000B1B16" w:rsidRPr="007643EE">
        <w:t>Rom</w:t>
      </w:r>
      <w:r w:rsidR="005D41A9">
        <w:t>ae</w:t>
      </w:r>
      <w:proofErr w:type="spellEnd"/>
      <w:r w:rsidR="000B1B16" w:rsidRPr="007643EE">
        <w:t xml:space="preserve">, </w:t>
      </w:r>
      <w:proofErr w:type="spellStart"/>
      <w:r w:rsidR="00B93370">
        <w:t>E</w:t>
      </w:r>
      <w:r w:rsidR="000B1B16" w:rsidRPr="007643EE">
        <w:t>xcudebant</w:t>
      </w:r>
      <w:proofErr w:type="spellEnd"/>
      <w:r w:rsidR="000B1B16" w:rsidRPr="007643EE">
        <w:t xml:space="preserve"> Valerius et Aloysius </w:t>
      </w:r>
      <w:proofErr w:type="spellStart"/>
      <w:r w:rsidR="000B1B16" w:rsidRPr="007643EE">
        <w:t>Dorici</w:t>
      </w:r>
      <w:proofErr w:type="spellEnd"/>
      <w:r w:rsidR="000B1B16" w:rsidRPr="007643EE">
        <w:t xml:space="preserve"> </w:t>
      </w:r>
      <w:proofErr w:type="spellStart"/>
      <w:r w:rsidR="000B1B16" w:rsidRPr="007643EE">
        <w:t>fratres</w:t>
      </w:r>
      <w:proofErr w:type="spellEnd"/>
      <w:r w:rsidR="000B1B16" w:rsidRPr="007643EE">
        <w:t xml:space="preserve"> </w:t>
      </w:r>
      <w:proofErr w:type="spellStart"/>
      <w:r w:rsidR="000B1B16" w:rsidRPr="007643EE">
        <w:t>Brixienses</w:t>
      </w:r>
      <w:proofErr w:type="spellEnd"/>
      <w:r w:rsidR="000B1B16" w:rsidRPr="007643EE">
        <w:t>, 1553.</w:t>
      </w:r>
      <w:r w:rsidR="000B1B16" w:rsidRPr="00AB6A3C">
        <w:rPr>
          <w:i/>
          <w:iCs/>
        </w:rPr>
        <w:t xml:space="preserve"> </w:t>
      </w:r>
    </w:p>
    <w:p w14:paraId="4F1B673E" w14:textId="0C6B3AF8" w:rsidR="000B1B16" w:rsidRPr="00AB6A3C" w:rsidRDefault="000B1B16" w:rsidP="00752BDD">
      <w:pPr>
        <w:pStyle w:val="TEIbiblreference"/>
      </w:pPr>
      <w:r w:rsidRPr="00AB6A3C">
        <w:rPr>
          <w:i/>
          <w:iCs/>
          <w:lang w:val="it-IT"/>
        </w:rPr>
        <w:t>Annales mediolanenses ab anno 1230</w:t>
      </w:r>
      <w:r w:rsidRPr="00AB6A3C">
        <w:t xml:space="preserve"> </w:t>
      </w:r>
      <w:bookmarkStart w:id="3" w:name="_Hlk181711401"/>
      <w:proofErr w:type="spellStart"/>
      <w:r w:rsidRPr="00AB6A3C">
        <w:rPr>
          <w:i/>
          <w:iCs/>
        </w:rPr>
        <w:t>usque</w:t>
      </w:r>
      <w:proofErr w:type="spellEnd"/>
      <w:r w:rsidRPr="00AB6A3C">
        <w:rPr>
          <w:i/>
          <w:iCs/>
        </w:rPr>
        <w:t xml:space="preserve"> ad </w:t>
      </w:r>
      <w:proofErr w:type="spellStart"/>
      <w:r w:rsidRPr="00AB6A3C">
        <w:rPr>
          <w:i/>
          <w:iCs/>
        </w:rPr>
        <w:t>annum</w:t>
      </w:r>
      <w:proofErr w:type="spellEnd"/>
      <w:r w:rsidRPr="00AB6A3C">
        <w:rPr>
          <w:i/>
          <w:iCs/>
        </w:rPr>
        <w:t xml:space="preserve"> 1402</w:t>
      </w:r>
      <w:r w:rsidRPr="00AB6A3C">
        <w:t xml:space="preserve">, </w:t>
      </w:r>
      <w:r w:rsidR="00EA1C54">
        <w:t>dans</w:t>
      </w:r>
      <w:r w:rsidR="00EA1C54" w:rsidRPr="00EA1C54">
        <w:t xml:space="preserve"> </w:t>
      </w:r>
      <w:r w:rsidR="00EA1C54" w:rsidRPr="00AB6A3C">
        <w:t>Lodovico Antonio Muratori (éd.)</w:t>
      </w:r>
      <w:r w:rsidR="00EA1C54">
        <w:t>,</w:t>
      </w:r>
      <w:r w:rsidRPr="00AB6A3C">
        <w:t xml:space="preserve"> </w:t>
      </w:r>
      <w:proofErr w:type="spellStart"/>
      <w:r w:rsidRPr="00AB6A3C">
        <w:rPr>
          <w:i/>
          <w:iCs/>
        </w:rPr>
        <w:t>Rerum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Italicarum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Scriptores</w:t>
      </w:r>
      <w:proofErr w:type="spellEnd"/>
      <w:r w:rsidRPr="007643EE">
        <w:t>,</w:t>
      </w:r>
      <w:r w:rsidRPr="00AB6A3C">
        <w:t xml:space="preserve"> </w:t>
      </w:r>
      <w:proofErr w:type="spellStart"/>
      <w:r w:rsidR="005D41A9">
        <w:t>Mediolani</w:t>
      </w:r>
      <w:proofErr w:type="spellEnd"/>
      <w:r w:rsidRPr="00AB6A3C">
        <w:t xml:space="preserve">, Typographia societatis </w:t>
      </w:r>
      <w:proofErr w:type="spellStart"/>
      <w:r w:rsidRPr="00AB6A3C">
        <w:t>palatinae</w:t>
      </w:r>
      <w:proofErr w:type="spellEnd"/>
      <w:r w:rsidRPr="00AB6A3C">
        <w:t xml:space="preserve"> in </w:t>
      </w:r>
      <w:proofErr w:type="spellStart"/>
      <w:r w:rsidRPr="00AB6A3C">
        <w:t>regiae</w:t>
      </w:r>
      <w:proofErr w:type="spellEnd"/>
      <w:r w:rsidRPr="00AB6A3C">
        <w:t xml:space="preserve"> </w:t>
      </w:r>
      <w:proofErr w:type="spellStart"/>
      <w:r w:rsidRPr="00AB6A3C">
        <w:t>curia</w:t>
      </w:r>
      <w:proofErr w:type="spellEnd"/>
      <w:r w:rsidRPr="00AB6A3C">
        <w:t>, 1730, t. 16.</w:t>
      </w:r>
    </w:p>
    <w:bookmarkEnd w:id="3"/>
    <w:p w14:paraId="69549F2C" w14:textId="6A81766F" w:rsidR="000B1B16" w:rsidRPr="00AB6A3C" w:rsidRDefault="00752BDD" w:rsidP="00752BDD">
      <w:pPr>
        <w:pStyle w:val="TEIbiblreference"/>
      </w:pPr>
      <w:proofErr w:type="spellStart"/>
      <w:r w:rsidRPr="00752BDD">
        <w:rPr>
          <w:smallCaps/>
        </w:rPr>
        <w:t>Archinto</w:t>
      </w:r>
      <w:proofErr w:type="spellEnd"/>
      <w:r w:rsidRPr="00AB6A3C">
        <w:t xml:space="preserve"> </w:t>
      </w:r>
      <w:r w:rsidR="000B1B16" w:rsidRPr="00AB6A3C">
        <w:t xml:space="preserve">Filippo, </w:t>
      </w:r>
      <w:r w:rsidR="000B1B16" w:rsidRPr="00AB6A3C">
        <w:rPr>
          <w:i/>
          <w:iCs/>
        </w:rPr>
        <w:t xml:space="preserve">De noua </w:t>
      </w:r>
      <w:proofErr w:type="spellStart"/>
      <w:r w:rsidR="000B1B16" w:rsidRPr="00AB6A3C">
        <w:rPr>
          <w:i/>
          <w:iCs/>
        </w:rPr>
        <w:t>christiani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orbis</w:t>
      </w:r>
      <w:proofErr w:type="spellEnd"/>
      <w:r w:rsidR="000B1B16" w:rsidRPr="00AB6A3C">
        <w:rPr>
          <w:i/>
          <w:iCs/>
        </w:rPr>
        <w:t xml:space="preserve"> pace </w:t>
      </w:r>
      <w:proofErr w:type="spellStart"/>
      <w:r w:rsidR="000B1B16" w:rsidRPr="00AB6A3C">
        <w:rPr>
          <w:i/>
          <w:iCs/>
        </w:rPr>
        <w:t>oratio</w:t>
      </w:r>
      <w:proofErr w:type="spellEnd"/>
      <w:r w:rsidR="000B1B16" w:rsidRPr="008D4D9C">
        <w:t>,</w:t>
      </w:r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t>Rom</w:t>
      </w:r>
      <w:r w:rsidR="005D41A9">
        <w:t>a</w:t>
      </w:r>
      <w:r w:rsidR="000B1B16" w:rsidRPr="00AB6A3C">
        <w:t>e</w:t>
      </w:r>
      <w:proofErr w:type="spellEnd"/>
      <w:r w:rsidR="000B1B16" w:rsidRPr="00AB6A3C">
        <w:t xml:space="preserve">, </w:t>
      </w:r>
      <w:proofErr w:type="spellStart"/>
      <w:r w:rsidR="00B93370">
        <w:t>A</w:t>
      </w:r>
      <w:r w:rsidR="000B1B16" w:rsidRPr="00AB6A3C">
        <w:t>pud</w:t>
      </w:r>
      <w:proofErr w:type="spellEnd"/>
      <w:r w:rsidR="000B1B16" w:rsidRPr="00AB6A3C">
        <w:t xml:space="preserve"> </w:t>
      </w:r>
      <w:proofErr w:type="spellStart"/>
      <w:r w:rsidR="000B1B16" w:rsidRPr="00AB6A3C">
        <w:t>Antonium</w:t>
      </w:r>
      <w:proofErr w:type="spellEnd"/>
      <w:r w:rsidR="000B1B16" w:rsidRPr="00AB6A3C">
        <w:t xml:space="preserve"> </w:t>
      </w:r>
      <w:proofErr w:type="spellStart"/>
      <w:r w:rsidR="000B1B16" w:rsidRPr="00AB6A3C">
        <w:t>Bladum</w:t>
      </w:r>
      <w:proofErr w:type="spellEnd"/>
      <w:r w:rsidR="000B1B16" w:rsidRPr="00AB6A3C">
        <w:t xml:space="preserve"> </w:t>
      </w:r>
      <w:proofErr w:type="spellStart"/>
      <w:r w:rsidR="000B1B16" w:rsidRPr="00AB6A3C">
        <w:t>Asulanum</w:t>
      </w:r>
      <w:proofErr w:type="spellEnd"/>
      <w:r w:rsidR="000B1B16" w:rsidRPr="00AB6A3C">
        <w:t>, 1544.</w:t>
      </w:r>
    </w:p>
    <w:p w14:paraId="6E6B502B" w14:textId="2505EC95" w:rsidR="000B1B16" w:rsidRPr="00AB6A3C" w:rsidRDefault="00752BDD" w:rsidP="00752BDD">
      <w:pPr>
        <w:pStyle w:val="TEIbiblreference"/>
        <w:rPr>
          <w:lang w:val="it-IT"/>
        </w:rPr>
      </w:pPr>
      <w:proofErr w:type="spellStart"/>
      <w:r w:rsidRPr="00752BDD">
        <w:rPr>
          <w:smallCaps/>
        </w:rPr>
        <w:t>Armanni</w:t>
      </w:r>
      <w:proofErr w:type="spellEnd"/>
      <w:r w:rsidRPr="00AB6A3C">
        <w:t xml:space="preserve"> </w:t>
      </w:r>
      <w:r w:rsidR="000B1B16" w:rsidRPr="00AB6A3C">
        <w:rPr>
          <w:lang w:val="it-IT"/>
        </w:rPr>
        <w:t xml:space="preserve">Vincenzo, </w:t>
      </w:r>
      <w:r w:rsidR="000B1B16" w:rsidRPr="00AB6A3C">
        <w:rPr>
          <w:i/>
          <w:iCs/>
          <w:lang w:val="it-IT"/>
        </w:rPr>
        <w:t>Delle Lettere del Signor V. A., colla vita dell</w:t>
      </w:r>
      <w:r w:rsidR="008D4D9C">
        <w:rPr>
          <w:i/>
          <w:iCs/>
          <w:lang w:val="it-IT"/>
        </w:rPr>
        <w:t>’</w:t>
      </w:r>
      <w:r w:rsidR="000B1B16" w:rsidRPr="00AB6A3C">
        <w:rPr>
          <w:i/>
          <w:iCs/>
          <w:lang w:val="it-IT"/>
        </w:rPr>
        <w:t>autore per Carlo Cartari</w:t>
      </w:r>
      <w:r w:rsidR="000B1B16" w:rsidRPr="00AB6A3C">
        <w:rPr>
          <w:lang w:val="it-IT"/>
        </w:rPr>
        <w:t>, Rom</w:t>
      </w:r>
      <w:r w:rsidR="005D41A9">
        <w:rPr>
          <w:lang w:val="it-IT"/>
        </w:rPr>
        <w:t>a</w:t>
      </w:r>
      <w:r w:rsidR="000B1B16" w:rsidRPr="00AB6A3C">
        <w:rPr>
          <w:lang w:val="it-IT"/>
        </w:rPr>
        <w:t xml:space="preserve">, </w:t>
      </w:r>
      <w:proofErr w:type="spellStart"/>
      <w:r w:rsidR="000B1B16" w:rsidRPr="00AB6A3C">
        <w:t>Iacomo</w:t>
      </w:r>
      <w:proofErr w:type="spellEnd"/>
      <w:r w:rsidR="000B1B16" w:rsidRPr="00AB6A3C">
        <w:t xml:space="preserve"> </w:t>
      </w:r>
      <w:proofErr w:type="spellStart"/>
      <w:r w:rsidR="000B1B16" w:rsidRPr="00AB6A3C">
        <w:t>Dragondelli</w:t>
      </w:r>
      <w:proofErr w:type="spellEnd"/>
      <w:r w:rsidR="000B1B16" w:rsidRPr="00AB6A3C">
        <w:rPr>
          <w:lang w:val="it-IT"/>
        </w:rPr>
        <w:t>, 1663</w:t>
      </w:r>
      <w:r w:rsidR="00EA1C54">
        <w:rPr>
          <w:lang w:val="it-IT"/>
        </w:rPr>
        <w:t xml:space="preserve">, </w:t>
      </w:r>
      <w:r w:rsidR="00E450D0">
        <w:rPr>
          <w:lang w:val="it-IT"/>
        </w:rPr>
        <w:t>t</w:t>
      </w:r>
      <w:r w:rsidR="00EA1C54">
        <w:rPr>
          <w:lang w:val="it-IT"/>
        </w:rPr>
        <w:t xml:space="preserve">. I ; </w:t>
      </w:r>
      <w:r w:rsidR="000B1B16" w:rsidRPr="00AB6A3C">
        <w:rPr>
          <w:lang w:val="it-IT"/>
        </w:rPr>
        <w:t>Macerata,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Giuseppe Piccini, 1674</w:t>
      </w:r>
      <w:r w:rsidR="00EA1C54">
        <w:rPr>
          <w:lang w:val="it-IT"/>
        </w:rPr>
        <w:t xml:space="preserve">, </w:t>
      </w:r>
      <w:r w:rsidR="00E450D0">
        <w:rPr>
          <w:lang w:val="it-IT"/>
        </w:rPr>
        <w:t>t</w:t>
      </w:r>
      <w:r w:rsidR="00EA1C54">
        <w:rPr>
          <w:lang w:val="it-IT"/>
        </w:rPr>
        <w:t>. </w:t>
      </w:r>
      <w:r w:rsidR="00EA1C54" w:rsidRPr="00CB6EC2">
        <w:rPr>
          <w:smallCaps/>
          <w:lang w:val="it-IT"/>
        </w:rPr>
        <w:t>II</w:t>
      </w:r>
      <w:r w:rsidR="00EA1C54">
        <w:rPr>
          <w:lang w:val="it-IT"/>
        </w:rPr>
        <w:t xml:space="preserve"> et </w:t>
      </w:r>
      <w:r w:rsidR="00EA1C54" w:rsidRPr="00CB6EC2">
        <w:rPr>
          <w:smallCaps/>
          <w:lang w:val="it-IT"/>
        </w:rPr>
        <w:t>III</w:t>
      </w:r>
      <w:r w:rsidR="000B1B16" w:rsidRPr="00AB6A3C">
        <w:rPr>
          <w:lang w:val="it-IT"/>
        </w:rPr>
        <w:t>.</w:t>
      </w:r>
    </w:p>
    <w:p w14:paraId="25EF851F" w14:textId="2E3493D3" w:rsidR="000B1B16" w:rsidRPr="00AB6A3C" w:rsidRDefault="00752BDD" w:rsidP="00752BDD">
      <w:pPr>
        <w:pStyle w:val="TEIbiblreference"/>
      </w:pPr>
      <w:r w:rsidRPr="00752BDD">
        <w:rPr>
          <w:smallCaps/>
          <w:lang w:val="it-IT"/>
        </w:rPr>
        <w:t>Baudoin</w:t>
      </w:r>
      <w:r w:rsidRPr="00AB6A3C">
        <w:rPr>
          <w:lang w:val="it-IT"/>
        </w:rPr>
        <w:t xml:space="preserve"> </w:t>
      </w:r>
      <w:r w:rsidR="000B1B16" w:rsidRPr="00AB6A3C">
        <w:t xml:space="preserve">Jean, </w:t>
      </w:r>
      <w:r w:rsidR="000B1B16" w:rsidRPr="00AB6A3C">
        <w:rPr>
          <w:i/>
        </w:rPr>
        <w:t>Iconologie ou les principales choses qui peuvent tomber dans la pensée touchant les Vices et les Vertus</w:t>
      </w:r>
      <w:r w:rsidR="000B1B16" w:rsidRPr="00AB6A3C">
        <w:t>..., Paris,</w:t>
      </w:r>
      <w:r w:rsidR="00EA1C54">
        <w:t xml:space="preserve"> </w:t>
      </w:r>
      <w:bookmarkStart w:id="4" w:name="_Hlk181798258"/>
      <w:r w:rsidR="00EA1C54">
        <w:t xml:space="preserve">Aux amateurs de livres, </w:t>
      </w:r>
      <w:bookmarkEnd w:id="4"/>
      <w:r w:rsidR="000B1B16" w:rsidRPr="00AB6A3C">
        <w:t>1643.</w:t>
      </w:r>
    </w:p>
    <w:p w14:paraId="70D2C7B5" w14:textId="5951C4A8" w:rsidR="000B1B16" w:rsidRPr="00AB6A3C" w:rsidRDefault="00752BDD" w:rsidP="00752BDD">
      <w:pPr>
        <w:pStyle w:val="TEIbiblreference"/>
        <w:rPr>
          <w:lang w:val="it-IT"/>
        </w:rPr>
      </w:pPr>
      <w:r w:rsidRPr="00752BDD">
        <w:rPr>
          <w:smallCaps/>
        </w:rPr>
        <w:t>Bernal</w:t>
      </w:r>
      <w:r w:rsidR="000B1B16" w:rsidRPr="00AB6A3C">
        <w:rPr>
          <w:lang w:val="it-IT"/>
        </w:rPr>
        <w:t xml:space="preserve"> </w:t>
      </w:r>
      <w:r w:rsidR="001C3738" w:rsidRPr="001C3738">
        <w:rPr>
          <w:smallCaps/>
          <w:lang w:val="it-IT"/>
        </w:rPr>
        <w:t>di Gioya</w:t>
      </w:r>
      <w:r w:rsidR="001C3738">
        <w:rPr>
          <w:lang w:val="it-IT"/>
        </w:rPr>
        <w:t xml:space="preserve"> </w:t>
      </w:r>
      <w:r w:rsidR="000B1B16" w:rsidRPr="00AB6A3C">
        <w:rPr>
          <w:lang w:val="it-IT"/>
        </w:rPr>
        <w:t>Antonio</w:t>
      </w:r>
      <w:r w:rsidR="000B1B16" w:rsidRPr="00726FCD">
        <w:rPr>
          <w:lang w:val="it-IT"/>
        </w:rPr>
        <w:t>,</w:t>
      </w:r>
      <w:r w:rsidR="000B1B16" w:rsidRPr="00AB6A3C">
        <w:rPr>
          <w:i/>
          <w:iCs/>
          <w:lang w:val="it-IT"/>
        </w:rPr>
        <w:t xml:space="preserve"> Copiosissimo discorso della fontana, e guglia eretta in Piazza Navona, per ordine della Santità di Nostro Signore Innocentio</w:t>
      </w:r>
      <w:r w:rsidR="00EA1C54">
        <w:rPr>
          <w:i/>
          <w:iCs/>
          <w:lang w:val="it-IT"/>
        </w:rPr>
        <w:t> </w:t>
      </w:r>
      <w:r w:rsidR="000B1B16" w:rsidRPr="00AB6A3C">
        <w:rPr>
          <w:i/>
          <w:iCs/>
          <w:lang w:val="it-IT"/>
        </w:rPr>
        <w:t>X dal Signor Cavalier Bernini</w:t>
      </w:r>
      <w:r w:rsidR="00EA1C54">
        <w:rPr>
          <w:i/>
          <w:iCs/>
          <w:lang w:val="it-IT"/>
        </w:rPr>
        <w:t> </w:t>
      </w:r>
      <w:r w:rsidR="000B1B16" w:rsidRPr="00AB6A3C">
        <w:rPr>
          <w:i/>
          <w:iCs/>
          <w:lang w:val="it-IT"/>
        </w:rPr>
        <w:t>: con una abondante dichiaratione delli quattro fiumi</w:t>
      </w:r>
      <w:r w:rsidR="00EA1C54">
        <w:rPr>
          <w:i/>
          <w:iCs/>
          <w:lang w:val="it-IT"/>
        </w:rPr>
        <w:t>...</w:t>
      </w:r>
      <w:r w:rsidR="000B1B16" w:rsidRPr="00AB6A3C">
        <w:rPr>
          <w:lang w:val="it-IT"/>
        </w:rPr>
        <w:t>, Rom</w:t>
      </w:r>
      <w:r w:rsidR="005D41A9">
        <w:rPr>
          <w:lang w:val="it-IT"/>
        </w:rPr>
        <w:t>a</w:t>
      </w:r>
      <w:r w:rsidR="000B1B16" w:rsidRPr="00AB6A3C">
        <w:rPr>
          <w:lang w:val="it-IT"/>
        </w:rPr>
        <w:t>, Tiberius, 1651.</w:t>
      </w:r>
    </w:p>
    <w:p w14:paraId="6144559A" w14:textId="7B6778CE" w:rsidR="000B1B16" w:rsidRPr="00AB6A3C" w:rsidRDefault="00752BDD" w:rsidP="00752BDD">
      <w:pPr>
        <w:pStyle w:val="TEIbiblreference"/>
        <w:rPr>
          <w:lang w:val="fr-CH"/>
        </w:rPr>
      </w:pPr>
      <w:proofErr w:type="spellStart"/>
      <w:r w:rsidRPr="00752BDD">
        <w:rPr>
          <w:smallCaps/>
          <w:lang w:val="fr-CH"/>
        </w:rPr>
        <w:t>Blégier</w:t>
      </w:r>
      <w:proofErr w:type="spellEnd"/>
      <w:r w:rsidRPr="00AB6A3C">
        <w:rPr>
          <w:lang w:val="fr-CH"/>
        </w:rPr>
        <w:t xml:space="preserve"> </w:t>
      </w:r>
      <w:r w:rsidR="000B1B16" w:rsidRPr="00AB6A3C">
        <w:rPr>
          <w:lang w:val="fr-CH"/>
        </w:rPr>
        <w:t xml:space="preserve">Antoine, </w:t>
      </w:r>
      <w:r w:rsidR="000B1B16" w:rsidRPr="00AB6A3C">
        <w:rPr>
          <w:i/>
          <w:lang w:val="fr-CH"/>
        </w:rPr>
        <w:t xml:space="preserve">La </w:t>
      </w:r>
      <w:proofErr w:type="spellStart"/>
      <w:r w:rsidR="000B1B16" w:rsidRPr="00AB6A3C">
        <w:rPr>
          <w:i/>
          <w:lang w:val="fr-CH"/>
        </w:rPr>
        <w:t>Magnificque</w:t>
      </w:r>
      <w:proofErr w:type="spellEnd"/>
      <w:r w:rsidR="000B1B16" w:rsidRPr="00AB6A3C">
        <w:rPr>
          <w:i/>
          <w:lang w:val="fr-CH"/>
        </w:rPr>
        <w:t xml:space="preserve"> et </w:t>
      </w:r>
      <w:proofErr w:type="spellStart"/>
      <w:r w:rsidR="000B1B16" w:rsidRPr="00AB6A3C">
        <w:rPr>
          <w:i/>
          <w:lang w:val="fr-CH"/>
        </w:rPr>
        <w:t>triumphante</w:t>
      </w:r>
      <w:proofErr w:type="spellEnd"/>
      <w:r w:rsidR="000B1B16" w:rsidRPr="00AB6A3C">
        <w:rPr>
          <w:i/>
          <w:lang w:val="fr-CH"/>
        </w:rPr>
        <w:t xml:space="preserve"> entrée de Carpentras, </w:t>
      </w:r>
      <w:proofErr w:type="spellStart"/>
      <w:r w:rsidR="000B1B16" w:rsidRPr="00AB6A3C">
        <w:rPr>
          <w:i/>
          <w:lang w:val="fr-CH"/>
        </w:rPr>
        <w:t>faicte</w:t>
      </w:r>
      <w:proofErr w:type="spellEnd"/>
      <w:r w:rsidR="000B1B16" w:rsidRPr="00AB6A3C">
        <w:rPr>
          <w:i/>
          <w:lang w:val="fr-CH"/>
        </w:rPr>
        <w:t xml:space="preserve"> à </w:t>
      </w:r>
      <w:proofErr w:type="spellStart"/>
      <w:r w:rsidR="000B1B16" w:rsidRPr="00AB6A3C">
        <w:rPr>
          <w:i/>
          <w:lang w:val="fr-CH"/>
        </w:rPr>
        <w:t>tresillustre</w:t>
      </w:r>
      <w:proofErr w:type="spellEnd"/>
      <w:r w:rsidR="000B1B16" w:rsidRPr="00AB6A3C">
        <w:rPr>
          <w:i/>
          <w:lang w:val="fr-CH"/>
        </w:rPr>
        <w:t xml:space="preserve"> &amp; </w:t>
      </w:r>
      <w:proofErr w:type="spellStart"/>
      <w:r w:rsidR="000B1B16" w:rsidRPr="00AB6A3C">
        <w:rPr>
          <w:i/>
          <w:lang w:val="fr-CH"/>
        </w:rPr>
        <w:t>trespuisssant</w:t>
      </w:r>
      <w:proofErr w:type="spellEnd"/>
      <w:r w:rsidR="000B1B16" w:rsidRPr="00AB6A3C">
        <w:rPr>
          <w:i/>
          <w:lang w:val="fr-CH"/>
        </w:rPr>
        <w:t xml:space="preserve"> prince ALEXANDRE FARNES, Cardinal, </w:t>
      </w:r>
      <w:proofErr w:type="spellStart"/>
      <w:r w:rsidR="000B1B16" w:rsidRPr="00AB6A3C">
        <w:rPr>
          <w:i/>
          <w:lang w:val="fr-CH"/>
        </w:rPr>
        <w:t>Legat</w:t>
      </w:r>
      <w:proofErr w:type="spellEnd"/>
      <w:r w:rsidR="000B1B16" w:rsidRPr="00AB6A3C">
        <w:rPr>
          <w:i/>
          <w:lang w:val="fr-CH"/>
        </w:rPr>
        <w:t xml:space="preserve"> d’Avignon, </w:t>
      </w:r>
      <w:proofErr w:type="spellStart"/>
      <w:r w:rsidR="000B1B16" w:rsidRPr="00AB6A3C">
        <w:rPr>
          <w:i/>
          <w:lang w:val="fr-CH"/>
        </w:rPr>
        <w:t>Vicechancelier</w:t>
      </w:r>
      <w:proofErr w:type="spellEnd"/>
      <w:r w:rsidR="000B1B16" w:rsidRPr="00AB6A3C">
        <w:rPr>
          <w:i/>
          <w:lang w:val="fr-CH"/>
        </w:rPr>
        <w:t xml:space="preserve"> du S. </w:t>
      </w:r>
      <w:proofErr w:type="spellStart"/>
      <w:r w:rsidR="000B1B16" w:rsidRPr="00AB6A3C">
        <w:rPr>
          <w:i/>
          <w:lang w:val="fr-CH"/>
        </w:rPr>
        <w:t>siege</w:t>
      </w:r>
      <w:proofErr w:type="spellEnd"/>
      <w:r w:rsidR="000B1B16" w:rsidRPr="00AB6A3C">
        <w:rPr>
          <w:i/>
          <w:lang w:val="fr-CH"/>
        </w:rPr>
        <w:t xml:space="preserve"> Apostolique</w:t>
      </w:r>
      <w:r w:rsidR="000B1B16" w:rsidRPr="00AB6A3C">
        <w:rPr>
          <w:lang w:val="fr-CH"/>
        </w:rPr>
        <w:t xml:space="preserve">, Avignon, </w:t>
      </w:r>
      <w:r w:rsidR="005D41A9">
        <w:rPr>
          <w:lang w:val="fr-CH"/>
        </w:rPr>
        <w:t>P</w:t>
      </w:r>
      <w:r w:rsidR="00283E26">
        <w:rPr>
          <w:lang w:val="fr-CH"/>
        </w:rPr>
        <w:t xml:space="preserve">ar </w:t>
      </w:r>
      <w:r w:rsidR="000B1B16" w:rsidRPr="00AB6A3C">
        <w:t xml:space="preserve">Macé Bonhomme, aux Changes, </w:t>
      </w:r>
      <w:r w:rsidR="000B1B16" w:rsidRPr="00AB6A3C">
        <w:rPr>
          <w:lang w:val="fr-CH"/>
        </w:rPr>
        <w:t>1553.</w:t>
      </w:r>
    </w:p>
    <w:p w14:paraId="1594CFB0" w14:textId="37379317" w:rsidR="000B1B16" w:rsidRPr="00AB6A3C" w:rsidRDefault="00752BDD" w:rsidP="00752BDD">
      <w:pPr>
        <w:pStyle w:val="TEIbiblreference"/>
      </w:pPr>
      <w:r w:rsidRPr="00752BDD">
        <w:rPr>
          <w:smallCaps/>
          <w:lang w:val="it-IT"/>
        </w:rPr>
        <w:t>Bracciolini</w:t>
      </w:r>
      <w:r w:rsidR="000B1B16" w:rsidRPr="00AB6A3C">
        <w:rPr>
          <w:lang w:val="it-IT"/>
        </w:rPr>
        <w:t xml:space="preserve"> </w:t>
      </w:r>
      <w:r w:rsidR="000B1B16" w:rsidRPr="00AB6A3C">
        <w:t xml:space="preserve">Francesco, </w:t>
      </w:r>
      <w:r w:rsidR="000B1B16" w:rsidRPr="00AB6A3C">
        <w:rPr>
          <w:i/>
        </w:rPr>
        <w:t>L’</w:t>
      </w:r>
      <w:proofErr w:type="spellStart"/>
      <w:r w:rsidR="000B1B16" w:rsidRPr="00AB6A3C">
        <w:rPr>
          <w:i/>
        </w:rPr>
        <w:t>elettione</w:t>
      </w:r>
      <w:proofErr w:type="spellEnd"/>
      <w:r w:rsidR="000B1B16" w:rsidRPr="00AB6A3C">
        <w:rPr>
          <w:i/>
        </w:rPr>
        <w:t xml:space="preserve"> di Urbano Papa VIII</w:t>
      </w:r>
      <w:r w:rsidR="000B1B16" w:rsidRPr="00AB6A3C">
        <w:t>, [Rome</w:t>
      </w:r>
      <w:r w:rsidR="00283E26">
        <w:t>]</w:t>
      </w:r>
      <w:r w:rsidR="000B1B16" w:rsidRPr="00AB6A3C">
        <w:t>,</w:t>
      </w:r>
      <w:r w:rsidR="00283E26">
        <w:t xml:space="preserve"> s. n.,</w:t>
      </w:r>
      <w:r w:rsidR="000B1B16" w:rsidRPr="00AB6A3C">
        <w:t xml:space="preserve"> </w:t>
      </w:r>
      <w:r w:rsidR="00283E26">
        <w:t>[</w:t>
      </w:r>
      <w:r w:rsidR="000B1B16" w:rsidRPr="00AB6A3C">
        <w:t>1628].</w:t>
      </w:r>
    </w:p>
    <w:p w14:paraId="08F04525" w14:textId="250153CB" w:rsidR="000B1B16" w:rsidRPr="00AB6A3C" w:rsidRDefault="00752BDD" w:rsidP="00752BDD">
      <w:pPr>
        <w:pStyle w:val="TEIbiblreference"/>
      </w:pPr>
      <w:r w:rsidRPr="00752BDD">
        <w:rPr>
          <w:smallCaps/>
          <w:lang w:val="it-IT"/>
        </w:rPr>
        <w:t>Brusoni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Girolamo, </w:t>
      </w:r>
      <w:proofErr w:type="spellStart"/>
      <w:r w:rsidR="000B1B16" w:rsidRPr="00AB6A3C">
        <w:rPr>
          <w:i/>
          <w:iCs/>
        </w:rPr>
        <w:t>Degli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allori</w:t>
      </w:r>
      <w:proofErr w:type="spellEnd"/>
      <w:r w:rsidR="000B1B16" w:rsidRPr="00AB6A3C">
        <w:rPr>
          <w:i/>
          <w:iCs/>
        </w:rPr>
        <w:t xml:space="preserve"> d</w:t>
      </w:r>
      <w:r w:rsidR="000B1B16">
        <w:rPr>
          <w:i/>
          <w:iCs/>
        </w:rPr>
        <w:t>’</w:t>
      </w:r>
      <w:proofErr w:type="spellStart"/>
      <w:r w:rsidR="000B1B16" w:rsidRPr="00AB6A3C">
        <w:rPr>
          <w:i/>
          <w:iCs/>
        </w:rPr>
        <w:t>Eurota</w:t>
      </w:r>
      <w:proofErr w:type="spellEnd"/>
      <w:r w:rsidR="000B1B16" w:rsidRPr="00AB6A3C">
        <w:rPr>
          <w:i/>
          <w:iCs/>
        </w:rPr>
        <w:t xml:space="preserve">, </w:t>
      </w:r>
      <w:proofErr w:type="spellStart"/>
      <w:r w:rsidR="000B1B16" w:rsidRPr="00AB6A3C">
        <w:rPr>
          <w:i/>
          <w:iCs/>
        </w:rPr>
        <w:t>poesie</w:t>
      </w:r>
      <w:proofErr w:type="spellEnd"/>
      <w:r w:rsidR="000B1B16" w:rsidRPr="00AB6A3C">
        <w:rPr>
          <w:i/>
          <w:iCs/>
        </w:rPr>
        <w:t xml:space="preserve"> di </w:t>
      </w:r>
      <w:proofErr w:type="spellStart"/>
      <w:r w:rsidR="000B1B16" w:rsidRPr="00AB6A3C">
        <w:rPr>
          <w:i/>
          <w:iCs/>
        </w:rPr>
        <w:t>diuersi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all</w:t>
      </w:r>
      <w:r w:rsidR="000B1B16">
        <w:rPr>
          <w:i/>
          <w:iCs/>
        </w:rPr>
        <w:t>’</w:t>
      </w:r>
      <w:r w:rsidR="000B1B16" w:rsidRPr="00AB6A3C">
        <w:rPr>
          <w:i/>
          <w:iCs/>
        </w:rPr>
        <w:t>eccellentiss</w:t>
      </w:r>
      <w:proofErr w:type="spellEnd"/>
      <w:r w:rsidR="000B1B16" w:rsidRPr="00AB6A3C">
        <w:rPr>
          <w:i/>
          <w:iCs/>
        </w:rPr>
        <w:t xml:space="preserve">. </w:t>
      </w:r>
      <w:proofErr w:type="spellStart"/>
      <w:r w:rsidR="000B1B16" w:rsidRPr="00AB6A3C">
        <w:rPr>
          <w:i/>
          <w:iCs/>
        </w:rPr>
        <w:t>sig</w:t>
      </w:r>
      <w:proofErr w:type="spellEnd"/>
      <w:r w:rsidR="000B1B16" w:rsidRPr="00AB6A3C">
        <w:rPr>
          <w:i/>
          <w:iCs/>
        </w:rPr>
        <w:t>. principe D.</w:t>
      </w:r>
      <w:r w:rsidR="00283E26">
        <w:rPr>
          <w:i/>
          <w:iCs/>
        </w:rPr>
        <w:t> </w:t>
      </w:r>
      <w:r w:rsidR="000B1B16" w:rsidRPr="00AB6A3C">
        <w:rPr>
          <w:i/>
          <w:iCs/>
        </w:rPr>
        <w:t xml:space="preserve">Camillo </w:t>
      </w:r>
      <w:proofErr w:type="spellStart"/>
      <w:r w:rsidR="000B1B16" w:rsidRPr="00AB6A3C">
        <w:rPr>
          <w:i/>
          <w:iCs/>
        </w:rPr>
        <w:t>Pamphilio</w:t>
      </w:r>
      <w:proofErr w:type="spellEnd"/>
      <w:r w:rsidR="000B1B16" w:rsidRPr="00AB6A3C">
        <w:rPr>
          <w:i/>
          <w:iCs/>
        </w:rPr>
        <w:t xml:space="preserve">, </w:t>
      </w:r>
      <w:proofErr w:type="spellStart"/>
      <w:r w:rsidR="000B1B16" w:rsidRPr="00AB6A3C">
        <w:rPr>
          <w:i/>
          <w:iCs/>
        </w:rPr>
        <w:t>raccolte</w:t>
      </w:r>
      <w:proofErr w:type="spellEnd"/>
      <w:r w:rsidR="000B1B16" w:rsidRPr="00AB6A3C">
        <w:rPr>
          <w:i/>
          <w:iCs/>
        </w:rPr>
        <w:t xml:space="preserve"> dal </w:t>
      </w:r>
      <w:proofErr w:type="spellStart"/>
      <w:r w:rsidR="000B1B16" w:rsidRPr="00AB6A3C">
        <w:rPr>
          <w:i/>
          <w:iCs/>
        </w:rPr>
        <w:t>caualier</w:t>
      </w:r>
      <w:proofErr w:type="spellEnd"/>
      <w:r w:rsidR="000B1B16" w:rsidRPr="00AB6A3C">
        <w:rPr>
          <w:i/>
          <w:iCs/>
        </w:rPr>
        <w:t xml:space="preserve"> Girolamo </w:t>
      </w:r>
      <w:proofErr w:type="spellStart"/>
      <w:r w:rsidR="000B1B16" w:rsidRPr="00AB6A3C">
        <w:rPr>
          <w:i/>
          <w:iCs/>
        </w:rPr>
        <w:t>Brusoni</w:t>
      </w:r>
      <w:proofErr w:type="spellEnd"/>
      <w:r w:rsidR="000B1B16" w:rsidRPr="00AB6A3C">
        <w:rPr>
          <w:i/>
          <w:iCs/>
        </w:rPr>
        <w:t xml:space="preserve">, e </w:t>
      </w:r>
      <w:proofErr w:type="spellStart"/>
      <w:r w:rsidR="000B1B16" w:rsidRPr="00AB6A3C">
        <w:rPr>
          <w:i/>
          <w:iCs/>
        </w:rPr>
        <w:t>dedicate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all</w:t>
      </w:r>
      <w:r w:rsidR="000B1B16">
        <w:rPr>
          <w:i/>
          <w:iCs/>
        </w:rPr>
        <w:t>’</w:t>
      </w:r>
      <w:r w:rsidR="000B1B16" w:rsidRPr="00AB6A3C">
        <w:rPr>
          <w:i/>
          <w:iCs/>
        </w:rPr>
        <w:t>eccellentissima</w:t>
      </w:r>
      <w:proofErr w:type="spellEnd"/>
      <w:r w:rsidR="000B1B16" w:rsidRPr="00AB6A3C">
        <w:rPr>
          <w:i/>
          <w:iCs/>
        </w:rPr>
        <w:t xml:space="preserve"> signora </w:t>
      </w:r>
      <w:proofErr w:type="spellStart"/>
      <w:r w:rsidR="000B1B16" w:rsidRPr="00AB6A3C">
        <w:rPr>
          <w:i/>
          <w:iCs/>
        </w:rPr>
        <w:t>principessa</w:t>
      </w:r>
      <w:proofErr w:type="spellEnd"/>
      <w:r w:rsidR="000B1B16" w:rsidRPr="00AB6A3C">
        <w:rPr>
          <w:i/>
          <w:iCs/>
        </w:rPr>
        <w:t xml:space="preserve"> donna </w:t>
      </w:r>
      <w:proofErr w:type="spellStart"/>
      <w:r w:rsidR="000B1B16" w:rsidRPr="00AB6A3C">
        <w:rPr>
          <w:i/>
          <w:iCs/>
        </w:rPr>
        <w:t>Olimpia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Aldobrandina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Pamphilij</w:t>
      </w:r>
      <w:proofErr w:type="spellEnd"/>
      <w:r w:rsidR="000B1B16" w:rsidRPr="008D4D9C">
        <w:t>,</w:t>
      </w:r>
      <w:r w:rsidR="000B1B16" w:rsidRPr="00AB6A3C">
        <w:t xml:space="preserve"> </w:t>
      </w:r>
      <w:r w:rsidR="005D41A9">
        <w:t xml:space="preserve">In </w:t>
      </w:r>
      <w:proofErr w:type="spellStart"/>
      <w:r w:rsidR="005D41A9">
        <w:t>Venetia</w:t>
      </w:r>
      <w:proofErr w:type="spellEnd"/>
      <w:r w:rsidR="000B1B16" w:rsidRPr="00AB6A3C">
        <w:t xml:space="preserve">, </w:t>
      </w:r>
      <w:r w:rsidR="00B93370">
        <w:t>P</w:t>
      </w:r>
      <w:r w:rsidR="000B1B16" w:rsidRPr="00AB6A3C">
        <w:t xml:space="preserve">er il </w:t>
      </w:r>
      <w:proofErr w:type="spellStart"/>
      <w:r w:rsidR="000B1B16" w:rsidRPr="00AB6A3C">
        <w:t>Valuasense</w:t>
      </w:r>
      <w:proofErr w:type="spellEnd"/>
      <w:r w:rsidR="000B1B16" w:rsidRPr="00AB6A3C">
        <w:t>, 1662-1663, 2</w:t>
      </w:r>
      <w:r w:rsidR="00283E26">
        <w:t> </w:t>
      </w:r>
      <w:r w:rsidR="000B1B16" w:rsidRPr="00AB6A3C">
        <w:t>vol.</w:t>
      </w:r>
    </w:p>
    <w:p w14:paraId="04994462" w14:textId="450C93F9" w:rsidR="000B1B16" w:rsidRPr="00AB6A3C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Pr="00AB6A3C">
        <w:rPr>
          <w:i/>
          <w:iCs/>
          <w:lang w:val="it-IT"/>
        </w:rPr>
        <w:t>Le glorie Pamphilie, oda di Girolamo Brusoni</w:t>
      </w:r>
      <w:r w:rsidRPr="008D4D9C">
        <w:rPr>
          <w:lang w:val="it-IT"/>
        </w:rPr>
        <w:t>,</w:t>
      </w:r>
      <w:r w:rsidRPr="00AB6A3C">
        <w:rPr>
          <w:i/>
          <w:iCs/>
          <w:lang w:val="it-IT"/>
        </w:rPr>
        <w:t xml:space="preserve"> </w:t>
      </w:r>
      <w:r w:rsidRPr="00AB6A3C">
        <w:rPr>
          <w:lang w:val="it-IT"/>
        </w:rPr>
        <w:t>s.</w:t>
      </w:r>
      <w:r w:rsidR="00283E26">
        <w:rPr>
          <w:lang w:val="it-IT"/>
        </w:rPr>
        <w:t> </w:t>
      </w:r>
      <w:r w:rsidRPr="00AB6A3C">
        <w:rPr>
          <w:lang w:val="it-IT"/>
        </w:rPr>
        <w:t>l., s.</w:t>
      </w:r>
      <w:r w:rsidR="00283E26">
        <w:rPr>
          <w:lang w:val="it-IT"/>
        </w:rPr>
        <w:t> </w:t>
      </w:r>
      <w:r w:rsidRPr="00AB6A3C">
        <w:rPr>
          <w:lang w:val="it-IT"/>
        </w:rPr>
        <w:t>n.,</w:t>
      </w:r>
      <w:r w:rsidR="00283E26">
        <w:rPr>
          <w:lang w:val="it-IT"/>
        </w:rPr>
        <w:t xml:space="preserve"> [</w:t>
      </w:r>
      <w:r w:rsidRPr="00AB6A3C">
        <w:rPr>
          <w:lang w:val="it-IT"/>
        </w:rPr>
        <w:t>après 1656].</w:t>
      </w:r>
    </w:p>
    <w:p w14:paraId="06E10FF7" w14:textId="0CFD6377" w:rsidR="000B1B16" w:rsidRPr="00B65667" w:rsidRDefault="000B1B16" w:rsidP="00752BDD">
      <w:pPr>
        <w:pStyle w:val="TEIbiblreference"/>
        <w:rPr>
          <w:i/>
          <w:iCs/>
          <w:lang w:val="en-GB"/>
        </w:rPr>
      </w:pPr>
      <w:r w:rsidRPr="00B65667">
        <w:rPr>
          <w:i/>
          <w:iCs/>
          <w:lang w:val="en-GB"/>
        </w:rPr>
        <w:t xml:space="preserve">Bulla </w:t>
      </w:r>
      <w:proofErr w:type="spellStart"/>
      <w:r w:rsidRPr="00B65667">
        <w:rPr>
          <w:i/>
          <w:iCs/>
          <w:lang w:val="en-GB"/>
        </w:rPr>
        <w:t>confirmationis</w:t>
      </w:r>
      <w:proofErr w:type="spellEnd"/>
      <w:r w:rsidRPr="00B65667">
        <w:rPr>
          <w:i/>
          <w:iCs/>
          <w:lang w:val="en-GB"/>
        </w:rPr>
        <w:t xml:space="preserve"> </w:t>
      </w:r>
      <w:proofErr w:type="spellStart"/>
      <w:r w:rsidRPr="00B65667">
        <w:rPr>
          <w:i/>
          <w:iCs/>
          <w:lang w:val="en-GB"/>
        </w:rPr>
        <w:t>priuilegiorum</w:t>
      </w:r>
      <w:proofErr w:type="spellEnd"/>
      <w:r w:rsidRPr="00B65667">
        <w:rPr>
          <w:i/>
          <w:iCs/>
          <w:lang w:val="en-GB"/>
        </w:rPr>
        <w:t xml:space="preserve"> </w:t>
      </w:r>
      <w:proofErr w:type="spellStart"/>
      <w:r w:rsidRPr="00B65667">
        <w:rPr>
          <w:i/>
          <w:iCs/>
          <w:lang w:val="en-GB"/>
        </w:rPr>
        <w:t>militum</w:t>
      </w:r>
      <w:proofErr w:type="spellEnd"/>
      <w:r w:rsidRPr="00B65667">
        <w:rPr>
          <w:i/>
          <w:iCs/>
          <w:lang w:val="en-GB"/>
        </w:rPr>
        <w:t xml:space="preserve"> </w:t>
      </w:r>
      <w:proofErr w:type="spellStart"/>
      <w:r w:rsidRPr="00B65667">
        <w:rPr>
          <w:i/>
          <w:iCs/>
          <w:lang w:val="en-GB"/>
        </w:rPr>
        <w:t>sancti</w:t>
      </w:r>
      <w:proofErr w:type="spellEnd"/>
      <w:r w:rsidRPr="00B65667">
        <w:rPr>
          <w:i/>
          <w:iCs/>
          <w:lang w:val="en-GB"/>
        </w:rPr>
        <w:t xml:space="preserve"> Pauli</w:t>
      </w:r>
      <w:r w:rsidRPr="008D4D9C">
        <w:rPr>
          <w:lang w:val="en-GB"/>
        </w:rPr>
        <w:t>,</w:t>
      </w:r>
      <w:r w:rsidRPr="00B65667">
        <w:rPr>
          <w:i/>
          <w:iCs/>
          <w:lang w:val="en-GB"/>
        </w:rPr>
        <w:t xml:space="preserve"> </w:t>
      </w:r>
      <w:r w:rsidRPr="00B65667">
        <w:rPr>
          <w:lang w:val="en-GB"/>
        </w:rPr>
        <w:t>[Rome</w:t>
      </w:r>
      <w:r w:rsidR="00283E26">
        <w:rPr>
          <w:lang w:val="en-GB"/>
        </w:rPr>
        <w:t>]</w:t>
      </w:r>
      <w:r w:rsidRPr="00B65667">
        <w:rPr>
          <w:lang w:val="en-GB"/>
        </w:rPr>
        <w:t>,</w:t>
      </w:r>
      <w:r w:rsidR="005D41A9">
        <w:rPr>
          <w:lang w:val="en-GB"/>
        </w:rPr>
        <w:t xml:space="preserve"> s. n.,</w:t>
      </w:r>
      <w:r w:rsidRPr="00B65667">
        <w:rPr>
          <w:lang w:val="en-GB"/>
        </w:rPr>
        <w:t xml:space="preserve"> </w:t>
      </w:r>
      <w:r w:rsidR="00283E26">
        <w:rPr>
          <w:lang w:val="en-GB"/>
        </w:rPr>
        <w:t>[v.</w:t>
      </w:r>
      <w:r w:rsidR="00283E26" w:rsidRPr="001A262F">
        <w:rPr>
          <w:lang w:val="en-GB"/>
        </w:rPr>
        <w:t> </w:t>
      </w:r>
      <w:r w:rsidRPr="00B65667">
        <w:rPr>
          <w:lang w:val="en-GB"/>
        </w:rPr>
        <w:t>1550].</w:t>
      </w:r>
      <w:r w:rsidRPr="00B65667">
        <w:rPr>
          <w:i/>
          <w:iCs/>
          <w:lang w:val="en-GB"/>
        </w:rPr>
        <w:t xml:space="preserve"> </w:t>
      </w:r>
    </w:p>
    <w:p w14:paraId="032E183A" w14:textId="0829F9D7" w:rsidR="000B1B16" w:rsidRPr="00B65667" w:rsidRDefault="000B1B16" w:rsidP="00752BDD">
      <w:pPr>
        <w:pStyle w:val="TEIbiblreference"/>
        <w:rPr>
          <w:lang w:val="en-GB"/>
        </w:rPr>
      </w:pPr>
      <w:r w:rsidRPr="00B65667">
        <w:rPr>
          <w:i/>
          <w:iCs/>
          <w:lang w:val="en-GB"/>
        </w:rPr>
        <w:t xml:space="preserve">Bulla </w:t>
      </w:r>
      <w:proofErr w:type="spellStart"/>
      <w:r w:rsidRPr="00B65667">
        <w:rPr>
          <w:i/>
          <w:iCs/>
          <w:lang w:val="en-GB"/>
        </w:rPr>
        <w:t>indulgentiarum</w:t>
      </w:r>
      <w:proofErr w:type="spellEnd"/>
      <w:r w:rsidRPr="00B65667">
        <w:rPr>
          <w:i/>
          <w:iCs/>
          <w:lang w:val="en-GB"/>
        </w:rPr>
        <w:t xml:space="preserve"> et </w:t>
      </w:r>
      <w:proofErr w:type="spellStart"/>
      <w:r w:rsidRPr="00B65667">
        <w:rPr>
          <w:i/>
          <w:iCs/>
          <w:lang w:val="en-GB"/>
        </w:rPr>
        <w:t>facultatum</w:t>
      </w:r>
      <w:proofErr w:type="spellEnd"/>
      <w:r w:rsidRPr="00B65667">
        <w:rPr>
          <w:i/>
          <w:iCs/>
          <w:lang w:val="en-GB"/>
        </w:rPr>
        <w:t xml:space="preserve"> pro </w:t>
      </w:r>
      <w:proofErr w:type="spellStart"/>
      <w:r w:rsidRPr="00B65667">
        <w:rPr>
          <w:i/>
          <w:iCs/>
          <w:lang w:val="en-GB"/>
        </w:rPr>
        <w:t>erectione</w:t>
      </w:r>
      <w:proofErr w:type="spellEnd"/>
      <w:r w:rsidRPr="00B65667">
        <w:rPr>
          <w:i/>
          <w:iCs/>
          <w:lang w:val="en-GB"/>
        </w:rPr>
        <w:t xml:space="preserve"> Ecclesiae, &amp; </w:t>
      </w:r>
      <w:proofErr w:type="spellStart"/>
      <w:r w:rsidRPr="00B65667">
        <w:rPr>
          <w:i/>
          <w:iCs/>
          <w:lang w:val="en-GB"/>
        </w:rPr>
        <w:t>Monasterii</w:t>
      </w:r>
      <w:proofErr w:type="spellEnd"/>
      <w:r w:rsidRPr="00B65667">
        <w:rPr>
          <w:i/>
          <w:iCs/>
          <w:lang w:val="en-GB"/>
        </w:rPr>
        <w:t xml:space="preserve"> S. </w:t>
      </w:r>
      <w:proofErr w:type="spellStart"/>
      <w:r w:rsidRPr="00B65667">
        <w:rPr>
          <w:i/>
          <w:iCs/>
          <w:lang w:val="en-GB"/>
        </w:rPr>
        <w:t>Tholemaei</w:t>
      </w:r>
      <w:proofErr w:type="spellEnd"/>
      <w:r w:rsidRPr="00B65667">
        <w:rPr>
          <w:i/>
          <w:iCs/>
          <w:lang w:val="en-GB"/>
        </w:rPr>
        <w:t xml:space="preserve"> in </w:t>
      </w:r>
      <w:proofErr w:type="spellStart"/>
      <w:r w:rsidRPr="00B65667">
        <w:rPr>
          <w:i/>
          <w:iCs/>
          <w:lang w:val="en-GB"/>
        </w:rPr>
        <w:t>Vrbae</w:t>
      </w:r>
      <w:proofErr w:type="spellEnd"/>
      <w:r w:rsidRPr="00B65667">
        <w:rPr>
          <w:i/>
          <w:iCs/>
          <w:lang w:val="en-GB"/>
        </w:rPr>
        <w:t xml:space="preserve"> </w:t>
      </w:r>
      <w:proofErr w:type="spellStart"/>
      <w:r w:rsidRPr="00B65667">
        <w:rPr>
          <w:i/>
          <w:iCs/>
          <w:lang w:val="en-GB"/>
        </w:rPr>
        <w:t>Nepesina</w:t>
      </w:r>
      <w:proofErr w:type="spellEnd"/>
      <w:r w:rsidRPr="00B65667">
        <w:rPr>
          <w:lang w:val="en-GB"/>
        </w:rPr>
        <w:t xml:space="preserve">, [Rome, Antonio </w:t>
      </w:r>
      <w:proofErr w:type="spellStart"/>
      <w:r w:rsidRPr="00B65667">
        <w:rPr>
          <w:lang w:val="en-GB"/>
        </w:rPr>
        <w:t>Blado</w:t>
      </w:r>
      <w:proofErr w:type="spellEnd"/>
      <w:r w:rsidRPr="00B65667">
        <w:rPr>
          <w:lang w:val="en-GB"/>
        </w:rPr>
        <w:t>, 1543].</w:t>
      </w:r>
    </w:p>
    <w:p w14:paraId="0EC48BBC" w14:textId="5B1440F9" w:rsidR="000B1B16" w:rsidRPr="000B1B16" w:rsidRDefault="000B1B16" w:rsidP="00752BDD">
      <w:pPr>
        <w:pStyle w:val="TEIbiblreference"/>
        <w:rPr>
          <w:lang w:val="en-GB"/>
        </w:rPr>
      </w:pPr>
      <w:r w:rsidRPr="000B1B16">
        <w:rPr>
          <w:i/>
          <w:iCs/>
          <w:lang w:val="en-GB"/>
        </w:rPr>
        <w:t xml:space="preserve">Bullae </w:t>
      </w:r>
      <w:proofErr w:type="spellStart"/>
      <w:r w:rsidRPr="000B1B16">
        <w:rPr>
          <w:i/>
          <w:iCs/>
          <w:lang w:val="en-GB"/>
        </w:rPr>
        <w:t>diuersorum</w:t>
      </w:r>
      <w:proofErr w:type="spellEnd"/>
      <w:r w:rsidRPr="000B1B16">
        <w:rPr>
          <w:i/>
          <w:iCs/>
          <w:lang w:val="en-GB"/>
        </w:rPr>
        <w:t xml:space="preserve"> </w:t>
      </w:r>
      <w:proofErr w:type="spellStart"/>
      <w:r w:rsidRPr="000B1B16">
        <w:rPr>
          <w:i/>
          <w:iCs/>
          <w:lang w:val="en-GB"/>
        </w:rPr>
        <w:t>pontificum</w:t>
      </w:r>
      <w:proofErr w:type="spellEnd"/>
      <w:r w:rsidRPr="000B1B16">
        <w:rPr>
          <w:i/>
          <w:iCs/>
          <w:lang w:val="en-GB"/>
        </w:rPr>
        <w:t xml:space="preserve"> </w:t>
      </w:r>
      <w:proofErr w:type="spellStart"/>
      <w:r w:rsidRPr="000B1B16">
        <w:rPr>
          <w:i/>
          <w:iCs/>
          <w:lang w:val="en-GB"/>
        </w:rPr>
        <w:t>incipiente</w:t>
      </w:r>
      <w:proofErr w:type="spellEnd"/>
      <w:r w:rsidRPr="000B1B16">
        <w:rPr>
          <w:i/>
          <w:iCs/>
          <w:lang w:val="en-GB"/>
        </w:rPr>
        <w:t xml:space="preserve"> a </w:t>
      </w:r>
      <w:proofErr w:type="spellStart"/>
      <w:r w:rsidRPr="000B1B16">
        <w:rPr>
          <w:i/>
          <w:iCs/>
          <w:lang w:val="en-GB"/>
        </w:rPr>
        <w:t>Ioanne</w:t>
      </w:r>
      <w:proofErr w:type="spellEnd"/>
      <w:r w:rsidRPr="000B1B16">
        <w:rPr>
          <w:i/>
          <w:iCs/>
          <w:lang w:val="en-GB"/>
        </w:rPr>
        <w:t xml:space="preserve"> XXII </w:t>
      </w:r>
      <w:proofErr w:type="spellStart"/>
      <w:r w:rsidRPr="000B1B16">
        <w:rPr>
          <w:i/>
          <w:iCs/>
          <w:lang w:val="en-GB"/>
        </w:rPr>
        <w:t>usque</w:t>
      </w:r>
      <w:proofErr w:type="spellEnd"/>
      <w:r w:rsidRPr="000B1B16">
        <w:rPr>
          <w:i/>
          <w:iCs/>
          <w:lang w:val="en-GB"/>
        </w:rPr>
        <w:t xml:space="preserve"> </w:t>
      </w:r>
      <w:proofErr w:type="spellStart"/>
      <w:r w:rsidRPr="000B1B16">
        <w:rPr>
          <w:i/>
          <w:iCs/>
          <w:lang w:val="en-GB"/>
        </w:rPr>
        <w:t>ad</w:t>
      </w:r>
      <w:proofErr w:type="spellEnd"/>
      <w:r w:rsidRPr="000B1B16">
        <w:rPr>
          <w:i/>
          <w:iCs/>
          <w:lang w:val="en-GB"/>
        </w:rPr>
        <w:t xml:space="preserve"> </w:t>
      </w:r>
      <w:proofErr w:type="spellStart"/>
      <w:r w:rsidRPr="000B1B16">
        <w:rPr>
          <w:i/>
          <w:iCs/>
          <w:lang w:val="en-GB"/>
        </w:rPr>
        <w:t>sanctiss</w:t>
      </w:r>
      <w:proofErr w:type="spellEnd"/>
      <w:r w:rsidRPr="000B1B16">
        <w:rPr>
          <w:i/>
          <w:iCs/>
          <w:lang w:val="en-GB"/>
        </w:rPr>
        <w:t xml:space="preserve">. </w:t>
      </w:r>
      <w:proofErr w:type="spellStart"/>
      <w:r w:rsidRPr="000B1B16">
        <w:rPr>
          <w:i/>
          <w:iCs/>
          <w:lang w:val="en-GB"/>
        </w:rPr>
        <w:t>d.n.d</w:t>
      </w:r>
      <w:proofErr w:type="spellEnd"/>
      <w:r w:rsidRPr="000B1B16">
        <w:rPr>
          <w:i/>
          <w:iCs/>
          <w:lang w:val="en-GB"/>
        </w:rPr>
        <w:t xml:space="preserve">. </w:t>
      </w:r>
      <w:proofErr w:type="spellStart"/>
      <w:r w:rsidRPr="000B1B16">
        <w:rPr>
          <w:i/>
          <w:iCs/>
          <w:lang w:val="en-GB"/>
        </w:rPr>
        <w:t>Iulium</w:t>
      </w:r>
      <w:proofErr w:type="spellEnd"/>
      <w:r w:rsidRPr="000B1B16">
        <w:rPr>
          <w:i/>
          <w:iCs/>
          <w:lang w:val="en-GB"/>
        </w:rPr>
        <w:t xml:space="preserve"> </w:t>
      </w:r>
      <w:proofErr w:type="spellStart"/>
      <w:r w:rsidRPr="000B1B16">
        <w:rPr>
          <w:i/>
          <w:iCs/>
          <w:lang w:val="en-GB"/>
        </w:rPr>
        <w:t>papam</w:t>
      </w:r>
      <w:proofErr w:type="spellEnd"/>
      <w:r w:rsidR="001A262F">
        <w:rPr>
          <w:i/>
          <w:iCs/>
          <w:lang w:val="en-GB"/>
        </w:rPr>
        <w:t> </w:t>
      </w:r>
      <w:r w:rsidRPr="000B1B16">
        <w:rPr>
          <w:i/>
          <w:iCs/>
          <w:lang w:val="en-GB"/>
        </w:rPr>
        <w:t>III,</w:t>
      </w:r>
      <w:r w:rsidRPr="000B1B16">
        <w:rPr>
          <w:lang w:val="en-GB"/>
        </w:rPr>
        <w:t xml:space="preserve"> </w:t>
      </w:r>
      <w:proofErr w:type="spellStart"/>
      <w:r w:rsidRPr="000B1B16">
        <w:rPr>
          <w:lang w:val="en-GB"/>
        </w:rPr>
        <w:t>Rom</w:t>
      </w:r>
      <w:r w:rsidR="005D41A9">
        <w:rPr>
          <w:lang w:val="en-GB"/>
        </w:rPr>
        <w:t>a</w:t>
      </w:r>
      <w:r w:rsidR="001A262F">
        <w:rPr>
          <w:lang w:val="en-GB"/>
        </w:rPr>
        <w:t>e</w:t>
      </w:r>
      <w:proofErr w:type="spellEnd"/>
      <w:r w:rsidRPr="000B1B16">
        <w:rPr>
          <w:lang w:val="en-GB"/>
        </w:rPr>
        <w:t xml:space="preserve">, </w:t>
      </w:r>
      <w:r w:rsidR="00B93370">
        <w:rPr>
          <w:lang w:val="en-GB"/>
        </w:rPr>
        <w:t>A</w:t>
      </w:r>
      <w:r w:rsidRPr="000B1B16">
        <w:rPr>
          <w:lang w:val="en-GB"/>
        </w:rPr>
        <w:t>pud d.</w:t>
      </w:r>
      <w:r w:rsidR="001A262F">
        <w:rPr>
          <w:lang w:val="en-GB"/>
        </w:rPr>
        <w:t> </w:t>
      </w:r>
      <w:proofErr w:type="spellStart"/>
      <w:r w:rsidRPr="000B1B16">
        <w:rPr>
          <w:lang w:val="en-GB"/>
        </w:rPr>
        <w:t>Hieronymam</w:t>
      </w:r>
      <w:proofErr w:type="spellEnd"/>
      <w:r w:rsidRPr="000B1B16">
        <w:rPr>
          <w:lang w:val="en-GB"/>
        </w:rPr>
        <w:t xml:space="preserve"> de </w:t>
      </w:r>
      <w:proofErr w:type="spellStart"/>
      <w:r w:rsidRPr="000B1B16">
        <w:rPr>
          <w:lang w:val="en-GB"/>
        </w:rPr>
        <w:t>Cartulariis</w:t>
      </w:r>
      <w:proofErr w:type="spellEnd"/>
      <w:r w:rsidRPr="000B1B16">
        <w:rPr>
          <w:lang w:val="en-GB"/>
        </w:rPr>
        <w:t xml:space="preserve"> </w:t>
      </w:r>
      <w:proofErr w:type="spellStart"/>
      <w:r w:rsidRPr="000B1B16">
        <w:rPr>
          <w:lang w:val="en-GB"/>
        </w:rPr>
        <w:t>Perusinam</w:t>
      </w:r>
      <w:proofErr w:type="spellEnd"/>
      <w:r w:rsidRPr="000B1B16">
        <w:rPr>
          <w:lang w:val="en-GB"/>
        </w:rPr>
        <w:t xml:space="preserve">, 1550 </w:t>
      </w:r>
      <w:proofErr w:type="spellStart"/>
      <w:r w:rsidRPr="000B1B16">
        <w:rPr>
          <w:lang w:val="en-GB"/>
        </w:rPr>
        <w:t>mense</w:t>
      </w:r>
      <w:proofErr w:type="spellEnd"/>
      <w:r w:rsidRPr="000B1B16">
        <w:rPr>
          <w:lang w:val="en-GB"/>
        </w:rPr>
        <w:t xml:space="preserve"> </w:t>
      </w:r>
      <w:proofErr w:type="spellStart"/>
      <w:r w:rsidRPr="000B1B16">
        <w:rPr>
          <w:lang w:val="en-GB"/>
        </w:rPr>
        <w:t>Iunii</w:t>
      </w:r>
      <w:proofErr w:type="spellEnd"/>
      <w:r w:rsidRPr="000B1B16">
        <w:rPr>
          <w:lang w:val="en-GB"/>
        </w:rPr>
        <w:t xml:space="preserve">. </w:t>
      </w:r>
    </w:p>
    <w:p w14:paraId="25315CFA" w14:textId="77777777" w:rsidR="000B1B16" w:rsidRPr="00AB6A3C" w:rsidRDefault="000B1B16" w:rsidP="00752BDD">
      <w:pPr>
        <w:pStyle w:val="TEIbiblreference"/>
        <w:rPr>
          <w:lang w:val="it-IT"/>
        </w:rPr>
      </w:pPr>
      <w:proofErr w:type="spellStart"/>
      <w:r w:rsidRPr="000B1B16">
        <w:rPr>
          <w:rFonts w:eastAsia="Times New Roman"/>
          <w:i/>
          <w:iCs/>
          <w:color w:val="000000"/>
          <w:lang w:val="en-GB" w:eastAsia="fr-FR"/>
        </w:rPr>
        <w:t>Bullarium</w:t>
      </w:r>
      <w:proofErr w:type="spellEnd"/>
      <w:r w:rsidRPr="000B1B16">
        <w:rPr>
          <w:rFonts w:eastAsia="Times New Roman"/>
          <w:i/>
          <w:iCs/>
          <w:color w:val="000000"/>
          <w:lang w:val="en-GB" w:eastAsia="fr-FR"/>
        </w:rPr>
        <w:t xml:space="preserve"> </w:t>
      </w:r>
      <w:proofErr w:type="spellStart"/>
      <w:r w:rsidRPr="000B1B16">
        <w:rPr>
          <w:rFonts w:eastAsia="Times New Roman"/>
          <w:i/>
          <w:iCs/>
          <w:color w:val="000000"/>
          <w:lang w:val="en-GB" w:eastAsia="fr-FR"/>
        </w:rPr>
        <w:t>civitatis</w:t>
      </w:r>
      <w:proofErr w:type="spellEnd"/>
      <w:r w:rsidRPr="000B1B16">
        <w:rPr>
          <w:rFonts w:eastAsia="Times New Roman"/>
          <w:i/>
          <w:iCs/>
          <w:color w:val="000000"/>
          <w:lang w:val="en-GB" w:eastAsia="fr-FR"/>
        </w:rPr>
        <w:t xml:space="preserve"> </w:t>
      </w:r>
      <w:proofErr w:type="spellStart"/>
      <w:r w:rsidRPr="000B1B16">
        <w:rPr>
          <w:rFonts w:eastAsia="Times New Roman"/>
          <w:i/>
          <w:iCs/>
          <w:color w:val="000000"/>
          <w:lang w:val="en-GB" w:eastAsia="fr-FR"/>
        </w:rPr>
        <w:t>Avenionensis</w:t>
      </w:r>
      <w:proofErr w:type="spellEnd"/>
      <w:r w:rsidRPr="000B1B16">
        <w:rPr>
          <w:rFonts w:eastAsia="Times New Roman"/>
          <w:color w:val="000000"/>
          <w:lang w:val="en-GB" w:eastAsia="fr-FR"/>
        </w:rPr>
        <w:t xml:space="preserve"> </w:t>
      </w:r>
      <w:proofErr w:type="spellStart"/>
      <w:r w:rsidRPr="000B1B16">
        <w:rPr>
          <w:rFonts w:eastAsia="Times New Roman"/>
          <w:i/>
          <w:iCs/>
          <w:color w:val="000000"/>
          <w:lang w:val="en-GB" w:eastAsia="fr-FR"/>
        </w:rPr>
        <w:t>seu</w:t>
      </w:r>
      <w:proofErr w:type="spellEnd"/>
      <w:r w:rsidRPr="000B1B16">
        <w:rPr>
          <w:rFonts w:eastAsia="Times New Roman"/>
          <w:i/>
          <w:iCs/>
          <w:color w:val="000000"/>
          <w:lang w:val="en-GB" w:eastAsia="fr-FR"/>
        </w:rPr>
        <w:t xml:space="preserve"> Bullae…</w:t>
      </w:r>
      <w:r w:rsidRPr="008D4D9C">
        <w:rPr>
          <w:rFonts w:eastAsia="Times New Roman"/>
          <w:color w:val="000000"/>
          <w:lang w:val="en-GB" w:eastAsia="fr-FR"/>
        </w:rPr>
        <w:t>,</w:t>
      </w:r>
      <w:r w:rsidRPr="000B1B16">
        <w:rPr>
          <w:rFonts w:eastAsia="Times New Roman"/>
          <w:i/>
          <w:iCs/>
          <w:color w:val="000000"/>
          <w:lang w:val="en-GB" w:eastAsia="fr-FR"/>
        </w:rPr>
        <w:t xml:space="preserve"> </w:t>
      </w:r>
      <w:proofErr w:type="spellStart"/>
      <w:r w:rsidRPr="000B1B16">
        <w:rPr>
          <w:rFonts w:eastAsia="Times New Roman"/>
          <w:color w:val="000000"/>
          <w:lang w:val="en-GB" w:eastAsia="fr-FR"/>
        </w:rPr>
        <w:t>Lugduni</w:t>
      </w:r>
      <w:proofErr w:type="spellEnd"/>
      <w:r w:rsidRPr="000B1B16">
        <w:rPr>
          <w:rFonts w:eastAsia="Times New Roman"/>
          <w:color w:val="000000"/>
          <w:lang w:val="en-GB" w:eastAsia="fr-FR"/>
        </w:rPr>
        <w:t xml:space="preserve">, Ex </w:t>
      </w:r>
      <w:proofErr w:type="spellStart"/>
      <w:r w:rsidRPr="000B1B16">
        <w:rPr>
          <w:rFonts w:eastAsia="Times New Roman"/>
          <w:color w:val="000000"/>
          <w:lang w:val="en-GB" w:eastAsia="fr-FR"/>
        </w:rPr>
        <w:t>Typographia</w:t>
      </w:r>
      <w:proofErr w:type="spellEnd"/>
      <w:r w:rsidRPr="000B1B16">
        <w:rPr>
          <w:rFonts w:eastAsia="Times New Roman"/>
          <w:color w:val="000000"/>
          <w:lang w:val="en-GB" w:eastAsia="fr-FR"/>
        </w:rPr>
        <w:t xml:space="preserve"> </w:t>
      </w:r>
      <w:proofErr w:type="spellStart"/>
      <w:r w:rsidRPr="000B1B16">
        <w:rPr>
          <w:rFonts w:eastAsia="Times New Roman"/>
          <w:color w:val="000000"/>
          <w:lang w:val="en-GB" w:eastAsia="fr-FR"/>
        </w:rPr>
        <w:t>Ioannis</w:t>
      </w:r>
      <w:proofErr w:type="spellEnd"/>
      <w:r w:rsidRPr="000B1B16">
        <w:rPr>
          <w:rFonts w:eastAsia="Times New Roman"/>
          <w:color w:val="000000"/>
          <w:lang w:val="en-GB" w:eastAsia="fr-FR"/>
        </w:rPr>
        <w:t xml:space="preserve"> Amati Candy, 1657.</w:t>
      </w:r>
    </w:p>
    <w:p w14:paraId="71C8A6B4" w14:textId="77777777" w:rsidR="000B1B16" w:rsidRPr="000B1B16" w:rsidRDefault="000B1B16" w:rsidP="00752BDD">
      <w:pPr>
        <w:pStyle w:val="TEIbiblreference"/>
        <w:rPr>
          <w:lang w:val="en-GB"/>
        </w:rPr>
      </w:pPr>
      <w:proofErr w:type="spellStart"/>
      <w:r w:rsidRPr="000B1B16">
        <w:rPr>
          <w:bCs/>
          <w:i/>
          <w:iCs/>
          <w:shd w:val="clear" w:color="auto" w:fill="FFFFFF"/>
          <w:lang w:val="en-GB"/>
        </w:rPr>
        <w:t>Cæremoniale</w:t>
      </w:r>
      <w:proofErr w:type="spellEnd"/>
      <w:r w:rsidRPr="000B1B16">
        <w:rPr>
          <w:bCs/>
          <w:i/>
          <w:iCs/>
          <w:shd w:val="clear" w:color="auto" w:fill="FFFFFF"/>
          <w:lang w:val="en-GB"/>
        </w:rPr>
        <w:t xml:space="preserve"> </w:t>
      </w:r>
      <w:proofErr w:type="spellStart"/>
      <w:r w:rsidRPr="000B1B16">
        <w:rPr>
          <w:bCs/>
          <w:i/>
          <w:iCs/>
          <w:shd w:val="clear" w:color="auto" w:fill="FFFFFF"/>
          <w:lang w:val="en-GB"/>
        </w:rPr>
        <w:t>episcoporum</w:t>
      </w:r>
      <w:proofErr w:type="spellEnd"/>
      <w:r w:rsidRPr="000B1B16">
        <w:rPr>
          <w:bCs/>
          <w:i/>
          <w:iCs/>
          <w:shd w:val="clear" w:color="auto" w:fill="FFFFFF"/>
          <w:lang w:val="en-GB"/>
        </w:rPr>
        <w:t xml:space="preserve"> </w:t>
      </w:r>
      <w:proofErr w:type="spellStart"/>
      <w:r w:rsidRPr="000B1B16">
        <w:rPr>
          <w:bCs/>
          <w:i/>
          <w:iCs/>
          <w:shd w:val="clear" w:color="auto" w:fill="FFFFFF"/>
          <w:lang w:val="en-GB"/>
        </w:rPr>
        <w:t>jussu</w:t>
      </w:r>
      <w:proofErr w:type="spellEnd"/>
      <w:r w:rsidRPr="000B1B16">
        <w:rPr>
          <w:bCs/>
          <w:i/>
          <w:iCs/>
          <w:shd w:val="clear" w:color="auto" w:fill="FFFFFF"/>
          <w:lang w:val="en-GB"/>
        </w:rPr>
        <w:t xml:space="preserve"> </w:t>
      </w:r>
      <w:proofErr w:type="spellStart"/>
      <w:r w:rsidRPr="000B1B16">
        <w:rPr>
          <w:bCs/>
          <w:i/>
          <w:iCs/>
          <w:shd w:val="clear" w:color="auto" w:fill="FFFFFF"/>
          <w:lang w:val="en-GB"/>
        </w:rPr>
        <w:t>Clementis</w:t>
      </w:r>
      <w:proofErr w:type="spellEnd"/>
      <w:r w:rsidRPr="000B1B16">
        <w:rPr>
          <w:bCs/>
          <w:i/>
          <w:iCs/>
          <w:shd w:val="clear" w:color="auto" w:fill="FFFFFF"/>
          <w:lang w:val="en-GB"/>
        </w:rPr>
        <w:t xml:space="preserve"> VIII… </w:t>
      </w:r>
      <w:proofErr w:type="spellStart"/>
      <w:r w:rsidRPr="000B1B16">
        <w:rPr>
          <w:bCs/>
          <w:i/>
          <w:iCs/>
          <w:shd w:val="clear" w:color="auto" w:fill="FFFFFF"/>
          <w:lang w:val="en-GB"/>
        </w:rPr>
        <w:t>Reformatum</w:t>
      </w:r>
      <w:proofErr w:type="spellEnd"/>
      <w:r w:rsidRPr="00293C6C">
        <w:rPr>
          <w:bCs/>
          <w:shd w:val="clear" w:color="auto" w:fill="FFFFFF"/>
          <w:lang w:val="en-GB"/>
        </w:rPr>
        <w:t>,</w:t>
      </w:r>
      <w:r w:rsidRPr="000B1B16">
        <w:rPr>
          <w:bCs/>
          <w:i/>
          <w:iCs/>
          <w:shd w:val="clear" w:color="auto" w:fill="FFFFFF"/>
          <w:lang w:val="en-GB"/>
        </w:rPr>
        <w:t xml:space="preserve"> </w:t>
      </w:r>
      <w:proofErr w:type="spellStart"/>
      <w:r w:rsidRPr="000B1B16">
        <w:rPr>
          <w:lang w:val="en-GB"/>
        </w:rPr>
        <w:t>Parisiis</w:t>
      </w:r>
      <w:proofErr w:type="spellEnd"/>
      <w:r w:rsidRPr="000B1B16">
        <w:rPr>
          <w:lang w:val="en-GB"/>
        </w:rPr>
        <w:t xml:space="preserve">, </w:t>
      </w:r>
      <w:proofErr w:type="spellStart"/>
      <w:r w:rsidRPr="000B1B16">
        <w:rPr>
          <w:lang w:val="en-GB"/>
        </w:rPr>
        <w:t>Societatis</w:t>
      </w:r>
      <w:proofErr w:type="spellEnd"/>
      <w:r w:rsidRPr="000B1B16">
        <w:rPr>
          <w:lang w:val="en-GB"/>
        </w:rPr>
        <w:t xml:space="preserve"> </w:t>
      </w:r>
      <w:proofErr w:type="spellStart"/>
      <w:r w:rsidRPr="000B1B16">
        <w:rPr>
          <w:lang w:val="en-GB"/>
        </w:rPr>
        <w:t>typographicae</w:t>
      </w:r>
      <w:proofErr w:type="spellEnd"/>
      <w:r w:rsidRPr="000B1B16">
        <w:rPr>
          <w:lang w:val="en-GB"/>
        </w:rPr>
        <w:t xml:space="preserve"> </w:t>
      </w:r>
      <w:proofErr w:type="spellStart"/>
      <w:r w:rsidRPr="000B1B16">
        <w:rPr>
          <w:lang w:val="en-GB"/>
        </w:rPr>
        <w:t>libr</w:t>
      </w:r>
      <w:proofErr w:type="spellEnd"/>
      <w:r w:rsidRPr="000B1B16">
        <w:rPr>
          <w:lang w:val="en-GB"/>
        </w:rPr>
        <w:t>. off. eccl., 1633.</w:t>
      </w:r>
      <w:r w:rsidRPr="000B1B16">
        <w:rPr>
          <w:bCs/>
          <w:i/>
          <w:iCs/>
          <w:shd w:val="clear" w:color="auto" w:fill="FFFFFF"/>
          <w:lang w:val="en-GB"/>
        </w:rPr>
        <w:t xml:space="preserve"> </w:t>
      </w:r>
    </w:p>
    <w:p w14:paraId="383940AD" w14:textId="6B439D53" w:rsidR="000B1B16" w:rsidRDefault="00752BDD" w:rsidP="00752BDD">
      <w:pPr>
        <w:pStyle w:val="TEIbiblreference"/>
        <w:rPr>
          <w:color w:val="0E0E0E"/>
          <w:lang w:val="it-IT"/>
        </w:rPr>
      </w:pPr>
      <w:proofErr w:type="spellStart"/>
      <w:r w:rsidRPr="00752BDD">
        <w:rPr>
          <w:smallCaps/>
        </w:rPr>
        <w:t>Caferri</w:t>
      </w:r>
      <w:proofErr w:type="spellEnd"/>
      <w:r w:rsidR="000B1B16" w:rsidRPr="00AB6A3C">
        <w:t xml:space="preserve"> </w:t>
      </w:r>
      <w:r w:rsidR="000B1B16" w:rsidRPr="00AB6A3C">
        <w:rPr>
          <w:color w:val="0E0E0E"/>
          <w:lang w:val="it-IT"/>
        </w:rPr>
        <w:t xml:space="preserve">Angelo, </w:t>
      </w:r>
      <w:r w:rsidR="000B1B16" w:rsidRPr="00AB6A3C">
        <w:rPr>
          <w:i/>
          <w:iCs/>
          <w:color w:val="0E0E0E"/>
          <w:lang w:val="it-IT"/>
        </w:rPr>
        <w:t>Synthema Vetustatis</w:t>
      </w:r>
      <w:r w:rsidR="000B1B16" w:rsidRPr="00AB6A3C">
        <w:rPr>
          <w:color w:val="0E0E0E"/>
          <w:lang w:val="it-IT"/>
        </w:rPr>
        <w:t xml:space="preserve">, Romae, </w:t>
      </w:r>
      <w:r w:rsidR="000B1B16" w:rsidRPr="00AB6A3C">
        <w:t xml:space="preserve">Ex </w:t>
      </w:r>
      <w:proofErr w:type="spellStart"/>
      <w:r w:rsidR="000B1B16" w:rsidRPr="00AB6A3C">
        <w:t>tipographia</w:t>
      </w:r>
      <w:proofErr w:type="spellEnd"/>
      <w:r w:rsidR="000B1B16" w:rsidRPr="00AB6A3C">
        <w:t xml:space="preserve"> </w:t>
      </w:r>
      <w:proofErr w:type="spellStart"/>
      <w:r w:rsidR="000B1B16" w:rsidRPr="00AB6A3C">
        <w:t>Iacobi</w:t>
      </w:r>
      <w:proofErr w:type="spellEnd"/>
      <w:r w:rsidR="000B1B16" w:rsidRPr="00AB6A3C">
        <w:t xml:space="preserve"> </w:t>
      </w:r>
      <w:proofErr w:type="spellStart"/>
      <w:r w:rsidR="000B1B16" w:rsidRPr="00AB6A3C">
        <w:t>Dragondelli</w:t>
      </w:r>
      <w:proofErr w:type="spellEnd"/>
      <w:r w:rsidR="000B1B16" w:rsidRPr="00AB6A3C">
        <w:t>,</w:t>
      </w:r>
      <w:r w:rsidR="000B1B16" w:rsidRPr="00AB6A3C">
        <w:rPr>
          <w:color w:val="0E0E0E"/>
          <w:lang w:val="it-IT"/>
        </w:rPr>
        <w:t xml:space="preserve"> 1670.</w:t>
      </w:r>
    </w:p>
    <w:p w14:paraId="62EE3E72" w14:textId="7CB8AF41" w:rsidR="000B1B16" w:rsidRPr="00232ECD" w:rsidRDefault="00752BDD" w:rsidP="00752BDD">
      <w:pPr>
        <w:pStyle w:val="TEIbiblreference"/>
        <w:rPr>
          <w:lang w:val="it-IT"/>
        </w:rPr>
      </w:pPr>
      <w:r w:rsidRPr="00752BDD">
        <w:rPr>
          <w:smallCaps/>
          <w:color w:val="0E0E0E"/>
          <w:lang w:val="it-IT"/>
        </w:rPr>
        <w:t>Casali</w:t>
      </w:r>
      <w:r w:rsidRPr="00232ECD">
        <w:rPr>
          <w:color w:val="0E0E0E"/>
          <w:lang w:val="it-IT"/>
        </w:rPr>
        <w:t xml:space="preserve"> </w:t>
      </w:r>
      <w:r w:rsidR="000B1B16" w:rsidRPr="00232ECD">
        <w:rPr>
          <w:lang w:val="it-IT"/>
        </w:rPr>
        <w:t xml:space="preserve">Giovanni Battista, </w:t>
      </w:r>
      <w:r w:rsidR="000B1B16" w:rsidRPr="00232ECD">
        <w:rPr>
          <w:i/>
          <w:iCs/>
          <w:lang w:val="it-IT"/>
        </w:rPr>
        <w:t>De profanis, et sacris veteribus ritibus</w:t>
      </w:r>
      <w:r w:rsidR="000B1B16" w:rsidRPr="00232ECD">
        <w:rPr>
          <w:lang w:val="it-IT"/>
        </w:rPr>
        <w:t>, Romae, Ex typographia Andreae Phaei, 1645.</w:t>
      </w:r>
    </w:p>
    <w:p w14:paraId="3964AEDD" w14:textId="7F1FDC01" w:rsidR="000B1B16" w:rsidRPr="006E3B15" w:rsidRDefault="00752BDD" w:rsidP="00752BDD">
      <w:pPr>
        <w:pStyle w:val="TEIbiblreference"/>
        <w:rPr>
          <w:lang w:val="it-IT"/>
        </w:rPr>
      </w:pPr>
      <w:r w:rsidRPr="006E3B15">
        <w:rPr>
          <w:smallCaps/>
          <w:lang w:val="it-IT"/>
        </w:rPr>
        <w:t>Castiglione</w:t>
      </w:r>
      <w:r w:rsidRPr="006E3B15">
        <w:rPr>
          <w:lang w:val="it-IT"/>
        </w:rPr>
        <w:t xml:space="preserve"> </w:t>
      </w:r>
      <w:r w:rsidR="000B1B16" w:rsidRPr="006E3B15">
        <w:rPr>
          <w:lang w:val="it-IT"/>
        </w:rPr>
        <w:t xml:space="preserve">Sabba da, </w:t>
      </w:r>
      <w:r w:rsidR="000B1B16" w:rsidRPr="006E3B15">
        <w:rPr>
          <w:rFonts w:eastAsia="Times New Roman"/>
          <w:i/>
          <w:lang w:val="it-IT"/>
        </w:rPr>
        <w:t>Ricordi di monsignor Sabba da Castiglione caualier Gierosolimitano, di nuouo corretti, et ristampati. Con vna tauola copiosissima nuouamente aggiunta. Et appresso breuemente e descritta la vita dell’auttore</w:t>
      </w:r>
      <w:r w:rsidR="000B1B16" w:rsidRPr="008D4D9C">
        <w:rPr>
          <w:rFonts w:eastAsia="Times New Roman"/>
          <w:iCs/>
          <w:lang w:val="it-IT"/>
        </w:rPr>
        <w:t>,</w:t>
      </w:r>
      <w:r w:rsidR="000B1B16" w:rsidRPr="006E3B15">
        <w:rPr>
          <w:rFonts w:eastAsia="Times New Roman"/>
          <w:i/>
          <w:lang w:val="it-IT"/>
        </w:rPr>
        <w:t xml:space="preserve"> </w:t>
      </w:r>
      <w:bookmarkStart w:id="5" w:name="_Hlk179813588"/>
      <w:r w:rsidR="000B1B16" w:rsidRPr="006E3B15">
        <w:rPr>
          <w:rFonts w:eastAsia="Times New Roman"/>
          <w:lang w:val="it-IT"/>
        </w:rPr>
        <w:t>In Venetia</w:t>
      </w:r>
      <w:bookmarkEnd w:id="5"/>
      <w:r w:rsidR="000B1B16" w:rsidRPr="006E3B15">
        <w:rPr>
          <w:rFonts w:eastAsia="Times New Roman"/>
          <w:lang w:val="it-IT"/>
        </w:rPr>
        <w:t xml:space="preserve">, </w:t>
      </w:r>
      <w:r w:rsidR="00B93370">
        <w:rPr>
          <w:rFonts w:eastAsia="Times New Roman"/>
          <w:lang w:val="it-IT"/>
        </w:rPr>
        <w:t>P</w:t>
      </w:r>
      <w:r w:rsidR="000B1B16" w:rsidRPr="006E3B15">
        <w:rPr>
          <w:rFonts w:eastAsia="Times New Roman"/>
          <w:lang w:val="it-IT"/>
        </w:rPr>
        <w:t>er Paolo Gerardo, 1560.</w:t>
      </w:r>
    </w:p>
    <w:p w14:paraId="02FAC01B" w14:textId="4C403CBC" w:rsidR="000B1B16" w:rsidRPr="006E3B15" w:rsidRDefault="00752BDD" w:rsidP="00752BDD">
      <w:pPr>
        <w:pStyle w:val="TEIbiblreference"/>
        <w:rPr>
          <w:lang w:val="it-IT"/>
        </w:rPr>
      </w:pPr>
      <w:r w:rsidRPr="006E3B15">
        <w:rPr>
          <w:smallCaps/>
          <w:lang w:val="it-IT"/>
        </w:rPr>
        <w:t>Catharino</w:t>
      </w:r>
      <w:r w:rsidRPr="006E3B15">
        <w:rPr>
          <w:lang w:val="it-IT"/>
        </w:rPr>
        <w:t xml:space="preserve"> </w:t>
      </w:r>
      <w:r w:rsidR="000B1B16" w:rsidRPr="006E3B15">
        <w:rPr>
          <w:lang w:val="it-IT"/>
        </w:rPr>
        <w:t xml:space="preserve">Ambrosio, </w:t>
      </w:r>
      <w:r w:rsidR="000B1B16" w:rsidRPr="006E3B15">
        <w:rPr>
          <w:i/>
          <w:iCs/>
          <w:lang w:val="it-IT"/>
        </w:rPr>
        <w:t>Enarrationes r.p.f. Ambrosii Catharini Politi Senensis archiepiscopi Compsani in quinque priora capita libri Geneseos. Adduntur plerique alij tractatus et quaestiones…</w:t>
      </w:r>
      <w:r w:rsidR="000B1B16" w:rsidRPr="008D4D9C">
        <w:rPr>
          <w:lang w:val="it-IT"/>
        </w:rPr>
        <w:t>,</w:t>
      </w:r>
      <w:r w:rsidR="000B1B16" w:rsidRPr="006E3B15">
        <w:rPr>
          <w:i/>
          <w:iCs/>
          <w:lang w:val="it-IT"/>
        </w:rPr>
        <w:t xml:space="preserve"> </w:t>
      </w:r>
      <w:r w:rsidR="000B1B16" w:rsidRPr="006E3B15">
        <w:rPr>
          <w:lang w:val="it-IT"/>
        </w:rPr>
        <w:t>Romae, Apud Antonium Bladum Camerae Apostolicae typographum, 1552.</w:t>
      </w:r>
    </w:p>
    <w:p w14:paraId="20FD1E28" w14:textId="0AEC0F04" w:rsidR="000B1B16" w:rsidRPr="006E3B15" w:rsidRDefault="00752BDD" w:rsidP="00752BDD">
      <w:pPr>
        <w:pStyle w:val="TEIbiblreference"/>
        <w:rPr>
          <w:color w:val="000000" w:themeColor="text1"/>
          <w:lang w:val="it-IT"/>
        </w:rPr>
      </w:pPr>
      <w:r w:rsidRPr="006E3B15">
        <w:rPr>
          <w:smallCaps/>
          <w:lang w:val="it-IT"/>
        </w:rPr>
        <w:lastRenderedPageBreak/>
        <w:t>Cellonese</w:t>
      </w:r>
      <w:r w:rsidRPr="006E3B15">
        <w:rPr>
          <w:lang w:val="it-IT"/>
        </w:rPr>
        <w:t xml:space="preserve"> </w:t>
      </w:r>
      <w:r w:rsidR="000B1B16" w:rsidRPr="006E3B15">
        <w:rPr>
          <w:color w:val="000000" w:themeColor="text1"/>
          <w:lang w:val="it-IT"/>
        </w:rPr>
        <w:t xml:space="preserve">Andrea, </w:t>
      </w:r>
      <w:r w:rsidR="000B1B16" w:rsidRPr="006E3B15">
        <w:rPr>
          <w:i/>
          <w:iCs/>
          <w:color w:val="000000" w:themeColor="text1"/>
          <w:lang w:val="it-IT"/>
        </w:rPr>
        <w:t>Specchio simbolico delle armi gentilizie</w:t>
      </w:r>
      <w:r w:rsidR="000B1B16" w:rsidRPr="008D4D9C">
        <w:rPr>
          <w:color w:val="000000" w:themeColor="text1"/>
          <w:lang w:val="it-IT"/>
        </w:rPr>
        <w:t>,</w:t>
      </w:r>
      <w:r w:rsidR="000B1B16" w:rsidRPr="006E3B15">
        <w:rPr>
          <w:i/>
          <w:iCs/>
          <w:color w:val="000000" w:themeColor="text1"/>
          <w:lang w:val="it-IT"/>
        </w:rPr>
        <w:t xml:space="preserve"> </w:t>
      </w:r>
      <w:r w:rsidR="000B1B16" w:rsidRPr="006E3B15">
        <w:rPr>
          <w:color w:val="000000" w:themeColor="text1"/>
          <w:lang w:val="it-IT"/>
        </w:rPr>
        <w:t>Naples, Giovanni Francesco Paci, 1667.</w:t>
      </w:r>
    </w:p>
    <w:p w14:paraId="60FDC130" w14:textId="1BCCD554" w:rsidR="000B1B16" w:rsidRPr="008D4D9C" w:rsidRDefault="00752BDD" w:rsidP="00752BDD">
      <w:pPr>
        <w:pStyle w:val="TEIbiblreference"/>
        <w:rPr>
          <w:color w:val="000000" w:themeColor="text1"/>
          <w:lang w:val="it-IT"/>
        </w:rPr>
      </w:pPr>
      <w:r w:rsidRPr="008D4D9C">
        <w:rPr>
          <w:smallCaps/>
          <w:color w:val="000000" w:themeColor="text1"/>
          <w:lang w:val="it-IT"/>
        </w:rPr>
        <w:t>Chasseneuz</w:t>
      </w:r>
      <w:r w:rsidRPr="008D4D9C">
        <w:rPr>
          <w:color w:val="000000" w:themeColor="text1"/>
          <w:lang w:val="it-IT"/>
        </w:rPr>
        <w:t xml:space="preserve"> </w:t>
      </w:r>
      <w:r w:rsidR="000B1B16" w:rsidRPr="00F22A68">
        <w:rPr>
          <w:lang w:val="it-IT"/>
        </w:rPr>
        <w:t xml:space="preserve">Barthélémy de, </w:t>
      </w:r>
      <w:r w:rsidR="000B1B16" w:rsidRPr="00F22A68">
        <w:rPr>
          <w:i/>
          <w:lang w:val="it-IT"/>
        </w:rPr>
        <w:t>Catalogus gloriae mundi</w:t>
      </w:r>
      <w:r w:rsidR="008D4D9C">
        <w:rPr>
          <w:i/>
          <w:lang w:val="it-IT"/>
        </w:rPr>
        <w:t>,</w:t>
      </w:r>
      <w:r w:rsidR="008D4D9C" w:rsidRPr="008D4D9C">
        <w:rPr>
          <w:i/>
          <w:lang w:val="it-IT"/>
        </w:rPr>
        <w:t xml:space="preserve"> in quo doctissime simul &amp; copiosissime de dignitatibus, honoribus, prærogatiuis, &amp; excellentia spirituum, hominum, animantium, rerumque cæterarum omnium, quæ cælo, mari, terra, inferno que ipso continentur, ita differitur, ut nihil . præteritum sit.</w:t>
      </w:r>
      <w:r w:rsidR="000B1B16" w:rsidRPr="00F22A68">
        <w:rPr>
          <w:lang w:val="it-IT"/>
        </w:rPr>
        <w:t xml:space="preserve">, </w:t>
      </w:r>
      <w:bookmarkStart w:id="6" w:name="_Hlk179884735"/>
      <w:r w:rsidR="000B1B16" w:rsidRPr="00F22A68">
        <w:rPr>
          <w:lang w:val="it-IT"/>
        </w:rPr>
        <w:t>Lugduni</w:t>
      </w:r>
      <w:bookmarkEnd w:id="6"/>
      <w:r w:rsidR="000B1B16" w:rsidRPr="00F22A68">
        <w:rPr>
          <w:lang w:val="it-IT"/>
        </w:rPr>
        <w:t>, Per honoratum virum Dionysium de Harsy, 1529.</w:t>
      </w:r>
    </w:p>
    <w:p w14:paraId="6ADD24E4" w14:textId="281F1A49" w:rsidR="000B1B16" w:rsidRPr="008D4D9C" w:rsidRDefault="00752BDD" w:rsidP="00752BDD">
      <w:pPr>
        <w:pStyle w:val="TEIbiblreference"/>
        <w:rPr>
          <w:lang w:val="it-IT"/>
        </w:rPr>
      </w:pPr>
      <w:r w:rsidRPr="008D4D9C">
        <w:rPr>
          <w:smallCaps/>
          <w:lang w:val="it-IT"/>
        </w:rPr>
        <w:t>Chattard</w:t>
      </w:r>
      <w:r w:rsidRPr="008D4D9C">
        <w:rPr>
          <w:lang w:val="it-IT"/>
        </w:rPr>
        <w:t xml:space="preserve"> </w:t>
      </w:r>
      <w:r w:rsidR="000B1B16" w:rsidRPr="008D4D9C">
        <w:rPr>
          <w:lang w:val="it-IT"/>
        </w:rPr>
        <w:t xml:space="preserve">Giovanni Pietro, </w:t>
      </w:r>
      <w:bookmarkStart w:id="7" w:name="_Hlk181797534"/>
      <w:r w:rsidR="000B1B16" w:rsidRPr="008D4D9C">
        <w:rPr>
          <w:i/>
          <w:lang w:val="it-IT"/>
        </w:rPr>
        <w:t>Nuova descrizione del Vaticano</w:t>
      </w:r>
      <w:r w:rsidR="00293C6C">
        <w:rPr>
          <w:i/>
          <w:lang w:val="it-IT"/>
        </w:rPr>
        <w:t> </w:t>
      </w:r>
      <w:r w:rsidR="00293C6C" w:rsidRPr="00293C6C">
        <w:rPr>
          <w:i/>
          <w:lang w:val="it-IT"/>
        </w:rPr>
        <w:t>: O Si a Della Sacrosanta Basilica Di S. Pietro Data in Lvce</w:t>
      </w:r>
      <w:bookmarkEnd w:id="7"/>
      <w:r w:rsidR="000B1B16" w:rsidRPr="008D4D9C">
        <w:rPr>
          <w:lang w:val="it-IT"/>
        </w:rPr>
        <w:t>, In Roma, Dalle stampe del Mainardi, 1762-1767, 3</w:t>
      </w:r>
      <w:r w:rsidR="005D41A9" w:rsidRPr="008D4D9C">
        <w:rPr>
          <w:lang w:val="it-IT"/>
        </w:rPr>
        <w:t> </w:t>
      </w:r>
      <w:r w:rsidR="000B1B16" w:rsidRPr="008D4D9C">
        <w:rPr>
          <w:lang w:val="it-IT"/>
        </w:rPr>
        <w:t>vol.</w:t>
      </w:r>
    </w:p>
    <w:p w14:paraId="005B1A85" w14:textId="09E23639" w:rsidR="000B1B16" w:rsidRPr="00AB6A3C" w:rsidRDefault="00752BDD" w:rsidP="00752BDD">
      <w:pPr>
        <w:pStyle w:val="TEIbiblreference"/>
        <w:rPr>
          <w:lang w:val="it-IT"/>
        </w:rPr>
      </w:pPr>
      <w:r w:rsidRPr="00E733B2">
        <w:rPr>
          <w:smallCaps/>
          <w:lang w:val="it-IT"/>
        </w:rPr>
        <w:t>Chracas</w:t>
      </w:r>
      <w:r w:rsidRPr="00E733B2">
        <w:rPr>
          <w:lang w:val="it-IT"/>
        </w:rPr>
        <w:t xml:space="preserve"> </w:t>
      </w:r>
      <w:r w:rsidR="000B1B16" w:rsidRPr="00E733B2">
        <w:rPr>
          <w:lang w:val="it-IT"/>
        </w:rPr>
        <w:t xml:space="preserve">Luca Antonio, </w:t>
      </w:r>
      <w:r w:rsidR="000B1B16" w:rsidRPr="00AB6A3C">
        <w:rPr>
          <w:i/>
          <w:iCs/>
          <w:lang w:val="it-IT"/>
        </w:rPr>
        <w:t>Distinto raguaglio del sontuoso treno delle carrozze con cui andò all’udienza di Sua Santità, il di 8 luglio 1716, l’illustrissimo ed eccellentissimo signore Don Rodrigo Annes de Saa, Almeida e Meneses, marchese di Fontes, conte di Pennaghiano</w:t>
      </w:r>
      <w:r w:rsidR="000B1B16" w:rsidRPr="00AB6A3C">
        <w:rPr>
          <w:lang w:val="it-IT"/>
        </w:rPr>
        <w:t>, In Roma, Nella Stamperia di Gio. Francesco Chracas, 1716.</w:t>
      </w:r>
    </w:p>
    <w:p w14:paraId="42151212" w14:textId="271DCCE3" w:rsidR="000B1B16" w:rsidRPr="000B1B16" w:rsidRDefault="00752BDD" w:rsidP="00752BDD">
      <w:pPr>
        <w:pStyle w:val="TEIbiblreference"/>
        <w:rPr>
          <w:lang w:val="it-IT"/>
        </w:rPr>
      </w:pPr>
      <w:r w:rsidRPr="00752BDD">
        <w:rPr>
          <w:smallCaps/>
          <w:lang w:val="it-IT"/>
        </w:rPr>
        <w:t>Commeno</w:t>
      </w:r>
      <w:r w:rsidRPr="000B1B16">
        <w:rPr>
          <w:lang w:val="it-IT"/>
        </w:rPr>
        <w:t xml:space="preserve"> </w:t>
      </w:r>
      <w:r w:rsidR="000B1B16" w:rsidRPr="000B1B16">
        <w:rPr>
          <w:lang w:val="it-IT"/>
        </w:rPr>
        <w:t xml:space="preserve">Andrea Angelo, </w:t>
      </w:r>
      <w:r w:rsidR="000B1B16" w:rsidRPr="000B1B16">
        <w:rPr>
          <w:i/>
          <w:iCs/>
          <w:lang w:val="it-IT"/>
        </w:rPr>
        <w:t>Genealogia d’imperatori romani et constantinopolitani</w:t>
      </w:r>
      <w:r w:rsidR="000B1B16" w:rsidRPr="00E733B2">
        <w:rPr>
          <w:lang w:val="it-IT"/>
        </w:rPr>
        <w:t>,</w:t>
      </w:r>
      <w:r w:rsidR="000B1B16" w:rsidRPr="000B1B16">
        <w:rPr>
          <w:i/>
          <w:iCs/>
          <w:lang w:val="it-IT"/>
        </w:rPr>
        <w:t xml:space="preserve"> </w:t>
      </w:r>
      <w:r w:rsidR="000B1B16" w:rsidRPr="000B1B16">
        <w:rPr>
          <w:lang w:val="it-IT"/>
        </w:rPr>
        <w:t>In Roma, per Valerio Dorico, &amp; Luigi fratelli bresciani, 1551.</w:t>
      </w:r>
    </w:p>
    <w:p w14:paraId="3D630765" w14:textId="75C6A33F" w:rsidR="000B1B16" w:rsidRPr="000B1B16" w:rsidRDefault="000B1B16" w:rsidP="00752BDD">
      <w:pPr>
        <w:pStyle w:val="TEIbiblreference"/>
        <w:rPr>
          <w:lang w:val="it-IT"/>
        </w:rPr>
      </w:pPr>
      <w:r w:rsidRPr="000B1B16">
        <w:rPr>
          <w:i/>
          <w:iCs/>
          <w:lang w:val="it-IT"/>
        </w:rPr>
        <w:t>Contra Hebreos retinentes libros in quibus aliquid contra fidem catholicam notetur vel scribatur</w:t>
      </w:r>
      <w:r w:rsidRPr="000B1B16">
        <w:rPr>
          <w:lang w:val="it-IT"/>
        </w:rPr>
        <w:t xml:space="preserve">, Romae, </w:t>
      </w:r>
      <w:r w:rsidR="00B93370">
        <w:rPr>
          <w:lang w:val="it-IT"/>
        </w:rPr>
        <w:t>A</w:t>
      </w:r>
      <w:r w:rsidRPr="000B1B16">
        <w:rPr>
          <w:lang w:val="it-IT"/>
        </w:rPr>
        <w:t>pud Antonium Bladum impressorem Cameralem, [</w:t>
      </w:r>
      <w:r w:rsidR="005D41A9">
        <w:rPr>
          <w:lang w:val="it-IT"/>
        </w:rPr>
        <w:t>v. </w:t>
      </w:r>
      <w:r w:rsidRPr="000B1B16">
        <w:rPr>
          <w:lang w:val="it-IT"/>
        </w:rPr>
        <w:t>1554].</w:t>
      </w:r>
    </w:p>
    <w:p w14:paraId="1B1F812A" w14:textId="2F309704" w:rsidR="000B1B16" w:rsidRPr="000B1B16" w:rsidRDefault="000B1B16" w:rsidP="00752BDD">
      <w:pPr>
        <w:pStyle w:val="TEIbiblreference"/>
        <w:rPr>
          <w:lang w:val="it-IT"/>
        </w:rPr>
      </w:pPr>
      <w:r w:rsidRPr="000B1B16">
        <w:rPr>
          <w:i/>
          <w:iCs/>
          <w:lang w:val="it-IT"/>
        </w:rPr>
        <w:t>Copia delle lettere del Serenissimo Re d’Inghilterra, &amp; del Reuerendissimo Card. Polo Legato della S.</w:t>
      </w:r>
      <w:r w:rsidR="008A4895">
        <w:rPr>
          <w:i/>
          <w:iCs/>
          <w:lang w:val="it-IT"/>
        </w:rPr>
        <w:t> </w:t>
      </w:r>
      <w:r w:rsidRPr="000B1B16">
        <w:rPr>
          <w:i/>
          <w:iCs/>
          <w:lang w:val="it-IT"/>
        </w:rPr>
        <w:t>Sede Apostolica alla Santità di N. S. Iulio Papa</w:t>
      </w:r>
      <w:r w:rsidR="008A4895">
        <w:rPr>
          <w:i/>
          <w:iCs/>
          <w:lang w:val="it-IT"/>
        </w:rPr>
        <w:t> </w:t>
      </w:r>
      <w:r w:rsidRPr="000B1B16">
        <w:rPr>
          <w:i/>
          <w:iCs/>
          <w:lang w:val="it-IT"/>
        </w:rPr>
        <w:t>III. sopra la reduttione di quel Regno alla vnione della Santa Madre Chiesa ; &amp; obedienza della Sede Apostolica</w:t>
      </w:r>
      <w:r w:rsidRPr="00E733B2">
        <w:rPr>
          <w:lang w:val="it-IT"/>
        </w:rPr>
        <w:t>,</w:t>
      </w:r>
      <w:r w:rsidRPr="000B1B16">
        <w:rPr>
          <w:i/>
          <w:iCs/>
          <w:lang w:val="it-IT"/>
        </w:rPr>
        <w:t xml:space="preserve"> </w:t>
      </w:r>
      <w:r w:rsidRPr="000B1B16">
        <w:rPr>
          <w:lang w:val="it-IT"/>
        </w:rPr>
        <w:t>[Rom</w:t>
      </w:r>
      <w:r w:rsidR="008A4895">
        <w:rPr>
          <w:lang w:val="it-IT"/>
        </w:rPr>
        <w:t>e</w:t>
      </w:r>
      <w:r w:rsidRPr="000B1B16">
        <w:rPr>
          <w:lang w:val="it-IT"/>
        </w:rPr>
        <w:t xml:space="preserve">, Valerio e Luigi Dorico, </w:t>
      </w:r>
      <w:r w:rsidR="008A4895">
        <w:rPr>
          <w:lang w:val="it-IT"/>
        </w:rPr>
        <w:t>v. </w:t>
      </w:r>
      <w:r w:rsidRPr="000B1B16">
        <w:rPr>
          <w:lang w:val="it-IT"/>
        </w:rPr>
        <w:t>1554].</w:t>
      </w:r>
    </w:p>
    <w:p w14:paraId="22AAE913" w14:textId="56C73A07" w:rsidR="000B1B16" w:rsidRPr="000B1B16" w:rsidRDefault="00752BDD" w:rsidP="00752BDD">
      <w:pPr>
        <w:pStyle w:val="TEIbiblreference"/>
        <w:rPr>
          <w:lang w:val="it-IT"/>
        </w:rPr>
      </w:pPr>
      <w:r w:rsidRPr="00752BDD">
        <w:rPr>
          <w:smallCaps/>
          <w:lang w:val="it-IT"/>
        </w:rPr>
        <w:t>Crescenzi</w:t>
      </w:r>
      <w:r w:rsidRPr="000B1B16">
        <w:rPr>
          <w:lang w:val="it-IT"/>
        </w:rPr>
        <w:t xml:space="preserve"> </w:t>
      </w:r>
      <w:r w:rsidR="000B1B16" w:rsidRPr="00A33B8A">
        <w:rPr>
          <w:lang w:val="it-IT"/>
        </w:rPr>
        <w:t xml:space="preserve">Giovanni Pietro, </w:t>
      </w:r>
      <w:r w:rsidR="000B1B16" w:rsidRPr="00A33B8A">
        <w:rPr>
          <w:i/>
          <w:lang w:val="it-IT"/>
        </w:rPr>
        <w:t>Il nobile romano, o sia trattato di nobiltà</w:t>
      </w:r>
      <w:r w:rsidR="000B1B16" w:rsidRPr="00A33B8A">
        <w:rPr>
          <w:lang w:val="it-IT"/>
        </w:rPr>
        <w:t>, Bologna, Per gli eredi d’Antonio Pisarri, 1693.</w:t>
      </w:r>
    </w:p>
    <w:p w14:paraId="11BC35F4" w14:textId="74A3C6AD" w:rsidR="000B1B16" w:rsidRPr="000B1B16" w:rsidRDefault="00752BDD" w:rsidP="00752BDD">
      <w:pPr>
        <w:pStyle w:val="TEIbiblreference"/>
        <w:rPr>
          <w:lang w:val="it-IT"/>
        </w:rPr>
      </w:pPr>
      <w:r w:rsidRPr="00752BDD">
        <w:rPr>
          <w:smallCaps/>
          <w:lang w:val="it-IT"/>
        </w:rPr>
        <w:t>Crespi</w:t>
      </w:r>
      <w:r w:rsidRPr="000B1B16">
        <w:rPr>
          <w:lang w:val="it-IT"/>
        </w:rPr>
        <w:t xml:space="preserve"> </w:t>
      </w:r>
      <w:r w:rsidR="000B1B16" w:rsidRPr="00E733B2">
        <w:rPr>
          <w:lang w:val="it-IT"/>
        </w:rPr>
        <w:t>Luigi,</w:t>
      </w:r>
      <w:r w:rsidR="008A4895" w:rsidRPr="00E733B2">
        <w:rPr>
          <w:lang w:val="it-IT"/>
        </w:rPr>
        <w:t xml:space="preserve"> </w:t>
      </w:r>
      <w:r w:rsidR="000B1B16" w:rsidRPr="00E733B2">
        <w:rPr>
          <w:i/>
          <w:iCs/>
          <w:lang w:val="it-IT"/>
        </w:rPr>
        <w:t>Felsina pittrice</w:t>
      </w:r>
      <w:r w:rsidR="000B1B16" w:rsidRPr="00E733B2">
        <w:rPr>
          <w:lang w:val="it-IT"/>
        </w:rPr>
        <w:t>,</w:t>
      </w:r>
      <w:r w:rsidR="008A4895" w:rsidRPr="00E733B2">
        <w:rPr>
          <w:lang w:val="it-IT"/>
        </w:rPr>
        <w:t xml:space="preserve"> </w:t>
      </w:r>
      <w:r w:rsidR="000B1B16" w:rsidRPr="00E733B2">
        <w:rPr>
          <w:lang w:val="it-IT"/>
        </w:rPr>
        <w:t xml:space="preserve">In Roma, </w:t>
      </w:r>
      <w:r w:rsidR="00B93370">
        <w:rPr>
          <w:lang w:val="it-IT"/>
        </w:rPr>
        <w:t>N</w:t>
      </w:r>
      <w:r w:rsidR="000B1B16" w:rsidRPr="00E733B2">
        <w:rPr>
          <w:lang w:val="it-IT"/>
        </w:rPr>
        <w:t>ella Stamperia di Marco Pagliarini, 1769.</w:t>
      </w:r>
    </w:p>
    <w:p w14:paraId="7C6E8005" w14:textId="3EFD769C" w:rsidR="000B1B16" w:rsidRPr="000B1B16" w:rsidRDefault="00752BDD" w:rsidP="00752BDD">
      <w:pPr>
        <w:pStyle w:val="TEIbiblreference"/>
        <w:rPr>
          <w:lang w:val="it-IT"/>
        </w:rPr>
      </w:pPr>
      <w:r w:rsidRPr="00752BDD">
        <w:rPr>
          <w:smallCaps/>
          <w:lang w:val="it-IT"/>
        </w:rPr>
        <w:t>Dal Gambaro Sclarici</w:t>
      </w:r>
      <w:r w:rsidRPr="000B1B16">
        <w:rPr>
          <w:lang w:val="it-IT"/>
        </w:rPr>
        <w:t xml:space="preserve"> </w:t>
      </w:r>
      <w:r w:rsidR="000B1B16" w:rsidRPr="000B1B16">
        <w:rPr>
          <w:lang w:val="it-IT"/>
        </w:rPr>
        <w:t xml:space="preserve">Lorenzo, </w:t>
      </w:r>
      <w:r w:rsidR="000B1B16" w:rsidRPr="000B1B16">
        <w:rPr>
          <w:i/>
          <w:iCs/>
          <w:lang w:val="it-IT"/>
        </w:rPr>
        <w:t>De concilio liber I</w:t>
      </w:r>
      <w:r w:rsidR="000B1B16" w:rsidRPr="00E733B2">
        <w:rPr>
          <w:lang w:val="it-IT"/>
        </w:rPr>
        <w:t>,</w:t>
      </w:r>
      <w:r w:rsidR="000B1B16" w:rsidRPr="000B1B16">
        <w:rPr>
          <w:i/>
          <w:iCs/>
          <w:lang w:val="it-IT"/>
        </w:rPr>
        <w:t xml:space="preserve"> </w:t>
      </w:r>
      <w:r w:rsidR="000B1B16" w:rsidRPr="000B1B16">
        <w:rPr>
          <w:lang w:val="it-IT"/>
        </w:rPr>
        <w:t xml:space="preserve">Bononiae, </w:t>
      </w:r>
      <w:r w:rsidR="00B93370">
        <w:rPr>
          <w:lang w:val="it-IT"/>
        </w:rPr>
        <w:t>A</w:t>
      </w:r>
      <w:r w:rsidR="000B1B16" w:rsidRPr="000B1B16">
        <w:rPr>
          <w:lang w:val="it-IT"/>
        </w:rPr>
        <w:t>pud Anselmum Giaccarelum, 1551.</w:t>
      </w:r>
    </w:p>
    <w:p w14:paraId="36322A5E" w14:textId="5DEB93BA" w:rsidR="000B1B16" w:rsidRPr="000B1B16" w:rsidRDefault="00752BDD" w:rsidP="00752BDD">
      <w:pPr>
        <w:pStyle w:val="TEIbiblreference"/>
        <w:rPr>
          <w:rFonts w:eastAsia="Times New Roman"/>
          <w:lang w:val="it-IT" w:eastAsia="fr-FR"/>
        </w:rPr>
      </w:pPr>
      <w:r w:rsidRPr="00752BDD">
        <w:rPr>
          <w:smallCaps/>
          <w:lang w:val="it-IT"/>
        </w:rPr>
        <w:t>Danza</w:t>
      </w:r>
      <w:r w:rsidRPr="000B1B16">
        <w:rPr>
          <w:lang w:val="it-IT"/>
        </w:rPr>
        <w:t xml:space="preserve"> </w:t>
      </w:r>
      <w:r w:rsidR="000B1B16" w:rsidRPr="000B1B16">
        <w:rPr>
          <w:lang w:val="it-IT"/>
        </w:rPr>
        <w:t xml:space="preserve">Prospero, </w:t>
      </w:r>
      <w:r w:rsidR="000B1B16" w:rsidRPr="000B1B16">
        <w:rPr>
          <w:i/>
          <w:iCs/>
          <w:lang w:val="it-IT"/>
        </w:rPr>
        <w:t>La elettion del beatissimo &amp; summo pontifice Iulio tertio</w:t>
      </w:r>
      <w:r w:rsidR="000B1B16" w:rsidRPr="00E733B2">
        <w:rPr>
          <w:lang w:val="it-IT"/>
        </w:rPr>
        <w:t>,</w:t>
      </w:r>
      <w:r w:rsidR="000B1B16" w:rsidRPr="000B1B16">
        <w:rPr>
          <w:i/>
          <w:iCs/>
          <w:lang w:val="it-IT"/>
        </w:rPr>
        <w:t xml:space="preserve"> </w:t>
      </w:r>
      <w:r w:rsidR="000B1B16" w:rsidRPr="000B1B16">
        <w:rPr>
          <w:rFonts w:eastAsia="Times New Roman"/>
          <w:lang w:val="it-IT" w:eastAsia="fr-FR"/>
        </w:rPr>
        <w:t xml:space="preserve">[Venise, stampata per Proxpero Danza, 1550]. </w:t>
      </w:r>
    </w:p>
    <w:p w14:paraId="3D901704" w14:textId="543BA91F" w:rsidR="000B1B16" w:rsidRPr="006E3B15" w:rsidRDefault="00752BDD" w:rsidP="00752BDD">
      <w:pPr>
        <w:pStyle w:val="TEIbiblreference"/>
        <w:rPr>
          <w:lang w:val="en-GB"/>
        </w:rPr>
      </w:pPr>
      <w:proofErr w:type="spellStart"/>
      <w:r w:rsidRPr="00752BDD">
        <w:rPr>
          <w:rFonts w:eastAsia="Times New Roman"/>
          <w:smallCaps/>
          <w:lang w:val="en-GB" w:eastAsia="fr-FR"/>
        </w:rPr>
        <w:t>Davidico</w:t>
      </w:r>
      <w:proofErr w:type="spellEnd"/>
      <w:r w:rsidRPr="00B65667">
        <w:rPr>
          <w:rFonts w:eastAsia="Times New Roman"/>
          <w:lang w:val="en-GB" w:eastAsia="fr-FR"/>
        </w:rPr>
        <w:t xml:space="preserve"> </w:t>
      </w:r>
      <w:r w:rsidR="000B1B16" w:rsidRPr="00B65667">
        <w:rPr>
          <w:rFonts w:eastAsia="Times New Roman"/>
          <w:lang w:val="en-GB" w:eastAsia="fr-FR"/>
        </w:rPr>
        <w:t xml:space="preserve">Lorenzo, </w:t>
      </w:r>
      <w:proofErr w:type="spellStart"/>
      <w:r w:rsidR="000B1B16" w:rsidRPr="00B65667">
        <w:rPr>
          <w:i/>
          <w:iCs/>
          <w:lang w:val="en-GB"/>
        </w:rPr>
        <w:t>Anotomia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delli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vitii</w:t>
      </w:r>
      <w:proofErr w:type="spellEnd"/>
      <w:r w:rsidR="000B1B16" w:rsidRPr="00E733B2">
        <w:rPr>
          <w:lang w:val="en-GB"/>
        </w:rPr>
        <w:t>,</w:t>
      </w:r>
      <w:r w:rsidR="000B1B16" w:rsidRPr="00B65667">
        <w:rPr>
          <w:lang w:val="en-GB"/>
        </w:rPr>
        <w:t xml:space="preserve"> </w:t>
      </w:r>
      <w:r w:rsidR="000B1B16" w:rsidRPr="006E3B15">
        <w:rPr>
          <w:lang w:val="en-GB"/>
        </w:rPr>
        <w:t xml:space="preserve">In Firenze, </w:t>
      </w:r>
      <w:r w:rsidR="008A4895">
        <w:rPr>
          <w:lang w:val="en-GB"/>
        </w:rPr>
        <w:t xml:space="preserve">s. n., </w:t>
      </w:r>
      <w:r w:rsidR="000B1B16" w:rsidRPr="006E3B15">
        <w:rPr>
          <w:lang w:val="en-GB"/>
        </w:rPr>
        <w:t xml:space="preserve">1550. </w:t>
      </w:r>
    </w:p>
    <w:p w14:paraId="5BCFB723" w14:textId="1EB6B34B" w:rsidR="000B1B16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>,</w:t>
      </w:r>
      <w:r w:rsidRPr="00AB6A3C">
        <w:rPr>
          <w:b/>
          <w:bCs/>
        </w:rPr>
        <w:t xml:space="preserve"> </w:t>
      </w:r>
      <w:r w:rsidRPr="00AB6A3C">
        <w:rPr>
          <w:i/>
          <w:iCs/>
        </w:rPr>
        <w:t xml:space="preserve">Il </w:t>
      </w:r>
      <w:proofErr w:type="spellStart"/>
      <w:r w:rsidRPr="00AB6A3C">
        <w:rPr>
          <w:i/>
          <w:iCs/>
        </w:rPr>
        <w:t>vittorioso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trionfo</w:t>
      </w:r>
      <w:proofErr w:type="spellEnd"/>
      <w:r w:rsidRPr="00AB6A3C">
        <w:rPr>
          <w:i/>
          <w:iCs/>
        </w:rPr>
        <w:t xml:space="preserve"> di Maria V. Contra </w:t>
      </w:r>
      <w:proofErr w:type="spellStart"/>
      <w:r w:rsidRPr="00AB6A3C">
        <w:rPr>
          <w:i/>
          <w:iCs/>
        </w:rPr>
        <w:t>Luterani</w:t>
      </w:r>
      <w:proofErr w:type="spellEnd"/>
      <w:r w:rsidRPr="00E733B2">
        <w:t>,</w:t>
      </w:r>
      <w:r w:rsidRPr="00AB6A3C">
        <w:rPr>
          <w:i/>
          <w:iCs/>
        </w:rPr>
        <w:t xml:space="preserve"> </w:t>
      </w:r>
      <w:r w:rsidRPr="00752BDD">
        <w:t>In Firenze,</w:t>
      </w:r>
      <w:r w:rsidR="008A4895">
        <w:t xml:space="preserve"> s. n.,</w:t>
      </w:r>
      <w:r w:rsidRPr="00752BDD">
        <w:t xml:space="preserve"> 1550.</w:t>
      </w:r>
    </w:p>
    <w:p w14:paraId="6208FB64" w14:textId="35BB34E4" w:rsidR="00BE5539" w:rsidRPr="00AB6A3C" w:rsidRDefault="00BE5539" w:rsidP="00752BDD">
      <w:pPr>
        <w:pStyle w:val="TEIbiblreference"/>
        <w:rPr>
          <w:rFonts w:ascii="Times New Roman" w:hAnsi="Times New Roman" w:cs="Times New Roman"/>
          <w:sz w:val="24"/>
          <w:szCs w:val="24"/>
        </w:rPr>
      </w:pPr>
      <w:r w:rsidRPr="000453B1">
        <w:rPr>
          <w:i/>
          <w:iCs/>
          <w:lang w:val="it-IT"/>
        </w:rPr>
        <w:t>Delle antichità delle armi gentilizie, trattato di Celso Cittadini, colle annotazioni di Giovan Girolamo Carli</w:t>
      </w:r>
      <w:r w:rsidRPr="000453B1">
        <w:rPr>
          <w:lang w:val="it-IT"/>
        </w:rPr>
        <w:t xml:space="preserve">, Lucca, </w:t>
      </w:r>
      <w:r>
        <w:rPr>
          <w:lang w:val="it-IT"/>
        </w:rPr>
        <w:t xml:space="preserve">Per </w:t>
      </w:r>
      <w:r w:rsidRPr="000453B1">
        <w:rPr>
          <w:lang w:val="it-IT"/>
        </w:rPr>
        <w:t>Salvatore e Giandomenico Marescandoli, 1741</w:t>
      </w:r>
      <w:r>
        <w:rPr>
          <w:lang w:val="it-IT"/>
        </w:rPr>
        <w:t>.</w:t>
      </w:r>
    </w:p>
    <w:p w14:paraId="4AB1ACE1" w14:textId="5F1C9CCD" w:rsidR="000B1B16" w:rsidRPr="00AB6A3C" w:rsidRDefault="000B1B16" w:rsidP="00752BDD">
      <w:pPr>
        <w:pStyle w:val="TEIbiblreference"/>
        <w:rPr>
          <w:color w:val="181818"/>
          <w:shd w:val="clear" w:color="auto" w:fill="FFFFFF"/>
        </w:rPr>
      </w:pPr>
      <w:r w:rsidRPr="00AB6A3C">
        <w:rPr>
          <w:i/>
          <w:iCs/>
          <w:color w:val="181818"/>
          <w:shd w:val="clear" w:color="auto" w:fill="FFFFFF"/>
        </w:rPr>
        <w:t xml:space="preserve">Effigies </w:t>
      </w:r>
      <w:proofErr w:type="spellStart"/>
      <w:r w:rsidRPr="00AB6A3C">
        <w:rPr>
          <w:i/>
          <w:iCs/>
          <w:color w:val="181818"/>
          <w:shd w:val="clear" w:color="auto" w:fill="FFFFFF"/>
        </w:rPr>
        <w:t>cardinalium</w:t>
      </w:r>
      <w:proofErr w:type="spellEnd"/>
      <w:r w:rsidRPr="00AB6A3C">
        <w:rPr>
          <w:i/>
          <w:iCs/>
          <w:color w:val="181818"/>
          <w:shd w:val="clear" w:color="auto" w:fill="FFFFFF"/>
        </w:rPr>
        <w:t xml:space="preserve"> nunc </w:t>
      </w:r>
      <w:proofErr w:type="spellStart"/>
      <w:r w:rsidRPr="00AB6A3C">
        <w:rPr>
          <w:i/>
          <w:iCs/>
          <w:color w:val="181818"/>
          <w:shd w:val="clear" w:color="auto" w:fill="FFFFFF"/>
        </w:rPr>
        <w:t>viventium</w:t>
      </w:r>
      <w:proofErr w:type="spellEnd"/>
      <w:r w:rsidRPr="00E733B2">
        <w:rPr>
          <w:color w:val="181818"/>
          <w:shd w:val="clear" w:color="auto" w:fill="FFFFFF"/>
        </w:rPr>
        <w:t>,</w:t>
      </w:r>
      <w:r w:rsidRPr="00AB6A3C">
        <w:rPr>
          <w:i/>
          <w:iCs/>
          <w:color w:val="181818"/>
          <w:shd w:val="clear" w:color="auto" w:fill="FFFFFF"/>
        </w:rPr>
        <w:t xml:space="preserve"> </w:t>
      </w:r>
      <w:r w:rsidRPr="00AB6A3C">
        <w:rPr>
          <w:color w:val="181818"/>
          <w:shd w:val="clear" w:color="auto" w:fill="FFFFFF"/>
        </w:rPr>
        <w:t>Rome, Giovanni Giacomo de</w:t>
      </w:r>
      <w:r w:rsidR="00E733B2">
        <w:rPr>
          <w:color w:val="181818"/>
          <w:shd w:val="clear" w:color="auto" w:fill="FFFFFF"/>
        </w:rPr>
        <w:t> </w:t>
      </w:r>
      <w:r w:rsidRPr="00AB6A3C">
        <w:rPr>
          <w:color w:val="181818"/>
          <w:shd w:val="clear" w:color="auto" w:fill="FFFFFF"/>
        </w:rPr>
        <w:t>Rossi, 1660-1676.</w:t>
      </w:r>
    </w:p>
    <w:p w14:paraId="0B1B0C6A" w14:textId="778CB52E" w:rsidR="000B1B16" w:rsidRPr="00AB6A3C" w:rsidRDefault="00752BDD" w:rsidP="00752BDD">
      <w:pPr>
        <w:pStyle w:val="TEIbiblreference"/>
      </w:pPr>
      <w:proofErr w:type="spellStart"/>
      <w:r w:rsidRPr="00752BDD">
        <w:rPr>
          <w:smallCaps/>
        </w:rPr>
        <w:t>Eustathius</w:t>
      </w:r>
      <w:proofErr w:type="spellEnd"/>
      <w:r w:rsidRPr="00752BDD">
        <w:rPr>
          <w:smallCaps/>
        </w:rPr>
        <w:t xml:space="preserve"> </w:t>
      </w:r>
      <w:proofErr w:type="spellStart"/>
      <w:r w:rsidRPr="00752BDD">
        <w:rPr>
          <w:smallCaps/>
        </w:rPr>
        <w:t>Thessalonicensis</w:t>
      </w:r>
      <w:proofErr w:type="spellEnd"/>
      <w:r w:rsidR="000B1B16" w:rsidRPr="00AB6A3C">
        <w:t xml:space="preserve">, </w:t>
      </w:r>
      <w:proofErr w:type="spellStart"/>
      <w:r w:rsidR="000B1B16" w:rsidRPr="00AB6A3C">
        <w:rPr>
          <w:i/>
          <w:iCs/>
        </w:rPr>
        <w:t>Parekbolai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eis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ten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Homerou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Iliada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kai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Odysseian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meta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euporotatou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kai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panu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ophelimou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pinakos</w:t>
      </w:r>
      <w:proofErr w:type="spellEnd"/>
      <w:r w:rsidR="000B1B16" w:rsidRPr="00AB6A3C">
        <w:t xml:space="preserve">, </w:t>
      </w:r>
      <w:proofErr w:type="spellStart"/>
      <w:r w:rsidR="000B1B16" w:rsidRPr="00AB6A3C">
        <w:t>Romae</w:t>
      </w:r>
      <w:proofErr w:type="spellEnd"/>
      <w:r w:rsidR="000B1B16" w:rsidRPr="00AB6A3C">
        <w:t xml:space="preserve">, </w:t>
      </w:r>
      <w:proofErr w:type="spellStart"/>
      <w:r w:rsidR="000B1B16" w:rsidRPr="00AB6A3C">
        <w:t>Apud</w:t>
      </w:r>
      <w:proofErr w:type="spellEnd"/>
      <w:r w:rsidR="000B1B16" w:rsidRPr="00AB6A3C">
        <w:t xml:space="preserve"> </w:t>
      </w:r>
      <w:proofErr w:type="spellStart"/>
      <w:r w:rsidR="000B1B16" w:rsidRPr="00AB6A3C">
        <w:t>Antonium</w:t>
      </w:r>
      <w:proofErr w:type="spellEnd"/>
      <w:r w:rsidR="000B1B16" w:rsidRPr="00AB6A3C">
        <w:t xml:space="preserve"> </w:t>
      </w:r>
      <w:proofErr w:type="spellStart"/>
      <w:r w:rsidR="000B1B16" w:rsidRPr="00AB6A3C">
        <w:t>Bladum</w:t>
      </w:r>
      <w:proofErr w:type="spellEnd"/>
      <w:r w:rsidR="000B1B16" w:rsidRPr="00AB6A3C">
        <w:t xml:space="preserve"> </w:t>
      </w:r>
      <w:proofErr w:type="spellStart"/>
      <w:r w:rsidR="000B1B16" w:rsidRPr="00AB6A3C">
        <w:t>impressorem</w:t>
      </w:r>
      <w:proofErr w:type="spellEnd"/>
      <w:r w:rsidR="000B1B16" w:rsidRPr="00AB6A3C">
        <w:t xml:space="preserve"> </w:t>
      </w:r>
      <w:proofErr w:type="spellStart"/>
      <w:r w:rsidR="000B1B16" w:rsidRPr="00AB6A3C">
        <w:t>cameralem</w:t>
      </w:r>
      <w:proofErr w:type="spellEnd"/>
      <w:r w:rsidR="000B1B16" w:rsidRPr="00AB6A3C">
        <w:t>, 1550.</w:t>
      </w:r>
    </w:p>
    <w:p w14:paraId="27B7F1E9" w14:textId="329774D1" w:rsidR="000B1B16" w:rsidRPr="00AB6A3C" w:rsidRDefault="00752BDD" w:rsidP="00752BDD">
      <w:pPr>
        <w:pStyle w:val="TEIbiblreference"/>
      </w:pPr>
      <w:proofErr w:type="spellStart"/>
      <w:r w:rsidRPr="00752BDD">
        <w:rPr>
          <w:smallCaps/>
        </w:rPr>
        <w:t>Festini</w:t>
      </w:r>
      <w:proofErr w:type="spellEnd"/>
      <w:r w:rsidRPr="00AB6A3C">
        <w:t xml:space="preserve"> </w:t>
      </w:r>
      <w:r w:rsidR="000B1B16" w:rsidRPr="00AB6A3C">
        <w:t xml:space="preserve">Carlo, </w:t>
      </w:r>
      <w:r w:rsidR="000B1B16" w:rsidRPr="00AB6A3C">
        <w:rPr>
          <w:i/>
          <w:lang w:val="it-IT"/>
        </w:rPr>
        <w:t>I trionfi della magnificenza pontificia celebrati per lo passaggio nelle città e luoghi dello Stato ecclesiatico e in Roma per lo ricevimento della Maestà della regina di Svezia</w:t>
      </w:r>
      <w:r w:rsidR="000B1B16" w:rsidRPr="00E733B2">
        <w:rPr>
          <w:iCs/>
          <w:lang w:val="it-IT"/>
        </w:rPr>
        <w:t>,</w:t>
      </w:r>
      <w:r w:rsidR="000B1B16" w:rsidRPr="00AB6A3C">
        <w:rPr>
          <w:i/>
          <w:lang w:val="it-IT"/>
        </w:rPr>
        <w:t xml:space="preserve"> </w:t>
      </w:r>
      <w:r w:rsidR="000B1B16" w:rsidRPr="00AB6A3C">
        <w:rPr>
          <w:lang w:val="it-IT"/>
        </w:rPr>
        <w:t xml:space="preserve">In Roma, Nella </w:t>
      </w:r>
      <w:proofErr w:type="spellStart"/>
      <w:r w:rsidR="000B1B16" w:rsidRPr="00AB6A3C">
        <w:t>Stamperia</w:t>
      </w:r>
      <w:proofErr w:type="spellEnd"/>
      <w:r w:rsidR="000B1B16" w:rsidRPr="00AB6A3C">
        <w:t xml:space="preserve"> </w:t>
      </w:r>
      <w:proofErr w:type="spellStart"/>
      <w:r w:rsidR="000B1B16" w:rsidRPr="00AB6A3C">
        <w:t>della</w:t>
      </w:r>
      <w:proofErr w:type="spellEnd"/>
      <w:r w:rsidR="000B1B16" w:rsidRPr="00AB6A3C">
        <w:t xml:space="preserve"> </w:t>
      </w:r>
      <w:proofErr w:type="spellStart"/>
      <w:r w:rsidR="000B1B16" w:rsidRPr="00AB6A3C">
        <w:t>Rev</w:t>
      </w:r>
      <w:proofErr w:type="spellEnd"/>
      <w:r w:rsidR="000B1B16" w:rsidRPr="00AB6A3C">
        <w:t>. C</w:t>
      </w:r>
      <w:r w:rsidR="006D6868">
        <w:t>amera</w:t>
      </w:r>
      <w:r w:rsidR="006D6868" w:rsidRPr="00AB6A3C">
        <w:t xml:space="preserve"> </w:t>
      </w:r>
      <w:proofErr w:type="spellStart"/>
      <w:r w:rsidR="000B1B16" w:rsidRPr="00AB6A3C">
        <w:t>Apost</w:t>
      </w:r>
      <w:proofErr w:type="spellEnd"/>
      <w:r w:rsidR="000B1B16" w:rsidRPr="00AB6A3C">
        <w:t xml:space="preserve">., </w:t>
      </w:r>
      <w:r w:rsidR="000B1B16" w:rsidRPr="00AB6A3C">
        <w:rPr>
          <w:lang w:val="it-IT"/>
        </w:rPr>
        <w:t>1656.</w:t>
      </w:r>
    </w:p>
    <w:p w14:paraId="56C84259" w14:textId="04400BAB" w:rsidR="000B1B16" w:rsidRPr="00B65667" w:rsidRDefault="00752BDD" w:rsidP="00752BDD">
      <w:pPr>
        <w:pStyle w:val="TEIbiblreference"/>
        <w:rPr>
          <w:lang w:val="en-GB"/>
        </w:rPr>
      </w:pPr>
      <w:proofErr w:type="spellStart"/>
      <w:r w:rsidRPr="00752BDD">
        <w:rPr>
          <w:smallCaps/>
          <w:lang w:val="en-GB"/>
        </w:rPr>
        <w:t>Foglietta</w:t>
      </w:r>
      <w:proofErr w:type="spellEnd"/>
      <w:r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Uberto</w:t>
      </w:r>
      <w:proofErr w:type="spellEnd"/>
      <w:r w:rsidR="000B1B16" w:rsidRPr="00B65667">
        <w:rPr>
          <w:lang w:val="en-GB"/>
        </w:rPr>
        <w:t xml:space="preserve">, </w:t>
      </w:r>
      <w:r w:rsidR="000B1B16" w:rsidRPr="00B65667">
        <w:rPr>
          <w:i/>
          <w:iCs/>
          <w:lang w:val="en-GB"/>
        </w:rPr>
        <w:t xml:space="preserve">In </w:t>
      </w:r>
      <w:proofErr w:type="spellStart"/>
      <w:r w:rsidR="000B1B16" w:rsidRPr="00B65667">
        <w:rPr>
          <w:i/>
          <w:iCs/>
          <w:lang w:val="en-GB"/>
        </w:rPr>
        <w:t>festo</w:t>
      </w:r>
      <w:proofErr w:type="spellEnd"/>
      <w:r w:rsidR="000B1B16" w:rsidRPr="00B65667">
        <w:rPr>
          <w:i/>
          <w:iCs/>
          <w:lang w:val="en-GB"/>
        </w:rPr>
        <w:t xml:space="preserve"> omnium </w:t>
      </w:r>
      <w:proofErr w:type="spellStart"/>
      <w:r w:rsidR="000B1B16" w:rsidRPr="00B65667">
        <w:rPr>
          <w:i/>
          <w:iCs/>
          <w:lang w:val="en-GB"/>
        </w:rPr>
        <w:t>Beatorum</w:t>
      </w:r>
      <w:proofErr w:type="spellEnd"/>
      <w:r w:rsidR="00726FCD" w:rsidRPr="00726FCD">
        <w:rPr>
          <w:iCs/>
          <w:lang w:val="en-GB"/>
        </w:rPr>
        <w:t>,</w:t>
      </w:r>
      <w:r w:rsidR="000B1B16" w:rsidRPr="00B65667">
        <w:rPr>
          <w:i/>
          <w:iCs/>
          <w:lang w:val="en-GB"/>
        </w:rPr>
        <w:t xml:space="preserve"> </w:t>
      </w:r>
      <w:r w:rsidR="000B1B16" w:rsidRPr="00B65667">
        <w:rPr>
          <w:lang w:val="en-GB"/>
        </w:rPr>
        <w:t xml:space="preserve">[Rome, Antonio </w:t>
      </w:r>
      <w:proofErr w:type="spellStart"/>
      <w:r w:rsidR="000B1B16" w:rsidRPr="00B65667">
        <w:rPr>
          <w:lang w:val="en-GB"/>
        </w:rPr>
        <w:t>Blado</w:t>
      </w:r>
      <w:proofErr w:type="spellEnd"/>
      <w:r w:rsidR="000B1B16" w:rsidRPr="00B65667">
        <w:rPr>
          <w:lang w:val="en-GB"/>
        </w:rPr>
        <w:t xml:space="preserve">, </w:t>
      </w:r>
      <w:r w:rsidR="001141BC">
        <w:rPr>
          <w:lang w:val="en-GB"/>
        </w:rPr>
        <w:t>v. </w:t>
      </w:r>
      <w:r w:rsidR="000B1B16" w:rsidRPr="00B65667">
        <w:rPr>
          <w:lang w:val="en-GB"/>
        </w:rPr>
        <w:t>1553].</w:t>
      </w:r>
    </w:p>
    <w:p w14:paraId="5BA62DD7" w14:textId="435368A9" w:rsidR="000B1B16" w:rsidRPr="00B65667" w:rsidRDefault="00752BDD" w:rsidP="00752BDD">
      <w:pPr>
        <w:pStyle w:val="TEIbiblreference"/>
        <w:rPr>
          <w:lang w:val="en-GB"/>
        </w:rPr>
      </w:pPr>
      <w:r w:rsidRPr="00752BDD">
        <w:rPr>
          <w:smallCaps/>
          <w:lang w:val="en-GB"/>
        </w:rPr>
        <w:t>Fortunio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Agostino, </w:t>
      </w:r>
      <w:proofErr w:type="spellStart"/>
      <w:r w:rsidR="000B1B16" w:rsidRPr="00B65667">
        <w:rPr>
          <w:i/>
          <w:iCs/>
          <w:lang w:val="en-GB"/>
        </w:rPr>
        <w:t>Cronichetta</w:t>
      </w:r>
      <w:proofErr w:type="spellEnd"/>
      <w:r w:rsidR="000B1B16" w:rsidRPr="00B65667">
        <w:rPr>
          <w:i/>
          <w:iCs/>
          <w:lang w:val="en-GB"/>
        </w:rPr>
        <w:t xml:space="preserve"> del Monte San Savino di Toscana</w:t>
      </w:r>
      <w:r w:rsidR="000B1B16" w:rsidRPr="00B65667">
        <w:rPr>
          <w:lang w:val="en-GB"/>
        </w:rPr>
        <w:t xml:space="preserve">, In Firenze, </w:t>
      </w:r>
      <w:bookmarkStart w:id="8" w:name="_Hlk179818377"/>
      <w:r w:rsidR="000B1B16" w:rsidRPr="00B65667">
        <w:rPr>
          <w:lang w:val="en-GB"/>
        </w:rPr>
        <w:t xml:space="preserve">Nella </w:t>
      </w:r>
      <w:proofErr w:type="spellStart"/>
      <w:r w:rsidR="000B1B16" w:rsidRPr="00B65667">
        <w:rPr>
          <w:lang w:val="en-GB"/>
        </w:rPr>
        <w:t>Stamperia</w:t>
      </w:r>
      <w:proofErr w:type="spellEnd"/>
      <w:r w:rsidR="000B1B16" w:rsidRPr="00B65667">
        <w:rPr>
          <w:lang w:val="en-GB"/>
        </w:rPr>
        <w:t xml:space="preserve"> di </w:t>
      </w:r>
      <w:bookmarkEnd w:id="8"/>
      <w:r w:rsidR="000B1B16" w:rsidRPr="00B65667">
        <w:rPr>
          <w:lang w:val="en-GB"/>
        </w:rPr>
        <w:t xml:space="preserve">Bartolomeo </w:t>
      </w:r>
      <w:proofErr w:type="spellStart"/>
      <w:r w:rsidR="000B1B16" w:rsidRPr="00B65667">
        <w:rPr>
          <w:lang w:val="en-GB"/>
        </w:rPr>
        <w:t>Sermartelli</w:t>
      </w:r>
      <w:proofErr w:type="spellEnd"/>
      <w:r w:rsidR="000B1B16" w:rsidRPr="00B65667">
        <w:rPr>
          <w:lang w:val="en-GB"/>
        </w:rPr>
        <w:t>, 1583.</w:t>
      </w:r>
    </w:p>
    <w:p w14:paraId="11398553" w14:textId="2F028B25" w:rsidR="000B1B16" w:rsidRPr="00B65667" w:rsidRDefault="000B1B16" w:rsidP="00752BDD">
      <w:pPr>
        <w:pStyle w:val="TEIbiblreference"/>
        <w:rPr>
          <w:lang w:val="en-GB"/>
        </w:rPr>
      </w:pPr>
      <w:r w:rsidRPr="00B65667">
        <w:rPr>
          <w:i/>
          <w:iCs/>
          <w:lang w:val="en-GB"/>
        </w:rPr>
        <w:t xml:space="preserve">Galleria </w:t>
      </w:r>
      <w:proofErr w:type="spellStart"/>
      <w:r w:rsidRPr="00B65667">
        <w:rPr>
          <w:i/>
          <w:iCs/>
          <w:lang w:val="en-GB"/>
        </w:rPr>
        <w:t>Giustiniana</w:t>
      </w:r>
      <w:proofErr w:type="spellEnd"/>
      <w:r w:rsidRPr="00B65667">
        <w:rPr>
          <w:i/>
          <w:iCs/>
          <w:lang w:val="en-GB"/>
        </w:rPr>
        <w:t xml:space="preserve"> del marchese Vincenzo </w:t>
      </w:r>
      <w:proofErr w:type="spellStart"/>
      <w:r w:rsidRPr="00B65667">
        <w:rPr>
          <w:i/>
          <w:iCs/>
          <w:lang w:val="en-GB"/>
        </w:rPr>
        <w:t>Giustiniani</w:t>
      </w:r>
      <w:proofErr w:type="spellEnd"/>
      <w:r w:rsidRPr="00B65667">
        <w:rPr>
          <w:lang w:val="en-GB"/>
        </w:rPr>
        <w:t>, [Rome</w:t>
      </w:r>
      <w:r w:rsidR="001141BC">
        <w:rPr>
          <w:lang w:val="en-GB"/>
        </w:rPr>
        <w:t>]</w:t>
      </w:r>
      <w:r w:rsidRPr="00B65667">
        <w:rPr>
          <w:lang w:val="en-GB"/>
        </w:rPr>
        <w:t>,</w:t>
      </w:r>
      <w:r w:rsidR="001141BC">
        <w:rPr>
          <w:lang w:val="en-GB"/>
        </w:rPr>
        <w:t xml:space="preserve"> s. n.,</w:t>
      </w:r>
      <w:r w:rsidRPr="00B65667">
        <w:rPr>
          <w:lang w:val="en-GB"/>
        </w:rPr>
        <w:t xml:space="preserve"> </w:t>
      </w:r>
      <w:r w:rsidR="001141BC">
        <w:rPr>
          <w:lang w:val="en-GB"/>
        </w:rPr>
        <w:t>[v. </w:t>
      </w:r>
      <w:r w:rsidRPr="00B65667">
        <w:rPr>
          <w:lang w:val="en-GB"/>
        </w:rPr>
        <w:t>1631], 2</w:t>
      </w:r>
      <w:r w:rsidR="001141BC">
        <w:rPr>
          <w:lang w:val="en-GB"/>
        </w:rPr>
        <w:t> </w:t>
      </w:r>
      <w:r w:rsidRPr="00B65667">
        <w:rPr>
          <w:lang w:val="en-GB"/>
        </w:rPr>
        <w:t>vol.</w:t>
      </w:r>
    </w:p>
    <w:p w14:paraId="66BC6A10" w14:textId="2A00DAD1" w:rsidR="000B1B16" w:rsidRPr="00E45526" w:rsidRDefault="00752BDD" w:rsidP="00752BDD">
      <w:pPr>
        <w:pStyle w:val="TEIbiblreference"/>
      </w:pPr>
      <w:proofErr w:type="spellStart"/>
      <w:r w:rsidRPr="00752BDD">
        <w:rPr>
          <w:smallCaps/>
        </w:rPr>
        <w:t>Galletti</w:t>
      </w:r>
      <w:proofErr w:type="spellEnd"/>
      <w:r w:rsidRPr="00E45526">
        <w:t xml:space="preserve"> </w:t>
      </w:r>
      <w:r w:rsidR="000B1B16" w:rsidRPr="00E45526">
        <w:t xml:space="preserve">Pier Luigi, </w:t>
      </w:r>
      <w:proofErr w:type="spellStart"/>
      <w:r w:rsidR="000B1B16" w:rsidRPr="00E45526">
        <w:rPr>
          <w:i/>
          <w:iCs/>
        </w:rPr>
        <w:t>Inscriptiones</w:t>
      </w:r>
      <w:proofErr w:type="spellEnd"/>
      <w:r w:rsidR="000B1B16" w:rsidRPr="00E45526">
        <w:rPr>
          <w:i/>
          <w:iCs/>
        </w:rPr>
        <w:t xml:space="preserve"> </w:t>
      </w:r>
      <w:proofErr w:type="spellStart"/>
      <w:r w:rsidR="000B1B16" w:rsidRPr="00E45526">
        <w:rPr>
          <w:i/>
          <w:iCs/>
        </w:rPr>
        <w:t>Romanae</w:t>
      </w:r>
      <w:proofErr w:type="spellEnd"/>
      <w:r w:rsidR="000B1B16" w:rsidRPr="00E45526">
        <w:rPr>
          <w:i/>
          <w:iCs/>
        </w:rPr>
        <w:t xml:space="preserve"> </w:t>
      </w:r>
      <w:proofErr w:type="spellStart"/>
      <w:r w:rsidR="000B1B16" w:rsidRPr="00E45526">
        <w:rPr>
          <w:i/>
          <w:iCs/>
        </w:rPr>
        <w:t>infimi</w:t>
      </w:r>
      <w:proofErr w:type="spellEnd"/>
      <w:r w:rsidR="000B1B16" w:rsidRPr="00E45526">
        <w:rPr>
          <w:i/>
          <w:iCs/>
        </w:rPr>
        <w:t xml:space="preserve"> </w:t>
      </w:r>
      <w:proofErr w:type="spellStart"/>
      <w:r w:rsidR="000B1B16" w:rsidRPr="00E45526">
        <w:rPr>
          <w:i/>
          <w:iCs/>
        </w:rPr>
        <w:t>aevi</w:t>
      </w:r>
      <w:proofErr w:type="spellEnd"/>
      <w:r w:rsidR="000B1B16" w:rsidRPr="00E45526">
        <w:rPr>
          <w:i/>
          <w:iCs/>
        </w:rPr>
        <w:t xml:space="preserve"> </w:t>
      </w:r>
      <w:proofErr w:type="spellStart"/>
      <w:r w:rsidR="000B1B16" w:rsidRPr="00E45526">
        <w:rPr>
          <w:i/>
          <w:iCs/>
        </w:rPr>
        <w:t>Romae</w:t>
      </w:r>
      <w:proofErr w:type="spellEnd"/>
      <w:r w:rsidR="000B1B16" w:rsidRPr="00E45526">
        <w:rPr>
          <w:i/>
          <w:iCs/>
        </w:rPr>
        <w:t xml:space="preserve"> </w:t>
      </w:r>
      <w:proofErr w:type="spellStart"/>
      <w:r w:rsidR="000B1B16" w:rsidRPr="00E45526">
        <w:rPr>
          <w:i/>
          <w:iCs/>
        </w:rPr>
        <w:t>exstantes</w:t>
      </w:r>
      <w:proofErr w:type="spellEnd"/>
      <w:r w:rsidR="000B1B16" w:rsidRPr="00E45526">
        <w:t xml:space="preserve">, </w:t>
      </w:r>
      <w:proofErr w:type="spellStart"/>
      <w:r w:rsidR="000B1B16" w:rsidRPr="00E45526">
        <w:t>Romae</w:t>
      </w:r>
      <w:proofErr w:type="spellEnd"/>
      <w:r w:rsidR="000B1B16" w:rsidRPr="00E45526">
        <w:t xml:space="preserve">, </w:t>
      </w:r>
      <w:proofErr w:type="spellStart"/>
      <w:r w:rsidR="000B1B16" w:rsidRPr="00E45526">
        <w:t>Typis</w:t>
      </w:r>
      <w:proofErr w:type="spellEnd"/>
      <w:r w:rsidR="000B1B16" w:rsidRPr="00E45526">
        <w:t xml:space="preserve"> </w:t>
      </w:r>
      <w:proofErr w:type="spellStart"/>
      <w:r w:rsidR="000B1B16" w:rsidRPr="00E45526">
        <w:t>Generosi</w:t>
      </w:r>
      <w:proofErr w:type="spellEnd"/>
      <w:r w:rsidR="000B1B16" w:rsidRPr="00E45526">
        <w:t xml:space="preserve"> </w:t>
      </w:r>
      <w:proofErr w:type="spellStart"/>
      <w:r w:rsidR="000B1B16" w:rsidRPr="00E45526">
        <w:t>Salomoni</w:t>
      </w:r>
      <w:proofErr w:type="spellEnd"/>
      <w:r w:rsidR="000B1B16" w:rsidRPr="00E45526">
        <w:t xml:space="preserve"> </w:t>
      </w:r>
      <w:proofErr w:type="spellStart"/>
      <w:r w:rsidR="000B1B16" w:rsidRPr="00E45526">
        <w:t>Bibliopolae</w:t>
      </w:r>
      <w:proofErr w:type="spellEnd"/>
      <w:r w:rsidR="000B1B16" w:rsidRPr="00E45526">
        <w:t>, 1760.</w:t>
      </w:r>
    </w:p>
    <w:p w14:paraId="653DC865" w14:textId="7ACC94A2" w:rsidR="000B1B16" w:rsidRPr="00AB6A3C" w:rsidRDefault="00752BDD" w:rsidP="00752BDD">
      <w:pPr>
        <w:pStyle w:val="TEIbiblreference"/>
        <w:rPr>
          <w:i/>
          <w:iCs/>
        </w:rPr>
      </w:pPr>
      <w:proofErr w:type="spellStart"/>
      <w:r w:rsidRPr="00752BDD">
        <w:rPr>
          <w:smallCaps/>
        </w:rPr>
        <w:t>Georgijevic</w:t>
      </w:r>
      <w:proofErr w:type="spellEnd"/>
      <w:r w:rsidRPr="00AB6A3C">
        <w:t xml:space="preserve"> </w:t>
      </w:r>
      <w:proofErr w:type="spellStart"/>
      <w:r w:rsidR="000B1B16" w:rsidRPr="00AB6A3C">
        <w:t>Bartolomej</w:t>
      </w:r>
      <w:proofErr w:type="spellEnd"/>
      <w:r w:rsidR="000B1B16" w:rsidRPr="00AB6A3C">
        <w:t xml:space="preserve">, </w:t>
      </w:r>
      <w:proofErr w:type="spellStart"/>
      <w:r w:rsidR="000B1B16" w:rsidRPr="00AB6A3C">
        <w:rPr>
          <w:i/>
          <w:iCs/>
        </w:rPr>
        <w:t>Libellus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vere</w:t>
      </w:r>
      <w:proofErr w:type="spellEnd"/>
      <w:r w:rsidR="000B1B16" w:rsidRPr="00AB6A3C">
        <w:rPr>
          <w:i/>
          <w:iCs/>
        </w:rPr>
        <w:t xml:space="preserve"> Christiana </w:t>
      </w:r>
      <w:proofErr w:type="spellStart"/>
      <w:r w:rsidR="000B1B16" w:rsidRPr="00AB6A3C">
        <w:rPr>
          <w:i/>
          <w:iCs/>
        </w:rPr>
        <w:t>lectione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dignus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diuersas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res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Turcharum</w:t>
      </w:r>
      <w:proofErr w:type="spellEnd"/>
      <w:r w:rsidR="00726FCD" w:rsidRPr="00726FCD">
        <w:rPr>
          <w:iCs/>
        </w:rPr>
        <w:t>,</w:t>
      </w:r>
      <w:r w:rsidR="000B1B16" w:rsidRPr="00AB6A3C">
        <w:t xml:space="preserve"> </w:t>
      </w:r>
      <w:r w:rsidR="001141BC">
        <w:t>[</w:t>
      </w:r>
      <w:proofErr w:type="spellStart"/>
      <w:r w:rsidR="000B1B16" w:rsidRPr="00752BDD">
        <w:t>Romae</w:t>
      </w:r>
      <w:proofErr w:type="spellEnd"/>
      <w:r w:rsidR="000B1B16" w:rsidRPr="00752BDD">
        <w:t xml:space="preserve">, </w:t>
      </w:r>
      <w:proofErr w:type="spellStart"/>
      <w:r w:rsidR="000B1B16" w:rsidRPr="00752BDD">
        <w:t>apud</w:t>
      </w:r>
      <w:proofErr w:type="spellEnd"/>
      <w:r w:rsidR="000B1B16" w:rsidRPr="00752BDD">
        <w:t xml:space="preserve"> </w:t>
      </w:r>
      <w:proofErr w:type="spellStart"/>
      <w:r w:rsidR="000B1B16" w:rsidRPr="00752BDD">
        <w:t>Anthonium</w:t>
      </w:r>
      <w:proofErr w:type="spellEnd"/>
      <w:r w:rsidR="000B1B16" w:rsidRPr="00752BDD">
        <w:t xml:space="preserve"> </w:t>
      </w:r>
      <w:proofErr w:type="spellStart"/>
      <w:r w:rsidR="000B1B16" w:rsidRPr="00752BDD">
        <w:t>Bladum</w:t>
      </w:r>
      <w:proofErr w:type="spellEnd"/>
      <w:r w:rsidR="000B1B16" w:rsidRPr="00752BDD">
        <w:t>, 1552</w:t>
      </w:r>
      <w:r w:rsidR="001141BC">
        <w:t>]</w:t>
      </w:r>
      <w:r w:rsidR="000B1B16" w:rsidRPr="00752BDD">
        <w:t>.</w:t>
      </w:r>
    </w:p>
    <w:p w14:paraId="0E3DA9B4" w14:textId="5CD1CED2" w:rsidR="000B1B16" w:rsidRPr="00AB6A3C" w:rsidRDefault="00752BDD" w:rsidP="00752BDD">
      <w:pPr>
        <w:pStyle w:val="TEIbiblreference"/>
      </w:pPr>
      <w:proofErr w:type="spellStart"/>
      <w:r w:rsidRPr="00752BDD">
        <w:rPr>
          <w:smallCaps/>
        </w:rPr>
        <w:lastRenderedPageBreak/>
        <w:t>Giannotti</w:t>
      </w:r>
      <w:proofErr w:type="spellEnd"/>
      <w:r w:rsidRPr="00752BDD">
        <w:rPr>
          <w:smallCaps/>
        </w:rPr>
        <w:t xml:space="preserve"> </w:t>
      </w:r>
      <w:proofErr w:type="spellStart"/>
      <w:r w:rsidRPr="00752BDD">
        <w:rPr>
          <w:smallCaps/>
        </w:rPr>
        <w:t>Rangoni</w:t>
      </w:r>
      <w:proofErr w:type="spellEnd"/>
      <w:r w:rsidRPr="00AB6A3C">
        <w:t xml:space="preserve"> </w:t>
      </w:r>
      <w:r w:rsidR="000B1B16" w:rsidRPr="00AB6A3C">
        <w:t xml:space="preserve">Tommaso, </w:t>
      </w:r>
      <w:r w:rsidR="000B1B16" w:rsidRPr="00AB6A3C">
        <w:rPr>
          <w:i/>
          <w:iCs/>
        </w:rPr>
        <w:t xml:space="preserve">De </w:t>
      </w:r>
      <w:proofErr w:type="spellStart"/>
      <w:r w:rsidR="000B1B16" w:rsidRPr="00AB6A3C">
        <w:rPr>
          <w:i/>
          <w:iCs/>
        </w:rPr>
        <w:t>vita</w:t>
      </w:r>
      <w:proofErr w:type="spellEnd"/>
      <w:r w:rsidR="000B1B16" w:rsidRPr="00AB6A3C">
        <w:rPr>
          <w:i/>
          <w:iCs/>
        </w:rPr>
        <w:t xml:space="preserve"> hominis ultra CXX. </w:t>
      </w:r>
      <w:proofErr w:type="spellStart"/>
      <w:r w:rsidR="000B1B16" w:rsidRPr="00AB6A3C">
        <w:rPr>
          <w:i/>
          <w:iCs/>
        </w:rPr>
        <w:t>annos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protrahenda</w:t>
      </w:r>
      <w:proofErr w:type="spellEnd"/>
      <w:r w:rsidR="00726FCD" w:rsidRPr="00726FCD">
        <w:rPr>
          <w:iCs/>
        </w:rPr>
        <w:t>,</w:t>
      </w:r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t>Venetiis</w:t>
      </w:r>
      <w:proofErr w:type="spellEnd"/>
      <w:r w:rsidR="000B1B16" w:rsidRPr="00AB6A3C">
        <w:t xml:space="preserve">, </w:t>
      </w:r>
      <w:r w:rsidR="001141BC">
        <w:t xml:space="preserve">s. n., </w:t>
      </w:r>
      <w:r w:rsidR="000B1B16" w:rsidRPr="00AB6A3C">
        <w:t>1553.</w:t>
      </w:r>
    </w:p>
    <w:p w14:paraId="6EA41E27" w14:textId="17BAEBB3" w:rsidR="000B1B16" w:rsidRPr="00AB6A3C" w:rsidRDefault="00752BDD" w:rsidP="00752BDD">
      <w:pPr>
        <w:pStyle w:val="TEIbiblreference"/>
      </w:pPr>
      <w:r w:rsidRPr="00752BDD">
        <w:rPr>
          <w:smallCaps/>
        </w:rPr>
        <w:t>Giovio</w:t>
      </w:r>
      <w:r w:rsidRPr="00AB6A3C">
        <w:t xml:space="preserve"> </w:t>
      </w:r>
      <w:r w:rsidR="000B1B16" w:rsidRPr="00AB6A3C">
        <w:t>Paolo,</w:t>
      </w:r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Dialogo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dell’imprese</w:t>
      </w:r>
      <w:proofErr w:type="spellEnd"/>
      <w:r w:rsidR="000B1B16" w:rsidRPr="00AB6A3C">
        <w:rPr>
          <w:i/>
          <w:iCs/>
        </w:rPr>
        <w:t xml:space="preserve"> militari et </w:t>
      </w:r>
      <w:proofErr w:type="spellStart"/>
      <w:r w:rsidR="000B1B16" w:rsidRPr="00AB6A3C">
        <w:rPr>
          <w:i/>
          <w:iCs/>
        </w:rPr>
        <w:t>amorose</w:t>
      </w:r>
      <w:proofErr w:type="spellEnd"/>
      <w:r w:rsidR="000B1B16" w:rsidRPr="00AB6A3C">
        <w:rPr>
          <w:i/>
          <w:iCs/>
        </w:rPr>
        <w:t xml:space="preserve"> di Monsignor Paolo </w:t>
      </w:r>
      <w:proofErr w:type="spellStart"/>
      <w:r w:rsidR="000B1B16" w:rsidRPr="00AB6A3C">
        <w:rPr>
          <w:i/>
          <w:iCs/>
        </w:rPr>
        <w:t>Giouio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Vescouo</w:t>
      </w:r>
      <w:proofErr w:type="spellEnd"/>
      <w:r w:rsidR="000B1B16" w:rsidRPr="00AB6A3C">
        <w:rPr>
          <w:i/>
          <w:iCs/>
        </w:rPr>
        <w:t xml:space="preserve"> di </w:t>
      </w:r>
      <w:proofErr w:type="spellStart"/>
      <w:r w:rsidR="000B1B16" w:rsidRPr="00AB6A3C">
        <w:rPr>
          <w:i/>
          <w:iCs/>
        </w:rPr>
        <w:t>Nucera</w:t>
      </w:r>
      <w:proofErr w:type="spellEnd"/>
      <w:r w:rsidR="000B1B16" w:rsidRPr="00AB6A3C">
        <w:t xml:space="preserve">, In Roma, </w:t>
      </w:r>
      <w:proofErr w:type="spellStart"/>
      <w:r w:rsidR="000B1B16" w:rsidRPr="00AB6A3C">
        <w:t>Appresso</w:t>
      </w:r>
      <w:proofErr w:type="spellEnd"/>
      <w:r w:rsidR="000B1B16" w:rsidRPr="00AB6A3C">
        <w:t xml:space="preserve"> Antonio Barre, 1555.</w:t>
      </w:r>
    </w:p>
    <w:p w14:paraId="2925AE1D" w14:textId="77777777" w:rsidR="000B1B16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>,</w:t>
      </w:r>
      <w:r w:rsidRPr="00AB6A3C">
        <w:rPr>
          <w:b/>
          <w:bCs/>
        </w:rPr>
        <w:t xml:space="preserve"> </w:t>
      </w:r>
      <w:proofErr w:type="spellStart"/>
      <w:r w:rsidRPr="00AB6A3C">
        <w:rPr>
          <w:i/>
          <w:iCs/>
        </w:rPr>
        <w:t>Ragionamento</w:t>
      </w:r>
      <w:proofErr w:type="spellEnd"/>
      <w:r w:rsidRPr="00AB6A3C">
        <w:rPr>
          <w:i/>
          <w:iCs/>
        </w:rPr>
        <w:t xml:space="preserve"> di Mons. Paolo </w:t>
      </w:r>
      <w:proofErr w:type="spellStart"/>
      <w:r w:rsidRPr="00AB6A3C">
        <w:rPr>
          <w:i/>
          <w:iCs/>
        </w:rPr>
        <w:t>Giouio</w:t>
      </w:r>
      <w:proofErr w:type="spellEnd"/>
      <w:r w:rsidRPr="00AB6A3C">
        <w:rPr>
          <w:i/>
          <w:iCs/>
        </w:rPr>
        <w:t xml:space="preserve"> sopra i </w:t>
      </w:r>
      <w:proofErr w:type="spellStart"/>
      <w:r w:rsidRPr="00AB6A3C">
        <w:rPr>
          <w:i/>
          <w:iCs/>
        </w:rPr>
        <w:t>motti</w:t>
      </w:r>
      <w:proofErr w:type="spellEnd"/>
      <w:r w:rsidRPr="00AB6A3C">
        <w:rPr>
          <w:i/>
          <w:iCs/>
        </w:rPr>
        <w:t xml:space="preserve">, &amp; </w:t>
      </w:r>
      <w:proofErr w:type="spellStart"/>
      <w:r w:rsidRPr="00AB6A3C">
        <w:rPr>
          <w:i/>
          <w:iCs/>
        </w:rPr>
        <w:t>disegni</w:t>
      </w:r>
      <w:proofErr w:type="spellEnd"/>
      <w:r w:rsidRPr="00AB6A3C">
        <w:rPr>
          <w:i/>
          <w:iCs/>
        </w:rPr>
        <w:t xml:space="preserve"> d’arme, &amp; </w:t>
      </w:r>
      <w:proofErr w:type="spellStart"/>
      <w:r w:rsidRPr="00AB6A3C">
        <w:rPr>
          <w:i/>
          <w:iCs/>
        </w:rPr>
        <w:t>d’amore</w:t>
      </w:r>
      <w:proofErr w:type="spellEnd"/>
      <w:r w:rsidRPr="00AB6A3C">
        <w:rPr>
          <w:i/>
          <w:iCs/>
        </w:rPr>
        <w:t xml:space="preserve">, </w:t>
      </w:r>
      <w:proofErr w:type="spellStart"/>
      <w:r w:rsidRPr="00AB6A3C">
        <w:rPr>
          <w:i/>
          <w:iCs/>
        </w:rPr>
        <w:t>che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communemente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chiamano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imprese</w:t>
      </w:r>
      <w:proofErr w:type="spellEnd"/>
      <w:r w:rsidRPr="00AB6A3C">
        <w:rPr>
          <w:i/>
          <w:iCs/>
        </w:rPr>
        <w:t xml:space="preserve">, con </w:t>
      </w:r>
      <w:proofErr w:type="spellStart"/>
      <w:r w:rsidRPr="00AB6A3C">
        <w:rPr>
          <w:i/>
          <w:iCs/>
        </w:rPr>
        <w:t>vn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discorso</w:t>
      </w:r>
      <w:proofErr w:type="spellEnd"/>
      <w:r w:rsidRPr="00AB6A3C">
        <w:rPr>
          <w:i/>
          <w:iCs/>
        </w:rPr>
        <w:t xml:space="preserve"> di Girolamo </w:t>
      </w:r>
      <w:proofErr w:type="spellStart"/>
      <w:r w:rsidRPr="00AB6A3C">
        <w:rPr>
          <w:i/>
          <w:iCs/>
        </w:rPr>
        <w:t>Ruscelli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intorno</w:t>
      </w:r>
      <w:proofErr w:type="spellEnd"/>
      <w:r w:rsidRPr="00AB6A3C">
        <w:rPr>
          <w:i/>
          <w:iCs/>
        </w:rPr>
        <w:t xml:space="preserve"> allo </w:t>
      </w:r>
      <w:proofErr w:type="spellStart"/>
      <w:r w:rsidRPr="00AB6A3C">
        <w:rPr>
          <w:i/>
          <w:iCs/>
        </w:rPr>
        <w:t>stesso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soggetto</w:t>
      </w:r>
      <w:proofErr w:type="spellEnd"/>
      <w:r w:rsidRPr="00AB6A3C">
        <w:t xml:space="preserve">, In </w:t>
      </w:r>
      <w:proofErr w:type="spellStart"/>
      <w:r w:rsidRPr="00AB6A3C">
        <w:t>Venetia</w:t>
      </w:r>
      <w:proofErr w:type="spellEnd"/>
      <w:r w:rsidRPr="00AB6A3C">
        <w:t xml:space="preserve">, </w:t>
      </w:r>
      <w:proofErr w:type="spellStart"/>
      <w:r w:rsidRPr="00AB6A3C">
        <w:t>Appresso</w:t>
      </w:r>
      <w:proofErr w:type="spellEnd"/>
      <w:r w:rsidRPr="00AB6A3C">
        <w:t xml:space="preserve"> Giordano </w:t>
      </w:r>
      <w:proofErr w:type="spellStart"/>
      <w:r w:rsidRPr="00AB6A3C">
        <w:t>Ziletti</w:t>
      </w:r>
      <w:proofErr w:type="spellEnd"/>
      <w:r w:rsidRPr="00AB6A3C">
        <w:t>, 1556.</w:t>
      </w:r>
    </w:p>
    <w:p w14:paraId="25955066" w14:textId="21CAABE0" w:rsidR="000B1B16" w:rsidRPr="00021DF9" w:rsidRDefault="00752BDD" w:rsidP="00752BDD">
      <w:pPr>
        <w:pStyle w:val="TEIbiblreference"/>
      </w:pPr>
      <w:proofErr w:type="spellStart"/>
      <w:r w:rsidRPr="00752BDD">
        <w:rPr>
          <w:smallCaps/>
        </w:rPr>
        <w:t>Gozze</w:t>
      </w:r>
      <w:proofErr w:type="spellEnd"/>
      <w:r>
        <w:t xml:space="preserve"> </w:t>
      </w:r>
      <w:r w:rsidR="000B1B16">
        <w:t xml:space="preserve">Gauges de’, </w:t>
      </w:r>
      <w:r w:rsidR="000B1B16" w:rsidRPr="00021DF9">
        <w:rPr>
          <w:i/>
          <w:iCs/>
          <w:lang w:val="it-IT"/>
        </w:rPr>
        <w:t>Se dalle armi, o insegne, che parlano, overo se da’ corpi delle armi, che rappresentano i cognomi, si possi argomentare ignobiltà in quella fameglia, che le usa</w:t>
      </w:r>
      <w:r w:rsidR="00726FCD">
        <w:rPr>
          <w:i/>
          <w:iCs/>
          <w:lang w:val="it-IT"/>
        </w:rPr>
        <w:t xml:space="preserve"> [</w:t>
      </w:r>
      <w:r w:rsidR="00E733B2">
        <w:rPr>
          <w:i/>
          <w:iCs/>
          <w:lang w:val="it-IT"/>
        </w:rPr>
        <w:t>...</w:t>
      </w:r>
      <w:r w:rsidR="00726FCD">
        <w:rPr>
          <w:i/>
          <w:iCs/>
          <w:lang w:val="it-IT"/>
        </w:rPr>
        <w:t>]</w:t>
      </w:r>
      <w:r w:rsidR="00E733B2">
        <w:rPr>
          <w:lang w:val="it-IT"/>
        </w:rPr>
        <w:t>,</w:t>
      </w:r>
      <w:r w:rsidR="000B1B16" w:rsidRPr="00021DF9">
        <w:rPr>
          <w:lang w:val="it-IT"/>
        </w:rPr>
        <w:t xml:space="preserve"> </w:t>
      </w:r>
      <w:r w:rsidR="000B1B16">
        <w:rPr>
          <w:lang w:val="it-IT"/>
        </w:rPr>
        <w:t>In Roma</w:t>
      </w:r>
      <w:r w:rsidR="000B1B16" w:rsidRPr="00021DF9">
        <w:rPr>
          <w:lang w:val="it-IT"/>
        </w:rPr>
        <w:t xml:space="preserve">, </w:t>
      </w:r>
      <w:r w:rsidR="000B1B16">
        <w:rPr>
          <w:lang w:val="it-IT"/>
        </w:rPr>
        <w:t xml:space="preserve">Per </w:t>
      </w:r>
      <w:r w:rsidR="000B1B16" w:rsidRPr="00021DF9">
        <w:rPr>
          <w:lang w:val="it-IT"/>
        </w:rPr>
        <w:t>Vitale Mascardi, 1637.</w:t>
      </w:r>
    </w:p>
    <w:p w14:paraId="6C3A25EE" w14:textId="4BD983D7" w:rsidR="000B1B16" w:rsidRPr="00B65667" w:rsidRDefault="00752BDD" w:rsidP="00752BDD">
      <w:pPr>
        <w:pStyle w:val="TEIbiblreference"/>
        <w:rPr>
          <w:lang w:val="en-GB"/>
        </w:rPr>
      </w:pPr>
      <w:proofErr w:type="spellStart"/>
      <w:r w:rsidRPr="00752BDD">
        <w:rPr>
          <w:smallCaps/>
          <w:lang w:val="en-GB"/>
        </w:rPr>
        <w:t>Gualdo</w:t>
      </w:r>
      <w:proofErr w:type="spellEnd"/>
      <w:r w:rsidRPr="00752BDD">
        <w:rPr>
          <w:smallCaps/>
          <w:lang w:val="en-GB"/>
        </w:rPr>
        <w:t xml:space="preserve"> </w:t>
      </w:r>
      <w:proofErr w:type="spellStart"/>
      <w:r w:rsidRPr="00752BDD">
        <w:rPr>
          <w:smallCaps/>
          <w:lang w:val="en-GB"/>
        </w:rPr>
        <w:t>Priorato</w:t>
      </w:r>
      <w:proofErr w:type="spellEnd"/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Galeazzo, </w:t>
      </w:r>
      <w:r w:rsidR="000B1B16" w:rsidRPr="00AB6A3C">
        <w:rPr>
          <w:i/>
          <w:lang w:val="it-IT"/>
        </w:rPr>
        <w:t>Historia della Sua Reale Maestà Cristina Alessandra, Regina di Svezia</w:t>
      </w:r>
      <w:r w:rsidR="000B1B16" w:rsidRPr="00AB6A3C">
        <w:rPr>
          <w:lang w:val="it-IT"/>
        </w:rPr>
        <w:t xml:space="preserve">, </w:t>
      </w:r>
      <w:r w:rsidR="000B1B16" w:rsidRPr="00B65667">
        <w:rPr>
          <w:lang w:val="en-GB"/>
        </w:rPr>
        <w:t xml:space="preserve">In Roma, Nella </w:t>
      </w:r>
      <w:proofErr w:type="spellStart"/>
      <w:r w:rsidR="000B1B16" w:rsidRPr="00B65667">
        <w:rPr>
          <w:lang w:val="en-GB"/>
        </w:rPr>
        <w:t>Stamperia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della</w:t>
      </w:r>
      <w:proofErr w:type="spellEnd"/>
      <w:r w:rsidR="000B1B16" w:rsidRPr="00B65667">
        <w:rPr>
          <w:lang w:val="en-GB"/>
        </w:rPr>
        <w:t xml:space="preserve"> Rev. Camera </w:t>
      </w:r>
      <w:proofErr w:type="spellStart"/>
      <w:r w:rsidR="000B1B16" w:rsidRPr="00B65667">
        <w:rPr>
          <w:lang w:val="en-GB"/>
        </w:rPr>
        <w:t>Apost</w:t>
      </w:r>
      <w:proofErr w:type="spellEnd"/>
      <w:r w:rsidR="000B1B16" w:rsidRPr="00B65667">
        <w:rPr>
          <w:lang w:val="en-GB"/>
        </w:rPr>
        <w:t>., 1656.</w:t>
      </w:r>
    </w:p>
    <w:p w14:paraId="0DCE033D" w14:textId="1E3B6614" w:rsidR="000B1B16" w:rsidRPr="00AB6A3C" w:rsidRDefault="00752BDD" w:rsidP="00752BDD">
      <w:pPr>
        <w:pStyle w:val="TEIbiblreference"/>
      </w:pPr>
      <w:r w:rsidRPr="00752BDD">
        <w:rPr>
          <w:rFonts w:eastAsia="Times New Roman"/>
          <w:smallCaps/>
        </w:rPr>
        <w:t>Henry</w:t>
      </w:r>
      <w:r w:rsidRPr="00AB6A3C">
        <w:rPr>
          <w:rFonts w:eastAsia="Times New Roman"/>
        </w:rPr>
        <w:t xml:space="preserve"> </w:t>
      </w:r>
      <w:r w:rsidR="000B1B16" w:rsidRPr="00AB6A3C">
        <w:rPr>
          <w:rFonts w:eastAsia="Times New Roman"/>
        </w:rPr>
        <w:t xml:space="preserve">Honoré, </w:t>
      </w:r>
      <w:r w:rsidR="000B1B16" w:rsidRPr="00AB6A3C">
        <w:rPr>
          <w:rFonts w:eastAsia="Times New Roman"/>
          <w:i/>
        </w:rPr>
        <w:t xml:space="preserve">La magnifique entrée du </w:t>
      </w:r>
      <w:proofErr w:type="spellStart"/>
      <w:r w:rsidR="000B1B16" w:rsidRPr="00AB6A3C">
        <w:rPr>
          <w:rFonts w:eastAsia="Times New Roman"/>
          <w:i/>
        </w:rPr>
        <w:t>reverendissime</w:t>
      </w:r>
      <w:proofErr w:type="spellEnd"/>
      <w:r w:rsidR="000B1B16" w:rsidRPr="00AB6A3C">
        <w:rPr>
          <w:rFonts w:eastAsia="Times New Roman"/>
          <w:i/>
        </w:rPr>
        <w:t xml:space="preserve"> et très illustre seigneur, Monseigneur Alexandre, Cardinal de </w:t>
      </w:r>
      <w:proofErr w:type="spellStart"/>
      <w:r w:rsidR="000B1B16" w:rsidRPr="00AB6A3C">
        <w:rPr>
          <w:rFonts w:eastAsia="Times New Roman"/>
          <w:i/>
        </w:rPr>
        <w:t>Farnez</w:t>
      </w:r>
      <w:proofErr w:type="spellEnd"/>
      <w:r w:rsidR="000B1B16" w:rsidRPr="00AB6A3C">
        <w:rPr>
          <w:rFonts w:eastAsia="Times New Roman"/>
          <w:i/>
        </w:rPr>
        <w:t xml:space="preserve">, </w:t>
      </w:r>
      <w:proofErr w:type="spellStart"/>
      <w:r w:rsidR="000B1B16" w:rsidRPr="00AB6A3C">
        <w:rPr>
          <w:rFonts w:eastAsia="Times New Roman"/>
          <w:i/>
        </w:rPr>
        <w:t>Vichancelier</w:t>
      </w:r>
      <w:proofErr w:type="spellEnd"/>
      <w:r w:rsidR="000B1B16" w:rsidRPr="00AB6A3C">
        <w:rPr>
          <w:rFonts w:eastAsia="Times New Roman"/>
          <w:i/>
        </w:rPr>
        <w:t xml:space="preserve"> du </w:t>
      </w:r>
      <w:proofErr w:type="spellStart"/>
      <w:r w:rsidR="000B1B16" w:rsidRPr="00AB6A3C">
        <w:rPr>
          <w:rFonts w:eastAsia="Times New Roman"/>
          <w:i/>
        </w:rPr>
        <w:t>Sainct</w:t>
      </w:r>
      <w:proofErr w:type="spellEnd"/>
      <w:r w:rsidR="000B1B16" w:rsidRPr="00AB6A3C">
        <w:rPr>
          <w:rFonts w:eastAsia="Times New Roman"/>
          <w:i/>
        </w:rPr>
        <w:t xml:space="preserve"> </w:t>
      </w:r>
      <w:proofErr w:type="spellStart"/>
      <w:r w:rsidR="000B1B16" w:rsidRPr="00AB6A3C">
        <w:rPr>
          <w:rFonts w:eastAsia="Times New Roman"/>
          <w:i/>
        </w:rPr>
        <w:t>siege</w:t>
      </w:r>
      <w:proofErr w:type="spellEnd"/>
      <w:r w:rsidR="000B1B16" w:rsidRPr="00AB6A3C">
        <w:rPr>
          <w:rFonts w:eastAsia="Times New Roman"/>
          <w:i/>
        </w:rPr>
        <w:t xml:space="preserve"> apostolique, et </w:t>
      </w:r>
      <w:proofErr w:type="spellStart"/>
      <w:r w:rsidR="000B1B16" w:rsidRPr="00AB6A3C">
        <w:rPr>
          <w:rFonts w:eastAsia="Times New Roman"/>
          <w:i/>
        </w:rPr>
        <w:t>Legat</w:t>
      </w:r>
      <w:proofErr w:type="spellEnd"/>
      <w:r w:rsidR="000B1B16" w:rsidRPr="00AB6A3C">
        <w:rPr>
          <w:rFonts w:eastAsia="Times New Roman"/>
          <w:i/>
        </w:rPr>
        <w:t xml:space="preserve"> de la ville et Cité d’Avignon, </w:t>
      </w:r>
      <w:proofErr w:type="spellStart"/>
      <w:r w:rsidR="000B1B16" w:rsidRPr="00AB6A3C">
        <w:rPr>
          <w:rFonts w:eastAsia="Times New Roman"/>
          <w:i/>
        </w:rPr>
        <w:t>faicte</w:t>
      </w:r>
      <w:proofErr w:type="spellEnd"/>
      <w:r w:rsidR="000B1B16" w:rsidRPr="00AB6A3C">
        <w:rPr>
          <w:rFonts w:eastAsia="Times New Roman"/>
          <w:i/>
        </w:rPr>
        <w:t xml:space="preserve"> en icelle le xvi</w:t>
      </w:r>
      <w:r w:rsidR="00E733B2">
        <w:rPr>
          <w:rFonts w:eastAsia="Times New Roman"/>
          <w:i/>
        </w:rPr>
        <w:t> </w:t>
      </w:r>
      <w:r w:rsidR="000B1B16" w:rsidRPr="00AB6A3C">
        <w:rPr>
          <w:rFonts w:eastAsia="Times New Roman"/>
          <w:i/>
        </w:rPr>
        <w:t>mars 1553</w:t>
      </w:r>
      <w:r w:rsidR="000B1B16" w:rsidRPr="00AB6A3C">
        <w:rPr>
          <w:rFonts w:eastAsia="Times New Roman"/>
        </w:rPr>
        <w:t>, Avignon, s.</w:t>
      </w:r>
      <w:r w:rsidR="001141BC">
        <w:rPr>
          <w:rFonts w:eastAsia="Times New Roman"/>
        </w:rPr>
        <w:t> </w:t>
      </w:r>
      <w:r w:rsidR="000B1B16" w:rsidRPr="00AB6A3C">
        <w:rPr>
          <w:rFonts w:eastAsia="Times New Roman"/>
        </w:rPr>
        <w:t>n., 1553.</w:t>
      </w:r>
    </w:p>
    <w:p w14:paraId="335F04AA" w14:textId="72363911" w:rsidR="000B1B16" w:rsidRPr="00AB6A3C" w:rsidRDefault="00752BDD" w:rsidP="00752BDD">
      <w:pPr>
        <w:pStyle w:val="TEIbiblreference"/>
      </w:pPr>
      <w:r w:rsidRPr="00752BDD">
        <w:rPr>
          <w:smallCaps/>
        </w:rPr>
        <w:t>Juvarra</w:t>
      </w:r>
      <w:r w:rsidRPr="00AB6A3C">
        <w:t xml:space="preserve"> </w:t>
      </w:r>
      <w:r w:rsidR="000B1B16" w:rsidRPr="00AB6A3C">
        <w:rPr>
          <w:color w:val="000000" w:themeColor="text1"/>
          <w:lang w:val="it-IT"/>
        </w:rPr>
        <w:t>Filippo,</w:t>
      </w:r>
      <w:r w:rsidR="000B1B16" w:rsidRPr="00AB6A3C">
        <w:rPr>
          <w:i/>
          <w:color w:val="000000" w:themeColor="text1"/>
          <w:lang w:val="it-IT"/>
        </w:rPr>
        <w:t xml:space="preserve"> Raccolta Di Varie Targhe di Roma Fatte Da Professori Primarj In Roma, Disegnate, ed intagliate</w:t>
      </w:r>
      <w:r w:rsidR="000B1B16" w:rsidRPr="00AB6A3C">
        <w:rPr>
          <w:color w:val="000000" w:themeColor="text1"/>
          <w:lang w:val="it-IT"/>
        </w:rPr>
        <w:t xml:space="preserve">, Roma, </w:t>
      </w:r>
      <w:r w:rsidR="003E1975">
        <w:rPr>
          <w:color w:val="000000" w:themeColor="text1"/>
          <w:lang w:val="it-IT"/>
        </w:rPr>
        <w:t>P</w:t>
      </w:r>
      <w:r w:rsidR="000B1B16" w:rsidRPr="00AB6A3C">
        <w:rPr>
          <w:color w:val="000000" w:themeColor="text1"/>
          <w:lang w:val="it-IT"/>
        </w:rPr>
        <w:t>er Antonio de’ Rossi, 1711.</w:t>
      </w:r>
    </w:p>
    <w:p w14:paraId="5F42CEDD" w14:textId="6C04FA2B" w:rsidR="000B1B16" w:rsidRDefault="00752BDD" w:rsidP="00752BDD">
      <w:pPr>
        <w:pStyle w:val="TEIbiblreference"/>
      </w:pPr>
      <w:r w:rsidRPr="00752BDD">
        <w:rPr>
          <w:smallCaps/>
          <w:lang w:val="en-GB"/>
        </w:rPr>
        <w:t>Laguna</w:t>
      </w:r>
      <w:r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Andrès</w:t>
      </w:r>
      <w:proofErr w:type="spellEnd"/>
      <w:r w:rsidR="000B1B16" w:rsidRPr="00B65667">
        <w:rPr>
          <w:lang w:val="en-GB"/>
        </w:rPr>
        <w:t xml:space="preserve">, </w:t>
      </w:r>
      <w:proofErr w:type="spellStart"/>
      <w:r w:rsidR="000B1B16" w:rsidRPr="00B65667">
        <w:rPr>
          <w:i/>
          <w:iCs/>
          <w:lang w:val="en-GB"/>
        </w:rPr>
        <w:t>Rimedio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delle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podagre</w:t>
      </w:r>
      <w:proofErr w:type="spellEnd"/>
      <w:r w:rsidR="000B1B16" w:rsidRPr="00E733B2">
        <w:rPr>
          <w:lang w:val="en-GB"/>
        </w:rPr>
        <w:t>,</w:t>
      </w:r>
      <w:r w:rsidR="000B1B16" w:rsidRPr="00B65667">
        <w:rPr>
          <w:i/>
          <w:iCs/>
          <w:lang w:val="en-GB"/>
        </w:rPr>
        <w:t xml:space="preserve"> </w:t>
      </w:r>
      <w:r w:rsidR="000B1B16" w:rsidRPr="00B65667">
        <w:rPr>
          <w:lang w:val="en-GB"/>
        </w:rPr>
        <w:t xml:space="preserve">Roma, Ad </w:t>
      </w:r>
      <w:proofErr w:type="spellStart"/>
      <w:r w:rsidR="000B1B16" w:rsidRPr="00B65667">
        <w:rPr>
          <w:lang w:val="en-GB"/>
        </w:rPr>
        <w:t>istantia</w:t>
      </w:r>
      <w:proofErr w:type="spellEnd"/>
      <w:r w:rsidR="000B1B16" w:rsidRPr="00B65667">
        <w:rPr>
          <w:lang w:val="en-GB"/>
        </w:rPr>
        <w:t xml:space="preserve"> di Gio. </w:t>
      </w:r>
      <w:r w:rsidR="000B1B16" w:rsidRPr="00AB6A3C">
        <w:t>Maria Scotto, 1552.</w:t>
      </w:r>
    </w:p>
    <w:p w14:paraId="2106DDB6" w14:textId="7B9F8D1A" w:rsidR="000B1B16" w:rsidRPr="003E1585" w:rsidRDefault="00752BDD" w:rsidP="00752BDD">
      <w:pPr>
        <w:pStyle w:val="TEIbiblreference"/>
      </w:pPr>
      <w:r w:rsidRPr="00752BDD">
        <w:rPr>
          <w:smallCaps/>
        </w:rPr>
        <w:t>Le Laboureur</w:t>
      </w:r>
      <w:r w:rsidRPr="003E1585">
        <w:t xml:space="preserve"> </w:t>
      </w:r>
      <w:r w:rsidR="000B1B16" w:rsidRPr="003E1585">
        <w:t xml:space="preserve">Jean, </w:t>
      </w:r>
      <w:r w:rsidR="000B1B16" w:rsidRPr="003E1585">
        <w:rPr>
          <w:i/>
          <w:lang w:val="it-IT"/>
        </w:rPr>
        <w:t xml:space="preserve">Relation du voyage de la Royne de Pologne </w:t>
      </w:r>
      <w:bookmarkStart w:id="9" w:name="_Hlk179885221"/>
      <w:r w:rsidR="008D4D9C" w:rsidRPr="008D4D9C">
        <w:rPr>
          <w:i/>
          <w:lang w:val="it-IT"/>
        </w:rPr>
        <w:t xml:space="preserve">et du retour de Mme la mareschalle de Guébriant, ambassadrice extraordinaire... </w:t>
      </w:r>
      <w:bookmarkEnd w:id="9"/>
      <w:r w:rsidR="008D4D9C" w:rsidRPr="008D4D9C">
        <w:rPr>
          <w:i/>
          <w:lang w:val="it-IT"/>
        </w:rPr>
        <w:t>par la Hongrie, l</w:t>
      </w:r>
      <w:r w:rsidR="008D4D9C">
        <w:rPr>
          <w:i/>
          <w:lang w:val="it-IT"/>
        </w:rPr>
        <w:t>’</w:t>
      </w:r>
      <w:r w:rsidR="008D4D9C" w:rsidRPr="008D4D9C">
        <w:rPr>
          <w:i/>
          <w:lang w:val="it-IT"/>
        </w:rPr>
        <w:t>Autriche, Styrie, Carinthie, le Frioul et l</w:t>
      </w:r>
      <w:r w:rsidR="008D4D9C">
        <w:rPr>
          <w:i/>
          <w:lang w:val="it-IT"/>
        </w:rPr>
        <w:t>’</w:t>
      </w:r>
      <w:r w:rsidR="008D4D9C" w:rsidRPr="008D4D9C">
        <w:rPr>
          <w:i/>
          <w:lang w:val="it-IT"/>
        </w:rPr>
        <w:t>Italie, avec un discours historique de toutes les villes et estats par où elle a passé et un traitté particulier du royaume de Pologne...</w:t>
      </w:r>
      <w:r w:rsidR="000B1B16" w:rsidRPr="003E1585">
        <w:rPr>
          <w:lang w:val="it-IT"/>
        </w:rPr>
        <w:t>, Paris, Chez la veuve Jean Camusat et Pierre Le</w:t>
      </w:r>
      <w:r w:rsidR="00467779">
        <w:rPr>
          <w:lang w:val="it-IT"/>
        </w:rPr>
        <w:t> </w:t>
      </w:r>
      <w:r w:rsidR="000B1B16" w:rsidRPr="003E1585">
        <w:rPr>
          <w:lang w:val="it-IT"/>
        </w:rPr>
        <w:t>Petit, 1647.</w:t>
      </w:r>
    </w:p>
    <w:p w14:paraId="1F745866" w14:textId="44458FE9" w:rsidR="000B1B16" w:rsidRPr="00AB6A3C" w:rsidRDefault="00752BDD" w:rsidP="00752BDD">
      <w:pPr>
        <w:pStyle w:val="TEIbiblreference"/>
      </w:pPr>
      <w:r w:rsidRPr="00752BDD">
        <w:rPr>
          <w:bCs/>
          <w:smallCaps/>
          <w:shd w:val="clear" w:color="auto" w:fill="FFFFFF"/>
        </w:rPr>
        <w:t>Leti</w:t>
      </w:r>
      <w:r w:rsidRPr="00AB6A3C">
        <w:rPr>
          <w:bCs/>
          <w:shd w:val="clear" w:color="auto" w:fill="FFFFFF"/>
        </w:rPr>
        <w:t xml:space="preserve"> </w:t>
      </w:r>
      <w:r w:rsidR="000B1B16" w:rsidRPr="00AB6A3C">
        <w:rPr>
          <w:bCs/>
          <w:shd w:val="clear" w:color="auto" w:fill="FFFFFF"/>
        </w:rPr>
        <w:t xml:space="preserve">Gregorio, </w:t>
      </w:r>
      <w:proofErr w:type="spellStart"/>
      <w:r w:rsidR="000B1B16" w:rsidRPr="00AB6A3C">
        <w:rPr>
          <w:bCs/>
          <w:i/>
          <w:shd w:val="clear" w:color="auto" w:fill="FFFFFF"/>
        </w:rPr>
        <w:t>Itinerario</w:t>
      </w:r>
      <w:proofErr w:type="spellEnd"/>
      <w:r w:rsidR="000B1B16" w:rsidRPr="00AB6A3C">
        <w:rPr>
          <w:bCs/>
          <w:i/>
          <w:shd w:val="clear" w:color="auto" w:fill="FFFFFF"/>
        </w:rPr>
        <w:t xml:space="preserve"> </w:t>
      </w:r>
      <w:proofErr w:type="spellStart"/>
      <w:r w:rsidR="000B1B16" w:rsidRPr="00AB6A3C">
        <w:rPr>
          <w:bCs/>
          <w:i/>
          <w:shd w:val="clear" w:color="auto" w:fill="FFFFFF"/>
        </w:rPr>
        <w:t>della</w:t>
      </w:r>
      <w:proofErr w:type="spellEnd"/>
      <w:r w:rsidR="000B1B16" w:rsidRPr="00AB6A3C">
        <w:rPr>
          <w:bCs/>
          <w:i/>
          <w:shd w:val="clear" w:color="auto" w:fill="FFFFFF"/>
        </w:rPr>
        <w:t xml:space="preserve"> </w:t>
      </w:r>
      <w:proofErr w:type="spellStart"/>
      <w:r w:rsidR="000B1B16" w:rsidRPr="00AB6A3C">
        <w:rPr>
          <w:bCs/>
          <w:i/>
          <w:shd w:val="clear" w:color="auto" w:fill="FFFFFF"/>
        </w:rPr>
        <w:t>corte</w:t>
      </w:r>
      <w:proofErr w:type="spellEnd"/>
      <w:r w:rsidR="000B1B16" w:rsidRPr="00AB6A3C">
        <w:rPr>
          <w:bCs/>
          <w:i/>
          <w:shd w:val="clear" w:color="auto" w:fill="FFFFFF"/>
        </w:rPr>
        <w:t xml:space="preserve"> di Roma ò </w:t>
      </w:r>
      <w:proofErr w:type="spellStart"/>
      <w:r w:rsidR="000B1B16" w:rsidRPr="00AB6A3C">
        <w:rPr>
          <w:bCs/>
          <w:i/>
          <w:shd w:val="clear" w:color="auto" w:fill="FFFFFF"/>
        </w:rPr>
        <w:t>vero</w:t>
      </w:r>
      <w:proofErr w:type="spellEnd"/>
      <w:r w:rsidR="000B1B16" w:rsidRPr="00AB6A3C">
        <w:rPr>
          <w:bCs/>
          <w:i/>
          <w:shd w:val="clear" w:color="auto" w:fill="FFFFFF"/>
        </w:rPr>
        <w:t xml:space="preserve"> </w:t>
      </w:r>
      <w:proofErr w:type="spellStart"/>
      <w:r w:rsidR="000B1B16" w:rsidRPr="00AB6A3C">
        <w:rPr>
          <w:bCs/>
          <w:i/>
          <w:shd w:val="clear" w:color="auto" w:fill="FFFFFF"/>
        </w:rPr>
        <w:t>teatro</w:t>
      </w:r>
      <w:proofErr w:type="spellEnd"/>
      <w:r w:rsidR="000B1B16" w:rsidRPr="00AB6A3C">
        <w:rPr>
          <w:bCs/>
          <w:i/>
          <w:shd w:val="clear" w:color="auto" w:fill="FFFFFF"/>
        </w:rPr>
        <w:t xml:space="preserve"> historico, </w:t>
      </w:r>
      <w:proofErr w:type="spellStart"/>
      <w:r w:rsidR="000B1B16" w:rsidRPr="00AB6A3C">
        <w:rPr>
          <w:bCs/>
          <w:i/>
          <w:shd w:val="clear" w:color="auto" w:fill="FFFFFF"/>
        </w:rPr>
        <w:t>cronologico</w:t>
      </w:r>
      <w:proofErr w:type="spellEnd"/>
      <w:r w:rsidR="000B1B16" w:rsidRPr="00AB6A3C">
        <w:rPr>
          <w:bCs/>
          <w:i/>
          <w:shd w:val="clear" w:color="auto" w:fill="FFFFFF"/>
        </w:rPr>
        <w:t>, e Politico</w:t>
      </w:r>
      <w:r w:rsidR="000B1B16" w:rsidRPr="00AB6A3C">
        <w:rPr>
          <w:bCs/>
          <w:shd w:val="clear" w:color="auto" w:fill="FFFFFF"/>
        </w:rPr>
        <w:t xml:space="preserve">…, Valenza, Pietro Francesco </w:t>
      </w:r>
      <w:proofErr w:type="spellStart"/>
      <w:r w:rsidR="000B1B16" w:rsidRPr="00AB6A3C">
        <w:rPr>
          <w:bCs/>
          <w:shd w:val="clear" w:color="auto" w:fill="FFFFFF"/>
        </w:rPr>
        <w:t>Guerini</w:t>
      </w:r>
      <w:proofErr w:type="spellEnd"/>
      <w:r w:rsidR="000B1B16" w:rsidRPr="00AB6A3C">
        <w:rPr>
          <w:bCs/>
          <w:shd w:val="clear" w:color="auto" w:fill="FFFFFF"/>
        </w:rPr>
        <w:t>, 1675, 3</w:t>
      </w:r>
      <w:r w:rsidR="00C62BBC">
        <w:rPr>
          <w:bCs/>
          <w:shd w:val="clear" w:color="auto" w:fill="FFFFFF"/>
        </w:rPr>
        <w:t> </w:t>
      </w:r>
      <w:r w:rsidR="000B1B16" w:rsidRPr="00AB6A3C">
        <w:rPr>
          <w:bCs/>
          <w:shd w:val="clear" w:color="auto" w:fill="FFFFFF"/>
        </w:rPr>
        <w:t>vol.</w:t>
      </w:r>
    </w:p>
    <w:p w14:paraId="4D700D42" w14:textId="7830E87E" w:rsidR="000B1B16" w:rsidRPr="00AB6A3C" w:rsidRDefault="00752BDD" w:rsidP="00752BDD">
      <w:pPr>
        <w:pStyle w:val="TEIbiblreference"/>
        <w:rPr>
          <w:lang w:val="it-IT"/>
        </w:rPr>
      </w:pPr>
      <w:proofErr w:type="spellStart"/>
      <w:r w:rsidRPr="00752BDD">
        <w:rPr>
          <w:smallCaps/>
        </w:rPr>
        <w:t>Lualdi</w:t>
      </w:r>
      <w:proofErr w:type="spellEnd"/>
      <w:r w:rsidRPr="00AB6A3C">
        <w:t xml:space="preserve"> </w:t>
      </w:r>
      <w:r w:rsidR="000B1B16" w:rsidRPr="00AB6A3C">
        <w:rPr>
          <w:lang w:val="it-IT"/>
        </w:rPr>
        <w:t xml:space="preserve">Michelangelo, </w:t>
      </w:r>
      <w:r w:rsidR="000B1B16" w:rsidRPr="00AB6A3C">
        <w:rPr>
          <w:i/>
          <w:iCs/>
          <w:lang w:val="it-IT"/>
        </w:rPr>
        <w:t>Descrittione della fontana Pamphilia, dove fu già il cerchio Agonale</w:t>
      </w:r>
      <w:r w:rsidR="000B1B16" w:rsidRPr="00AB6A3C">
        <w:rPr>
          <w:lang w:val="it-IT"/>
        </w:rPr>
        <w:t xml:space="preserve">, </w:t>
      </w:r>
      <w:r w:rsidR="000B1B16" w:rsidRPr="00752BDD">
        <w:t xml:space="preserve">In Roma, </w:t>
      </w:r>
      <w:proofErr w:type="spellStart"/>
      <w:r w:rsidR="000B1B16" w:rsidRPr="00752BDD">
        <w:t>Nella</w:t>
      </w:r>
      <w:proofErr w:type="spellEnd"/>
      <w:r w:rsidR="000B1B16" w:rsidRPr="00752BDD">
        <w:t xml:space="preserve"> </w:t>
      </w:r>
      <w:proofErr w:type="spellStart"/>
      <w:r w:rsidR="000B1B16" w:rsidRPr="00752BDD">
        <w:t>stamperia</w:t>
      </w:r>
      <w:proofErr w:type="spellEnd"/>
      <w:r w:rsidR="000B1B16" w:rsidRPr="00752BDD">
        <w:t xml:space="preserve"> di Francesco </w:t>
      </w:r>
      <w:proofErr w:type="spellStart"/>
      <w:r w:rsidR="000B1B16" w:rsidRPr="00752BDD">
        <w:t>Moneta</w:t>
      </w:r>
      <w:proofErr w:type="spellEnd"/>
      <w:r w:rsidR="000B1B16" w:rsidRPr="00752BDD">
        <w:t>, 1651.</w:t>
      </w:r>
    </w:p>
    <w:p w14:paraId="5EB96C66" w14:textId="40F85A39" w:rsidR="000B1B16" w:rsidRPr="00B65667" w:rsidRDefault="00752BDD" w:rsidP="00752BDD">
      <w:pPr>
        <w:pStyle w:val="TEIbiblreference"/>
        <w:rPr>
          <w:lang w:val="it-IT"/>
        </w:rPr>
      </w:pPr>
      <w:r w:rsidRPr="00752BDD">
        <w:rPr>
          <w:smallCaps/>
          <w:lang w:val="it-IT"/>
        </w:rPr>
        <w:t>Lunadoro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Girolamo, </w:t>
      </w:r>
      <w:r w:rsidR="000B1B16" w:rsidRPr="00B65667">
        <w:rPr>
          <w:i/>
          <w:lang w:val="it-IT"/>
        </w:rPr>
        <w:t>Relatione della corte di Roma, e de’riti da osservarsi in essa, e de’suoi magistrati, &amp; offitij, con la loro distinta giurisdittione</w:t>
      </w:r>
      <w:r w:rsidR="000B1B16" w:rsidRPr="00B65667">
        <w:rPr>
          <w:lang w:val="it-IT"/>
        </w:rPr>
        <w:t>, Bracciano, Andrea Fei, 1650.</w:t>
      </w:r>
    </w:p>
    <w:p w14:paraId="0A807394" w14:textId="5C98C51C" w:rsidR="000B1B16" w:rsidRPr="00AB6A3C" w:rsidRDefault="00752BDD" w:rsidP="00752BDD">
      <w:pPr>
        <w:pStyle w:val="TEIbiblreference"/>
      </w:pPr>
      <w:r w:rsidRPr="00752BDD">
        <w:rPr>
          <w:smallCaps/>
        </w:rPr>
        <w:t>Maggi</w:t>
      </w:r>
      <w:r w:rsidRPr="00AB6A3C">
        <w:t xml:space="preserve"> </w:t>
      </w:r>
      <w:r w:rsidR="000B1B16" w:rsidRPr="00AB6A3C">
        <w:t xml:space="preserve">Bartolomeo, </w:t>
      </w:r>
      <w:r w:rsidR="000B1B16" w:rsidRPr="00AB6A3C">
        <w:rPr>
          <w:i/>
          <w:iCs/>
        </w:rPr>
        <w:t xml:space="preserve">De </w:t>
      </w:r>
      <w:proofErr w:type="spellStart"/>
      <w:r w:rsidR="000B1B16" w:rsidRPr="00AB6A3C">
        <w:rPr>
          <w:i/>
          <w:iCs/>
        </w:rPr>
        <w:t>vulnerum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sclopetorum</w:t>
      </w:r>
      <w:proofErr w:type="spellEnd"/>
      <w:r w:rsidR="000B1B16" w:rsidRPr="00AB6A3C">
        <w:rPr>
          <w:i/>
          <w:iCs/>
        </w:rPr>
        <w:t xml:space="preserve"> et </w:t>
      </w:r>
      <w:proofErr w:type="spellStart"/>
      <w:r w:rsidR="000B1B16" w:rsidRPr="00AB6A3C">
        <w:rPr>
          <w:i/>
          <w:iCs/>
        </w:rPr>
        <w:t>bombardarum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curatione</w:t>
      </w:r>
      <w:proofErr w:type="spellEnd"/>
      <w:r w:rsidR="000B1B16" w:rsidRPr="00E733B2">
        <w:t>,</w:t>
      </w:r>
      <w:r w:rsidR="000B1B16" w:rsidRPr="00AB6A3C">
        <w:t xml:space="preserve"> </w:t>
      </w:r>
      <w:proofErr w:type="spellStart"/>
      <w:r w:rsidR="000B1B16" w:rsidRPr="00AB6A3C">
        <w:t>Bononiae</w:t>
      </w:r>
      <w:proofErr w:type="spellEnd"/>
      <w:r w:rsidR="000B1B16" w:rsidRPr="00AB6A3C">
        <w:t xml:space="preserve">, </w:t>
      </w:r>
      <w:r w:rsidR="003E1975">
        <w:t>P</w:t>
      </w:r>
      <w:r w:rsidR="000B1B16" w:rsidRPr="00AB6A3C">
        <w:t xml:space="preserve">er </w:t>
      </w:r>
      <w:proofErr w:type="spellStart"/>
      <w:r w:rsidR="000B1B16" w:rsidRPr="00AB6A3C">
        <w:t>Bartholomeum</w:t>
      </w:r>
      <w:proofErr w:type="spellEnd"/>
      <w:r w:rsidR="000B1B16" w:rsidRPr="00AB6A3C">
        <w:t xml:space="preserve"> </w:t>
      </w:r>
      <w:proofErr w:type="spellStart"/>
      <w:r w:rsidR="000B1B16" w:rsidRPr="00AB6A3C">
        <w:t>Bonardum</w:t>
      </w:r>
      <w:proofErr w:type="spellEnd"/>
      <w:r w:rsidR="000B1B16" w:rsidRPr="00AB6A3C">
        <w:t xml:space="preserve">, 1552. </w:t>
      </w:r>
    </w:p>
    <w:p w14:paraId="7CDEA52A" w14:textId="51067D30" w:rsidR="000B1B16" w:rsidRPr="00AB6A3C" w:rsidRDefault="00752BDD" w:rsidP="00752BDD">
      <w:pPr>
        <w:pStyle w:val="TEIbiblreference"/>
      </w:pPr>
      <w:r w:rsidRPr="00752BDD">
        <w:rPr>
          <w:smallCaps/>
        </w:rPr>
        <w:t>Magnus</w:t>
      </w:r>
      <w:r w:rsidRPr="00AB6A3C">
        <w:t xml:space="preserve"> </w:t>
      </w:r>
      <w:proofErr w:type="spellStart"/>
      <w:r w:rsidR="000B1B16" w:rsidRPr="00AB6A3C">
        <w:t>Iohannes</w:t>
      </w:r>
      <w:proofErr w:type="spellEnd"/>
      <w:r w:rsidR="000B1B16" w:rsidRPr="00AB6A3C">
        <w:t xml:space="preserve">, </w:t>
      </w:r>
      <w:r w:rsidR="000B1B16" w:rsidRPr="00AB6A3C">
        <w:rPr>
          <w:i/>
          <w:iCs/>
        </w:rPr>
        <w:t xml:space="preserve">Historia de omnibus </w:t>
      </w:r>
      <w:proofErr w:type="spellStart"/>
      <w:r w:rsidR="000B1B16" w:rsidRPr="00AB6A3C">
        <w:rPr>
          <w:i/>
          <w:iCs/>
        </w:rPr>
        <w:t>Gothorum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Sueonumque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regibus</w:t>
      </w:r>
      <w:proofErr w:type="spellEnd"/>
      <w:r w:rsidR="000B1B16" w:rsidRPr="00E733B2">
        <w:t>,</w:t>
      </w:r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t>Romae</w:t>
      </w:r>
      <w:proofErr w:type="spellEnd"/>
      <w:r w:rsidR="000B1B16" w:rsidRPr="00AB6A3C">
        <w:t xml:space="preserve">, </w:t>
      </w:r>
      <w:r w:rsidR="00C62BBC">
        <w:t>[</w:t>
      </w:r>
      <w:r w:rsidR="000B1B16" w:rsidRPr="00AB6A3C">
        <w:t>Giovanni Maria Viotti</w:t>
      </w:r>
      <w:r w:rsidR="00C62BBC">
        <w:t>]</w:t>
      </w:r>
      <w:r w:rsidR="000B1B16" w:rsidRPr="00AB6A3C">
        <w:t xml:space="preserve">, 1554. </w:t>
      </w:r>
    </w:p>
    <w:p w14:paraId="04734980" w14:textId="71A9B0FE" w:rsidR="000B1B16" w:rsidRPr="00AB6A3C" w:rsidRDefault="00752BDD" w:rsidP="00752BDD">
      <w:pPr>
        <w:pStyle w:val="TEIbiblreference"/>
      </w:pPr>
      <w:proofErr w:type="spellStart"/>
      <w:r w:rsidRPr="00752BDD">
        <w:rPr>
          <w:smallCaps/>
        </w:rPr>
        <w:t>Marescalchi</w:t>
      </w:r>
      <w:proofErr w:type="spellEnd"/>
      <w:r w:rsidRPr="00AB6A3C">
        <w:t xml:space="preserve"> </w:t>
      </w:r>
      <w:r w:rsidR="000B1B16" w:rsidRPr="00AB6A3C">
        <w:t xml:space="preserve">Vincenzo Maria, </w:t>
      </w:r>
      <w:proofErr w:type="spellStart"/>
      <w:r w:rsidR="000B1B16" w:rsidRPr="00AB6A3C">
        <w:rPr>
          <w:i/>
        </w:rPr>
        <w:t>Aulam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Vidoniam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picturis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exornatam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Alexandri</w:t>
      </w:r>
      <w:proofErr w:type="spellEnd"/>
      <w:r w:rsidR="00C62BBC">
        <w:rPr>
          <w:i/>
        </w:rPr>
        <w:t> </w:t>
      </w:r>
      <w:r w:rsidR="000B1B16" w:rsidRPr="00AB6A3C">
        <w:rPr>
          <w:i/>
        </w:rPr>
        <w:t xml:space="preserve">VII Pont. </w:t>
      </w:r>
      <w:proofErr w:type="spellStart"/>
      <w:r w:rsidR="000B1B16" w:rsidRPr="00AB6A3C">
        <w:rPr>
          <w:i/>
        </w:rPr>
        <w:t>Opt</w:t>
      </w:r>
      <w:proofErr w:type="spellEnd"/>
      <w:r w:rsidR="000B1B16" w:rsidRPr="00AB6A3C">
        <w:rPr>
          <w:i/>
        </w:rPr>
        <w:t xml:space="preserve">. Max. </w:t>
      </w:r>
      <w:proofErr w:type="spellStart"/>
      <w:r w:rsidR="000B1B16" w:rsidRPr="00AB6A3C">
        <w:rPr>
          <w:i/>
        </w:rPr>
        <w:t>Nomini</w:t>
      </w:r>
      <w:proofErr w:type="spellEnd"/>
      <w:r w:rsidR="000B1B16" w:rsidRPr="00AB6A3C">
        <w:rPr>
          <w:i/>
        </w:rPr>
        <w:t xml:space="preserve"> et </w:t>
      </w:r>
      <w:proofErr w:type="spellStart"/>
      <w:r w:rsidR="000B1B16" w:rsidRPr="00AB6A3C">
        <w:rPr>
          <w:i/>
        </w:rPr>
        <w:t>Numini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consecratam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Vincentius</w:t>
      </w:r>
      <w:proofErr w:type="spellEnd"/>
      <w:r w:rsidR="000B1B16" w:rsidRPr="00AB6A3C">
        <w:rPr>
          <w:i/>
        </w:rPr>
        <w:t xml:space="preserve"> Maria </w:t>
      </w:r>
      <w:proofErr w:type="spellStart"/>
      <w:r w:rsidR="000B1B16" w:rsidRPr="00AB6A3C">
        <w:rPr>
          <w:i/>
        </w:rPr>
        <w:t>Marescalchius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hisce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carminibus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adumbrabat</w:t>
      </w:r>
      <w:proofErr w:type="spellEnd"/>
      <w:r w:rsidR="000B1B16" w:rsidRPr="00E733B2">
        <w:rPr>
          <w:iCs/>
        </w:rPr>
        <w:t>,</w:t>
      </w:r>
      <w:r w:rsidR="000B1B16" w:rsidRPr="00AB6A3C">
        <w:t xml:space="preserve"> </w:t>
      </w:r>
      <w:proofErr w:type="spellStart"/>
      <w:r w:rsidR="000B1B16" w:rsidRPr="00AB6A3C">
        <w:t>Bologna</w:t>
      </w:r>
      <w:proofErr w:type="spellEnd"/>
      <w:r w:rsidR="000B1B16" w:rsidRPr="00AB6A3C">
        <w:t xml:space="preserve">, </w:t>
      </w:r>
      <w:proofErr w:type="spellStart"/>
      <w:r w:rsidR="000B1B16" w:rsidRPr="00AB6A3C">
        <w:t>Typis</w:t>
      </w:r>
      <w:proofErr w:type="spellEnd"/>
      <w:r w:rsidR="000B1B16" w:rsidRPr="00AB6A3C">
        <w:t xml:space="preserve"> </w:t>
      </w:r>
      <w:proofErr w:type="spellStart"/>
      <w:r w:rsidR="000B1B16" w:rsidRPr="00AB6A3C">
        <w:t>Ferronianis</w:t>
      </w:r>
      <w:proofErr w:type="spellEnd"/>
      <w:r w:rsidR="000B1B16" w:rsidRPr="00AB6A3C">
        <w:t xml:space="preserve">, 1665.  </w:t>
      </w:r>
    </w:p>
    <w:p w14:paraId="55D7761C" w14:textId="7B4AC147" w:rsidR="000B1B16" w:rsidRPr="00546825" w:rsidRDefault="00546825" w:rsidP="00752BDD">
      <w:pPr>
        <w:pStyle w:val="TEIbiblreference"/>
      </w:pPr>
      <w:r w:rsidRPr="00546825">
        <w:rPr>
          <w:smallCaps/>
        </w:rPr>
        <w:t>Massa</w:t>
      </w:r>
      <w:r w:rsidRPr="00AB6A3C">
        <w:t xml:space="preserve"> </w:t>
      </w:r>
      <w:r w:rsidR="000B1B16" w:rsidRPr="00AB6A3C">
        <w:t xml:space="preserve">Antonio, </w:t>
      </w:r>
      <w:r w:rsidR="000B1B16" w:rsidRPr="00AB6A3C">
        <w:rPr>
          <w:i/>
          <w:iCs/>
        </w:rPr>
        <w:t xml:space="preserve">De </w:t>
      </w:r>
      <w:proofErr w:type="spellStart"/>
      <w:r w:rsidR="000B1B16" w:rsidRPr="00AB6A3C">
        <w:rPr>
          <w:i/>
          <w:iCs/>
        </w:rPr>
        <w:t>exercitatione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iurisperitorum</w:t>
      </w:r>
      <w:proofErr w:type="spellEnd"/>
      <w:r w:rsidR="000B1B16" w:rsidRPr="00546825">
        <w:t xml:space="preserve">, </w:t>
      </w:r>
      <w:r w:rsidR="00C62BBC">
        <w:t>[</w:t>
      </w:r>
      <w:r w:rsidR="000B1B16" w:rsidRPr="00546825">
        <w:t xml:space="preserve">Impressum </w:t>
      </w:r>
      <w:proofErr w:type="spellStart"/>
      <w:r w:rsidR="000B1B16" w:rsidRPr="00546825">
        <w:t>Romae</w:t>
      </w:r>
      <w:proofErr w:type="spellEnd"/>
      <w:r w:rsidR="000B1B16" w:rsidRPr="00546825">
        <w:t xml:space="preserve">, </w:t>
      </w:r>
      <w:proofErr w:type="spellStart"/>
      <w:r w:rsidR="000B1B16" w:rsidRPr="00546825">
        <w:t>Apud</w:t>
      </w:r>
      <w:proofErr w:type="spellEnd"/>
      <w:r w:rsidR="000B1B16" w:rsidRPr="00546825">
        <w:t xml:space="preserve"> </w:t>
      </w:r>
      <w:proofErr w:type="spellStart"/>
      <w:r w:rsidR="000B1B16" w:rsidRPr="00546825">
        <w:t>Valerium</w:t>
      </w:r>
      <w:proofErr w:type="spellEnd"/>
      <w:r w:rsidR="000B1B16" w:rsidRPr="00546825">
        <w:t xml:space="preserve"> et </w:t>
      </w:r>
      <w:proofErr w:type="spellStart"/>
      <w:r w:rsidR="000B1B16" w:rsidRPr="00546825">
        <w:t>Aloysium</w:t>
      </w:r>
      <w:proofErr w:type="spellEnd"/>
      <w:r w:rsidR="000B1B16" w:rsidRPr="00546825">
        <w:t xml:space="preserve"> </w:t>
      </w:r>
      <w:proofErr w:type="spellStart"/>
      <w:r w:rsidR="000B1B16" w:rsidRPr="00546825">
        <w:t>Doricos</w:t>
      </w:r>
      <w:proofErr w:type="spellEnd"/>
      <w:r w:rsidR="000B1B16" w:rsidRPr="00546825">
        <w:t xml:space="preserve"> </w:t>
      </w:r>
      <w:proofErr w:type="spellStart"/>
      <w:r w:rsidR="000B1B16" w:rsidRPr="00546825">
        <w:t>fratres</w:t>
      </w:r>
      <w:proofErr w:type="spellEnd"/>
      <w:r w:rsidR="000B1B16" w:rsidRPr="00546825">
        <w:t xml:space="preserve"> </w:t>
      </w:r>
      <w:proofErr w:type="spellStart"/>
      <w:r w:rsidR="000B1B16" w:rsidRPr="00546825">
        <w:t>Brixienses</w:t>
      </w:r>
      <w:proofErr w:type="spellEnd"/>
      <w:r w:rsidR="000B1B16" w:rsidRPr="00546825">
        <w:t xml:space="preserve">, </w:t>
      </w:r>
      <w:r w:rsidR="00C62BBC">
        <w:t>v. </w:t>
      </w:r>
      <w:r w:rsidR="000B1B16" w:rsidRPr="00546825">
        <w:t>1550].</w:t>
      </w:r>
    </w:p>
    <w:p w14:paraId="45DAFC5E" w14:textId="186A7D3D" w:rsidR="000B1B16" w:rsidRPr="00AB6A3C" w:rsidRDefault="00546825" w:rsidP="00752BDD">
      <w:pPr>
        <w:pStyle w:val="TEIbiblreference"/>
      </w:pPr>
      <w:proofErr w:type="spellStart"/>
      <w:r w:rsidRPr="00546825">
        <w:rPr>
          <w:smallCaps/>
        </w:rPr>
        <w:t>Modesti</w:t>
      </w:r>
      <w:proofErr w:type="spellEnd"/>
      <w:r w:rsidRPr="00AB6A3C">
        <w:t xml:space="preserve"> </w:t>
      </w:r>
      <w:proofErr w:type="spellStart"/>
      <w:r w:rsidR="000B1B16" w:rsidRPr="00AB6A3C">
        <w:t>Publio</w:t>
      </w:r>
      <w:proofErr w:type="spellEnd"/>
      <w:r w:rsidR="000B1B16" w:rsidRPr="00AB6A3C">
        <w:t xml:space="preserve"> Francesco, </w:t>
      </w:r>
      <w:r w:rsidR="000B1B16" w:rsidRPr="00AB6A3C">
        <w:rPr>
          <w:i/>
          <w:iCs/>
        </w:rPr>
        <w:t xml:space="preserve">Christiana </w:t>
      </w:r>
      <w:proofErr w:type="spellStart"/>
      <w:r w:rsidR="000B1B16" w:rsidRPr="00AB6A3C">
        <w:rPr>
          <w:i/>
          <w:iCs/>
        </w:rPr>
        <w:t>pietas</w:t>
      </w:r>
      <w:proofErr w:type="spellEnd"/>
      <w:r w:rsidR="00726FCD" w:rsidRPr="00726FCD">
        <w:rPr>
          <w:iCs/>
        </w:rPr>
        <w:t>,</w:t>
      </w:r>
      <w:r w:rsidR="000B1B16" w:rsidRPr="00AB6A3C">
        <w:rPr>
          <w:i/>
          <w:iCs/>
        </w:rPr>
        <w:t xml:space="preserve"> </w:t>
      </w:r>
      <w:r w:rsidR="000B1B16" w:rsidRPr="00AB6A3C">
        <w:t xml:space="preserve">Rimini, </w:t>
      </w:r>
      <w:proofErr w:type="spellStart"/>
      <w:r w:rsidR="000B1B16" w:rsidRPr="00AB6A3C">
        <w:t>Erasmo</w:t>
      </w:r>
      <w:proofErr w:type="spellEnd"/>
      <w:r w:rsidR="000B1B16" w:rsidRPr="00AB6A3C">
        <w:t xml:space="preserve"> </w:t>
      </w:r>
      <w:proofErr w:type="spellStart"/>
      <w:r w:rsidR="000B1B16" w:rsidRPr="00AB6A3C">
        <w:t>Virginio</w:t>
      </w:r>
      <w:proofErr w:type="spellEnd"/>
      <w:r w:rsidR="000B1B16" w:rsidRPr="00AB6A3C">
        <w:t>, 1552.</w:t>
      </w:r>
    </w:p>
    <w:p w14:paraId="7D108713" w14:textId="1E840F21" w:rsidR="000B1B16" w:rsidRPr="00AB6A3C" w:rsidRDefault="00546825" w:rsidP="00752BDD">
      <w:pPr>
        <w:pStyle w:val="TEIbiblreference"/>
      </w:pPr>
      <w:r w:rsidRPr="00546825">
        <w:rPr>
          <w:smallCaps/>
        </w:rPr>
        <w:t>Monte</w:t>
      </w:r>
      <w:r w:rsidRPr="00AB6A3C">
        <w:t xml:space="preserve"> </w:t>
      </w:r>
      <w:r w:rsidR="000B1B16" w:rsidRPr="00AB6A3C">
        <w:t xml:space="preserve">Andrea de, </w:t>
      </w:r>
      <w:proofErr w:type="spellStart"/>
      <w:r w:rsidR="000B1B16" w:rsidRPr="00AB6A3C">
        <w:rPr>
          <w:i/>
          <w:iCs/>
        </w:rPr>
        <w:t>Oratio</w:t>
      </w:r>
      <w:proofErr w:type="spellEnd"/>
      <w:r w:rsidR="000B1B16" w:rsidRPr="00AB6A3C">
        <w:rPr>
          <w:i/>
          <w:iCs/>
        </w:rPr>
        <w:t xml:space="preserve"> habita </w:t>
      </w:r>
      <w:proofErr w:type="spellStart"/>
      <w:r w:rsidR="000B1B16" w:rsidRPr="00AB6A3C">
        <w:rPr>
          <w:i/>
          <w:iCs/>
        </w:rPr>
        <w:t>apud</w:t>
      </w:r>
      <w:proofErr w:type="spellEnd"/>
      <w:r w:rsidR="000B1B16" w:rsidRPr="00AB6A3C">
        <w:rPr>
          <w:i/>
          <w:iCs/>
        </w:rPr>
        <w:t xml:space="preserve"> S. D. N. </w:t>
      </w:r>
      <w:proofErr w:type="spellStart"/>
      <w:r w:rsidR="000B1B16" w:rsidRPr="00AB6A3C">
        <w:rPr>
          <w:i/>
          <w:iCs/>
        </w:rPr>
        <w:t>Iulium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diuina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prouidentia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Papam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Tertium</w:t>
      </w:r>
      <w:proofErr w:type="spellEnd"/>
      <w:r w:rsidR="000B1B16" w:rsidRPr="00AB6A3C">
        <w:rPr>
          <w:i/>
          <w:iCs/>
        </w:rPr>
        <w:t xml:space="preserve"> per </w:t>
      </w:r>
      <w:proofErr w:type="spellStart"/>
      <w:r w:rsidR="000B1B16" w:rsidRPr="00AB6A3C">
        <w:rPr>
          <w:i/>
          <w:iCs/>
        </w:rPr>
        <w:t>Andream</w:t>
      </w:r>
      <w:proofErr w:type="spellEnd"/>
      <w:r w:rsidR="000B1B16" w:rsidRPr="00AB6A3C">
        <w:rPr>
          <w:i/>
          <w:iCs/>
        </w:rPr>
        <w:t xml:space="preserve"> de Monte </w:t>
      </w:r>
      <w:proofErr w:type="spellStart"/>
      <w:r w:rsidR="000B1B16" w:rsidRPr="00AB6A3C">
        <w:rPr>
          <w:i/>
          <w:iCs/>
        </w:rPr>
        <w:t>doctorem</w:t>
      </w:r>
      <w:proofErr w:type="spellEnd"/>
      <w:r w:rsidR="000B1B16" w:rsidRPr="00AB6A3C">
        <w:rPr>
          <w:i/>
          <w:iCs/>
        </w:rPr>
        <w:t xml:space="preserve">, </w:t>
      </w:r>
      <w:proofErr w:type="spellStart"/>
      <w:r w:rsidR="000B1B16" w:rsidRPr="00AB6A3C">
        <w:rPr>
          <w:i/>
          <w:iCs/>
        </w:rPr>
        <w:t>quondam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Haebreum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iam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vero</w:t>
      </w:r>
      <w:proofErr w:type="spellEnd"/>
      <w:r w:rsidR="000B1B16" w:rsidRPr="00AB6A3C">
        <w:rPr>
          <w:i/>
          <w:iCs/>
        </w:rPr>
        <w:t xml:space="preserve"> sacro </w:t>
      </w:r>
      <w:proofErr w:type="spellStart"/>
      <w:r w:rsidR="000B1B16" w:rsidRPr="00AB6A3C">
        <w:rPr>
          <w:i/>
          <w:iCs/>
        </w:rPr>
        <w:t>baptismate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initiatum</w:t>
      </w:r>
      <w:proofErr w:type="spellEnd"/>
      <w:r w:rsidR="000B1B16" w:rsidRPr="00AB6A3C">
        <w:rPr>
          <w:i/>
          <w:iCs/>
        </w:rPr>
        <w:t xml:space="preserve">, ex </w:t>
      </w:r>
      <w:proofErr w:type="spellStart"/>
      <w:r w:rsidR="000B1B16" w:rsidRPr="00AB6A3C">
        <w:rPr>
          <w:i/>
          <w:iCs/>
        </w:rPr>
        <w:t>hebreo</w:t>
      </w:r>
      <w:proofErr w:type="spellEnd"/>
      <w:r w:rsidR="000B1B16" w:rsidRPr="00AB6A3C">
        <w:rPr>
          <w:i/>
          <w:iCs/>
        </w:rPr>
        <w:t xml:space="preserve"> in </w:t>
      </w:r>
      <w:proofErr w:type="spellStart"/>
      <w:r w:rsidR="000B1B16" w:rsidRPr="00AB6A3C">
        <w:rPr>
          <w:i/>
          <w:iCs/>
        </w:rPr>
        <w:t>latinum</w:t>
      </w:r>
      <w:proofErr w:type="spellEnd"/>
      <w:r w:rsidR="000B1B16" w:rsidRPr="00AB6A3C">
        <w:rPr>
          <w:i/>
          <w:iCs/>
        </w:rPr>
        <w:t xml:space="preserve"> versa, in qua </w:t>
      </w:r>
      <w:proofErr w:type="spellStart"/>
      <w:r w:rsidR="000B1B16" w:rsidRPr="00AB6A3C">
        <w:rPr>
          <w:i/>
          <w:iCs/>
        </w:rPr>
        <w:t>suadetur</w:t>
      </w:r>
      <w:proofErr w:type="spellEnd"/>
      <w:r w:rsidR="000B1B16" w:rsidRPr="00AB6A3C">
        <w:rPr>
          <w:i/>
          <w:iCs/>
        </w:rPr>
        <w:t xml:space="preserve"> summum </w:t>
      </w:r>
      <w:proofErr w:type="spellStart"/>
      <w:r w:rsidR="000B1B16" w:rsidRPr="00AB6A3C">
        <w:rPr>
          <w:i/>
          <w:iCs/>
        </w:rPr>
        <w:t>Pontificem</w:t>
      </w:r>
      <w:proofErr w:type="spellEnd"/>
      <w:r w:rsidR="000B1B16" w:rsidRPr="00AB6A3C">
        <w:rPr>
          <w:i/>
          <w:iCs/>
        </w:rPr>
        <w:t xml:space="preserve"> ex </w:t>
      </w:r>
      <w:proofErr w:type="spellStart"/>
      <w:r w:rsidR="000B1B16" w:rsidRPr="00AB6A3C">
        <w:rPr>
          <w:i/>
          <w:iCs/>
        </w:rPr>
        <w:t>illustri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familia</w:t>
      </w:r>
      <w:proofErr w:type="spellEnd"/>
      <w:r w:rsidR="000B1B16" w:rsidRPr="00AB6A3C">
        <w:t xml:space="preserve"> </w:t>
      </w:r>
      <w:proofErr w:type="spellStart"/>
      <w:r w:rsidR="000B1B16" w:rsidRPr="00AB6A3C">
        <w:rPr>
          <w:i/>
          <w:iCs/>
        </w:rPr>
        <w:t>montis</w:t>
      </w:r>
      <w:proofErr w:type="spellEnd"/>
      <w:r w:rsidR="000B1B16" w:rsidRPr="00AB6A3C">
        <w:rPr>
          <w:i/>
          <w:iCs/>
        </w:rPr>
        <w:t xml:space="preserve"> &amp; </w:t>
      </w:r>
      <w:proofErr w:type="spellStart"/>
      <w:r w:rsidR="000B1B16" w:rsidRPr="00AB6A3C">
        <w:rPr>
          <w:i/>
          <w:iCs/>
        </w:rPr>
        <w:t>illius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insignia</w:t>
      </w:r>
      <w:proofErr w:type="spellEnd"/>
      <w:r w:rsidR="000B1B16" w:rsidRPr="00AB6A3C">
        <w:rPr>
          <w:i/>
          <w:iCs/>
        </w:rPr>
        <w:t xml:space="preserve"> in sacris </w:t>
      </w:r>
      <w:proofErr w:type="spellStart"/>
      <w:r w:rsidR="000B1B16" w:rsidRPr="00AB6A3C">
        <w:rPr>
          <w:i/>
          <w:iCs/>
        </w:rPr>
        <w:t>literis</w:t>
      </w:r>
      <w:proofErr w:type="spellEnd"/>
      <w:r w:rsidR="000B1B16" w:rsidRPr="00AB6A3C">
        <w:rPr>
          <w:i/>
          <w:iCs/>
        </w:rPr>
        <w:t xml:space="preserve"> fuisse </w:t>
      </w:r>
      <w:proofErr w:type="spellStart"/>
      <w:r w:rsidR="000B1B16" w:rsidRPr="00AB6A3C">
        <w:rPr>
          <w:i/>
          <w:iCs/>
        </w:rPr>
        <w:t>praenunciata</w:t>
      </w:r>
      <w:proofErr w:type="spellEnd"/>
      <w:r w:rsidR="000B1B16" w:rsidRPr="00E733B2">
        <w:t>,</w:t>
      </w:r>
      <w:r w:rsidR="000B1B16" w:rsidRPr="00AB6A3C">
        <w:rPr>
          <w:i/>
          <w:iCs/>
        </w:rPr>
        <w:t xml:space="preserve"> </w:t>
      </w:r>
      <w:r w:rsidR="000B1B16" w:rsidRPr="00AB6A3C">
        <w:t xml:space="preserve">Rome, Antonio </w:t>
      </w:r>
      <w:proofErr w:type="spellStart"/>
      <w:r w:rsidR="000B1B16" w:rsidRPr="00AB6A3C">
        <w:t>Blado</w:t>
      </w:r>
      <w:proofErr w:type="spellEnd"/>
      <w:r w:rsidR="000B1B16" w:rsidRPr="00AB6A3C">
        <w:t>, s.</w:t>
      </w:r>
      <w:r w:rsidR="00C62BBC">
        <w:t> </w:t>
      </w:r>
      <w:r w:rsidR="000B1B16" w:rsidRPr="00AB6A3C">
        <w:t>d.</w:t>
      </w:r>
    </w:p>
    <w:p w14:paraId="7E1AD770" w14:textId="3DFD3237" w:rsidR="000B1B16" w:rsidRPr="00AB6A3C" w:rsidRDefault="00546825" w:rsidP="00752BDD">
      <w:pPr>
        <w:pStyle w:val="TEIbiblreference"/>
        <w:rPr>
          <w:i/>
          <w:iCs/>
        </w:rPr>
      </w:pPr>
      <w:r w:rsidRPr="00546825">
        <w:rPr>
          <w:smallCaps/>
        </w:rPr>
        <w:t>Morales</w:t>
      </w:r>
      <w:r w:rsidRPr="00AB6A3C">
        <w:t xml:space="preserve"> </w:t>
      </w:r>
      <w:r w:rsidR="000B1B16" w:rsidRPr="00AB6A3C">
        <w:t>Cristobal de</w:t>
      </w:r>
      <w:r w:rsidR="00726FCD" w:rsidRPr="00726FCD">
        <w:rPr>
          <w:iCs/>
        </w:rPr>
        <w:t>,</w:t>
      </w:r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Cristophori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Moralis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Hyspalensis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Missarum</w:t>
      </w:r>
      <w:proofErr w:type="spellEnd"/>
      <w:r w:rsidR="000B1B16" w:rsidRPr="00AB6A3C">
        <w:rPr>
          <w:i/>
          <w:iCs/>
        </w:rPr>
        <w:t xml:space="preserve"> liber </w:t>
      </w:r>
      <w:proofErr w:type="spellStart"/>
      <w:r w:rsidR="000B1B16" w:rsidRPr="00AB6A3C">
        <w:rPr>
          <w:i/>
          <w:iCs/>
        </w:rPr>
        <w:t>primus</w:t>
      </w:r>
      <w:proofErr w:type="spellEnd"/>
      <w:r w:rsidR="000B1B16" w:rsidRPr="00E733B2">
        <w:t>,</w:t>
      </w:r>
      <w:r w:rsidR="000B1B16" w:rsidRPr="00AB6A3C">
        <w:t xml:space="preserve"> </w:t>
      </w:r>
      <w:r w:rsidR="00C62BBC">
        <w:t>[</w:t>
      </w:r>
      <w:r w:rsidR="000B1B16" w:rsidRPr="00AB6A3C">
        <w:t xml:space="preserve">Impressum Rome, </w:t>
      </w:r>
      <w:r w:rsidR="003E1975">
        <w:t>P</w:t>
      </w:r>
      <w:r w:rsidR="000B1B16" w:rsidRPr="00AB6A3C">
        <w:t xml:space="preserve">er </w:t>
      </w:r>
      <w:proofErr w:type="spellStart"/>
      <w:r w:rsidR="000B1B16" w:rsidRPr="00AB6A3C">
        <w:t>Valerium</w:t>
      </w:r>
      <w:proofErr w:type="spellEnd"/>
      <w:r w:rsidR="000B1B16" w:rsidRPr="00AB6A3C">
        <w:t xml:space="preserve"> </w:t>
      </w:r>
      <w:proofErr w:type="spellStart"/>
      <w:r w:rsidR="000B1B16" w:rsidRPr="00AB6A3C">
        <w:t>Doricum</w:t>
      </w:r>
      <w:proofErr w:type="spellEnd"/>
      <w:r w:rsidR="000B1B16" w:rsidRPr="00AB6A3C">
        <w:t xml:space="preserve"> et </w:t>
      </w:r>
      <w:proofErr w:type="spellStart"/>
      <w:r w:rsidR="000B1B16" w:rsidRPr="00AB6A3C">
        <w:t>Ludouicum</w:t>
      </w:r>
      <w:proofErr w:type="spellEnd"/>
      <w:r w:rsidR="000B1B16" w:rsidRPr="00AB6A3C">
        <w:t xml:space="preserve"> </w:t>
      </w:r>
      <w:proofErr w:type="spellStart"/>
      <w:r w:rsidR="000B1B16" w:rsidRPr="00AB6A3C">
        <w:t>fratres</w:t>
      </w:r>
      <w:proofErr w:type="spellEnd"/>
      <w:r w:rsidR="000B1B16" w:rsidRPr="00AB6A3C">
        <w:t>, 1544</w:t>
      </w:r>
      <w:r w:rsidR="00C62BBC">
        <w:t>]</w:t>
      </w:r>
      <w:r w:rsidR="000B1B16" w:rsidRPr="00AB6A3C">
        <w:t>.</w:t>
      </w:r>
    </w:p>
    <w:p w14:paraId="66C7E77C" w14:textId="202F2F10" w:rsidR="000B1B16" w:rsidRPr="00AB6A3C" w:rsidRDefault="000B1B16" w:rsidP="00752BDD">
      <w:pPr>
        <w:pStyle w:val="TEIbiblreference"/>
      </w:pPr>
      <w:r w:rsidRPr="00AB6A3C">
        <w:rPr>
          <w:b/>
          <w:bCs/>
        </w:rPr>
        <w:lastRenderedPageBreak/>
        <w:t>—</w:t>
      </w:r>
      <w:r w:rsidRPr="00AB6A3C">
        <w:t>,</w:t>
      </w:r>
      <w:r w:rsidRPr="00AB6A3C">
        <w:rPr>
          <w:b/>
          <w:bCs/>
        </w:rPr>
        <w:t xml:space="preserve"> </w:t>
      </w:r>
      <w:proofErr w:type="spellStart"/>
      <w:r w:rsidRPr="00AB6A3C">
        <w:rPr>
          <w:i/>
          <w:iCs/>
        </w:rPr>
        <w:t>Christophori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Moralis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Hyspalensis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missarum</w:t>
      </w:r>
      <w:proofErr w:type="spellEnd"/>
      <w:r w:rsidRPr="00AB6A3C">
        <w:rPr>
          <w:i/>
          <w:iCs/>
        </w:rPr>
        <w:t xml:space="preserve"> liber </w:t>
      </w:r>
      <w:proofErr w:type="spellStart"/>
      <w:r w:rsidRPr="00AB6A3C">
        <w:rPr>
          <w:i/>
          <w:iCs/>
        </w:rPr>
        <w:t>secundus</w:t>
      </w:r>
      <w:proofErr w:type="spellEnd"/>
      <w:r w:rsidRPr="00B93370">
        <w:t>,</w:t>
      </w:r>
      <w:r w:rsidRPr="00AB6A3C">
        <w:t xml:space="preserve"> </w:t>
      </w:r>
      <w:r w:rsidR="008D4D9C">
        <w:t>[</w:t>
      </w:r>
      <w:r w:rsidRPr="00AB6A3C">
        <w:t xml:space="preserve">Impressum Rome, </w:t>
      </w:r>
      <w:r w:rsidR="003E1975">
        <w:t>P</w:t>
      </w:r>
      <w:r w:rsidRPr="00AB6A3C">
        <w:t xml:space="preserve">er </w:t>
      </w:r>
      <w:proofErr w:type="spellStart"/>
      <w:r w:rsidRPr="00AB6A3C">
        <w:t>Valerium</w:t>
      </w:r>
      <w:proofErr w:type="spellEnd"/>
      <w:r w:rsidRPr="00AB6A3C">
        <w:t xml:space="preserve"> </w:t>
      </w:r>
      <w:proofErr w:type="spellStart"/>
      <w:r w:rsidRPr="00AB6A3C">
        <w:t>Doricum</w:t>
      </w:r>
      <w:proofErr w:type="spellEnd"/>
      <w:r w:rsidRPr="00AB6A3C">
        <w:t xml:space="preserve"> et </w:t>
      </w:r>
      <w:proofErr w:type="spellStart"/>
      <w:r w:rsidRPr="00AB6A3C">
        <w:t>Ludouicum</w:t>
      </w:r>
      <w:proofErr w:type="spellEnd"/>
      <w:r w:rsidRPr="00AB6A3C">
        <w:t xml:space="preserve"> </w:t>
      </w:r>
      <w:proofErr w:type="spellStart"/>
      <w:r w:rsidRPr="00AB6A3C">
        <w:t>fratres</w:t>
      </w:r>
      <w:proofErr w:type="spellEnd"/>
      <w:r w:rsidRPr="00AB6A3C">
        <w:t>, 1544</w:t>
      </w:r>
      <w:r w:rsidR="008D4D9C">
        <w:t>]</w:t>
      </w:r>
      <w:r w:rsidRPr="00AB6A3C">
        <w:t>.</w:t>
      </w:r>
    </w:p>
    <w:p w14:paraId="1E086D5F" w14:textId="4E9158A7" w:rsidR="000B1B16" w:rsidRPr="00E733B2" w:rsidRDefault="00546825" w:rsidP="00752BDD">
      <w:pPr>
        <w:pStyle w:val="TEIbiblreference"/>
      </w:pPr>
      <w:proofErr w:type="spellStart"/>
      <w:r w:rsidRPr="00E733B2">
        <w:rPr>
          <w:smallCaps/>
        </w:rPr>
        <w:t>Nacchiante</w:t>
      </w:r>
      <w:proofErr w:type="spellEnd"/>
      <w:r w:rsidRPr="00E733B2">
        <w:t xml:space="preserve"> </w:t>
      </w:r>
      <w:r w:rsidR="000B1B16" w:rsidRPr="00E733B2">
        <w:t xml:space="preserve">Giacomo, </w:t>
      </w:r>
      <w:proofErr w:type="spellStart"/>
      <w:r w:rsidR="000B1B16" w:rsidRPr="00E733B2">
        <w:rPr>
          <w:i/>
          <w:iCs/>
        </w:rPr>
        <w:t>Enarrationes</w:t>
      </w:r>
      <w:proofErr w:type="spellEnd"/>
      <w:r w:rsidR="000B1B16" w:rsidRPr="00E733B2">
        <w:rPr>
          <w:i/>
          <w:iCs/>
        </w:rPr>
        <w:t xml:space="preserve"> </w:t>
      </w:r>
      <w:proofErr w:type="spellStart"/>
      <w:r w:rsidR="000B1B16" w:rsidRPr="00E733B2">
        <w:rPr>
          <w:i/>
          <w:iCs/>
        </w:rPr>
        <w:t>piae</w:t>
      </w:r>
      <w:proofErr w:type="spellEnd"/>
      <w:r w:rsidR="000B1B16" w:rsidRPr="00E733B2">
        <w:rPr>
          <w:i/>
          <w:iCs/>
        </w:rPr>
        <w:t xml:space="preserve">, </w:t>
      </w:r>
      <w:proofErr w:type="spellStart"/>
      <w:r w:rsidR="000B1B16" w:rsidRPr="00E733B2">
        <w:rPr>
          <w:i/>
          <w:iCs/>
        </w:rPr>
        <w:t>doctae</w:t>
      </w:r>
      <w:proofErr w:type="spellEnd"/>
      <w:r w:rsidR="000B1B16" w:rsidRPr="00E733B2">
        <w:rPr>
          <w:i/>
          <w:iCs/>
        </w:rPr>
        <w:t xml:space="preserve">, et </w:t>
      </w:r>
      <w:proofErr w:type="spellStart"/>
      <w:r w:rsidR="000B1B16" w:rsidRPr="00E733B2">
        <w:rPr>
          <w:i/>
          <w:iCs/>
        </w:rPr>
        <w:t>catholicae</w:t>
      </w:r>
      <w:proofErr w:type="spellEnd"/>
      <w:r w:rsidR="000B1B16" w:rsidRPr="00E733B2">
        <w:rPr>
          <w:i/>
          <w:iCs/>
        </w:rPr>
        <w:t xml:space="preserve"> : in </w:t>
      </w:r>
      <w:proofErr w:type="spellStart"/>
      <w:r w:rsidR="000B1B16" w:rsidRPr="00E733B2">
        <w:rPr>
          <w:i/>
          <w:iCs/>
        </w:rPr>
        <w:t>epistolam</w:t>
      </w:r>
      <w:proofErr w:type="spellEnd"/>
      <w:r w:rsidR="000B1B16" w:rsidRPr="00E733B2">
        <w:rPr>
          <w:i/>
          <w:iCs/>
        </w:rPr>
        <w:t xml:space="preserve"> Pauli ad </w:t>
      </w:r>
      <w:proofErr w:type="spellStart"/>
      <w:r w:rsidR="000B1B16" w:rsidRPr="00E733B2">
        <w:rPr>
          <w:i/>
          <w:iCs/>
        </w:rPr>
        <w:t>Ephesios</w:t>
      </w:r>
      <w:proofErr w:type="spellEnd"/>
      <w:r w:rsidR="000B1B16" w:rsidRPr="003E1975">
        <w:t>,</w:t>
      </w:r>
      <w:r w:rsidR="000B1B16" w:rsidRPr="00E733B2">
        <w:rPr>
          <w:i/>
          <w:iCs/>
        </w:rPr>
        <w:t xml:space="preserve"> </w:t>
      </w:r>
      <w:proofErr w:type="spellStart"/>
      <w:r w:rsidR="000B1B16" w:rsidRPr="00E733B2">
        <w:t>Venetiis</w:t>
      </w:r>
      <w:proofErr w:type="spellEnd"/>
      <w:r w:rsidR="000B1B16" w:rsidRPr="00E733B2">
        <w:t>, 1553.</w:t>
      </w:r>
    </w:p>
    <w:p w14:paraId="44588983" w14:textId="4121DBAE" w:rsidR="000B1B16" w:rsidRPr="00CB5662" w:rsidRDefault="000B1B16" w:rsidP="00752BDD">
      <w:pPr>
        <w:pStyle w:val="TEIbiblreference"/>
      </w:pPr>
      <w:r w:rsidRPr="00AB6A3C">
        <w:rPr>
          <w:i/>
          <w:iCs/>
        </w:rPr>
        <w:t xml:space="preserve">Nouveau </w:t>
      </w:r>
      <w:proofErr w:type="spellStart"/>
      <w:r w:rsidRPr="00AB6A3C">
        <w:rPr>
          <w:i/>
          <w:iCs/>
        </w:rPr>
        <w:t>Theatre</w:t>
      </w:r>
      <w:proofErr w:type="spellEnd"/>
      <w:r w:rsidRPr="00AB6A3C">
        <w:rPr>
          <w:i/>
          <w:iCs/>
        </w:rPr>
        <w:t xml:space="preserve"> de l</w:t>
      </w:r>
      <w:r w:rsidR="008D4D9C">
        <w:rPr>
          <w:i/>
          <w:iCs/>
        </w:rPr>
        <w:t>’</w:t>
      </w:r>
      <w:r w:rsidR="00CB5662">
        <w:rPr>
          <w:i/>
          <w:iCs/>
        </w:rPr>
        <w:t xml:space="preserve">Italie </w:t>
      </w:r>
      <w:r w:rsidR="00CB5662">
        <w:t>[</w:t>
      </w:r>
      <w:r w:rsidRPr="00AB6A3C">
        <w:t>Pierre Mortier, 1704-1705</w:t>
      </w:r>
      <w:r w:rsidR="00CB5662">
        <w:t>], Amsterdam,</w:t>
      </w:r>
      <w:r w:rsidRPr="00AB6A3C">
        <w:t xml:space="preserve"> </w:t>
      </w:r>
      <w:proofErr w:type="spellStart"/>
      <w:r w:rsidRPr="00CB5662">
        <w:t>Rutgert</w:t>
      </w:r>
      <w:proofErr w:type="spellEnd"/>
      <w:r w:rsidRPr="00CB5662">
        <w:t xml:space="preserve"> </w:t>
      </w:r>
      <w:proofErr w:type="spellStart"/>
      <w:r w:rsidRPr="00CB5662">
        <w:t>Christophle</w:t>
      </w:r>
      <w:proofErr w:type="spellEnd"/>
      <w:r w:rsidRPr="00CB5662">
        <w:t xml:space="preserve"> </w:t>
      </w:r>
      <w:proofErr w:type="spellStart"/>
      <w:r w:rsidRPr="00CB5662">
        <w:t>Alberts</w:t>
      </w:r>
      <w:proofErr w:type="spellEnd"/>
      <w:r w:rsidRPr="00CB5662">
        <w:t>, 1724.</w:t>
      </w:r>
    </w:p>
    <w:p w14:paraId="13A042AE" w14:textId="3CFA48A8" w:rsidR="000B1B16" w:rsidRPr="00B65667" w:rsidRDefault="000B1B16" w:rsidP="00752BDD">
      <w:pPr>
        <w:pStyle w:val="TEIbiblreference"/>
        <w:rPr>
          <w:lang w:val="en-GB"/>
        </w:rPr>
      </w:pPr>
      <w:r w:rsidRPr="00B65667">
        <w:rPr>
          <w:i/>
          <w:iCs/>
          <w:lang w:val="en-GB"/>
        </w:rPr>
        <w:t xml:space="preserve">Novae </w:t>
      </w:r>
      <w:proofErr w:type="spellStart"/>
      <w:r w:rsidRPr="00B65667">
        <w:rPr>
          <w:i/>
          <w:iCs/>
          <w:lang w:val="en-GB"/>
        </w:rPr>
        <w:t>regvlae</w:t>
      </w:r>
      <w:proofErr w:type="spellEnd"/>
      <w:r w:rsidRPr="00B65667">
        <w:rPr>
          <w:i/>
          <w:iCs/>
          <w:lang w:val="en-GB"/>
        </w:rPr>
        <w:t xml:space="preserve"> </w:t>
      </w:r>
      <w:proofErr w:type="spellStart"/>
      <w:r w:rsidRPr="00B65667">
        <w:rPr>
          <w:i/>
          <w:iCs/>
          <w:lang w:val="en-GB"/>
        </w:rPr>
        <w:t>cancellariae</w:t>
      </w:r>
      <w:proofErr w:type="spellEnd"/>
      <w:r w:rsidRPr="00B65667">
        <w:rPr>
          <w:i/>
          <w:iCs/>
          <w:lang w:val="en-GB"/>
        </w:rPr>
        <w:t xml:space="preserve"> </w:t>
      </w:r>
      <w:proofErr w:type="spellStart"/>
      <w:r w:rsidRPr="00B65667">
        <w:rPr>
          <w:i/>
          <w:iCs/>
          <w:lang w:val="en-GB"/>
        </w:rPr>
        <w:t>apostolicae</w:t>
      </w:r>
      <w:proofErr w:type="spellEnd"/>
      <w:r w:rsidRPr="008D4D9C">
        <w:rPr>
          <w:lang w:val="en-GB"/>
        </w:rPr>
        <w:t>,</w:t>
      </w:r>
      <w:r w:rsidRPr="00B65667">
        <w:rPr>
          <w:i/>
          <w:iCs/>
          <w:lang w:val="en-GB"/>
        </w:rPr>
        <w:t xml:space="preserve"> </w:t>
      </w:r>
      <w:r w:rsidRPr="00B65667">
        <w:rPr>
          <w:lang w:val="en-GB"/>
        </w:rPr>
        <w:t xml:space="preserve">Rome, </w:t>
      </w:r>
      <w:r w:rsidR="008D4D9C">
        <w:rPr>
          <w:lang w:val="en-GB"/>
        </w:rPr>
        <w:t xml:space="preserve">s. n., </w:t>
      </w:r>
      <w:r w:rsidRPr="00B65667">
        <w:rPr>
          <w:lang w:val="en-GB"/>
        </w:rPr>
        <w:t>1552.</w:t>
      </w:r>
    </w:p>
    <w:p w14:paraId="062AC9C2" w14:textId="69727946" w:rsidR="000B1B16" w:rsidRPr="00AB6A3C" w:rsidRDefault="00546825" w:rsidP="00752BDD">
      <w:pPr>
        <w:pStyle w:val="TEIbiblreference"/>
        <w:rPr>
          <w:rFonts w:ascii="Times New Roman" w:hAnsi="Times New Roman" w:cs="Times New Roman"/>
          <w:sz w:val="24"/>
          <w:szCs w:val="24"/>
        </w:rPr>
      </w:pPr>
      <w:proofErr w:type="spellStart"/>
      <w:r w:rsidRPr="00546825">
        <w:rPr>
          <w:smallCaps/>
        </w:rPr>
        <w:t>Nucula</w:t>
      </w:r>
      <w:proofErr w:type="spellEnd"/>
      <w:r w:rsidRPr="00AB6A3C">
        <w:t xml:space="preserve"> </w:t>
      </w:r>
      <w:r w:rsidR="000B1B16" w:rsidRPr="00AB6A3C">
        <w:t xml:space="preserve">Orazio, </w:t>
      </w:r>
      <w:proofErr w:type="spellStart"/>
      <w:r w:rsidR="000B1B16" w:rsidRPr="00AB6A3C">
        <w:rPr>
          <w:i/>
          <w:iCs/>
        </w:rPr>
        <w:t>Commentariorum</w:t>
      </w:r>
      <w:proofErr w:type="spellEnd"/>
      <w:r w:rsidR="000B1B16" w:rsidRPr="00AB6A3C">
        <w:rPr>
          <w:i/>
          <w:iCs/>
        </w:rPr>
        <w:t xml:space="preserve"> de </w:t>
      </w:r>
      <w:proofErr w:type="spellStart"/>
      <w:r w:rsidR="000B1B16" w:rsidRPr="00AB6A3C">
        <w:rPr>
          <w:i/>
          <w:iCs/>
        </w:rPr>
        <w:t>bello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Aphrodisiensi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libri</w:t>
      </w:r>
      <w:proofErr w:type="spellEnd"/>
      <w:r w:rsidR="000B1B16" w:rsidRPr="00AB6A3C">
        <w:rPr>
          <w:i/>
          <w:iCs/>
        </w:rPr>
        <w:t xml:space="preserve"> quinque</w:t>
      </w:r>
      <w:r w:rsidR="000B1B16" w:rsidRPr="008D4D9C">
        <w:t>,</w:t>
      </w:r>
      <w:r w:rsidR="000B1B16" w:rsidRPr="00AB6A3C">
        <w:t xml:space="preserve"> </w:t>
      </w:r>
      <w:r w:rsidR="003E1975">
        <w:t>[</w:t>
      </w:r>
      <w:proofErr w:type="spellStart"/>
      <w:r w:rsidR="000B1B16" w:rsidRPr="00546825">
        <w:t>Romae</w:t>
      </w:r>
      <w:proofErr w:type="spellEnd"/>
      <w:r w:rsidR="000B1B16" w:rsidRPr="00546825">
        <w:t xml:space="preserve">, </w:t>
      </w:r>
      <w:proofErr w:type="spellStart"/>
      <w:r w:rsidR="000B1B16" w:rsidRPr="00546825">
        <w:t>Apud</w:t>
      </w:r>
      <w:proofErr w:type="spellEnd"/>
      <w:r w:rsidR="000B1B16" w:rsidRPr="00546825">
        <w:t xml:space="preserve"> </w:t>
      </w:r>
      <w:proofErr w:type="spellStart"/>
      <w:r w:rsidR="000B1B16" w:rsidRPr="00546825">
        <w:t>Valerium</w:t>
      </w:r>
      <w:proofErr w:type="spellEnd"/>
      <w:r w:rsidR="000B1B16" w:rsidRPr="00546825">
        <w:t xml:space="preserve"> et </w:t>
      </w:r>
      <w:proofErr w:type="spellStart"/>
      <w:r w:rsidR="000B1B16" w:rsidRPr="00546825">
        <w:t>Ludouicum</w:t>
      </w:r>
      <w:proofErr w:type="spellEnd"/>
      <w:r w:rsidR="000B1B16" w:rsidRPr="00546825">
        <w:t xml:space="preserve"> </w:t>
      </w:r>
      <w:proofErr w:type="spellStart"/>
      <w:r w:rsidR="000B1B16" w:rsidRPr="00546825">
        <w:t>fratres</w:t>
      </w:r>
      <w:proofErr w:type="spellEnd"/>
      <w:r w:rsidR="000B1B16" w:rsidRPr="00546825">
        <w:t xml:space="preserve"> </w:t>
      </w:r>
      <w:proofErr w:type="spellStart"/>
      <w:r w:rsidR="000B1B16" w:rsidRPr="00546825">
        <w:t>Brixienses</w:t>
      </w:r>
      <w:proofErr w:type="spellEnd"/>
      <w:r w:rsidR="000B1B16" w:rsidRPr="00546825">
        <w:t>, 1552</w:t>
      </w:r>
      <w:r w:rsidR="003E1975">
        <w:t>]</w:t>
      </w:r>
      <w:r w:rsidR="000B1B16" w:rsidRPr="00546825">
        <w:t>.</w:t>
      </w:r>
    </w:p>
    <w:p w14:paraId="328AC1F6" w14:textId="77777777" w:rsidR="000B1B16" w:rsidRPr="00AB6A3C" w:rsidRDefault="000B1B16" w:rsidP="00752BDD">
      <w:pPr>
        <w:pStyle w:val="TEIbiblreference"/>
      </w:pPr>
      <w:proofErr w:type="spellStart"/>
      <w:r w:rsidRPr="00AB6A3C">
        <w:rPr>
          <w:i/>
        </w:rPr>
        <w:t>Ossequii</w:t>
      </w:r>
      <w:proofErr w:type="spellEnd"/>
      <w:r w:rsidRPr="00AB6A3C">
        <w:rPr>
          <w:i/>
        </w:rPr>
        <w:t xml:space="preserve"> </w:t>
      </w:r>
      <w:proofErr w:type="spellStart"/>
      <w:r w:rsidRPr="00AB6A3C">
        <w:rPr>
          <w:i/>
        </w:rPr>
        <w:t>poetici</w:t>
      </w:r>
      <w:proofErr w:type="spellEnd"/>
      <w:r w:rsidRPr="00AB6A3C">
        <w:rPr>
          <w:i/>
        </w:rPr>
        <w:t xml:space="preserve"> </w:t>
      </w:r>
      <w:proofErr w:type="spellStart"/>
      <w:r w:rsidRPr="00AB6A3C">
        <w:rPr>
          <w:i/>
        </w:rPr>
        <w:t>nell’ammirarsi</w:t>
      </w:r>
      <w:proofErr w:type="spellEnd"/>
      <w:r w:rsidRPr="00AB6A3C">
        <w:rPr>
          <w:i/>
        </w:rPr>
        <w:t xml:space="preserve"> in </w:t>
      </w:r>
      <w:proofErr w:type="spellStart"/>
      <w:r w:rsidRPr="00AB6A3C">
        <w:rPr>
          <w:i/>
        </w:rPr>
        <w:t>Bologna</w:t>
      </w:r>
      <w:proofErr w:type="spellEnd"/>
      <w:r w:rsidRPr="00AB6A3C">
        <w:rPr>
          <w:i/>
        </w:rPr>
        <w:t xml:space="preserve"> l’</w:t>
      </w:r>
      <w:proofErr w:type="spellStart"/>
      <w:r w:rsidRPr="00AB6A3C">
        <w:rPr>
          <w:i/>
        </w:rPr>
        <w:t>Heroica</w:t>
      </w:r>
      <w:proofErr w:type="spellEnd"/>
      <w:r w:rsidRPr="00AB6A3C">
        <w:rPr>
          <w:i/>
        </w:rPr>
        <w:t xml:space="preserve"> </w:t>
      </w:r>
      <w:proofErr w:type="spellStart"/>
      <w:r w:rsidRPr="00AB6A3C">
        <w:rPr>
          <w:i/>
        </w:rPr>
        <w:t>risoluzione</w:t>
      </w:r>
      <w:proofErr w:type="spellEnd"/>
      <w:r w:rsidRPr="00AB6A3C">
        <w:rPr>
          <w:i/>
        </w:rPr>
        <w:t xml:space="preserve"> </w:t>
      </w:r>
      <w:proofErr w:type="spellStart"/>
      <w:r w:rsidRPr="00AB6A3C">
        <w:rPr>
          <w:i/>
        </w:rPr>
        <w:t>della</w:t>
      </w:r>
      <w:proofErr w:type="spellEnd"/>
      <w:r w:rsidRPr="00AB6A3C">
        <w:rPr>
          <w:i/>
        </w:rPr>
        <w:t xml:space="preserve"> </w:t>
      </w:r>
      <w:proofErr w:type="spellStart"/>
      <w:r w:rsidRPr="00AB6A3C">
        <w:rPr>
          <w:i/>
        </w:rPr>
        <w:t>sereniss</w:t>
      </w:r>
      <w:proofErr w:type="spellEnd"/>
      <w:r w:rsidRPr="00AB6A3C">
        <w:rPr>
          <w:i/>
        </w:rPr>
        <w:t xml:space="preserve">. </w:t>
      </w:r>
      <w:proofErr w:type="spellStart"/>
      <w:r w:rsidRPr="00AB6A3C">
        <w:rPr>
          <w:i/>
        </w:rPr>
        <w:t>Principessa</w:t>
      </w:r>
      <w:proofErr w:type="spellEnd"/>
      <w:r w:rsidRPr="00AB6A3C">
        <w:rPr>
          <w:i/>
        </w:rPr>
        <w:t xml:space="preserve"> Caterina Farnese di </w:t>
      </w:r>
      <w:proofErr w:type="spellStart"/>
      <w:r w:rsidRPr="00AB6A3C">
        <w:rPr>
          <w:i/>
        </w:rPr>
        <w:t>monacarsi</w:t>
      </w:r>
      <w:proofErr w:type="spellEnd"/>
      <w:r w:rsidRPr="00AB6A3C">
        <w:rPr>
          <w:i/>
        </w:rPr>
        <w:t xml:space="preserve"> </w:t>
      </w:r>
      <w:proofErr w:type="spellStart"/>
      <w:r w:rsidRPr="00AB6A3C">
        <w:rPr>
          <w:i/>
        </w:rPr>
        <w:t>nel</w:t>
      </w:r>
      <w:proofErr w:type="spellEnd"/>
      <w:r w:rsidRPr="00AB6A3C">
        <w:rPr>
          <w:i/>
        </w:rPr>
        <w:t xml:space="preserve"> Ven. </w:t>
      </w:r>
      <w:proofErr w:type="spellStart"/>
      <w:r w:rsidRPr="00AB6A3C">
        <w:rPr>
          <w:i/>
        </w:rPr>
        <w:t>Monastero</w:t>
      </w:r>
      <w:proofErr w:type="spellEnd"/>
      <w:r w:rsidRPr="00AB6A3C">
        <w:rPr>
          <w:i/>
        </w:rPr>
        <w:t xml:space="preserve"> delle </w:t>
      </w:r>
      <w:proofErr w:type="spellStart"/>
      <w:r w:rsidRPr="00AB6A3C">
        <w:rPr>
          <w:i/>
        </w:rPr>
        <w:t>Madri</w:t>
      </w:r>
      <w:proofErr w:type="spellEnd"/>
      <w:r w:rsidRPr="00AB6A3C">
        <w:rPr>
          <w:i/>
        </w:rPr>
        <w:t xml:space="preserve"> </w:t>
      </w:r>
      <w:proofErr w:type="spellStart"/>
      <w:r w:rsidRPr="00AB6A3C">
        <w:rPr>
          <w:i/>
        </w:rPr>
        <w:t>carmelitane</w:t>
      </w:r>
      <w:proofErr w:type="spellEnd"/>
      <w:r w:rsidRPr="00AB6A3C">
        <w:rPr>
          <w:i/>
        </w:rPr>
        <w:t xml:space="preserve"> </w:t>
      </w:r>
      <w:proofErr w:type="spellStart"/>
      <w:r w:rsidRPr="00AB6A3C">
        <w:rPr>
          <w:i/>
        </w:rPr>
        <w:t>scalze</w:t>
      </w:r>
      <w:proofErr w:type="spellEnd"/>
      <w:r w:rsidRPr="00AB6A3C">
        <w:rPr>
          <w:i/>
        </w:rPr>
        <w:t xml:space="preserve"> di Santa Teresa in Parma</w:t>
      </w:r>
      <w:r w:rsidRPr="00AB6A3C">
        <w:rPr>
          <w:iCs/>
        </w:rPr>
        <w:t xml:space="preserve">, </w:t>
      </w:r>
      <w:r w:rsidRPr="00AB6A3C">
        <w:t xml:space="preserve">In </w:t>
      </w:r>
      <w:proofErr w:type="spellStart"/>
      <w:r w:rsidRPr="00AB6A3C">
        <w:t>Bologna</w:t>
      </w:r>
      <w:proofErr w:type="spellEnd"/>
      <w:r w:rsidRPr="00AB6A3C">
        <w:t>, Per Giacomo Monti, 1661.</w:t>
      </w:r>
    </w:p>
    <w:p w14:paraId="103FD3D6" w14:textId="64E1B6B2" w:rsidR="000B1B16" w:rsidRPr="00AB6A3C" w:rsidRDefault="00546825" w:rsidP="00752BDD">
      <w:pPr>
        <w:pStyle w:val="TEIbiblreference"/>
        <w:rPr>
          <w:rFonts w:ascii="Times New Roman" w:hAnsi="Times New Roman" w:cs="Times New Roman"/>
          <w:sz w:val="24"/>
          <w:szCs w:val="24"/>
        </w:rPr>
      </w:pPr>
      <w:proofErr w:type="spellStart"/>
      <w:r w:rsidRPr="00546825">
        <w:rPr>
          <w:smallCaps/>
        </w:rPr>
        <w:t>Paleotti</w:t>
      </w:r>
      <w:proofErr w:type="spellEnd"/>
      <w:r w:rsidRPr="00546825">
        <w:t xml:space="preserve"> </w:t>
      </w:r>
      <w:r w:rsidR="000B1B16" w:rsidRPr="00546825">
        <w:t>Gabriele,</w:t>
      </w:r>
      <w:r w:rsidR="000B1B16" w:rsidRPr="00AB6A3C">
        <w:rPr>
          <w:rFonts w:ascii="Times New Roman" w:hAnsi="Times New Roman" w:cs="Times New Roman"/>
          <w:sz w:val="24"/>
          <w:szCs w:val="24"/>
        </w:rPr>
        <w:t xml:space="preserve"> </w:t>
      </w:r>
      <w:r w:rsidR="000B1B16" w:rsidRPr="00AB6A3C">
        <w:rPr>
          <w:i/>
          <w:iCs/>
        </w:rPr>
        <w:t xml:space="preserve">De </w:t>
      </w:r>
      <w:proofErr w:type="spellStart"/>
      <w:r w:rsidR="000B1B16" w:rsidRPr="00AB6A3C">
        <w:rPr>
          <w:i/>
          <w:iCs/>
        </w:rPr>
        <w:t>nothis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spuriisque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filiis</w:t>
      </w:r>
      <w:proofErr w:type="spellEnd"/>
      <w:r w:rsidR="000B1B16" w:rsidRPr="00AB6A3C">
        <w:rPr>
          <w:i/>
          <w:iCs/>
        </w:rPr>
        <w:t xml:space="preserve"> liber</w:t>
      </w:r>
      <w:r w:rsidR="000B1B16" w:rsidRPr="00546825">
        <w:t>,</w:t>
      </w:r>
      <w:r w:rsidR="000B1B16" w:rsidRPr="00AB6A3C">
        <w:rPr>
          <w:i/>
          <w:iCs/>
        </w:rPr>
        <w:t xml:space="preserve"> </w:t>
      </w:r>
      <w:proofErr w:type="spellStart"/>
      <w:r w:rsidR="000B1B16" w:rsidRPr="00546825">
        <w:t>Bononiae</w:t>
      </w:r>
      <w:proofErr w:type="spellEnd"/>
      <w:r w:rsidR="000B1B16" w:rsidRPr="00546825">
        <w:t xml:space="preserve">, </w:t>
      </w:r>
      <w:proofErr w:type="spellStart"/>
      <w:r w:rsidR="000B1B16" w:rsidRPr="00546825">
        <w:t>Apud</w:t>
      </w:r>
      <w:proofErr w:type="spellEnd"/>
      <w:r w:rsidR="000B1B16" w:rsidRPr="00546825">
        <w:t xml:space="preserve"> </w:t>
      </w:r>
      <w:proofErr w:type="spellStart"/>
      <w:r w:rsidR="000B1B16" w:rsidRPr="00546825">
        <w:t>Anselmum</w:t>
      </w:r>
      <w:proofErr w:type="spellEnd"/>
      <w:r w:rsidR="000B1B16" w:rsidRPr="00546825">
        <w:t xml:space="preserve"> </w:t>
      </w:r>
      <w:proofErr w:type="spellStart"/>
      <w:r w:rsidR="000B1B16" w:rsidRPr="00546825">
        <w:t>Giaccarellum</w:t>
      </w:r>
      <w:proofErr w:type="spellEnd"/>
      <w:r w:rsidR="000B1B16" w:rsidRPr="00546825">
        <w:t>, 1550.</w:t>
      </w:r>
    </w:p>
    <w:p w14:paraId="7BAE6792" w14:textId="14873CD4" w:rsidR="000B1B16" w:rsidRPr="00AB6A3C" w:rsidRDefault="00546825" w:rsidP="00752BDD">
      <w:pPr>
        <w:pStyle w:val="TEIbiblreference"/>
        <w:rPr>
          <w:rFonts w:ascii="Times New Roman" w:hAnsi="Times New Roman" w:cs="Times New Roman"/>
          <w:sz w:val="24"/>
          <w:szCs w:val="24"/>
        </w:rPr>
      </w:pPr>
      <w:r w:rsidRPr="00546825">
        <w:rPr>
          <w:smallCaps/>
        </w:rPr>
        <w:t>Palestrina</w:t>
      </w:r>
      <w:r w:rsidRPr="00546825">
        <w:t xml:space="preserve"> </w:t>
      </w:r>
      <w:r w:rsidR="000B1B16" w:rsidRPr="00546825">
        <w:t xml:space="preserve">Giovanni Pierluigi da, </w:t>
      </w:r>
      <w:proofErr w:type="spellStart"/>
      <w:r w:rsidR="000B1B16" w:rsidRPr="00AB6A3C">
        <w:rPr>
          <w:i/>
          <w:iCs/>
        </w:rPr>
        <w:t>Missarum</w:t>
      </w:r>
      <w:proofErr w:type="spellEnd"/>
      <w:r w:rsidR="000B1B16" w:rsidRPr="00AB6A3C">
        <w:rPr>
          <w:i/>
          <w:iCs/>
        </w:rPr>
        <w:t xml:space="preserve"> liber </w:t>
      </w:r>
      <w:proofErr w:type="spellStart"/>
      <w:r w:rsidR="000B1B16" w:rsidRPr="00AB6A3C">
        <w:rPr>
          <w:i/>
          <w:iCs/>
        </w:rPr>
        <w:t>primus</w:t>
      </w:r>
      <w:proofErr w:type="spellEnd"/>
      <w:r w:rsidR="000B1B16" w:rsidRPr="00546825">
        <w:t xml:space="preserve">, </w:t>
      </w:r>
      <w:r w:rsidR="003E1975">
        <w:t>[</w:t>
      </w:r>
      <w:r w:rsidR="000B1B16" w:rsidRPr="00546825">
        <w:t xml:space="preserve">Impressum </w:t>
      </w:r>
      <w:proofErr w:type="spellStart"/>
      <w:r w:rsidR="000B1B16" w:rsidRPr="00546825">
        <w:t>Romae</w:t>
      </w:r>
      <w:proofErr w:type="spellEnd"/>
      <w:r w:rsidR="000B1B16" w:rsidRPr="00546825">
        <w:t xml:space="preserve">, </w:t>
      </w:r>
      <w:proofErr w:type="spellStart"/>
      <w:r w:rsidR="00B93370">
        <w:t>A</w:t>
      </w:r>
      <w:r w:rsidR="000B1B16" w:rsidRPr="00546825">
        <w:t>pud</w:t>
      </w:r>
      <w:proofErr w:type="spellEnd"/>
      <w:r w:rsidR="000B1B16" w:rsidRPr="00546825">
        <w:t xml:space="preserve"> </w:t>
      </w:r>
      <w:proofErr w:type="spellStart"/>
      <w:r w:rsidR="000B1B16" w:rsidRPr="00546825">
        <w:t>Valerium</w:t>
      </w:r>
      <w:proofErr w:type="spellEnd"/>
      <w:r w:rsidR="000B1B16" w:rsidRPr="00546825">
        <w:t xml:space="preserve"> </w:t>
      </w:r>
      <w:proofErr w:type="spellStart"/>
      <w:r w:rsidR="000B1B16" w:rsidRPr="00546825">
        <w:t>Doricum</w:t>
      </w:r>
      <w:proofErr w:type="spellEnd"/>
      <w:r w:rsidR="000B1B16" w:rsidRPr="00546825">
        <w:t xml:space="preserve"> &amp; </w:t>
      </w:r>
      <w:proofErr w:type="spellStart"/>
      <w:r w:rsidR="000B1B16" w:rsidRPr="00546825">
        <w:t>Aloysium</w:t>
      </w:r>
      <w:proofErr w:type="spellEnd"/>
      <w:r w:rsidR="000B1B16" w:rsidRPr="00546825">
        <w:t xml:space="preserve"> </w:t>
      </w:r>
      <w:proofErr w:type="spellStart"/>
      <w:r w:rsidR="000B1B16" w:rsidRPr="00546825">
        <w:t>fratres</w:t>
      </w:r>
      <w:proofErr w:type="spellEnd"/>
      <w:r w:rsidR="000B1B16" w:rsidRPr="00546825">
        <w:t>, 1554</w:t>
      </w:r>
      <w:r w:rsidR="003E1975">
        <w:t>]</w:t>
      </w:r>
      <w:r w:rsidR="000B1B16" w:rsidRPr="00546825">
        <w:t>.</w:t>
      </w:r>
    </w:p>
    <w:p w14:paraId="6CC83A08" w14:textId="28359D77" w:rsidR="000B1B16" w:rsidRPr="00546825" w:rsidRDefault="00546825" w:rsidP="003E1975">
      <w:pPr>
        <w:pStyle w:val="TEIbiblreference"/>
      </w:pPr>
      <w:proofErr w:type="spellStart"/>
      <w:r w:rsidRPr="00546825">
        <w:rPr>
          <w:smallCaps/>
        </w:rPr>
        <w:t>Passeri</w:t>
      </w:r>
      <w:proofErr w:type="spellEnd"/>
      <w:r w:rsidRPr="00546825">
        <w:t xml:space="preserve"> </w:t>
      </w:r>
      <w:r w:rsidR="000B1B16" w:rsidRPr="00546825">
        <w:t xml:space="preserve">Giovanni Battista, </w:t>
      </w:r>
      <w:r w:rsidR="000B1B16" w:rsidRPr="00546825">
        <w:rPr>
          <w:i/>
          <w:iCs/>
        </w:rPr>
        <w:t xml:space="preserve">Vite de’ </w:t>
      </w:r>
      <w:proofErr w:type="spellStart"/>
      <w:r w:rsidR="000B1B16" w:rsidRPr="00546825">
        <w:rPr>
          <w:i/>
          <w:iCs/>
        </w:rPr>
        <w:t>pittori</w:t>
      </w:r>
      <w:proofErr w:type="spellEnd"/>
      <w:r w:rsidR="000B1B16" w:rsidRPr="00B93370">
        <w:t>,</w:t>
      </w:r>
      <w:r w:rsidR="000B1B16" w:rsidRPr="00546825">
        <w:t xml:space="preserve"> In Roma, presso Natale </w:t>
      </w:r>
      <w:proofErr w:type="spellStart"/>
      <w:r w:rsidR="000B1B16" w:rsidRPr="00546825">
        <w:t>Barbiellini</w:t>
      </w:r>
      <w:proofErr w:type="spellEnd"/>
      <w:r w:rsidR="000B1B16" w:rsidRPr="00546825">
        <w:t>, 1772.</w:t>
      </w:r>
    </w:p>
    <w:p w14:paraId="5867379F" w14:textId="29D3DCCA" w:rsidR="000B1B16" w:rsidRPr="00AB6A3C" w:rsidRDefault="00546825" w:rsidP="00752BDD">
      <w:pPr>
        <w:pStyle w:val="TEIbiblreference"/>
        <w:rPr>
          <w:rFonts w:ascii="Times New Roman" w:hAnsi="Times New Roman" w:cs="Times New Roman"/>
          <w:sz w:val="24"/>
          <w:szCs w:val="24"/>
        </w:rPr>
      </w:pPr>
      <w:proofErr w:type="spellStart"/>
      <w:r w:rsidRPr="00546825">
        <w:rPr>
          <w:bCs/>
          <w:iCs/>
          <w:smallCaps/>
          <w:shd w:val="clear" w:color="auto" w:fill="FFFFFF"/>
        </w:rPr>
        <w:t>Picart</w:t>
      </w:r>
      <w:proofErr w:type="spellEnd"/>
      <w:r w:rsidRPr="00AB6A3C">
        <w:rPr>
          <w:bCs/>
          <w:iCs/>
          <w:shd w:val="clear" w:color="auto" w:fill="FFFFFF"/>
        </w:rPr>
        <w:t xml:space="preserve"> </w:t>
      </w:r>
      <w:r w:rsidR="000B1B16" w:rsidRPr="00AB6A3C">
        <w:rPr>
          <w:bCs/>
          <w:iCs/>
          <w:shd w:val="clear" w:color="auto" w:fill="FFFFFF"/>
        </w:rPr>
        <w:t xml:space="preserve">Bernard, </w:t>
      </w:r>
      <w:r w:rsidR="000B1B16" w:rsidRPr="00AB6A3C">
        <w:rPr>
          <w:bCs/>
          <w:i/>
          <w:iCs/>
          <w:shd w:val="clear" w:color="auto" w:fill="FFFFFF"/>
        </w:rPr>
        <w:t>Cérémonies et coutumes religieuses de tous les peuples du monde</w:t>
      </w:r>
      <w:r w:rsidR="000B1B16" w:rsidRPr="00AB6A3C">
        <w:rPr>
          <w:bCs/>
          <w:iCs/>
          <w:shd w:val="clear" w:color="auto" w:fill="FFFFFF"/>
        </w:rPr>
        <w:t>, Amsterdam, J.</w:t>
      </w:r>
      <w:r w:rsidR="00B93370">
        <w:rPr>
          <w:bCs/>
          <w:iCs/>
          <w:shd w:val="clear" w:color="auto" w:fill="FFFFFF"/>
        </w:rPr>
        <w:t>-</w:t>
      </w:r>
      <w:r w:rsidR="000B1B16" w:rsidRPr="00AB6A3C">
        <w:rPr>
          <w:bCs/>
          <w:iCs/>
          <w:shd w:val="clear" w:color="auto" w:fill="FFFFFF"/>
        </w:rPr>
        <w:t>F.</w:t>
      </w:r>
      <w:r w:rsidR="00B93370">
        <w:rPr>
          <w:bCs/>
          <w:iCs/>
          <w:shd w:val="clear" w:color="auto" w:fill="FFFFFF"/>
        </w:rPr>
        <w:t> </w:t>
      </w:r>
      <w:r w:rsidR="000B1B16" w:rsidRPr="00AB6A3C">
        <w:rPr>
          <w:bCs/>
          <w:iCs/>
          <w:shd w:val="clear" w:color="auto" w:fill="FFFFFF"/>
        </w:rPr>
        <w:t>Bernard, 1723-1743, 8</w:t>
      </w:r>
      <w:r w:rsidR="003E1975">
        <w:rPr>
          <w:bCs/>
          <w:iCs/>
          <w:shd w:val="clear" w:color="auto" w:fill="FFFFFF"/>
        </w:rPr>
        <w:t> </w:t>
      </w:r>
      <w:r w:rsidR="000B1B16" w:rsidRPr="00AB6A3C">
        <w:rPr>
          <w:bCs/>
          <w:iCs/>
          <w:shd w:val="clear" w:color="auto" w:fill="FFFFFF"/>
        </w:rPr>
        <w:t>vol.</w:t>
      </w:r>
    </w:p>
    <w:p w14:paraId="0ACDAC33" w14:textId="61BF7985" w:rsidR="000B1B16" w:rsidRPr="00AB6A3C" w:rsidRDefault="00546825" w:rsidP="00752BDD">
      <w:pPr>
        <w:pStyle w:val="TEIbiblreference"/>
        <w:rPr>
          <w:rFonts w:ascii="Times New Roman" w:hAnsi="Times New Roman" w:cs="Times New Roman"/>
          <w:sz w:val="24"/>
          <w:szCs w:val="24"/>
        </w:rPr>
      </w:pPr>
      <w:proofErr w:type="spellStart"/>
      <w:r w:rsidRPr="00546825">
        <w:rPr>
          <w:smallCaps/>
        </w:rPr>
        <w:t>Pietrasanta</w:t>
      </w:r>
      <w:proofErr w:type="spellEnd"/>
      <w:r w:rsidRPr="00AB6A3C">
        <w:rPr>
          <w:rFonts w:ascii="Times New Roman" w:hAnsi="Times New Roman" w:cs="Times New Roman"/>
          <w:sz w:val="24"/>
          <w:szCs w:val="24"/>
        </w:rPr>
        <w:t xml:space="preserve"> </w:t>
      </w:r>
      <w:r w:rsidR="000B1B16" w:rsidRPr="00AB6A3C">
        <w:rPr>
          <w:lang w:val="it-IT"/>
        </w:rPr>
        <w:t xml:space="preserve">Silvestro, </w:t>
      </w:r>
      <w:r w:rsidR="000B1B16" w:rsidRPr="00AB6A3C">
        <w:rPr>
          <w:i/>
          <w:iCs/>
          <w:lang w:val="it-IT"/>
        </w:rPr>
        <w:t>Tesserae gentilitiae</w:t>
      </w:r>
      <w:r w:rsidR="000B1B16" w:rsidRPr="00546825">
        <w:rPr>
          <w:lang w:val="it-IT"/>
        </w:rPr>
        <w:t>,</w:t>
      </w:r>
      <w:r w:rsidR="000B1B16" w:rsidRPr="00AB6A3C">
        <w:rPr>
          <w:lang w:val="it-IT"/>
        </w:rPr>
        <w:t xml:space="preserve"> Romae, Typis haered</w:t>
      </w:r>
      <w:r w:rsidR="00BE5539">
        <w:rPr>
          <w:lang w:val="it-IT"/>
        </w:rPr>
        <w:t>um</w:t>
      </w:r>
      <w:r w:rsidR="000B1B16" w:rsidRPr="00AB6A3C">
        <w:rPr>
          <w:lang w:val="it-IT"/>
        </w:rPr>
        <w:t xml:space="preserve"> Francisci Corbelletti, 1638.</w:t>
      </w:r>
    </w:p>
    <w:p w14:paraId="0F53E76A" w14:textId="5510D6DA" w:rsidR="000B1B16" w:rsidRPr="00AB6A3C" w:rsidRDefault="00546825" w:rsidP="00752BDD">
      <w:pPr>
        <w:pStyle w:val="TEIbiblreference"/>
      </w:pPr>
      <w:proofErr w:type="spellStart"/>
      <w:r w:rsidRPr="00546825">
        <w:rPr>
          <w:smallCaps/>
        </w:rPr>
        <w:t>Piranesi</w:t>
      </w:r>
      <w:proofErr w:type="spellEnd"/>
      <w:r w:rsidRPr="00546825">
        <w:t xml:space="preserve"> </w:t>
      </w:r>
      <w:r w:rsidR="000B1B16" w:rsidRPr="00546825">
        <w:t>Giovanni Battista,</w:t>
      </w:r>
      <w:r w:rsidR="000B1B16" w:rsidRPr="00AB6A3C">
        <w:rPr>
          <w:rFonts w:ascii="Times New Roman" w:hAnsi="Times New Roman" w:cs="Times New Roman"/>
          <w:sz w:val="24"/>
          <w:szCs w:val="24"/>
        </w:rPr>
        <w:t xml:space="preserve"> </w:t>
      </w:r>
      <w:r w:rsidR="000B1B16" w:rsidRPr="00AB6A3C">
        <w:rPr>
          <w:i/>
          <w:iCs/>
        </w:rPr>
        <w:t xml:space="preserve">Le </w:t>
      </w:r>
      <w:proofErr w:type="spellStart"/>
      <w:r w:rsidR="000B1B16" w:rsidRPr="00AB6A3C">
        <w:rPr>
          <w:i/>
          <w:iCs/>
        </w:rPr>
        <w:t>antichità</w:t>
      </w:r>
      <w:proofErr w:type="spellEnd"/>
      <w:r w:rsidR="000B1B16" w:rsidRPr="00AB6A3C">
        <w:rPr>
          <w:i/>
          <w:iCs/>
        </w:rPr>
        <w:t xml:space="preserve"> romane</w:t>
      </w:r>
      <w:r w:rsidR="000B1B16" w:rsidRPr="00067AD9">
        <w:t>,</w:t>
      </w:r>
      <w:r w:rsidR="000B1B16" w:rsidRPr="00AB6A3C">
        <w:rPr>
          <w:i/>
          <w:iCs/>
        </w:rPr>
        <w:t xml:space="preserve"> </w:t>
      </w:r>
      <w:r w:rsidR="000B1B16" w:rsidRPr="00AB6A3C">
        <w:t xml:space="preserve">In Roma, </w:t>
      </w:r>
      <w:proofErr w:type="spellStart"/>
      <w:r w:rsidR="003E1975">
        <w:t>N</w:t>
      </w:r>
      <w:r w:rsidR="000B1B16" w:rsidRPr="00AB6A3C">
        <w:t>ella</w:t>
      </w:r>
      <w:proofErr w:type="spellEnd"/>
      <w:r w:rsidR="000B1B16" w:rsidRPr="00AB6A3C">
        <w:t xml:space="preserve"> </w:t>
      </w:r>
      <w:proofErr w:type="spellStart"/>
      <w:r w:rsidR="000B1B16" w:rsidRPr="00AB6A3C">
        <w:t>stamperia</w:t>
      </w:r>
      <w:proofErr w:type="spellEnd"/>
      <w:r w:rsidR="000B1B16" w:rsidRPr="00AB6A3C">
        <w:t xml:space="preserve"> di Angelo </w:t>
      </w:r>
      <w:proofErr w:type="spellStart"/>
      <w:r w:rsidR="000B1B16" w:rsidRPr="00AB6A3C">
        <w:t>Rotilj</w:t>
      </w:r>
      <w:proofErr w:type="spellEnd"/>
      <w:r w:rsidR="000B1B16" w:rsidRPr="00AB6A3C">
        <w:t>, 1756, 4</w:t>
      </w:r>
      <w:r w:rsidR="003E1975">
        <w:t> </w:t>
      </w:r>
      <w:r w:rsidR="000B1B16" w:rsidRPr="00AB6A3C">
        <w:t>vol.</w:t>
      </w:r>
    </w:p>
    <w:p w14:paraId="20E17A8B" w14:textId="4A523574" w:rsidR="000B1B16" w:rsidRPr="00AB6A3C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proofErr w:type="spellStart"/>
      <w:r w:rsidRPr="00AB6A3C">
        <w:rPr>
          <w:i/>
          <w:iCs/>
        </w:rPr>
        <w:t>Lettere</w:t>
      </w:r>
      <w:proofErr w:type="spellEnd"/>
      <w:r w:rsidRPr="00AB6A3C">
        <w:rPr>
          <w:i/>
          <w:iCs/>
        </w:rPr>
        <w:t xml:space="preserve"> di </w:t>
      </w:r>
      <w:proofErr w:type="spellStart"/>
      <w:r w:rsidRPr="00AB6A3C">
        <w:rPr>
          <w:i/>
          <w:iCs/>
        </w:rPr>
        <w:t>giustificazione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scritte</w:t>
      </w:r>
      <w:proofErr w:type="spellEnd"/>
      <w:r w:rsidRPr="00AB6A3C">
        <w:rPr>
          <w:i/>
          <w:iCs/>
        </w:rPr>
        <w:t xml:space="preserve"> a Milord Charlemont e a’ di lui </w:t>
      </w:r>
      <w:proofErr w:type="spellStart"/>
      <w:r w:rsidRPr="00AB6A3C">
        <w:rPr>
          <w:i/>
          <w:iCs/>
        </w:rPr>
        <w:t>agenti</w:t>
      </w:r>
      <w:proofErr w:type="spellEnd"/>
      <w:r w:rsidRPr="00AB6A3C">
        <w:rPr>
          <w:i/>
          <w:iCs/>
        </w:rPr>
        <w:t xml:space="preserve"> di Roma, dal </w:t>
      </w:r>
      <w:proofErr w:type="spellStart"/>
      <w:r w:rsidRPr="00AB6A3C">
        <w:rPr>
          <w:i/>
          <w:iCs/>
        </w:rPr>
        <w:t>signor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Piranesi</w:t>
      </w:r>
      <w:proofErr w:type="spellEnd"/>
      <w:r w:rsidRPr="00AB6A3C">
        <w:rPr>
          <w:i/>
          <w:iCs/>
        </w:rPr>
        <w:t xml:space="preserve"> socio </w:t>
      </w:r>
      <w:proofErr w:type="spellStart"/>
      <w:r w:rsidRPr="00AB6A3C">
        <w:rPr>
          <w:i/>
          <w:iCs/>
        </w:rPr>
        <w:t>della</w:t>
      </w:r>
      <w:proofErr w:type="spellEnd"/>
      <w:r w:rsidRPr="00AB6A3C">
        <w:rPr>
          <w:i/>
          <w:iCs/>
        </w:rPr>
        <w:t xml:space="preserve"> real </w:t>
      </w:r>
      <w:proofErr w:type="spellStart"/>
      <w:r w:rsidRPr="00AB6A3C">
        <w:rPr>
          <w:i/>
          <w:iCs/>
        </w:rPr>
        <w:t>società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degli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antiquari</w:t>
      </w:r>
      <w:proofErr w:type="spellEnd"/>
      <w:r w:rsidRPr="00AB6A3C">
        <w:rPr>
          <w:i/>
          <w:iCs/>
        </w:rPr>
        <w:t xml:space="preserve"> di </w:t>
      </w:r>
      <w:proofErr w:type="spellStart"/>
      <w:r w:rsidRPr="00AB6A3C">
        <w:rPr>
          <w:i/>
          <w:iCs/>
        </w:rPr>
        <w:t>Londra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intorno</w:t>
      </w:r>
      <w:proofErr w:type="spellEnd"/>
      <w:r w:rsidRPr="00AB6A3C">
        <w:rPr>
          <w:i/>
          <w:iCs/>
        </w:rPr>
        <w:t xml:space="preserve"> la </w:t>
      </w:r>
      <w:proofErr w:type="spellStart"/>
      <w:r w:rsidRPr="00AB6A3C">
        <w:rPr>
          <w:i/>
          <w:iCs/>
        </w:rPr>
        <w:t>dedica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della</w:t>
      </w:r>
      <w:proofErr w:type="spellEnd"/>
      <w:r w:rsidRPr="00AB6A3C">
        <w:rPr>
          <w:i/>
          <w:iCs/>
        </w:rPr>
        <w:t xml:space="preserve"> sua </w:t>
      </w:r>
      <w:proofErr w:type="spellStart"/>
      <w:r w:rsidRPr="00AB6A3C">
        <w:rPr>
          <w:i/>
          <w:iCs/>
        </w:rPr>
        <w:t>opera</w:t>
      </w:r>
      <w:proofErr w:type="spellEnd"/>
      <w:r w:rsidRPr="00AB6A3C">
        <w:rPr>
          <w:i/>
          <w:iCs/>
        </w:rPr>
        <w:t xml:space="preserve"> delle </w:t>
      </w:r>
      <w:proofErr w:type="spellStart"/>
      <w:r w:rsidRPr="00AB6A3C">
        <w:rPr>
          <w:i/>
          <w:iCs/>
        </w:rPr>
        <w:t>antichità</w:t>
      </w:r>
      <w:proofErr w:type="spellEnd"/>
      <w:r w:rsidRPr="00AB6A3C">
        <w:rPr>
          <w:i/>
          <w:iCs/>
        </w:rPr>
        <w:t xml:space="preserve"> rom. </w:t>
      </w:r>
      <w:proofErr w:type="spellStart"/>
      <w:r w:rsidRPr="00AB6A3C">
        <w:rPr>
          <w:i/>
          <w:iCs/>
        </w:rPr>
        <w:t>fatta</w:t>
      </w:r>
      <w:proofErr w:type="spellEnd"/>
      <w:r w:rsidRPr="00AB6A3C">
        <w:rPr>
          <w:i/>
          <w:iCs/>
        </w:rPr>
        <w:t xml:space="preserve"> allo </w:t>
      </w:r>
      <w:proofErr w:type="spellStart"/>
      <w:r w:rsidRPr="00AB6A3C">
        <w:rPr>
          <w:i/>
          <w:iCs/>
        </w:rPr>
        <w:t>stesso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signore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ed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vltimamente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soppressa</w:t>
      </w:r>
      <w:proofErr w:type="spellEnd"/>
      <w:r w:rsidRPr="00067AD9">
        <w:t>,</w:t>
      </w:r>
      <w:r w:rsidRPr="00AB6A3C">
        <w:rPr>
          <w:i/>
          <w:iCs/>
        </w:rPr>
        <w:t xml:space="preserve"> </w:t>
      </w:r>
      <w:r w:rsidRPr="00AB6A3C">
        <w:t>In Roma, s.</w:t>
      </w:r>
      <w:r w:rsidR="00067AD9">
        <w:t> </w:t>
      </w:r>
      <w:r w:rsidRPr="00AB6A3C">
        <w:t>n., 1757.</w:t>
      </w:r>
    </w:p>
    <w:p w14:paraId="0526E058" w14:textId="491A02AD" w:rsidR="000B1B16" w:rsidRPr="00AB6A3C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Pr="00AB6A3C">
        <w:rPr>
          <w:i/>
          <w:iCs/>
        </w:rPr>
        <w:t xml:space="preserve">Della </w:t>
      </w:r>
      <w:proofErr w:type="spellStart"/>
      <w:r w:rsidRPr="00AB6A3C">
        <w:rPr>
          <w:i/>
          <w:iCs/>
        </w:rPr>
        <w:t>magnificenza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ed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architettura</w:t>
      </w:r>
      <w:proofErr w:type="spellEnd"/>
      <w:r w:rsidRPr="00AB6A3C">
        <w:rPr>
          <w:i/>
          <w:iCs/>
        </w:rPr>
        <w:t xml:space="preserve"> de’ Romani</w:t>
      </w:r>
      <w:r w:rsidRPr="00067AD9">
        <w:t>,</w:t>
      </w:r>
      <w:r w:rsidRPr="00AB6A3C">
        <w:t xml:space="preserve"> [Rome</w:t>
      </w:r>
      <w:r w:rsidR="00067AD9">
        <w:t>]</w:t>
      </w:r>
      <w:r w:rsidRPr="00AB6A3C">
        <w:t>, s.</w:t>
      </w:r>
      <w:r w:rsidR="00067AD9">
        <w:t> </w:t>
      </w:r>
      <w:r w:rsidRPr="00AB6A3C">
        <w:t>n., 1761.</w:t>
      </w:r>
    </w:p>
    <w:p w14:paraId="3F794C23" w14:textId="58BEBA61" w:rsidR="000B1B16" w:rsidRPr="00AB6A3C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Pr="00AB6A3C">
        <w:rPr>
          <w:i/>
          <w:iCs/>
        </w:rPr>
        <w:t xml:space="preserve">Le </w:t>
      </w:r>
      <w:proofErr w:type="spellStart"/>
      <w:r w:rsidRPr="00AB6A3C">
        <w:rPr>
          <w:i/>
          <w:iCs/>
        </w:rPr>
        <w:t>rovine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del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castello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dell’acqua</w:t>
      </w:r>
      <w:proofErr w:type="spellEnd"/>
      <w:r w:rsidRPr="00AB6A3C">
        <w:rPr>
          <w:i/>
          <w:iCs/>
        </w:rPr>
        <w:t xml:space="preserve"> Giulia</w:t>
      </w:r>
      <w:r w:rsidRPr="00067AD9">
        <w:t>,</w:t>
      </w:r>
      <w:r w:rsidRPr="00AB6A3C">
        <w:rPr>
          <w:i/>
          <w:iCs/>
        </w:rPr>
        <w:t xml:space="preserve"> </w:t>
      </w:r>
      <w:r w:rsidRPr="00AB6A3C">
        <w:t xml:space="preserve">[Rome], </w:t>
      </w:r>
      <w:r w:rsidR="00067AD9">
        <w:t xml:space="preserve">s. n., </w:t>
      </w:r>
      <w:r w:rsidRPr="00AB6A3C">
        <w:t>1761.</w:t>
      </w:r>
    </w:p>
    <w:p w14:paraId="2B6AAF16" w14:textId="77DC8AA7" w:rsidR="000B1B16" w:rsidRPr="00AB6A3C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Pr="00AB6A3C">
        <w:rPr>
          <w:i/>
          <w:iCs/>
        </w:rPr>
        <w:t xml:space="preserve">Lapides </w:t>
      </w:r>
      <w:proofErr w:type="spellStart"/>
      <w:r w:rsidRPr="00AB6A3C">
        <w:rPr>
          <w:i/>
          <w:iCs/>
        </w:rPr>
        <w:t>Capitolini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sive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fasti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consularesque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Romanorum</w:t>
      </w:r>
      <w:proofErr w:type="spellEnd"/>
      <w:r w:rsidR="00726FCD" w:rsidRPr="00726FCD">
        <w:rPr>
          <w:iCs/>
        </w:rPr>
        <w:t>,</w:t>
      </w:r>
      <w:r w:rsidRPr="00AB6A3C">
        <w:rPr>
          <w:i/>
          <w:iCs/>
        </w:rPr>
        <w:t xml:space="preserve"> </w:t>
      </w:r>
      <w:r w:rsidRPr="00AB6A3C">
        <w:t>[Rome],</w:t>
      </w:r>
      <w:r w:rsidR="00067AD9">
        <w:t xml:space="preserve"> s. n.,</w:t>
      </w:r>
      <w:r w:rsidRPr="00AB6A3C">
        <w:t xml:space="preserve"> 1762.</w:t>
      </w:r>
    </w:p>
    <w:p w14:paraId="36CBA6B3" w14:textId="5EFF256B" w:rsidR="000B1B16" w:rsidRPr="00AB6A3C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>, [</w:t>
      </w:r>
      <w:proofErr w:type="spellStart"/>
      <w:r w:rsidRPr="00AB6A3C">
        <w:rPr>
          <w:i/>
          <w:iCs/>
        </w:rPr>
        <w:t>Vedute</w:t>
      </w:r>
      <w:proofErr w:type="spellEnd"/>
      <w:r w:rsidRPr="00AB6A3C">
        <w:rPr>
          <w:i/>
          <w:iCs/>
        </w:rPr>
        <w:t xml:space="preserve"> di Roma</w:t>
      </w:r>
      <w:r w:rsidRPr="00067AD9">
        <w:t>,</w:t>
      </w:r>
      <w:r w:rsidRPr="00AB6A3C">
        <w:rPr>
          <w:i/>
          <w:iCs/>
        </w:rPr>
        <w:t xml:space="preserve"> </w:t>
      </w:r>
      <w:r w:rsidRPr="00AB6A3C">
        <w:t>Rome, s.</w:t>
      </w:r>
      <w:r w:rsidR="00067AD9">
        <w:t> </w:t>
      </w:r>
      <w:r w:rsidRPr="00AB6A3C">
        <w:t>n., 1745-1763</w:t>
      </w:r>
      <w:r w:rsidR="00067AD9">
        <w:t>]</w:t>
      </w:r>
      <w:r w:rsidRPr="00AB6A3C">
        <w:t>.</w:t>
      </w:r>
    </w:p>
    <w:p w14:paraId="3DC6F459" w14:textId="18935D04" w:rsidR="000B1B16" w:rsidRPr="00AB6A3C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proofErr w:type="spellStart"/>
      <w:r w:rsidRPr="00AB6A3C">
        <w:rPr>
          <w:i/>
          <w:iCs/>
        </w:rPr>
        <w:t>Antichità</w:t>
      </w:r>
      <w:proofErr w:type="spellEnd"/>
      <w:r w:rsidRPr="00AB6A3C">
        <w:rPr>
          <w:i/>
          <w:iCs/>
        </w:rPr>
        <w:t xml:space="preserve"> d’Albano e di Castel Gandolfo</w:t>
      </w:r>
      <w:r w:rsidRPr="00AB6A3C">
        <w:t>, In Roma, s.</w:t>
      </w:r>
      <w:r w:rsidR="00067AD9">
        <w:t> </w:t>
      </w:r>
      <w:r w:rsidRPr="00AB6A3C">
        <w:t>n., 1764.</w:t>
      </w:r>
    </w:p>
    <w:p w14:paraId="1498D393" w14:textId="77777777" w:rsidR="000B1B16" w:rsidRPr="00AB6A3C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Pr="00AB6A3C">
        <w:rPr>
          <w:i/>
          <w:iCs/>
        </w:rPr>
        <w:t xml:space="preserve">Diverse </w:t>
      </w:r>
      <w:proofErr w:type="spellStart"/>
      <w:r w:rsidRPr="00AB6A3C">
        <w:rPr>
          <w:i/>
          <w:iCs/>
        </w:rPr>
        <w:t>maniere</w:t>
      </w:r>
      <w:proofErr w:type="spellEnd"/>
      <w:r w:rsidRPr="00AB6A3C">
        <w:rPr>
          <w:i/>
          <w:iCs/>
        </w:rPr>
        <w:t xml:space="preserve"> d’</w:t>
      </w:r>
      <w:proofErr w:type="spellStart"/>
      <w:r w:rsidRPr="00AB6A3C">
        <w:rPr>
          <w:i/>
          <w:iCs/>
        </w:rPr>
        <w:t>adornare</w:t>
      </w:r>
      <w:proofErr w:type="spellEnd"/>
      <w:r w:rsidRPr="00AB6A3C">
        <w:rPr>
          <w:i/>
          <w:iCs/>
        </w:rPr>
        <w:t xml:space="preserve"> i </w:t>
      </w:r>
      <w:proofErr w:type="spellStart"/>
      <w:r w:rsidRPr="00AB6A3C">
        <w:rPr>
          <w:i/>
          <w:iCs/>
        </w:rPr>
        <w:t>cammini</w:t>
      </w:r>
      <w:proofErr w:type="spellEnd"/>
      <w:r w:rsidRPr="00067AD9">
        <w:t>,</w:t>
      </w:r>
      <w:r w:rsidRPr="00AB6A3C">
        <w:t xml:space="preserve"> Roma, </w:t>
      </w:r>
      <w:proofErr w:type="spellStart"/>
      <w:r w:rsidRPr="00AB6A3C">
        <w:t>Generoso</w:t>
      </w:r>
      <w:proofErr w:type="spellEnd"/>
      <w:r w:rsidRPr="00AB6A3C">
        <w:t xml:space="preserve"> </w:t>
      </w:r>
      <w:proofErr w:type="spellStart"/>
      <w:r w:rsidRPr="00AB6A3C">
        <w:t>Salomoni</w:t>
      </w:r>
      <w:proofErr w:type="spellEnd"/>
      <w:r w:rsidRPr="00AB6A3C">
        <w:t>, 1769.</w:t>
      </w:r>
    </w:p>
    <w:p w14:paraId="45F96EB1" w14:textId="256B869B" w:rsidR="000B1B16" w:rsidRPr="00AB6A3C" w:rsidRDefault="000B1B16" w:rsidP="00752BDD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proofErr w:type="spellStart"/>
      <w:r w:rsidRPr="00AB6A3C">
        <w:rPr>
          <w:i/>
          <w:iCs/>
        </w:rPr>
        <w:t>Vasi</w:t>
      </w:r>
      <w:proofErr w:type="spellEnd"/>
      <w:r w:rsidRPr="00AB6A3C">
        <w:rPr>
          <w:i/>
          <w:iCs/>
        </w:rPr>
        <w:t xml:space="preserve">, </w:t>
      </w:r>
      <w:proofErr w:type="spellStart"/>
      <w:r w:rsidRPr="00AB6A3C">
        <w:rPr>
          <w:i/>
          <w:iCs/>
        </w:rPr>
        <w:t>candelabri</w:t>
      </w:r>
      <w:proofErr w:type="spellEnd"/>
      <w:r w:rsidRPr="00AB6A3C">
        <w:rPr>
          <w:i/>
          <w:iCs/>
        </w:rPr>
        <w:t xml:space="preserve">, </w:t>
      </w:r>
      <w:proofErr w:type="spellStart"/>
      <w:r w:rsidRPr="00AB6A3C">
        <w:rPr>
          <w:i/>
          <w:iCs/>
        </w:rPr>
        <w:t>cippi</w:t>
      </w:r>
      <w:proofErr w:type="spellEnd"/>
      <w:r w:rsidRPr="00AB6A3C">
        <w:rPr>
          <w:i/>
          <w:iCs/>
        </w:rPr>
        <w:t xml:space="preserve">, </w:t>
      </w:r>
      <w:proofErr w:type="spellStart"/>
      <w:r w:rsidRPr="00AB6A3C">
        <w:rPr>
          <w:i/>
          <w:iCs/>
        </w:rPr>
        <w:t>sarcofagi</w:t>
      </w:r>
      <w:proofErr w:type="spellEnd"/>
      <w:r w:rsidRPr="00AB6A3C">
        <w:rPr>
          <w:i/>
          <w:iCs/>
        </w:rPr>
        <w:t xml:space="preserve">, </w:t>
      </w:r>
      <w:proofErr w:type="spellStart"/>
      <w:r w:rsidRPr="00AB6A3C">
        <w:rPr>
          <w:i/>
          <w:iCs/>
        </w:rPr>
        <w:t>tripodi</w:t>
      </w:r>
      <w:proofErr w:type="spellEnd"/>
      <w:r w:rsidRPr="00AB6A3C">
        <w:rPr>
          <w:i/>
          <w:iCs/>
        </w:rPr>
        <w:t xml:space="preserve">, </w:t>
      </w:r>
      <w:proofErr w:type="spellStart"/>
      <w:r w:rsidRPr="00AB6A3C">
        <w:rPr>
          <w:i/>
          <w:iCs/>
        </w:rPr>
        <w:t>lucerne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ed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ornamenti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antichi</w:t>
      </w:r>
      <w:proofErr w:type="spellEnd"/>
      <w:r w:rsidRPr="00067AD9">
        <w:t>,</w:t>
      </w:r>
      <w:r w:rsidRPr="00AB6A3C">
        <w:rPr>
          <w:i/>
          <w:iCs/>
        </w:rPr>
        <w:t xml:space="preserve"> </w:t>
      </w:r>
      <w:r w:rsidRPr="00AB6A3C">
        <w:t>s.</w:t>
      </w:r>
      <w:r w:rsidR="00067AD9">
        <w:t> </w:t>
      </w:r>
      <w:r w:rsidRPr="00AB6A3C">
        <w:t>l.</w:t>
      </w:r>
      <w:r w:rsidR="00067AD9">
        <w:t>, s. n</w:t>
      </w:r>
      <w:r w:rsidRPr="00AB6A3C">
        <w:t>., 1778.</w:t>
      </w:r>
    </w:p>
    <w:p w14:paraId="0D18504D" w14:textId="3546DC9E" w:rsidR="000B1B16" w:rsidRPr="00AB6A3C" w:rsidRDefault="00546825" w:rsidP="00752BDD">
      <w:pPr>
        <w:pStyle w:val="TEIbiblreference"/>
        <w:rPr>
          <w:rFonts w:ascii="Times New Roman" w:hAnsi="Times New Roman" w:cs="Times New Roman"/>
          <w:sz w:val="24"/>
          <w:szCs w:val="24"/>
        </w:rPr>
      </w:pPr>
      <w:proofErr w:type="spellStart"/>
      <w:r w:rsidRPr="00546825">
        <w:rPr>
          <w:smallCaps/>
        </w:rPr>
        <w:t>Poiana</w:t>
      </w:r>
      <w:proofErr w:type="spellEnd"/>
      <w:r w:rsidRPr="00546825">
        <w:t xml:space="preserve"> </w:t>
      </w:r>
      <w:r w:rsidR="000B1B16" w:rsidRPr="00546825">
        <w:t>Giovanni Battista,</w:t>
      </w:r>
      <w:r w:rsidR="000B1B16" w:rsidRPr="00AB6A3C">
        <w:rPr>
          <w:rFonts w:ascii="Times New Roman" w:hAnsi="Times New Roman" w:cs="Times New Roman"/>
          <w:sz w:val="24"/>
          <w:szCs w:val="24"/>
        </w:rPr>
        <w:t xml:space="preserve"> </w:t>
      </w:r>
      <w:r w:rsidR="000B1B16" w:rsidRPr="00AB6A3C">
        <w:rPr>
          <w:i/>
          <w:iCs/>
        </w:rPr>
        <w:t xml:space="preserve">De </w:t>
      </w:r>
      <w:proofErr w:type="spellStart"/>
      <w:r w:rsidR="000B1B16" w:rsidRPr="00AB6A3C">
        <w:rPr>
          <w:i/>
          <w:iCs/>
        </w:rPr>
        <w:t>iobileo</w:t>
      </w:r>
      <w:proofErr w:type="spellEnd"/>
      <w:r w:rsidR="000B1B16" w:rsidRPr="00AB6A3C">
        <w:rPr>
          <w:i/>
          <w:iCs/>
        </w:rPr>
        <w:t xml:space="preserve"> et </w:t>
      </w:r>
      <w:proofErr w:type="spellStart"/>
      <w:r w:rsidR="000B1B16" w:rsidRPr="00AB6A3C">
        <w:rPr>
          <w:i/>
          <w:iCs/>
        </w:rPr>
        <w:t>indulgentiis</w:t>
      </w:r>
      <w:proofErr w:type="spellEnd"/>
      <w:r w:rsidR="000B1B16" w:rsidRPr="00546825">
        <w:t xml:space="preserve">, </w:t>
      </w:r>
      <w:r w:rsidR="00067AD9">
        <w:t>[</w:t>
      </w:r>
      <w:proofErr w:type="spellStart"/>
      <w:r w:rsidR="000B1B16" w:rsidRPr="00546825">
        <w:t>Romae</w:t>
      </w:r>
      <w:proofErr w:type="spellEnd"/>
      <w:r w:rsidR="000B1B16" w:rsidRPr="00546825">
        <w:t xml:space="preserve">, </w:t>
      </w:r>
      <w:proofErr w:type="spellStart"/>
      <w:r w:rsidR="00067AD9">
        <w:t>A</w:t>
      </w:r>
      <w:r w:rsidR="000B1B16" w:rsidRPr="00546825">
        <w:t>pud</w:t>
      </w:r>
      <w:proofErr w:type="spellEnd"/>
      <w:r w:rsidR="000B1B16" w:rsidRPr="00546825">
        <w:t xml:space="preserve"> </w:t>
      </w:r>
      <w:proofErr w:type="spellStart"/>
      <w:r w:rsidR="000B1B16" w:rsidRPr="00546825">
        <w:t>Valerium</w:t>
      </w:r>
      <w:proofErr w:type="spellEnd"/>
      <w:r w:rsidR="000B1B16" w:rsidRPr="00546825">
        <w:t xml:space="preserve">, et </w:t>
      </w:r>
      <w:proofErr w:type="spellStart"/>
      <w:r w:rsidR="000B1B16" w:rsidRPr="00546825">
        <w:t>Aloysium</w:t>
      </w:r>
      <w:proofErr w:type="spellEnd"/>
      <w:r w:rsidR="000B1B16" w:rsidRPr="00546825">
        <w:t xml:space="preserve"> </w:t>
      </w:r>
      <w:proofErr w:type="spellStart"/>
      <w:r w:rsidR="000B1B16" w:rsidRPr="00546825">
        <w:t>Doricos</w:t>
      </w:r>
      <w:proofErr w:type="spellEnd"/>
      <w:r w:rsidR="000B1B16" w:rsidRPr="00546825">
        <w:t xml:space="preserve"> </w:t>
      </w:r>
      <w:proofErr w:type="spellStart"/>
      <w:r w:rsidR="000B1B16" w:rsidRPr="00546825">
        <w:t>fratres</w:t>
      </w:r>
      <w:proofErr w:type="spellEnd"/>
      <w:r w:rsidR="000B1B16" w:rsidRPr="00546825">
        <w:t>, 1550</w:t>
      </w:r>
      <w:r w:rsidR="00067AD9">
        <w:t>]</w:t>
      </w:r>
      <w:r w:rsidR="000B1B16" w:rsidRPr="00546825">
        <w:t>.</w:t>
      </w:r>
    </w:p>
    <w:p w14:paraId="78CD3ED6" w14:textId="3207D4A1" w:rsidR="000B1B16" w:rsidRPr="00B65667" w:rsidRDefault="000B1B16" w:rsidP="00752BDD">
      <w:pPr>
        <w:pStyle w:val="TEIbiblreference"/>
        <w:rPr>
          <w:lang w:val="en-GB"/>
        </w:rPr>
      </w:pPr>
      <w:proofErr w:type="spellStart"/>
      <w:r w:rsidRPr="00B65667">
        <w:rPr>
          <w:i/>
          <w:iCs/>
          <w:lang w:val="en-GB"/>
        </w:rPr>
        <w:t>Regulae</w:t>
      </w:r>
      <w:proofErr w:type="spellEnd"/>
      <w:r w:rsidRPr="00B65667">
        <w:rPr>
          <w:i/>
          <w:iCs/>
          <w:lang w:val="en-GB"/>
        </w:rPr>
        <w:t xml:space="preserve"> </w:t>
      </w:r>
      <w:proofErr w:type="spellStart"/>
      <w:r w:rsidRPr="00B65667">
        <w:rPr>
          <w:i/>
          <w:iCs/>
          <w:lang w:val="en-GB"/>
        </w:rPr>
        <w:t>tres</w:t>
      </w:r>
      <w:proofErr w:type="spellEnd"/>
      <w:r w:rsidRPr="00B65667">
        <w:rPr>
          <w:i/>
          <w:iCs/>
          <w:lang w:val="en-GB"/>
        </w:rPr>
        <w:t xml:space="preserve"> S. D. N. D. </w:t>
      </w:r>
      <w:proofErr w:type="spellStart"/>
      <w:r w:rsidRPr="00B65667">
        <w:rPr>
          <w:i/>
          <w:iCs/>
          <w:lang w:val="en-GB"/>
        </w:rPr>
        <w:t>Iulii</w:t>
      </w:r>
      <w:proofErr w:type="spellEnd"/>
      <w:r w:rsidRPr="00B65667">
        <w:rPr>
          <w:i/>
          <w:iCs/>
          <w:lang w:val="en-GB"/>
        </w:rPr>
        <w:t xml:space="preserve"> </w:t>
      </w:r>
      <w:proofErr w:type="spellStart"/>
      <w:r w:rsidRPr="00B65667">
        <w:rPr>
          <w:i/>
          <w:iCs/>
          <w:lang w:val="en-GB"/>
        </w:rPr>
        <w:t>diuina</w:t>
      </w:r>
      <w:proofErr w:type="spellEnd"/>
      <w:r w:rsidRPr="00B65667">
        <w:rPr>
          <w:i/>
          <w:iCs/>
          <w:lang w:val="en-GB"/>
        </w:rPr>
        <w:t xml:space="preserve"> </w:t>
      </w:r>
      <w:proofErr w:type="spellStart"/>
      <w:r w:rsidRPr="00B65667">
        <w:rPr>
          <w:i/>
          <w:iCs/>
          <w:lang w:val="en-GB"/>
        </w:rPr>
        <w:t>prouidentia</w:t>
      </w:r>
      <w:proofErr w:type="spellEnd"/>
      <w:r w:rsidRPr="00B65667">
        <w:rPr>
          <w:i/>
          <w:iCs/>
          <w:lang w:val="en-GB"/>
        </w:rPr>
        <w:t xml:space="preserve"> </w:t>
      </w:r>
      <w:proofErr w:type="spellStart"/>
      <w:r w:rsidRPr="00B65667">
        <w:rPr>
          <w:i/>
          <w:iCs/>
          <w:lang w:val="en-GB"/>
        </w:rPr>
        <w:t>Papae</w:t>
      </w:r>
      <w:proofErr w:type="spellEnd"/>
      <w:r w:rsidRPr="00B65667">
        <w:rPr>
          <w:i/>
          <w:iCs/>
          <w:lang w:val="en-GB"/>
        </w:rPr>
        <w:t>. III</w:t>
      </w:r>
      <w:r w:rsidRPr="002A750B">
        <w:rPr>
          <w:lang w:val="en-GB"/>
        </w:rPr>
        <w:t>,</w:t>
      </w:r>
      <w:r w:rsidRPr="00B65667">
        <w:rPr>
          <w:i/>
          <w:iCs/>
          <w:lang w:val="en-GB"/>
        </w:rPr>
        <w:t xml:space="preserve"> </w:t>
      </w:r>
      <w:r w:rsidRPr="00B65667">
        <w:rPr>
          <w:lang w:val="en-GB"/>
        </w:rPr>
        <w:t xml:space="preserve">[Rome, Antonio </w:t>
      </w:r>
      <w:proofErr w:type="spellStart"/>
      <w:r w:rsidRPr="00B65667">
        <w:rPr>
          <w:lang w:val="en-GB"/>
        </w:rPr>
        <w:t>Blado</w:t>
      </w:r>
      <w:proofErr w:type="spellEnd"/>
      <w:r w:rsidRPr="00B65667">
        <w:rPr>
          <w:lang w:val="en-GB"/>
        </w:rPr>
        <w:t xml:space="preserve">, </w:t>
      </w:r>
      <w:r w:rsidR="002A750B">
        <w:rPr>
          <w:lang w:val="en-GB"/>
        </w:rPr>
        <w:t>v. </w:t>
      </w:r>
      <w:r w:rsidRPr="00B65667">
        <w:rPr>
          <w:lang w:val="en-GB"/>
        </w:rPr>
        <w:t>1550].</w:t>
      </w:r>
    </w:p>
    <w:p w14:paraId="74F07FAA" w14:textId="1EFDB499" w:rsidR="000B1B16" w:rsidRPr="00B65667" w:rsidRDefault="00546825" w:rsidP="00752BDD">
      <w:pPr>
        <w:pStyle w:val="TEIbiblreference"/>
        <w:rPr>
          <w:lang w:val="en-GB"/>
        </w:rPr>
      </w:pPr>
      <w:proofErr w:type="spellStart"/>
      <w:r w:rsidRPr="00546825">
        <w:rPr>
          <w:smallCaps/>
          <w:lang w:val="en-GB"/>
        </w:rPr>
        <w:t>Ripa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Cesare, </w:t>
      </w:r>
      <w:proofErr w:type="spellStart"/>
      <w:r w:rsidR="000B1B16" w:rsidRPr="00B65667">
        <w:rPr>
          <w:i/>
          <w:iCs/>
          <w:lang w:val="en-GB"/>
        </w:rPr>
        <w:t>Iconologia</w:t>
      </w:r>
      <w:proofErr w:type="spellEnd"/>
      <w:r w:rsidR="000B1B16" w:rsidRPr="00B65667">
        <w:rPr>
          <w:lang w:val="en-GB"/>
        </w:rPr>
        <w:t xml:space="preserve">, In Roma, </w:t>
      </w:r>
      <w:proofErr w:type="spellStart"/>
      <w:r w:rsidR="000B1B16" w:rsidRPr="00B65667">
        <w:rPr>
          <w:lang w:val="en-GB"/>
        </w:rPr>
        <w:t>Appresso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Lepido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Facji</w:t>
      </w:r>
      <w:proofErr w:type="spellEnd"/>
      <w:r w:rsidR="000B1B16" w:rsidRPr="002A750B">
        <w:rPr>
          <w:lang w:val="en-GB"/>
        </w:rPr>
        <w:t>,</w:t>
      </w:r>
      <w:r w:rsidR="000B1B16" w:rsidRPr="00B65667">
        <w:rPr>
          <w:lang w:val="en-GB"/>
        </w:rPr>
        <w:t xml:space="preserve"> 1603.</w:t>
      </w:r>
    </w:p>
    <w:p w14:paraId="495E9A90" w14:textId="2EE9553A" w:rsidR="000B1B16" w:rsidRPr="00AB6A3C" w:rsidRDefault="00546825" w:rsidP="00752BDD">
      <w:pPr>
        <w:pStyle w:val="TEIbiblreference"/>
      </w:pPr>
      <w:proofErr w:type="spellStart"/>
      <w:r w:rsidRPr="00546825">
        <w:rPr>
          <w:smallCaps/>
        </w:rPr>
        <w:t>Rosichino</w:t>
      </w:r>
      <w:proofErr w:type="spellEnd"/>
      <w:r w:rsidRPr="00AB6A3C">
        <w:t xml:space="preserve"> </w:t>
      </w:r>
      <w:proofErr w:type="spellStart"/>
      <w:r w:rsidR="000B1B16" w:rsidRPr="00AB6A3C">
        <w:t>Mattia</w:t>
      </w:r>
      <w:proofErr w:type="spellEnd"/>
      <w:r w:rsidR="000B1B16" w:rsidRPr="00AB6A3C">
        <w:t xml:space="preserve">, </w:t>
      </w:r>
      <w:proofErr w:type="spellStart"/>
      <w:r w:rsidR="000B1B16" w:rsidRPr="00AB6A3C">
        <w:rPr>
          <w:i/>
        </w:rPr>
        <w:t>Dichiarazione</w:t>
      </w:r>
      <w:proofErr w:type="spellEnd"/>
      <w:r w:rsidR="000B1B16" w:rsidRPr="00AB6A3C">
        <w:rPr>
          <w:i/>
        </w:rPr>
        <w:t xml:space="preserve"> delle </w:t>
      </w:r>
      <w:proofErr w:type="spellStart"/>
      <w:r w:rsidR="000B1B16" w:rsidRPr="00AB6A3C">
        <w:rPr>
          <w:i/>
        </w:rPr>
        <w:t>Pitture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della</w:t>
      </w:r>
      <w:proofErr w:type="spellEnd"/>
      <w:r w:rsidR="000B1B16" w:rsidRPr="00AB6A3C">
        <w:rPr>
          <w:i/>
        </w:rPr>
        <w:t xml:space="preserve"> Sala de’ </w:t>
      </w:r>
      <w:proofErr w:type="spellStart"/>
      <w:r w:rsidR="000B1B16" w:rsidRPr="00AB6A3C">
        <w:rPr>
          <w:i/>
        </w:rPr>
        <w:t>Signori</w:t>
      </w:r>
      <w:proofErr w:type="spellEnd"/>
      <w:r w:rsidR="000B1B16" w:rsidRPr="00AB6A3C">
        <w:rPr>
          <w:i/>
        </w:rPr>
        <w:t xml:space="preserve"> Barberini in Rome</w:t>
      </w:r>
      <w:r w:rsidR="000B1B16" w:rsidRPr="00AB6A3C">
        <w:t xml:space="preserve">, </w:t>
      </w:r>
      <w:r w:rsidR="000B1B16" w:rsidRPr="00546825">
        <w:t xml:space="preserve">In Roma, </w:t>
      </w:r>
      <w:proofErr w:type="spellStart"/>
      <w:r w:rsidR="002A750B">
        <w:t>A</w:t>
      </w:r>
      <w:r w:rsidR="000B1B16" w:rsidRPr="00546825">
        <w:t>ppresso</w:t>
      </w:r>
      <w:proofErr w:type="spellEnd"/>
      <w:r w:rsidR="000B1B16" w:rsidRPr="00546825">
        <w:t xml:space="preserve"> Vitale </w:t>
      </w:r>
      <w:proofErr w:type="spellStart"/>
      <w:r w:rsidR="000B1B16" w:rsidRPr="00546825">
        <w:t>Mascardi</w:t>
      </w:r>
      <w:proofErr w:type="spellEnd"/>
      <w:r w:rsidR="000B1B16" w:rsidRPr="00546825">
        <w:t>, 1640.</w:t>
      </w:r>
    </w:p>
    <w:p w14:paraId="4D5C5F40" w14:textId="000CC342" w:rsidR="000B1B16" w:rsidRPr="00AB6A3C" w:rsidRDefault="00546825" w:rsidP="00752BDD">
      <w:pPr>
        <w:pStyle w:val="TEIbiblreference"/>
      </w:pPr>
      <w:proofErr w:type="spellStart"/>
      <w:r w:rsidRPr="00546825">
        <w:rPr>
          <w:smallCaps/>
        </w:rPr>
        <w:t>Ruscelli</w:t>
      </w:r>
      <w:proofErr w:type="spellEnd"/>
      <w:r w:rsidRPr="00AB6A3C">
        <w:t xml:space="preserve"> </w:t>
      </w:r>
      <w:r w:rsidR="000B1B16" w:rsidRPr="00AB6A3C">
        <w:t xml:space="preserve">Girolamo, </w:t>
      </w:r>
      <w:r w:rsidR="000B1B16" w:rsidRPr="00AB6A3C">
        <w:rPr>
          <w:i/>
        </w:rPr>
        <w:t xml:space="preserve">Le </w:t>
      </w:r>
      <w:proofErr w:type="spellStart"/>
      <w:r w:rsidR="000B1B16" w:rsidRPr="00AB6A3C">
        <w:rPr>
          <w:i/>
        </w:rPr>
        <w:t>imprese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illustri</w:t>
      </w:r>
      <w:proofErr w:type="spellEnd"/>
      <w:r w:rsidR="000B1B16" w:rsidRPr="00AB6A3C">
        <w:rPr>
          <w:i/>
        </w:rPr>
        <w:t xml:space="preserve"> con </w:t>
      </w:r>
      <w:proofErr w:type="spellStart"/>
      <w:r w:rsidR="000B1B16" w:rsidRPr="00AB6A3C">
        <w:rPr>
          <w:i/>
        </w:rPr>
        <w:t>espositioni</w:t>
      </w:r>
      <w:proofErr w:type="spellEnd"/>
      <w:r w:rsidR="000B1B16" w:rsidRPr="00AB6A3C">
        <w:rPr>
          <w:i/>
        </w:rPr>
        <w:t xml:space="preserve">, et </w:t>
      </w:r>
      <w:proofErr w:type="spellStart"/>
      <w:r w:rsidR="000B1B16" w:rsidRPr="00AB6A3C">
        <w:rPr>
          <w:i/>
        </w:rPr>
        <w:t>discorsi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del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S.or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Ieronimo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Ruscelli</w:t>
      </w:r>
      <w:proofErr w:type="spellEnd"/>
      <w:r w:rsidR="000B1B16" w:rsidRPr="002A750B">
        <w:rPr>
          <w:iCs/>
        </w:rPr>
        <w:t>,</w:t>
      </w:r>
      <w:r w:rsidR="000B1B16" w:rsidRPr="00AB6A3C">
        <w:rPr>
          <w:i/>
        </w:rPr>
        <w:t xml:space="preserve"> </w:t>
      </w:r>
      <w:r w:rsidR="000B1B16" w:rsidRPr="00AB6A3C">
        <w:t xml:space="preserve">In </w:t>
      </w:r>
      <w:proofErr w:type="spellStart"/>
      <w:r w:rsidR="000B1B16" w:rsidRPr="00AB6A3C">
        <w:t>Venetia</w:t>
      </w:r>
      <w:proofErr w:type="spellEnd"/>
      <w:r w:rsidR="000B1B16" w:rsidRPr="00AB6A3C">
        <w:t xml:space="preserve">, </w:t>
      </w:r>
      <w:r w:rsidR="000B1B16" w:rsidRPr="00546825">
        <w:t xml:space="preserve">[Damiano </w:t>
      </w:r>
      <w:proofErr w:type="spellStart"/>
      <w:r w:rsidR="000B1B16" w:rsidRPr="00546825">
        <w:t>Zenaro</w:t>
      </w:r>
      <w:proofErr w:type="spellEnd"/>
      <w:r w:rsidR="000B1B16" w:rsidRPr="00546825">
        <w:t>],</w:t>
      </w:r>
      <w:r w:rsidR="000B1B16" w:rsidRPr="00AB6A3C">
        <w:rPr>
          <w:rFonts w:ascii="Times New Roman" w:hAnsi="Times New Roman" w:cs="Times New Roman"/>
          <w:sz w:val="24"/>
          <w:szCs w:val="24"/>
        </w:rPr>
        <w:t xml:space="preserve"> </w:t>
      </w:r>
      <w:r w:rsidR="000B1B16" w:rsidRPr="00AB6A3C">
        <w:t>1566.</w:t>
      </w:r>
    </w:p>
    <w:p w14:paraId="6BBF0B64" w14:textId="7ED61CCF" w:rsidR="000B1B16" w:rsidRPr="00AB6A3C" w:rsidRDefault="00546825" w:rsidP="00752BDD">
      <w:pPr>
        <w:pStyle w:val="TEIbiblreference"/>
      </w:pPr>
      <w:proofErr w:type="spellStart"/>
      <w:r w:rsidRPr="00546825">
        <w:rPr>
          <w:bCs/>
          <w:smallCaps/>
          <w:shd w:val="clear" w:color="auto" w:fill="FFFFFF"/>
        </w:rPr>
        <w:t>Sestini</w:t>
      </w:r>
      <w:proofErr w:type="spellEnd"/>
      <w:r w:rsidRPr="00546825">
        <w:rPr>
          <w:bCs/>
          <w:smallCaps/>
          <w:shd w:val="clear" w:color="auto" w:fill="FFFFFF"/>
        </w:rPr>
        <w:t xml:space="preserve"> Da </w:t>
      </w:r>
      <w:proofErr w:type="spellStart"/>
      <w:r w:rsidRPr="00546825">
        <w:rPr>
          <w:bCs/>
          <w:smallCaps/>
          <w:shd w:val="clear" w:color="auto" w:fill="FFFFFF"/>
        </w:rPr>
        <w:t>Bibbiena</w:t>
      </w:r>
      <w:proofErr w:type="spellEnd"/>
      <w:r w:rsidRPr="00AB6A3C">
        <w:rPr>
          <w:bCs/>
          <w:shd w:val="clear" w:color="auto" w:fill="FFFFFF"/>
        </w:rPr>
        <w:t xml:space="preserve"> </w:t>
      </w:r>
      <w:r w:rsidR="000B1B16" w:rsidRPr="00AB6A3C">
        <w:rPr>
          <w:bCs/>
          <w:shd w:val="clear" w:color="auto" w:fill="FFFFFF"/>
        </w:rPr>
        <w:t>Francesco</w:t>
      </w:r>
      <w:r w:rsidR="00726FCD" w:rsidRPr="00726FCD">
        <w:rPr>
          <w:bCs/>
          <w:shd w:val="clear" w:color="auto" w:fill="FFFFFF"/>
        </w:rPr>
        <w:t>,</w:t>
      </w:r>
      <w:r w:rsidR="000B1B16" w:rsidRPr="00AB6A3C">
        <w:rPr>
          <w:bCs/>
          <w:i/>
          <w:shd w:val="clear" w:color="auto" w:fill="FFFFFF"/>
        </w:rPr>
        <w:t xml:space="preserve"> Il maestro di camera […] Di </w:t>
      </w:r>
      <w:proofErr w:type="spellStart"/>
      <w:r w:rsidR="000B1B16" w:rsidRPr="00AB6A3C">
        <w:rPr>
          <w:bCs/>
          <w:i/>
          <w:shd w:val="clear" w:color="auto" w:fill="FFFFFF"/>
        </w:rPr>
        <w:t>nuove</w:t>
      </w:r>
      <w:proofErr w:type="spellEnd"/>
      <w:r w:rsidR="000B1B16" w:rsidRPr="00AB6A3C">
        <w:rPr>
          <w:bCs/>
          <w:i/>
          <w:shd w:val="clear" w:color="auto" w:fill="FFFFFF"/>
        </w:rPr>
        <w:t xml:space="preserve"> </w:t>
      </w:r>
      <w:proofErr w:type="spellStart"/>
      <w:r w:rsidR="000B1B16" w:rsidRPr="00AB6A3C">
        <w:rPr>
          <w:bCs/>
          <w:i/>
          <w:shd w:val="clear" w:color="auto" w:fill="FFFFFF"/>
        </w:rPr>
        <w:t>ricorretto</w:t>
      </w:r>
      <w:proofErr w:type="spellEnd"/>
      <w:r w:rsidR="000B1B16" w:rsidRPr="00AB6A3C">
        <w:rPr>
          <w:bCs/>
          <w:i/>
          <w:shd w:val="clear" w:color="auto" w:fill="FFFFFF"/>
        </w:rPr>
        <w:t xml:space="preserve"> </w:t>
      </w:r>
      <w:proofErr w:type="spellStart"/>
      <w:r w:rsidR="000B1B16" w:rsidRPr="00AB6A3C">
        <w:rPr>
          <w:bCs/>
          <w:i/>
          <w:shd w:val="clear" w:color="auto" w:fill="FFFFFF"/>
        </w:rPr>
        <w:t>secondo</w:t>
      </w:r>
      <w:proofErr w:type="spellEnd"/>
      <w:r w:rsidR="000B1B16" w:rsidRPr="00AB6A3C">
        <w:rPr>
          <w:bCs/>
          <w:i/>
          <w:shd w:val="clear" w:color="auto" w:fill="FFFFFF"/>
        </w:rPr>
        <w:t xml:space="preserve"> il </w:t>
      </w:r>
      <w:proofErr w:type="spellStart"/>
      <w:r w:rsidR="000B1B16" w:rsidRPr="00AB6A3C">
        <w:rPr>
          <w:bCs/>
          <w:i/>
          <w:shd w:val="clear" w:color="auto" w:fill="FFFFFF"/>
        </w:rPr>
        <w:t>Ceremoniale</w:t>
      </w:r>
      <w:proofErr w:type="spellEnd"/>
      <w:r w:rsidR="000B1B16" w:rsidRPr="00AB6A3C">
        <w:rPr>
          <w:bCs/>
          <w:i/>
          <w:shd w:val="clear" w:color="auto" w:fill="FFFFFF"/>
        </w:rPr>
        <w:t xml:space="preserve"> Romano</w:t>
      </w:r>
      <w:r w:rsidR="000B1B16" w:rsidRPr="00AB6A3C">
        <w:rPr>
          <w:bCs/>
          <w:shd w:val="clear" w:color="auto" w:fill="FFFFFF"/>
        </w:rPr>
        <w:t xml:space="preserve">, Viterbo, Per Il </w:t>
      </w:r>
      <w:proofErr w:type="spellStart"/>
      <w:r w:rsidR="000B1B16" w:rsidRPr="00AB6A3C">
        <w:rPr>
          <w:bCs/>
          <w:shd w:val="clear" w:color="auto" w:fill="FFFFFF"/>
        </w:rPr>
        <w:t>Diotallevi</w:t>
      </w:r>
      <w:proofErr w:type="spellEnd"/>
      <w:r w:rsidR="000B1B16" w:rsidRPr="00AB6A3C">
        <w:rPr>
          <w:bCs/>
          <w:shd w:val="clear" w:color="auto" w:fill="FFFFFF"/>
        </w:rPr>
        <w:t>, 1639.</w:t>
      </w:r>
    </w:p>
    <w:p w14:paraId="1B24DFCF" w14:textId="672F46DB" w:rsidR="000B1B16" w:rsidRPr="00AB6A3C" w:rsidRDefault="00546825" w:rsidP="00752BDD">
      <w:pPr>
        <w:pStyle w:val="TEIbiblreference"/>
      </w:pPr>
      <w:proofErr w:type="spellStart"/>
      <w:r w:rsidRPr="00546825">
        <w:rPr>
          <w:smallCaps/>
        </w:rPr>
        <w:lastRenderedPageBreak/>
        <w:t>Sigonio</w:t>
      </w:r>
      <w:proofErr w:type="spellEnd"/>
      <w:r w:rsidRPr="00AB6A3C">
        <w:t xml:space="preserve"> </w:t>
      </w:r>
      <w:proofErr w:type="spellStart"/>
      <w:r w:rsidR="000B1B16" w:rsidRPr="00AB6A3C">
        <w:t>Silvestro</w:t>
      </w:r>
      <w:proofErr w:type="spellEnd"/>
      <w:r w:rsidR="000B1B16" w:rsidRPr="00AB6A3C">
        <w:t xml:space="preserve">, </w:t>
      </w:r>
      <w:r w:rsidR="000B1B16" w:rsidRPr="00AB6A3C">
        <w:rPr>
          <w:i/>
          <w:iCs/>
        </w:rPr>
        <w:t xml:space="preserve">De </w:t>
      </w:r>
      <w:proofErr w:type="spellStart"/>
      <w:r w:rsidR="000B1B16" w:rsidRPr="00AB6A3C">
        <w:rPr>
          <w:i/>
          <w:iCs/>
        </w:rPr>
        <w:t>concordia</w:t>
      </w:r>
      <w:proofErr w:type="spellEnd"/>
      <w:r w:rsidR="000B1B16" w:rsidRPr="00AB6A3C">
        <w:rPr>
          <w:i/>
          <w:iCs/>
        </w:rPr>
        <w:t xml:space="preserve"> servanda</w:t>
      </w:r>
      <w:r w:rsidR="000B1B16" w:rsidRPr="002A750B">
        <w:t>,</w:t>
      </w:r>
      <w:r w:rsidR="000B1B16" w:rsidRPr="00AB6A3C">
        <w:t xml:space="preserve"> </w:t>
      </w:r>
      <w:proofErr w:type="spellStart"/>
      <w:r w:rsidR="000B1B16" w:rsidRPr="00AB6A3C">
        <w:t>Romae</w:t>
      </w:r>
      <w:proofErr w:type="spellEnd"/>
      <w:r w:rsidR="000B1B16" w:rsidRPr="00AB6A3C">
        <w:t xml:space="preserve">, </w:t>
      </w:r>
      <w:proofErr w:type="spellStart"/>
      <w:r w:rsidR="002A750B">
        <w:t>A</w:t>
      </w:r>
      <w:r w:rsidR="000B1B16" w:rsidRPr="00AB6A3C">
        <w:t>pud</w:t>
      </w:r>
      <w:proofErr w:type="spellEnd"/>
      <w:r w:rsidR="000B1B16" w:rsidRPr="00AB6A3C">
        <w:t xml:space="preserve"> </w:t>
      </w:r>
      <w:proofErr w:type="spellStart"/>
      <w:r w:rsidR="000B1B16" w:rsidRPr="00AB6A3C">
        <w:t>Antonium</w:t>
      </w:r>
      <w:proofErr w:type="spellEnd"/>
      <w:r w:rsidR="000B1B16" w:rsidRPr="00AB6A3C">
        <w:t xml:space="preserve"> </w:t>
      </w:r>
      <w:proofErr w:type="spellStart"/>
      <w:r w:rsidR="000B1B16" w:rsidRPr="00AB6A3C">
        <w:t>Bladum</w:t>
      </w:r>
      <w:proofErr w:type="spellEnd"/>
      <w:r w:rsidR="000B1B16" w:rsidRPr="00AB6A3C">
        <w:t xml:space="preserve">, </w:t>
      </w:r>
      <w:proofErr w:type="spellStart"/>
      <w:r w:rsidR="000B1B16" w:rsidRPr="00AB6A3C">
        <w:t>Stephanus</w:t>
      </w:r>
      <w:proofErr w:type="spellEnd"/>
      <w:r w:rsidR="000B1B16" w:rsidRPr="00AB6A3C">
        <w:t xml:space="preserve"> </w:t>
      </w:r>
      <w:proofErr w:type="spellStart"/>
      <w:r w:rsidR="000B1B16" w:rsidRPr="00AB6A3C">
        <w:t>Nicolini</w:t>
      </w:r>
      <w:proofErr w:type="spellEnd"/>
      <w:r w:rsidR="000B1B16" w:rsidRPr="00AB6A3C">
        <w:t xml:space="preserve"> </w:t>
      </w:r>
      <w:proofErr w:type="spellStart"/>
      <w:r w:rsidR="000B1B16" w:rsidRPr="00AB6A3C">
        <w:t>Sabiensis</w:t>
      </w:r>
      <w:proofErr w:type="spellEnd"/>
      <w:r w:rsidR="000B1B16" w:rsidRPr="00AB6A3C">
        <w:t xml:space="preserve"> </w:t>
      </w:r>
      <w:proofErr w:type="spellStart"/>
      <w:r w:rsidR="000B1B16" w:rsidRPr="00AB6A3C">
        <w:t>imprimendum</w:t>
      </w:r>
      <w:proofErr w:type="spellEnd"/>
      <w:r w:rsidR="000B1B16" w:rsidRPr="00AB6A3C">
        <w:t xml:space="preserve"> </w:t>
      </w:r>
      <w:proofErr w:type="spellStart"/>
      <w:r w:rsidR="000B1B16" w:rsidRPr="00AB6A3C">
        <w:t>curauit</w:t>
      </w:r>
      <w:proofErr w:type="spellEnd"/>
      <w:r w:rsidR="000B1B16" w:rsidRPr="00AB6A3C">
        <w:t>, 1550.</w:t>
      </w:r>
    </w:p>
    <w:p w14:paraId="70AAD200" w14:textId="67B5E628" w:rsidR="000B1B16" w:rsidRPr="00B65667" w:rsidRDefault="00546825" w:rsidP="00752BDD">
      <w:pPr>
        <w:pStyle w:val="TEIbiblreference"/>
        <w:rPr>
          <w:shd w:val="clear" w:color="auto" w:fill="FFFFFF"/>
          <w:lang w:val="en-GB"/>
        </w:rPr>
      </w:pPr>
      <w:proofErr w:type="spellStart"/>
      <w:r w:rsidRPr="00546825">
        <w:rPr>
          <w:smallCaps/>
          <w:lang w:val="en-GB"/>
        </w:rPr>
        <w:t>Taja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shd w:val="clear" w:color="auto" w:fill="FFFFFF"/>
          <w:lang w:val="en-GB"/>
        </w:rPr>
        <w:t xml:space="preserve">Agostino, </w:t>
      </w:r>
      <w:proofErr w:type="spellStart"/>
      <w:r w:rsidR="000B1B16" w:rsidRPr="00B65667">
        <w:rPr>
          <w:i/>
          <w:shd w:val="clear" w:color="auto" w:fill="FFFFFF"/>
          <w:lang w:val="en-GB"/>
        </w:rPr>
        <w:t>Descrizione</w:t>
      </w:r>
      <w:proofErr w:type="spellEnd"/>
      <w:r w:rsidR="000B1B16" w:rsidRPr="00B65667">
        <w:rPr>
          <w:i/>
          <w:shd w:val="clear" w:color="auto" w:fill="FFFFFF"/>
          <w:lang w:val="en-GB"/>
        </w:rPr>
        <w:t xml:space="preserve"> del Palazzo </w:t>
      </w:r>
      <w:proofErr w:type="spellStart"/>
      <w:r w:rsidR="000B1B16" w:rsidRPr="00B65667">
        <w:rPr>
          <w:i/>
          <w:shd w:val="clear" w:color="auto" w:fill="FFFFFF"/>
          <w:lang w:val="en-GB"/>
        </w:rPr>
        <w:t>Apostolico</w:t>
      </w:r>
      <w:proofErr w:type="spellEnd"/>
      <w:r w:rsidR="000B1B16" w:rsidRPr="00B65667">
        <w:rPr>
          <w:i/>
          <w:shd w:val="clear" w:color="auto" w:fill="FFFFFF"/>
          <w:lang w:val="en-GB"/>
        </w:rPr>
        <w:t xml:space="preserve"> </w:t>
      </w:r>
      <w:proofErr w:type="spellStart"/>
      <w:r w:rsidR="000B1B16" w:rsidRPr="00B65667">
        <w:rPr>
          <w:i/>
          <w:shd w:val="clear" w:color="auto" w:fill="FFFFFF"/>
          <w:lang w:val="en-GB"/>
        </w:rPr>
        <w:t>Vaticano</w:t>
      </w:r>
      <w:proofErr w:type="spellEnd"/>
      <w:r w:rsidR="000B1B16" w:rsidRPr="00B65667">
        <w:rPr>
          <w:shd w:val="clear" w:color="auto" w:fill="FFFFFF"/>
          <w:lang w:val="en-GB"/>
        </w:rPr>
        <w:t xml:space="preserve">, In Roma, </w:t>
      </w:r>
      <w:bookmarkStart w:id="10" w:name="_Hlk181797589"/>
      <w:proofErr w:type="spellStart"/>
      <w:r w:rsidR="002A750B">
        <w:rPr>
          <w:shd w:val="clear" w:color="auto" w:fill="FFFFFF"/>
          <w:lang w:val="en-GB"/>
        </w:rPr>
        <w:t>A</w:t>
      </w:r>
      <w:r w:rsidR="000B1B16" w:rsidRPr="00B65667">
        <w:rPr>
          <w:shd w:val="clear" w:color="auto" w:fill="FFFFFF"/>
          <w:lang w:val="en-GB"/>
        </w:rPr>
        <w:t>ppresso</w:t>
      </w:r>
      <w:proofErr w:type="spellEnd"/>
      <w:r w:rsidR="000B1B16" w:rsidRPr="00B65667">
        <w:rPr>
          <w:shd w:val="clear" w:color="auto" w:fill="FFFFFF"/>
          <w:lang w:val="en-GB"/>
        </w:rPr>
        <w:t xml:space="preserve"> Niccolò e Marco </w:t>
      </w:r>
      <w:proofErr w:type="spellStart"/>
      <w:r w:rsidR="000B1B16" w:rsidRPr="00B65667">
        <w:rPr>
          <w:shd w:val="clear" w:color="auto" w:fill="FFFFFF"/>
          <w:lang w:val="en-GB"/>
        </w:rPr>
        <w:t>Pagliarini</w:t>
      </w:r>
      <w:bookmarkEnd w:id="10"/>
      <w:proofErr w:type="spellEnd"/>
      <w:r w:rsidR="000B1B16" w:rsidRPr="00B65667">
        <w:rPr>
          <w:shd w:val="clear" w:color="auto" w:fill="FFFFFF"/>
          <w:lang w:val="en-GB"/>
        </w:rPr>
        <w:t>, 1750.</w:t>
      </w:r>
    </w:p>
    <w:p w14:paraId="644746FA" w14:textId="0FDC999A" w:rsidR="000B1B16" w:rsidRPr="00AB6A3C" w:rsidRDefault="00546825" w:rsidP="00752BDD">
      <w:pPr>
        <w:pStyle w:val="TEIbiblreference"/>
      </w:pPr>
      <w:proofErr w:type="spellStart"/>
      <w:r w:rsidRPr="00546825">
        <w:rPr>
          <w:smallCaps/>
          <w:shd w:val="clear" w:color="auto" w:fill="FFFFFF"/>
        </w:rPr>
        <w:t>Tantouche</w:t>
      </w:r>
      <w:proofErr w:type="spellEnd"/>
      <w:r w:rsidRPr="00AB6A3C">
        <w:rPr>
          <w:shd w:val="clear" w:color="auto" w:fill="FFFFFF"/>
        </w:rPr>
        <w:t xml:space="preserve"> </w:t>
      </w:r>
      <w:r w:rsidR="000B1B16" w:rsidRPr="00AB6A3C">
        <w:rPr>
          <w:bCs/>
          <w:shd w:val="clear" w:color="auto" w:fill="FFFFFF"/>
        </w:rPr>
        <w:t xml:space="preserve">Frédéric, </w:t>
      </w:r>
      <w:proofErr w:type="spellStart"/>
      <w:r w:rsidR="000B1B16" w:rsidRPr="00AB6A3C">
        <w:rPr>
          <w:bCs/>
          <w:i/>
          <w:shd w:val="clear" w:color="auto" w:fill="FFFFFF"/>
        </w:rPr>
        <w:t>Traicté</w:t>
      </w:r>
      <w:proofErr w:type="spellEnd"/>
      <w:r w:rsidR="000B1B16" w:rsidRPr="00AB6A3C">
        <w:rPr>
          <w:bCs/>
          <w:i/>
          <w:shd w:val="clear" w:color="auto" w:fill="FFFFFF"/>
        </w:rPr>
        <w:t xml:space="preserve"> des </w:t>
      </w:r>
      <w:proofErr w:type="spellStart"/>
      <w:r w:rsidR="000B1B16" w:rsidRPr="00AB6A3C">
        <w:rPr>
          <w:bCs/>
          <w:i/>
          <w:shd w:val="clear" w:color="auto" w:fill="FFFFFF"/>
        </w:rPr>
        <w:t>coustumes</w:t>
      </w:r>
      <w:proofErr w:type="spellEnd"/>
      <w:r w:rsidR="000B1B16" w:rsidRPr="00AB6A3C">
        <w:rPr>
          <w:bCs/>
          <w:i/>
          <w:shd w:val="clear" w:color="auto" w:fill="FFFFFF"/>
        </w:rPr>
        <w:t xml:space="preserve"> et </w:t>
      </w:r>
      <w:proofErr w:type="spellStart"/>
      <w:r w:rsidR="000B1B16" w:rsidRPr="00AB6A3C">
        <w:rPr>
          <w:bCs/>
          <w:i/>
          <w:shd w:val="clear" w:color="auto" w:fill="FFFFFF"/>
        </w:rPr>
        <w:t>ceremonies</w:t>
      </w:r>
      <w:proofErr w:type="spellEnd"/>
      <w:r w:rsidR="000B1B16" w:rsidRPr="00AB6A3C">
        <w:rPr>
          <w:bCs/>
          <w:i/>
          <w:shd w:val="clear" w:color="auto" w:fill="FFFFFF"/>
        </w:rPr>
        <w:t xml:space="preserve"> qui s’observent à Rome, &amp; ailleurs. Tant par </w:t>
      </w:r>
      <w:proofErr w:type="spellStart"/>
      <w:r w:rsidR="000B1B16" w:rsidRPr="00AB6A3C">
        <w:rPr>
          <w:bCs/>
          <w:i/>
          <w:shd w:val="clear" w:color="auto" w:fill="FFFFFF"/>
        </w:rPr>
        <w:t>nostre</w:t>
      </w:r>
      <w:proofErr w:type="spellEnd"/>
      <w:r w:rsidR="000B1B16" w:rsidRPr="00AB6A3C">
        <w:rPr>
          <w:bCs/>
          <w:i/>
          <w:shd w:val="clear" w:color="auto" w:fill="FFFFFF"/>
        </w:rPr>
        <w:t xml:space="preserve"> S.</w:t>
      </w:r>
      <w:r w:rsidR="002A750B">
        <w:rPr>
          <w:bCs/>
          <w:i/>
          <w:shd w:val="clear" w:color="auto" w:fill="FFFFFF"/>
        </w:rPr>
        <w:t> </w:t>
      </w:r>
      <w:r w:rsidR="000B1B16" w:rsidRPr="00AB6A3C">
        <w:rPr>
          <w:bCs/>
          <w:i/>
          <w:shd w:val="clear" w:color="auto" w:fill="FFFFFF"/>
        </w:rPr>
        <w:t xml:space="preserve">Père que par Messeigneurs les </w:t>
      </w:r>
      <w:proofErr w:type="spellStart"/>
      <w:r w:rsidR="000B1B16" w:rsidRPr="00AB6A3C">
        <w:rPr>
          <w:bCs/>
          <w:i/>
          <w:shd w:val="clear" w:color="auto" w:fill="FFFFFF"/>
        </w:rPr>
        <w:t>Eminentissimes</w:t>
      </w:r>
      <w:proofErr w:type="spellEnd"/>
      <w:r w:rsidR="000B1B16" w:rsidRPr="00AB6A3C">
        <w:rPr>
          <w:bCs/>
          <w:i/>
          <w:shd w:val="clear" w:color="auto" w:fill="FFFFFF"/>
        </w:rPr>
        <w:t xml:space="preserve"> &amp; </w:t>
      </w:r>
      <w:proofErr w:type="spellStart"/>
      <w:r w:rsidR="000B1B16" w:rsidRPr="00AB6A3C">
        <w:rPr>
          <w:bCs/>
          <w:i/>
          <w:shd w:val="clear" w:color="auto" w:fill="FFFFFF"/>
        </w:rPr>
        <w:t>Reverendissimes</w:t>
      </w:r>
      <w:proofErr w:type="spellEnd"/>
      <w:r w:rsidR="000B1B16" w:rsidRPr="00AB6A3C">
        <w:rPr>
          <w:bCs/>
          <w:i/>
          <w:shd w:val="clear" w:color="auto" w:fill="FFFFFF"/>
        </w:rPr>
        <w:t xml:space="preserve"> Cardinaux…</w:t>
      </w:r>
      <w:r w:rsidR="000B1B16" w:rsidRPr="00AB6A3C">
        <w:rPr>
          <w:bCs/>
          <w:shd w:val="clear" w:color="auto" w:fill="FFFFFF"/>
        </w:rPr>
        <w:t xml:space="preserve">, Paris, Fleury </w:t>
      </w:r>
      <w:proofErr w:type="spellStart"/>
      <w:r w:rsidR="000B1B16" w:rsidRPr="00AB6A3C">
        <w:rPr>
          <w:bCs/>
          <w:shd w:val="clear" w:color="auto" w:fill="FFFFFF"/>
        </w:rPr>
        <w:t>Bouriquant</w:t>
      </w:r>
      <w:proofErr w:type="spellEnd"/>
      <w:r w:rsidR="000B1B16" w:rsidRPr="00AB6A3C">
        <w:rPr>
          <w:bCs/>
          <w:shd w:val="clear" w:color="auto" w:fill="FFFFFF"/>
        </w:rPr>
        <w:t>, 1631.</w:t>
      </w:r>
    </w:p>
    <w:p w14:paraId="1D7AE420" w14:textId="06828CCC" w:rsidR="000B1B16" w:rsidRPr="00546825" w:rsidRDefault="00546825" w:rsidP="00752BDD">
      <w:pPr>
        <w:pStyle w:val="TEIbiblreference"/>
        <w:rPr>
          <w:lang w:val="en-GB"/>
        </w:rPr>
      </w:pPr>
      <w:r w:rsidRPr="00546825">
        <w:rPr>
          <w:smallCaps/>
          <w:lang w:val="en-GB"/>
        </w:rPr>
        <w:t>Teti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Girolamo, </w:t>
      </w:r>
      <w:r w:rsidR="000B1B16" w:rsidRPr="00B65667">
        <w:rPr>
          <w:i/>
          <w:lang w:val="en-GB"/>
        </w:rPr>
        <w:t xml:space="preserve">Aedes </w:t>
      </w:r>
      <w:proofErr w:type="spellStart"/>
      <w:r w:rsidR="000B1B16" w:rsidRPr="00B65667">
        <w:rPr>
          <w:i/>
          <w:lang w:val="en-GB"/>
        </w:rPr>
        <w:t>Barberinae</w:t>
      </w:r>
      <w:proofErr w:type="spellEnd"/>
      <w:r w:rsidR="000B1B16" w:rsidRPr="00B65667">
        <w:rPr>
          <w:i/>
          <w:lang w:val="en-GB"/>
        </w:rPr>
        <w:t xml:space="preserve"> </w:t>
      </w:r>
      <w:proofErr w:type="spellStart"/>
      <w:r w:rsidR="000B1B16" w:rsidRPr="00B65667">
        <w:rPr>
          <w:i/>
          <w:lang w:val="en-GB"/>
        </w:rPr>
        <w:t>ad</w:t>
      </w:r>
      <w:proofErr w:type="spellEnd"/>
      <w:r w:rsidR="000B1B16" w:rsidRPr="00B65667">
        <w:rPr>
          <w:i/>
          <w:lang w:val="en-GB"/>
        </w:rPr>
        <w:t xml:space="preserve"> </w:t>
      </w:r>
      <w:proofErr w:type="spellStart"/>
      <w:r w:rsidR="000B1B16" w:rsidRPr="00B65667">
        <w:rPr>
          <w:i/>
          <w:lang w:val="en-GB"/>
        </w:rPr>
        <w:t>Quirinalem</w:t>
      </w:r>
      <w:proofErr w:type="spellEnd"/>
      <w:r w:rsidR="000B1B16" w:rsidRPr="002A750B">
        <w:rPr>
          <w:lang w:val="en-GB"/>
        </w:rPr>
        <w:t>,</w:t>
      </w:r>
      <w:r w:rsidR="000B1B16" w:rsidRPr="00B65667">
        <w:rPr>
          <w:lang w:val="en-GB"/>
        </w:rPr>
        <w:t xml:space="preserve"> </w:t>
      </w:r>
      <w:proofErr w:type="spellStart"/>
      <w:r w:rsidR="000B1B16" w:rsidRPr="00546825">
        <w:rPr>
          <w:lang w:val="en-GB"/>
        </w:rPr>
        <w:t>Romæ</w:t>
      </w:r>
      <w:proofErr w:type="spellEnd"/>
      <w:r w:rsidR="000B1B16" w:rsidRPr="00546825">
        <w:rPr>
          <w:lang w:val="en-GB"/>
        </w:rPr>
        <w:t xml:space="preserve">, </w:t>
      </w:r>
      <w:proofErr w:type="spellStart"/>
      <w:r w:rsidR="000B1B16" w:rsidRPr="00546825">
        <w:rPr>
          <w:lang w:val="en-GB"/>
        </w:rPr>
        <w:t>excudebat</w:t>
      </w:r>
      <w:proofErr w:type="spellEnd"/>
      <w:r w:rsidR="000B1B16" w:rsidRPr="00546825">
        <w:rPr>
          <w:lang w:val="en-GB"/>
        </w:rPr>
        <w:t xml:space="preserve"> </w:t>
      </w:r>
      <w:proofErr w:type="spellStart"/>
      <w:r w:rsidR="000B1B16" w:rsidRPr="00546825">
        <w:rPr>
          <w:lang w:val="en-GB"/>
        </w:rPr>
        <w:t>Mascardus</w:t>
      </w:r>
      <w:proofErr w:type="spellEnd"/>
      <w:r w:rsidR="000B1B16" w:rsidRPr="00546825">
        <w:rPr>
          <w:lang w:val="en-GB"/>
        </w:rPr>
        <w:t>, 1642.</w:t>
      </w:r>
    </w:p>
    <w:p w14:paraId="0E8E6A68" w14:textId="5169008D" w:rsidR="000B1B16" w:rsidRPr="00AB6A3C" w:rsidRDefault="00546825" w:rsidP="00752BDD">
      <w:pPr>
        <w:pStyle w:val="TEIbiblreference"/>
      </w:pPr>
      <w:proofErr w:type="spellStart"/>
      <w:r w:rsidRPr="00546825">
        <w:rPr>
          <w:smallCaps/>
        </w:rPr>
        <w:t>Thaumas</w:t>
      </w:r>
      <w:proofErr w:type="spellEnd"/>
      <w:r w:rsidRPr="00546825">
        <w:rPr>
          <w:smallCaps/>
        </w:rPr>
        <w:t xml:space="preserve"> De La </w:t>
      </w:r>
      <w:proofErr w:type="spellStart"/>
      <w:r w:rsidRPr="00546825">
        <w:rPr>
          <w:smallCaps/>
        </w:rPr>
        <w:t>Thaumassière</w:t>
      </w:r>
      <w:proofErr w:type="spellEnd"/>
      <w:r w:rsidRPr="00AB6A3C">
        <w:t xml:space="preserve"> </w:t>
      </w:r>
      <w:r w:rsidR="000B1B16" w:rsidRPr="00AB6A3C">
        <w:t xml:space="preserve">Gaspard, </w:t>
      </w:r>
      <w:r w:rsidR="000B1B16" w:rsidRPr="00AB6A3C">
        <w:rPr>
          <w:i/>
        </w:rPr>
        <w:t>Histoire de Berry</w:t>
      </w:r>
      <w:r w:rsidR="000B1B16" w:rsidRPr="00AB6A3C">
        <w:t>, Bourges</w:t>
      </w:r>
      <w:r w:rsidR="00FC0682" w:rsidRPr="00AB6A3C">
        <w:t>-Paris,</w:t>
      </w:r>
      <w:r w:rsidR="000B1B16" w:rsidRPr="00AB6A3C">
        <w:t xml:space="preserve"> F.</w:t>
      </w:r>
      <w:r w:rsidR="002A750B">
        <w:t> </w:t>
      </w:r>
      <w:proofErr w:type="spellStart"/>
      <w:r w:rsidR="000B1B16" w:rsidRPr="00AB6A3C">
        <w:t>Toubeau</w:t>
      </w:r>
      <w:proofErr w:type="spellEnd"/>
      <w:r w:rsidR="00FC0682">
        <w:t>-</w:t>
      </w:r>
      <w:r w:rsidR="000B1B16" w:rsidRPr="00AB6A3C">
        <w:t>Morel, 1689.</w:t>
      </w:r>
    </w:p>
    <w:p w14:paraId="0894D5E7" w14:textId="2E5DE41C" w:rsidR="000B1B16" w:rsidRPr="00AB6A3C" w:rsidRDefault="000B1B16" w:rsidP="00752BDD">
      <w:pPr>
        <w:pStyle w:val="TEIbiblreference"/>
      </w:pPr>
      <w:proofErr w:type="spellStart"/>
      <w:r w:rsidRPr="00AB6A3C">
        <w:rPr>
          <w:i/>
          <w:iCs/>
        </w:rPr>
        <w:t>Theatrum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Civitatum</w:t>
      </w:r>
      <w:proofErr w:type="spellEnd"/>
      <w:r w:rsidRPr="00AB6A3C">
        <w:rPr>
          <w:i/>
          <w:iCs/>
        </w:rPr>
        <w:t xml:space="preserve"> et </w:t>
      </w:r>
      <w:proofErr w:type="spellStart"/>
      <w:r w:rsidRPr="00AB6A3C">
        <w:rPr>
          <w:i/>
          <w:iCs/>
        </w:rPr>
        <w:t>admirandorum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Italiae</w:t>
      </w:r>
      <w:proofErr w:type="spellEnd"/>
      <w:r w:rsidRPr="002A750B">
        <w:t>,</w:t>
      </w:r>
      <w:r w:rsidRPr="00AB6A3C">
        <w:t xml:space="preserve"> </w:t>
      </w:r>
      <w:r w:rsidR="002A750B" w:rsidRPr="00AB6A3C">
        <w:t>vol.</w:t>
      </w:r>
      <w:r w:rsidR="002A750B">
        <w:t> </w:t>
      </w:r>
      <w:r w:rsidR="002A750B" w:rsidRPr="00AB6A3C">
        <w:t xml:space="preserve">1, </w:t>
      </w:r>
      <w:proofErr w:type="spellStart"/>
      <w:r w:rsidR="002A750B" w:rsidRPr="00AB6A3C">
        <w:rPr>
          <w:i/>
          <w:iCs/>
        </w:rPr>
        <w:t>Stato</w:t>
      </w:r>
      <w:proofErr w:type="spellEnd"/>
      <w:r w:rsidR="002A750B" w:rsidRPr="00AB6A3C">
        <w:rPr>
          <w:i/>
          <w:iCs/>
        </w:rPr>
        <w:t xml:space="preserve"> </w:t>
      </w:r>
      <w:proofErr w:type="spellStart"/>
      <w:r w:rsidR="002A750B" w:rsidRPr="00AB6A3C">
        <w:rPr>
          <w:i/>
          <w:iCs/>
        </w:rPr>
        <w:t>della</w:t>
      </w:r>
      <w:proofErr w:type="spellEnd"/>
      <w:r w:rsidR="002A750B" w:rsidRPr="00AB6A3C">
        <w:rPr>
          <w:i/>
          <w:iCs/>
        </w:rPr>
        <w:t xml:space="preserve"> </w:t>
      </w:r>
      <w:proofErr w:type="spellStart"/>
      <w:r w:rsidR="002A750B" w:rsidRPr="00AB6A3C">
        <w:rPr>
          <w:i/>
          <w:iCs/>
        </w:rPr>
        <w:t>Chiesa</w:t>
      </w:r>
      <w:proofErr w:type="spellEnd"/>
      <w:r w:rsidR="002A750B" w:rsidRPr="002A750B">
        <w:t>,</w:t>
      </w:r>
      <w:r w:rsidR="002A750B" w:rsidRPr="00AB6A3C">
        <w:t xml:space="preserve"> </w:t>
      </w:r>
      <w:r w:rsidRPr="00AB6A3C">
        <w:t xml:space="preserve">Amsterdam, </w:t>
      </w:r>
      <w:r w:rsidR="002A750B">
        <w:t xml:space="preserve">s. n., </w:t>
      </w:r>
      <w:r w:rsidRPr="00AB6A3C">
        <w:t>1663.</w:t>
      </w:r>
    </w:p>
    <w:p w14:paraId="50DEA249" w14:textId="49021394" w:rsidR="000B1B16" w:rsidRPr="00546825" w:rsidRDefault="00546825" w:rsidP="00752BDD">
      <w:pPr>
        <w:pStyle w:val="TEIbiblreference"/>
      </w:pPr>
      <w:r w:rsidRPr="00546825">
        <w:rPr>
          <w:smallCaps/>
        </w:rPr>
        <w:t>Tomasi</w:t>
      </w:r>
      <w:r w:rsidRPr="00AB6A3C">
        <w:t xml:space="preserve"> </w:t>
      </w:r>
      <w:r w:rsidR="000B1B16" w:rsidRPr="00AB6A3C">
        <w:rPr>
          <w:color w:val="000000" w:themeColor="text1"/>
          <w:lang w:val="it-IT"/>
        </w:rPr>
        <w:t xml:space="preserve">Tommaso, </w:t>
      </w:r>
      <w:r w:rsidR="000B1B16" w:rsidRPr="00AB6A3C">
        <w:rPr>
          <w:i/>
          <w:iCs/>
          <w:color w:val="000000" w:themeColor="text1"/>
          <w:lang w:val="it-IT"/>
        </w:rPr>
        <w:t>Della esaltazione di papa Innocentio</w:t>
      </w:r>
      <w:r w:rsidR="002A750B">
        <w:rPr>
          <w:i/>
          <w:iCs/>
          <w:color w:val="000000" w:themeColor="text1"/>
          <w:lang w:val="it-IT"/>
        </w:rPr>
        <w:t> </w:t>
      </w:r>
      <w:r w:rsidR="000B1B16" w:rsidRPr="00AB6A3C">
        <w:rPr>
          <w:i/>
          <w:iCs/>
          <w:color w:val="000000" w:themeColor="text1"/>
          <w:lang w:val="it-IT"/>
        </w:rPr>
        <w:t>X. Lettera panegirica</w:t>
      </w:r>
      <w:r w:rsidR="000B1B16" w:rsidRPr="00546825">
        <w:t xml:space="preserve">, In Roma, </w:t>
      </w:r>
      <w:proofErr w:type="spellStart"/>
      <w:r w:rsidR="000B1B16" w:rsidRPr="00546825">
        <w:t>Nella</w:t>
      </w:r>
      <w:proofErr w:type="spellEnd"/>
      <w:r w:rsidR="000B1B16" w:rsidRPr="00546825">
        <w:t xml:space="preserve"> </w:t>
      </w:r>
      <w:proofErr w:type="spellStart"/>
      <w:r w:rsidR="000B1B16" w:rsidRPr="00546825">
        <w:t>stamperia</w:t>
      </w:r>
      <w:proofErr w:type="spellEnd"/>
      <w:r w:rsidR="000B1B16" w:rsidRPr="00546825">
        <w:t xml:space="preserve"> di Bernardino </w:t>
      </w:r>
      <w:proofErr w:type="spellStart"/>
      <w:r w:rsidR="000B1B16" w:rsidRPr="00546825">
        <w:t>Tani</w:t>
      </w:r>
      <w:proofErr w:type="spellEnd"/>
      <w:r w:rsidR="000B1B16" w:rsidRPr="00546825">
        <w:t>, 1644.</w:t>
      </w:r>
    </w:p>
    <w:p w14:paraId="08049A2C" w14:textId="1C75D3F3" w:rsidR="000B1B16" w:rsidRPr="006D549F" w:rsidRDefault="00546825" w:rsidP="00752BDD">
      <w:pPr>
        <w:pStyle w:val="TEIbiblreference"/>
        <w:rPr>
          <w:color w:val="000000" w:themeColor="text1"/>
          <w:lang w:val="it-IT"/>
        </w:rPr>
      </w:pPr>
      <w:r w:rsidRPr="00546825">
        <w:rPr>
          <w:smallCaps/>
          <w:color w:val="000000" w:themeColor="text1"/>
          <w:lang w:val="it-IT"/>
        </w:rPr>
        <w:t>Ughelli</w:t>
      </w:r>
      <w:r w:rsidRPr="006D549F">
        <w:rPr>
          <w:color w:val="000000" w:themeColor="text1"/>
          <w:lang w:val="it-IT"/>
        </w:rPr>
        <w:t xml:space="preserve"> </w:t>
      </w:r>
      <w:r w:rsidR="000B1B16" w:rsidRPr="006D549F">
        <w:rPr>
          <w:lang w:val="it-IT"/>
        </w:rPr>
        <w:t xml:space="preserve">Ferdinando, </w:t>
      </w:r>
      <w:r w:rsidR="000B1B16" w:rsidRPr="006D549F">
        <w:rPr>
          <w:i/>
          <w:iCs/>
          <w:lang w:val="it-IT"/>
        </w:rPr>
        <w:t>Italia Sacra</w:t>
      </w:r>
      <w:r w:rsidR="000B1B16" w:rsidRPr="006D549F">
        <w:rPr>
          <w:lang w:val="it-IT"/>
        </w:rPr>
        <w:t>, Romae, Apud Bernardinum Tanum, 1647.</w:t>
      </w:r>
    </w:p>
    <w:p w14:paraId="339B40AF" w14:textId="5B78804C" w:rsidR="000B1B16" w:rsidRDefault="00546825" w:rsidP="00752BDD">
      <w:pPr>
        <w:pStyle w:val="TEIbiblreference"/>
        <w:rPr>
          <w:bCs/>
          <w:shd w:val="clear" w:color="auto" w:fill="FFFFFF"/>
        </w:rPr>
      </w:pPr>
      <w:r w:rsidRPr="00546825">
        <w:rPr>
          <w:smallCaps/>
          <w:color w:val="000000" w:themeColor="text1"/>
          <w:lang w:val="it-IT"/>
        </w:rPr>
        <w:t>Vavre</w:t>
      </w:r>
      <w:r w:rsidRPr="00AB6A3C">
        <w:rPr>
          <w:color w:val="000000" w:themeColor="text1"/>
          <w:lang w:val="it-IT"/>
        </w:rPr>
        <w:t xml:space="preserve"> </w:t>
      </w:r>
      <w:r w:rsidR="000B1B16" w:rsidRPr="00AB6A3C">
        <w:rPr>
          <w:bCs/>
          <w:shd w:val="clear" w:color="auto" w:fill="FFFFFF"/>
        </w:rPr>
        <w:t xml:space="preserve">Claude, </w:t>
      </w:r>
      <w:r w:rsidR="000B1B16" w:rsidRPr="00AB6A3C">
        <w:rPr>
          <w:bCs/>
          <w:i/>
          <w:shd w:val="clear" w:color="auto" w:fill="FFFFFF"/>
        </w:rPr>
        <w:t xml:space="preserve">La cour de Rome la </w:t>
      </w:r>
      <w:proofErr w:type="spellStart"/>
      <w:r w:rsidR="000B1B16" w:rsidRPr="00AB6A3C">
        <w:rPr>
          <w:bCs/>
          <w:i/>
          <w:shd w:val="clear" w:color="auto" w:fill="FFFFFF"/>
        </w:rPr>
        <w:t>saincte</w:t>
      </w:r>
      <w:proofErr w:type="spellEnd"/>
      <w:r w:rsidR="000B1B16" w:rsidRPr="00AB6A3C">
        <w:rPr>
          <w:bCs/>
          <w:i/>
          <w:shd w:val="clear" w:color="auto" w:fill="FFFFFF"/>
        </w:rPr>
        <w:t xml:space="preserve">. Ou </w:t>
      </w:r>
      <w:proofErr w:type="spellStart"/>
      <w:r w:rsidR="000B1B16" w:rsidRPr="00AB6A3C">
        <w:rPr>
          <w:bCs/>
          <w:i/>
          <w:shd w:val="clear" w:color="auto" w:fill="FFFFFF"/>
        </w:rPr>
        <w:t>traicté</w:t>
      </w:r>
      <w:proofErr w:type="spellEnd"/>
      <w:r w:rsidR="000B1B16" w:rsidRPr="00AB6A3C">
        <w:rPr>
          <w:bCs/>
          <w:i/>
          <w:shd w:val="clear" w:color="auto" w:fill="FFFFFF"/>
        </w:rPr>
        <w:t xml:space="preserve"> des </w:t>
      </w:r>
      <w:proofErr w:type="spellStart"/>
      <w:r w:rsidR="000B1B16" w:rsidRPr="00AB6A3C">
        <w:rPr>
          <w:bCs/>
          <w:i/>
          <w:shd w:val="clear" w:color="auto" w:fill="FFFFFF"/>
        </w:rPr>
        <w:t>ceremonies</w:t>
      </w:r>
      <w:proofErr w:type="spellEnd"/>
      <w:r w:rsidR="000B1B16" w:rsidRPr="00AB6A3C">
        <w:rPr>
          <w:bCs/>
          <w:i/>
          <w:shd w:val="clear" w:color="auto" w:fill="FFFFFF"/>
        </w:rPr>
        <w:t xml:space="preserve"> et </w:t>
      </w:r>
      <w:proofErr w:type="spellStart"/>
      <w:r w:rsidR="000B1B16" w:rsidRPr="00AB6A3C">
        <w:rPr>
          <w:bCs/>
          <w:i/>
          <w:shd w:val="clear" w:color="auto" w:fill="FFFFFF"/>
        </w:rPr>
        <w:t>coustumes</w:t>
      </w:r>
      <w:proofErr w:type="spellEnd"/>
      <w:r w:rsidR="000B1B16" w:rsidRPr="00AB6A3C">
        <w:rPr>
          <w:bCs/>
          <w:i/>
          <w:shd w:val="clear" w:color="auto" w:fill="FFFFFF"/>
        </w:rPr>
        <w:t xml:space="preserve"> qui s’observent dans la ville de Rome</w:t>
      </w:r>
      <w:r w:rsidR="000B1B16" w:rsidRPr="00AB6A3C">
        <w:rPr>
          <w:bCs/>
          <w:shd w:val="clear" w:color="auto" w:fill="FFFFFF"/>
        </w:rPr>
        <w:t>, Paris, Nicolas Buon, 1623.</w:t>
      </w:r>
    </w:p>
    <w:p w14:paraId="38DED3DA" w14:textId="5A737379" w:rsidR="00E450D0" w:rsidRPr="00E450D0" w:rsidRDefault="00E450D0" w:rsidP="00752BDD">
      <w:pPr>
        <w:pStyle w:val="TEIbiblreference"/>
        <w:rPr>
          <w:bCs/>
          <w:shd w:val="clear" w:color="auto" w:fill="FFFFFF"/>
          <w:lang w:val="it-IT"/>
        </w:rPr>
      </w:pPr>
      <w:r w:rsidRPr="009C4C85">
        <w:rPr>
          <w:rFonts w:cstheme="majorHAnsi"/>
          <w:i/>
          <w:iCs/>
          <w:lang w:val="it-IT"/>
        </w:rPr>
        <w:t>Vita del b. Lodolfo Pamphilij vescovo di Gubbio, e abate fondatore della Congreg. Dell</w:t>
      </w:r>
      <w:r>
        <w:rPr>
          <w:rFonts w:cstheme="majorHAnsi"/>
          <w:i/>
          <w:iCs/>
          <w:lang w:val="it-IT"/>
        </w:rPr>
        <w:t>’</w:t>
      </w:r>
      <w:r w:rsidRPr="009C4C85">
        <w:rPr>
          <w:rFonts w:cstheme="majorHAnsi"/>
          <w:i/>
          <w:iCs/>
          <w:lang w:val="it-IT"/>
        </w:rPr>
        <w:t>Avellana, detta della Colomba descritta dal p.d. Agostino Romano Fiori monaco camaldolese</w:t>
      </w:r>
      <w:r w:rsidRPr="009C4C85">
        <w:rPr>
          <w:rFonts w:cstheme="majorHAnsi"/>
          <w:lang w:val="it-IT"/>
        </w:rPr>
        <w:t>, Rome, Per Antonio de</w:t>
      </w:r>
      <w:r>
        <w:rPr>
          <w:rFonts w:cstheme="majorHAnsi"/>
          <w:lang w:val="it-IT"/>
        </w:rPr>
        <w:t>’ </w:t>
      </w:r>
      <w:r w:rsidRPr="009C4C85">
        <w:rPr>
          <w:rFonts w:cstheme="majorHAnsi"/>
          <w:lang w:val="it-IT"/>
        </w:rPr>
        <w:t>Rossi nella strada del Seminario romano, vicino alla Rotonda, 1722.</w:t>
      </w:r>
    </w:p>
    <w:p w14:paraId="660D43FA" w14:textId="5E29D126" w:rsidR="000B1B16" w:rsidRPr="00AB6A3C" w:rsidRDefault="00546825" w:rsidP="00752BDD">
      <w:pPr>
        <w:pStyle w:val="TEIbiblreference"/>
      </w:pPr>
      <w:proofErr w:type="spellStart"/>
      <w:r w:rsidRPr="00546825">
        <w:rPr>
          <w:bCs/>
          <w:smallCaps/>
          <w:shd w:val="clear" w:color="auto" w:fill="FFFFFF"/>
        </w:rPr>
        <w:t>Wicquefort</w:t>
      </w:r>
      <w:proofErr w:type="spellEnd"/>
      <w:r w:rsidRPr="00AB6A3C">
        <w:rPr>
          <w:bCs/>
          <w:shd w:val="clear" w:color="auto" w:fill="FFFFFF"/>
        </w:rPr>
        <w:t xml:space="preserve"> </w:t>
      </w:r>
      <w:r w:rsidR="000B1B16" w:rsidRPr="00AB6A3C">
        <w:t xml:space="preserve">Abraham de, </w:t>
      </w:r>
      <w:r w:rsidR="000B1B16" w:rsidRPr="00AB6A3C">
        <w:rPr>
          <w:i/>
        </w:rPr>
        <w:t>Mémoire touchant les ambassadeurs et les ministres publics</w:t>
      </w:r>
      <w:r w:rsidR="000B1B16" w:rsidRPr="00AB6A3C">
        <w:t xml:space="preserve">, La Haye, Jean et Daniel </w:t>
      </w:r>
      <w:proofErr w:type="spellStart"/>
      <w:r w:rsidR="000B1B16" w:rsidRPr="00AB6A3C">
        <w:t>Steucker</w:t>
      </w:r>
      <w:proofErr w:type="spellEnd"/>
      <w:r w:rsidR="000B1B16" w:rsidRPr="00AB6A3C">
        <w:t>, 1677.</w:t>
      </w:r>
    </w:p>
    <w:p w14:paraId="25F5B5D3" w14:textId="30D78A42" w:rsidR="000B1B16" w:rsidRPr="00AB6A3C" w:rsidRDefault="000B1B16" w:rsidP="00752BDD">
      <w:pPr>
        <w:pStyle w:val="TEIbiblreference"/>
      </w:pPr>
      <w:r w:rsidRPr="00AB6A3C">
        <w:t xml:space="preserve">—, </w:t>
      </w:r>
      <w:r w:rsidRPr="00AB6A3C">
        <w:rPr>
          <w:i/>
        </w:rPr>
        <w:t>L’ambassadeur et ses fonctions</w:t>
      </w:r>
      <w:r w:rsidRPr="00AB6A3C">
        <w:t>, La Haye, Maurice Georges Veneur, 1682, 2</w:t>
      </w:r>
      <w:r w:rsidR="002A750B">
        <w:t> </w:t>
      </w:r>
      <w:r w:rsidRPr="00AB6A3C">
        <w:t>vol.</w:t>
      </w:r>
    </w:p>
    <w:p w14:paraId="5E4D179F" w14:textId="3CAAD49D" w:rsidR="000B1B16" w:rsidRPr="00AB6A3C" w:rsidRDefault="00546825" w:rsidP="00752BDD">
      <w:pPr>
        <w:pStyle w:val="TEIbiblreference"/>
        <w:rPr>
          <w:color w:val="000000" w:themeColor="text1"/>
          <w:lang w:val="it-IT"/>
        </w:rPr>
      </w:pPr>
      <w:r w:rsidRPr="00546825">
        <w:rPr>
          <w:smallCaps/>
          <w:color w:val="000000" w:themeColor="text1"/>
          <w:lang w:val="it-IT"/>
        </w:rPr>
        <w:t>Zanotti</w:t>
      </w:r>
      <w:r w:rsidRPr="00AB6A3C">
        <w:rPr>
          <w:color w:val="000000" w:themeColor="text1"/>
          <w:lang w:val="it-IT"/>
        </w:rPr>
        <w:t xml:space="preserve"> </w:t>
      </w:r>
      <w:proofErr w:type="spellStart"/>
      <w:r w:rsidR="000B1B16" w:rsidRPr="00B65667">
        <w:rPr>
          <w:lang w:val="en-GB"/>
        </w:rPr>
        <w:t>Giovan</w:t>
      </w:r>
      <w:proofErr w:type="spellEnd"/>
      <w:r w:rsidR="000B1B16" w:rsidRPr="00B65667">
        <w:rPr>
          <w:lang w:val="en-GB"/>
        </w:rPr>
        <w:t xml:space="preserve"> Pietro, </w:t>
      </w:r>
      <w:r w:rsidR="000B1B16" w:rsidRPr="00B65667">
        <w:rPr>
          <w:i/>
          <w:lang w:val="en-GB"/>
        </w:rPr>
        <w:t xml:space="preserve">Storia </w:t>
      </w:r>
      <w:proofErr w:type="spellStart"/>
      <w:r w:rsidR="000B1B16" w:rsidRPr="00B65667">
        <w:rPr>
          <w:i/>
          <w:lang w:val="en-GB"/>
        </w:rPr>
        <w:t>dell’Accademia</w:t>
      </w:r>
      <w:proofErr w:type="spellEnd"/>
      <w:r w:rsidR="000B1B16" w:rsidRPr="00B65667">
        <w:rPr>
          <w:i/>
          <w:lang w:val="en-GB"/>
        </w:rPr>
        <w:t xml:space="preserve"> Clementina di Bologna</w:t>
      </w:r>
      <w:r w:rsidR="000B1B16" w:rsidRPr="00B65667">
        <w:rPr>
          <w:lang w:val="en-GB"/>
        </w:rPr>
        <w:t xml:space="preserve">, </w:t>
      </w:r>
      <w:r w:rsidR="000B1B16" w:rsidRPr="00B65667">
        <w:rPr>
          <w:i/>
          <w:lang w:val="en-GB"/>
        </w:rPr>
        <w:t xml:space="preserve">Giuseppe </w:t>
      </w:r>
      <w:proofErr w:type="spellStart"/>
      <w:r w:rsidR="000B1B16" w:rsidRPr="00B65667">
        <w:rPr>
          <w:i/>
          <w:lang w:val="en-GB"/>
        </w:rPr>
        <w:t>Rolli</w:t>
      </w:r>
      <w:proofErr w:type="spellEnd"/>
      <w:r w:rsidR="000B1B16" w:rsidRPr="00B65667">
        <w:rPr>
          <w:lang w:val="en-GB"/>
        </w:rPr>
        <w:t xml:space="preserve">, </w:t>
      </w:r>
      <w:r w:rsidR="002A750B">
        <w:rPr>
          <w:lang w:val="en-GB"/>
        </w:rPr>
        <w:t>I</w:t>
      </w:r>
      <w:r w:rsidR="000B1B16" w:rsidRPr="00B65667">
        <w:rPr>
          <w:lang w:val="en-GB"/>
        </w:rPr>
        <w:t xml:space="preserve">n Bologna, </w:t>
      </w:r>
      <w:r w:rsidR="002A750B">
        <w:rPr>
          <w:lang w:val="en-GB"/>
        </w:rPr>
        <w:t>P</w:t>
      </w:r>
      <w:r w:rsidR="000B1B16" w:rsidRPr="00B65667">
        <w:rPr>
          <w:lang w:val="en-GB"/>
        </w:rPr>
        <w:t xml:space="preserve">er </w:t>
      </w:r>
      <w:proofErr w:type="spellStart"/>
      <w:r w:rsidR="000B1B16" w:rsidRPr="00B65667">
        <w:rPr>
          <w:lang w:val="en-GB"/>
        </w:rPr>
        <w:t>Lelio</w:t>
      </w:r>
      <w:proofErr w:type="spellEnd"/>
      <w:r w:rsidR="000B1B16" w:rsidRPr="00B65667">
        <w:rPr>
          <w:lang w:val="en-GB"/>
        </w:rPr>
        <w:t xml:space="preserve"> Dalla Volpe, 1739, </w:t>
      </w:r>
      <w:r w:rsidR="002A750B">
        <w:rPr>
          <w:lang w:val="en-GB"/>
        </w:rPr>
        <w:t>vol. </w:t>
      </w:r>
      <w:r w:rsidR="000B1B16" w:rsidRPr="00902436">
        <w:t>I.</w:t>
      </w:r>
    </w:p>
    <w:p w14:paraId="0A97C03A" w14:textId="3E4AF4B0" w:rsidR="000B1B16" w:rsidRPr="00AB6A3C" w:rsidRDefault="000B1B16" w:rsidP="006E3B15">
      <w:pPr>
        <w:pStyle w:val="Titre2"/>
      </w:pPr>
      <w:r w:rsidRPr="00AB6A3C">
        <w:t>Livres modernes (éditions postérieures à 1800)</w:t>
      </w:r>
    </w:p>
    <w:p w14:paraId="7AB62F68" w14:textId="2E48F951" w:rsidR="000B1B16" w:rsidRDefault="00E72DDF" w:rsidP="006E3B15">
      <w:pPr>
        <w:pStyle w:val="TEIbiblreference"/>
      </w:pPr>
      <w:r w:rsidRPr="00E72DDF">
        <w:rPr>
          <w:smallCaps/>
        </w:rPr>
        <w:t>Alexander</w:t>
      </w:r>
      <w:r w:rsidRPr="00AB6A3C">
        <w:t xml:space="preserve"> </w:t>
      </w:r>
      <w:r w:rsidR="000B1B16" w:rsidRPr="00AB6A3C">
        <w:t>Jonathan J.</w:t>
      </w:r>
      <w:r w:rsidR="00C50288">
        <w:t> </w:t>
      </w:r>
      <w:r w:rsidR="000B1B16" w:rsidRPr="00AB6A3C">
        <w:t>G. (</w:t>
      </w:r>
      <w:proofErr w:type="spellStart"/>
      <w:r w:rsidR="000B1B16" w:rsidRPr="00AB6A3C">
        <w:t>dir</w:t>
      </w:r>
      <w:proofErr w:type="spellEnd"/>
      <w:r w:rsidR="000B1B16" w:rsidRPr="00AB6A3C">
        <w:t xml:space="preserve">.), </w:t>
      </w:r>
      <w:r w:rsidR="000B1B16" w:rsidRPr="00AB6A3C">
        <w:rPr>
          <w:i/>
        </w:rPr>
        <w:t xml:space="preserve">The </w:t>
      </w:r>
      <w:proofErr w:type="spellStart"/>
      <w:r w:rsidR="000B1B16" w:rsidRPr="00AB6A3C">
        <w:rPr>
          <w:i/>
        </w:rPr>
        <w:t>painted</w:t>
      </w:r>
      <w:proofErr w:type="spellEnd"/>
      <w:r w:rsidR="000B1B16" w:rsidRPr="00AB6A3C">
        <w:rPr>
          <w:i/>
        </w:rPr>
        <w:t xml:space="preserve"> page: </w:t>
      </w:r>
      <w:proofErr w:type="spellStart"/>
      <w:r w:rsidR="000B1B16" w:rsidRPr="00AB6A3C">
        <w:rPr>
          <w:i/>
        </w:rPr>
        <w:t>Italian</w:t>
      </w:r>
      <w:proofErr w:type="spellEnd"/>
      <w:r w:rsidR="000B1B16" w:rsidRPr="00AB6A3C">
        <w:rPr>
          <w:i/>
        </w:rPr>
        <w:t xml:space="preserve"> Renaissance </w:t>
      </w:r>
      <w:r w:rsidR="00902436">
        <w:rPr>
          <w:i/>
        </w:rPr>
        <w:t>B</w:t>
      </w:r>
      <w:r w:rsidR="000B1B16" w:rsidRPr="00AB6A3C">
        <w:rPr>
          <w:i/>
        </w:rPr>
        <w:t xml:space="preserve">ook </w:t>
      </w:r>
      <w:r w:rsidR="00902436">
        <w:rPr>
          <w:i/>
        </w:rPr>
        <w:t>I</w:t>
      </w:r>
      <w:r w:rsidR="000B1B16" w:rsidRPr="00AB6A3C">
        <w:rPr>
          <w:i/>
        </w:rPr>
        <w:t>llumination, 1450-1550</w:t>
      </w:r>
      <w:r w:rsidR="000B1B16" w:rsidRPr="00EC7C0A">
        <w:t>,</w:t>
      </w:r>
      <w:r w:rsidR="000B1B16" w:rsidRPr="00AB6A3C">
        <w:t xml:space="preserve"> catalogue d’exposition, Munich-New York, Prestel, 1994.</w:t>
      </w:r>
    </w:p>
    <w:p w14:paraId="3A45ADC8" w14:textId="2D8813E7" w:rsidR="000B1B16" w:rsidRPr="009546D2" w:rsidRDefault="00E72DDF" w:rsidP="006E3B15">
      <w:pPr>
        <w:pStyle w:val="TEIbiblreference"/>
        <w:rPr>
          <w:lang w:val="en-GB"/>
        </w:rPr>
      </w:pPr>
      <w:proofErr w:type="spellStart"/>
      <w:r w:rsidRPr="00863580">
        <w:rPr>
          <w:smallCaps/>
        </w:rPr>
        <w:t>Amayden</w:t>
      </w:r>
      <w:proofErr w:type="spellEnd"/>
      <w:r w:rsidRPr="00863580">
        <w:t xml:space="preserve"> </w:t>
      </w:r>
      <w:r w:rsidR="00EC7C0A" w:rsidRPr="00863580">
        <w:t>Dirk</w:t>
      </w:r>
      <w:r w:rsidR="00270500" w:rsidRPr="00863580">
        <w:t xml:space="preserve"> [</w:t>
      </w:r>
      <w:proofErr w:type="spellStart"/>
      <w:r w:rsidR="00270500" w:rsidRPr="00863580">
        <w:t>Teodoro</w:t>
      </w:r>
      <w:proofErr w:type="spellEnd"/>
      <w:r w:rsidR="00270500" w:rsidRPr="00863580">
        <w:t>]</w:t>
      </w:r>
      <w:r w:rsidR="000B1B16" w:rsidRPr="00863580">
        <w:t xml:space="preserve">, </w:t>
      </w:r>
      <w:bookmarkStart w:id="11" w:name="_Hlk180664977"/>
      <w:bookmarkStart w:id="12" w:name="_Hlk179886473"/>
      <w:r w:rsidR="00270500" w:rsidRPr="00863580">
        <w:rPr>
          <w:i/>
          <w:iCs/>
        </w:rPr>
        <w:t>La</w:t>
      </w:r>
      <w:r w:rsidR="00270500" w:rsidRPr="00863580">
        <w:t xml:space="preserve"> </w:t>
      </w:r>
      <w:proofErr w:type="spellStart"/>
      <w:r w:rsidR="00270500" w:rsidRPr="00863580">
        <w:rPr>
          <w:i/>
          <w:iCs/>
        </w:rPr>
        <w:t>Storia</w:t>
      </w:r>
      <w:proofErr w:type="spellEnd"/>
      <w:r w:rsidR="00270500" w:rsidRPr="00863580">
        <w:rPr>
          <w:i/>
          <w:iCs/>
        </w:rPr>
        <w:t xml:space="preserve"> delle </w:t>
      </w:r>
      <w:proofErr w:type="spellStart"/>
      <w:r w:rsidR="00270500" w:rsidRPr="00863580">
        <w:rPr>
          <w:i/>
          <w:iCs/>
        </w:rPr>
        <w:t>famiglie</w:t>
      </w:r>
      <w:proofErr w:type="spellEnd"/>
      <w:r w:rsidR="00270500" w:rsidRPr="00863580">
        <w:rPr>
          <w:i/>
          <w:iCs/>
        </w:rPr>
        <w:t xml:space="preserve"> romane</w:t>
      </w:r>
      <w:bookmarkEnd w:id="11"/>
      <w:r w:rsidR="00270500" w:rsidRPr="00863580">
        <w:rPr>
          <w:i/>
          <w:iCs/>
        </w:rPr>
        <w:t xml:space="preserve">, con note </w:t>
      </w:r>
      <w:proofErr w:type="spellStart"/>
      <w:r w:rsidR="00270500" w:rsidRPr="00863580">
        <w:rPr>
          <w:i/>
          <w:iCs/>
        </w:rPr>
        <w:t>ed</w:t>
      </w:r>
      <w:proofErr w:type="spellEnd"/>
      <w:r w:rsidR="00270500" w:rsidRPr="00863580">
        <w:rPr>
          <w:i/>
          <w:iCs/>
        </w:rPr>
        <w:t xml:space="preserve"> </w:t>
      </w:r>
      <w:proofErr w:type="spellStart"/>
      <w:r w:rsidR="00270500" w:rsidRPr="00863580">
        <w:rPr>
          <w:i/>
          <w:iCs/>
        </w:rPr>
        <w:t>aggiunte</w:t>
      </w:r>
      <w:proofErr w:type="spellEnd"/>
      <w:r w:rsidR="00270500" w:rsidRPr="00863580">
        <w:rPr>
          <w:i/>
          <w:iCs/>
        </w:rPr>
        <w:t xml:space="preserve"> </w:t>
      </w:r>
      <w:proofErr w:type="spellStart"/>
      <w:r w:rsidR="00270500" w:rsidRPr="00863580">
        <w:rPr>
          <w:i/>
          <w:iCs/>
        </w:rPr>
        <w:t>del</w:t>
      </w:r>
      <w:proofErr w:type="spellEnd"/>
      <w:r w:rsidR="00270500" w:rsidRPr="00863580">
        <w:rPr>
          <w:i/>
          <w:iCs/>
        </w:rPr>
        <w:t xml:space="preserve"> </w:t>
      </w:r>
      <w:proofErr w:type="spellStart"/>
      <w:r w:rsidR="00270500" w:rsidRPr="00863580">
        <w:rPr>
          <w:i/>
          <w:iCs/>
        </w:rPr>
        <w:t>Comm</w:t>
      </w:r>
      <w:proofErr w:type="spellEnd"/>
      <w:r w:rsidR="00270500" w:rsidRPr="00863580">
        <w:rPr>
          <w:i/>
          <w:iCs/>
        </w:rPr>
        <w:t xml:space="preserve">. </w:t>
      </w:r>
      <w:r w:rsidR="00270500" w:rsidRPr="009546D2">
        <w:rPr>
          <w:i/>
          <w:iCs/>
          <w:lang w:val="en-GB"/>
        </w:rPr>
        <w:t xml:space="preserve">Carlo Augusto </w:t>
      </w:r>
      <w:proofErr w:type="spellStart"/>
      <w:r w:rsidR="00270500" w:rsidRPr="009546D2">
        <w:rPr>
          <w:i/>
          <w:iCs/>
          <w:lang w:val="en-GB"/>
        </w:rPr>
        <w:t>Bertini</w:t>
      </w:r>
      <w:proofErr w:type="spellEnd"/>
      <w:r w:rsidR="00270500" w:rsidRPr="009546D2">
        <w:rPr>
          <w:lang w:val="en-GB"/>
        </w:rPr>
        <w:t xml:space="preserve"> </w:t>
      </w:r>
      <w:bookmarkEnd w:id="12"/>
      <w:r w:rsidR="00270500" w:rsidRPr="009546D2">
        <w:rPr>
          <w:lang w:val="en-GB"/>
        </w:rPr>
        <w:t>[</w:t>
      </w:r>
      <w:r w:rsidR="00AF5958" w:rsidRPr="009546D2">
        <w:rPr>
          <w:lang w:val="en-GB"/>
        </w:rPr>
        <w:t xml:space="preserve">Rome, </w:t>
      </w:r>
      <w:proofErr w:type="spellStart"/>
      <w:r w:rsidR="00270500" w:rsidRPr="009546D2">
        <w:rPr>
          <w:lang w:val="en-GB"/>
        </w:rPr>
        <w:t>Collegio</w:t>
      </w:r>
      <w:proofErr w:type="spellEnd"/>
      <w:r w:rsidR="00270500" w:rsidRPr="009546D2">
        <w:rPr>
          <w:lang w:val="en-GB"/>
        </w:rPr>
        <w:t xml:space="preserve"> </w:t>
      </w:r>
      <w:proofErr w:type="spellStart"/>
      <w:r w:rsidR="00270500" w:rsidRPr="009546D2">
        <w:rPr>
          <w:lang w:val="en-GB"/>
        </w:rPr>
        <w:t>Araldico</w:t>
      </w:r>
      <w:proofErr w:type="spellEnd"/>
      <w:r w:rsidR="00270500" w:rsidRPr="009546D2">
        <w:rPr>
          <w:lang w:val="en-GB"/>
        </w:rPr>
        <w:t>, 1910</w:t>
      </w:r>
      <w:r w:rsidR="00AF5958" w:rsidRPr="009546D2">
        <w:rPr>
          <w:lang w:val="en-GB"/>
        </w:rPr>
        <w:t xml:space="preserve">], </w:t>
      </w:r>
      <w:proofErr w:type="spellStart"/>
      <w:r w:rsidR="00AF5958" w:rsidRPr="009546D2">
        <w:rPr>
          <w:lang w:val="en-GB"/>
        </w:rPr>
        <w:t>rééd</w:t>
      </w:r>
      <w:proofErr w:type="spellEnd"/>
      <w:r w:rsidR="00AF5958" w:rsidRPr="009546D2">
        <w:rPr>
          <w:lang w:val="en-GB"/>
        </w:rPr>
        <w:t xml:space="preserve">. </w:t>
      </w:r>
      <w:r w:rsidR="00AF5958" w:rsidRPr="009546D2">
        <w:rPr>
          <w:i/>
          <w:iCs/>
          <w:lang w:val="en-GB"/>
        </w:rPr>
        <w:t>facsimile</w:t>
      </w:r>
      <w:r w:rsidR="00AF5958" w:rsidRPr="009546D2">
        <w:rPr>
          <w:lang w:val="en-GB"/>
        </w:rPr>
        <w:t> :</w:t>
      </w:r>
      <w:r w:rsidR="00AF5958" w:rsidRPr="009546D2">
        <w:rPr>
          <w:i/>
          <w:iCs/>
          <w:lang w:val="en-GB"/>
        </w:rPr>
        <w:t xml:space="preserve"> </w:t>
      </w:r>
      <w:proofErr w:type="spellStart"/>
      <w:r w:rsidR="00AF5958" w:rsidRPr="009546D2">
        <w:rPr>
          <w:lang w:val="en-GB"/>
        </w:rPr>
        <w:t>Bologne</w:t>
      </w:r>
      <w:proofErr w:type="spellEnd"/>
      <w:r w:rsidR="00AF5958" w:rsidRPr="009546D2">
        <w:rPr>
          <w:lang w:val="en-GB"/>
        </w:rPr>
        <w:t xml:space="preserve">, </w:t>
      </w:r>
      <w:proofErr w:type="spellStart"/>
      <w:r w:rsidR="00AF5958" w:rsidRPr="009546D2">
        <w:rPr>
          <w:lang w:val="en-GB"/>
        </w:rPr>
        <w:t>Forni</w:t>
      </w:r>
      <w:proofErr w:type="spellEnd"/>
      <w:r w:rsidR="00AF5958" w:rsidRPr="009546D2">
        <w:rPr>
          <w:lang w:val="en-GB"/>
        </w:rPr>
        <w:t xml:space="preserve">, 1967 ; </w:t>
      </w:r>
      <w:proofErr w:type="spellStart"/>
      <w:r w:rsidR="00AF5958" w:rsidRPr="009546D2">
        <w:rPr>
          <w:lang w:val="en-GB"/>
        </w:rPr>
        <w:t>Edizioni</w:t>
      </w:r>
      <w:proofErr w:type="spellEnd"/>
      <w:r w:rsidR="00AF5958" w:rsidRPr="009546D2">
        <w:rPr>
          <w:lang w:val="en-GB"/>
        </w:rPr>
        <w:t xml:space="preserve"> </w:t>
      </w:r>
      <w:proofErr w:type="spellStart"/>
      <w:r w:rsidR="00AF5958" w:rsidRPr="009546D2">
        <w:rPr>
          <w:lang w:val="en-GB"/>
        </w:rPr>
        <w:t>Romane</w:t>
      </w:r>
      <w:proofErr w:type="spellEnd"/>
      <w:r w:rsidR="00AF5958" w:rsidRPr="009546D2">
        <w:rPr>
          <w:lang w:val="en-GB"/>
        </w:rPr>
        <w:t xml:space="preserve"> Colosseum, 1987, </w:t>
      </w:r>
      <w:r w:rsidR="000B1B16" w:rsidRPr="009546D2">
        <w:rPr>
          <w:lang w:val="en-GB"/>
        </w:rPr>
        <w:t>2</w:t>
      </w:r>
      <w:r w:rsidR="00EC7C0A" w:rsidRPr="009546D2">
        <w:rPr>
          <w:lang w:val="en-GB"/>
        </w:rPr>
        <w:t> </w:t>
      </w:r>
      <w:r w:rsidR="000B1B16" w:rsidRPr="009546D2">
        <w:rPr>
          <w:lang w:val="en-GB"/>
        </w:rPr>
        <w:t>vol</w:t>
      </w:r>
      <w:r w:rsidR="00270500" w:rsidRPr="009546D2">
        <w:rPr>
          <w:lang w:val="en-GB"/>
        </w:rPr>
        <w:t>.</w:t>
      </w:r>
    </w:p>
    <w:p w14:paraId="3E9CDF64" w14:textId="33426E65" w:rsidR="000B1B16" w:rsidRPr="00AB6A3C" w:rsidRDefault="00E72DDF" w:rsidP="006E3B15">
      <w:pPr>
        <w:pStyle w:val="TEIbiblreference"/>
      </w:pPr>
      <w:r w:rsidRPr="00E72DDF">
        <w:rPr>
          <w:smallCaps/>
        </w:rPr>
        <w:t>Andrieu</w:t>
      </w:r>
      <w:r w:rsidRPr="00AB6A3C">
        <w:t xml:space="preserve"> </w:t>
      </w:r>
      <w:r w:rsidR="000B1B16" w:rsidRPr="00AB6A3C">
        <w:rPr>
          <w:bCs/>
          <w:iCs/>
          <w:shd w:val="clear" w:color="auto" w:fill="FFFFFF"/>
        </w:rPr>
        <w:t xml:space="preserve">Michel, </w:t>
      </w:r>
      <w:r w:rsidR="000B1B16" w:rsidRPr="00AB6A3C">
        <w:rPr>
          <w:bCs/>
          <w:i/>
          <w:iCs/>
          <w:shd w:val="clear" w:color="auto" w:fill="FFFFFF"/>
        </w:rPr>
        <w:t xml:space="preserve">Le </w:t>
      </w:r>
      <w:r w:rsidR="00A27EA3">
        <w:rPr>
          <w:bCs/>
          <w:i/>
          <w:iCs/>
          <w:shd w:val="clear" w:color="auto" w:fill="FFFFFF"/>
        </w:rPr>
        <w:t>p</w:t>
      </w:r>
      <w:r w:rsidR="000B1B16" w:rsidRPr="00AB6A3C">
        <w:rPr>
          <w:bCs/>
          <w:i/>
          <w:iCs/>
          <w:shd w:val="clear" w:color="auto" w:fill="FFFFFF"/>
        </w:rPr>
        <w:t>ontifical romain au Moyen</w:t>
      </w:r>
      <w:r w:rsidR="00A27EA3">
        <w:rPr>
          <w:bCs/>
          <w:i/>
          <w:iCs/>
          <w:shd w:val="clear" w:color="auto" w:fill="FFFFFF"/>
        </w:rPr>
        <w:t> </w:t>
      </w:r>
      <w:r w:rsidR="000B1B16" w:rsidRPr="00AB6A3C">
        <w:rPr>
          <w:bCs/>
          <w:i/>
          <w:iCs/>
          <w:shd w:val="clear" w:color="auto" w:fill="FFFFFF"/>
        </w:rPr>
        <w:t>Âge</w:t>
      </w:r>
      <w:r w:rsidR="000B1B16" w:rsidRPr="00AB6A3C">
        <w:rPr>
          <w:bCs/>
          <w:iCs/>
          <w:shd w:val="clear" w:color="auto" w:fill="FFFFFF"/>
        </w:rPr>
        <w:t xml:space="preserve">, Cité du Vatican, </w:t>
      </w:r>
      <w:r w:rsidR="00962106">
        <w:rPr>
          <w:bCs/>
          <w:iCs/>
          <w:shd w:val="clear" w:color="auto" w:fill="FFFFFF"/>
        </w:rPr>
        <w:t>BAV</w:t>
      </w:r>
      <w:r w:rsidR="000B1B16" w:rsidRPr="00AB6A3C">
        <w:rPr>
          <w:bCs/>
          <w:iCs/>
          <w:shd w:val="clear" w:color="auto" w:fill="FFFFFF"/>
        </w:rPr>
        <w:t>, 1938-1941.</w:t>
      </w:r>
    </w:p>
    <w:p w14:paraId="2332D041" w14:textId="6CBC4EEF" w:rsidR="000B1B16" w:rsidRPr="00AB6A3C" w:rsidRDefault="00E72DDF" w:rsidP="006E3B15">
      <w:pPr>
        <w:pStyle w:val="TEIbiblreference"/>
      </w:pPr>
      <w:proofErr w:type="spellStart"/>
      <w:r w:rsidRPr="00E72DDF">
        <w:rPr>
          <w:smallCaps/>
        </w:rPr>
        <w:t>Armellini</w:t>
      </w:r>
      <w:proofErr w:type="spellEnd"/>
      <w:r w:rsidRPr="00AB6A3C">
        <w:t xml:space="preserve"> </w:t>
      </w:r>
      <w:r w:rsidR="000B1B16" w:rsidRPr="00AB6A3C">
        <w:t xml:space="preserve">Mariano, </w:t>
      </w:r>
      <w:r w:rsidR="000B1B16" w:rsidRPr="00AB6A3C">
        <w:rPr>
          <w:i/>
          <w:iCs/>
        </w:rPr>
        <w:t xml:space="preserve">Le </w:t>
      </w:r>
      <w:proofErr w:type="spellStart"/>
      <w:r w:rsidR="000B1B16" w:rsidRPr="00AB6A3C">
        <w:rPr>
          <w:i/>
          <w:iCs/>
        </w:rPr>
        <w:t>chiese</w:t>
      </w:r>
      <w:proofErr w:type="spellEnd"/>
      <w:r w:rsidR="000B1B16" w:rsidRPr="00AB6A3C">
        <w:rPr>
          <w:i/>
          <w:iCs/>
        </w:rPr>
        <w:t xml:space="preserve"> di Roma, dal </w:t>
      </w:r>
      <w:proofErr w:type="spellStart"/>
      <w:r w:rsidR="000B1B16" w:rsidRPr="00AB6A3C">
        <w:rPr>
          <w:i/>
          <w:iCs/>
        </w:rPr>
        <w:t>secolo</w:t>
      </w:r>
      <w:proofErr w:type="spellEnd"/>
      <w:r w:rsidR="00AA2536">
        <w:rPr>
          <w:i/>
          <w:iCs/>
        </w:rPr>
        <w:t> </w:t>
      </w:r>
      <w:r w:rsidR="000B1B16" w:rsidRPr="00AB6A3C">
        <w:rPr>
          <w:i/>
          <w:iCs/>
        </w:rPr>
        <w:t>IV al XIX</w:t>
      </w:r>
      <w:r w:rsidR="000B1B16" w:rsidRPr="00AB6A3C">
        <w:t xml:space="preserve">, Rome, </w:t>
      </w:r>
      <w:proofErr w:type="spellStart"/>
      <w:r w:rsidR="000B1B16" w:rsidRPr="00AB6A3C">
        <w:t>Tipografia</w:t>
      </w:r>
      <w:proofErr w:type="spellEnd"/>
      <w:r w:rsidR="000B1B16" w:rsidRPr="00AB6A3C">
        <w:t xml:space="preserve"> </w:t>
      </w:r>
      <w:proofErr w:type="spellStart"/>
      <w:r w:rsidR="000B1B16" w:rsidRPr="00AB6A3C">
        <w:t>vaticana</w:t>
      </w:r>
      <w:proofErr w:type="spellEnd"/>
      <w:r w:rsidR="000B1B16" w:rsidRPr="00AB6A3C">
        <w:t>, 1891.</w:t>
      </w:r>
    </w:p>
    <w:p w14:paraId="6F6C07AE" w14:textId="50E8F89B" w:rsidR="000B1B16" w:rsidRPr="00AB6A3C" w:rsidRDefault="00E72DDF" w:rsidP="006E3B15">
      <w:pPr>
        <w:pStyle w:val="TEIbiblreference"/>
      </w:pPr>
      <w:r>
        <w:t>—</w:t>
      </w:r>
      <w:r w:rsidR="00EC7C0A">
        <w:t xml:space="preserve"> et</w:t>
      </w:r>
      <w:r w:rsidR="000B1B16" w:rsidRPr="00AB6A3C">
        <w:t xml:space="preserve"> </w:t>
      </w:r>
      <w:proofErr w:type="spellStart"/>
      <w:r w:rsidRPr="00E72DDF">
        <w:rPr>
          <w:smallCaps/>
        </w:rPr>
        <w:t>Cecche</w:t>
      </w:r>
      <w:r w:rsidR="00AF0884">
        <w:rPr>
          <w:smallCaps/>
        </w:rPr>
        <w:t>l</w:t>
      </w:r>
      <w:r w:rsidRPr="00E72DDF">
        <w:rPr>
          <w:smallCaps/>
        </w:rPr>
        <w:t>li</w:t>
      </w:r>
      <w:proofErr w:type="spellEnd"/>
      <w:r w:rsidRPr="00AB6A3C">
        <w:t xml:space="preserve"> </w:t>
      </w:r>
      <w:r w:rsidR="000B1B16" w:rsidRPr="00AB6A3C">
        <w:t xml:space="preserve">Carlo, </w:t>
      </w:r>
      <w:r w:rsidR="000B1B16" w:rsidRPr="00AB6A3C">
        <w:rPr>
          <w:i/>
          <w:iCs/>
        </w:rPr>
        <w:t xml:space="preserve">Le </w:t>
      </w:r>
      <w:proofErr w:type="spellStart"/>
      <w:r w:rsidR="000B1B16" w:rsidRPr="00AB6A3C">
        <w:rPr>
          <w:i/>
          <w:iCs/>
        </w:rPr>
        <w:t>chiese</w:t>
      </w:r>
      <w:proofErr w:type="spellEnd"/>
      <w:r w:rsidR="000B1B16" w:rsidRPr="00AB6A3C">
        <w:rPr>
          <w:i/>
          <w:iCs/>
        </w:rPr>
        <w:t xml:space="preserve"> di Roma dal </w:t>
      </w:r>
      <w:proofErr w:type="spellStart"/>
      <w:r w:rsidR="000B1B16" w:rsidRPr="00AB6A3C">
        <w:rPr>
          <w:i/>
          <w:iCs/>
        </w:rPr>
        <w:t>secolo</w:t>
      </w:r>
      <w:proofErr w:type="spellEnd"/>
      <w:r w:rsidR="00AA2536">
        <w:rPr>
          <w:i/>
          <w:iCs/>
        </w:rPr>
        <w:t> </w:t>
      </w:r>
      <w:r w:rsidR="000B1B16" w:rsidRPr="00AB6A3C">
        <w:rPr>
          <w:i/>
          <w:iCs/>
        </w:rPr>
        <w:t>IV al XIX</w:t>
      </w:r>
      <w:r w:rsidR="000B1B16" w:rsidRPr="00AB6A3C">
        <w:t xml:space="preserve">, Rome, </w:t>
      </w:r>
      <w:r w:rsidR="000B1B16" w:rsidRPr="00CB6EC2">
        <w:rPr>
          <w:smallCaps/>
        </w:rPr>
        <w:t>RORE</w:t>
      </w:r>
      <w:r w:rsidR="000B1B16" w:rsidRPr="00AB6A3C">
        <w:t>, 1942</w:t>
      </w:r>
      <w:r w:rsidR="00EC7C0A">
        <w:t>, vol. 2</w:t>
      </w:r>
      <w:r w:rsidR="000B1B16" w:rsidRPr="00AB6A3C">
        <w:t>.</w:t>
      </w:r>
    </w:p>
    <w:p w14:paraId="1E6F95A6" w14:textId="223DD8D3" w:rsidR="000B1B16" w:rsidRPr="00283E26" w:rsidRDefault="00E72DDF" w:rsidP="006E3B15">
      <w:pPr>
        <w:pStyle w:val="TEIbiblreference"/>
        <w:rPr>
          <w:lang w:val="en-GB"/>
        </w:rPr>
      </w:pPr>
      <w:proofErr w:type="spellStart"/>
      <w:r w:rsidRPr="00283E26">
        <w:rPr>
          <w:smallCaps/>
          <w:lang w:val="en-GB"/>
        </w:rPr>
        <w:t>Aurigemma</w:t>
      </w:r>
      <w:proofErr w:type="spellEnd"/>
      <w:r w:rsidRPr="00283E26">
        <w:rPr>
          <w:lang w:val="en-GB"/>
        </w:rPr>
        <w:t xml:space="preserve"> </w:t>
      </w:r>
      <w:r w:rsidR="000B1B16" w:rsidRPr="00283E26">
        <w:rPr>
          <w:lang w:val="en-GB"/>
        </w:rPr>
        <w:t xml:space="preserve">Maria Giulia, </w:t>
      </w:r>
      <w:r w:rsidR="000B1B16" w:rsidRPr="00283E26">
        <w:rPr>
          <w:i/>
          <w:iCs/>
          <w:lang w:val="en-GB"/>
        </w:rPr>
        <w:t xml:space="preserve">Palazzo Firenze in Campo </w:t>
      </w:r>
      <w:proofErr w:type="spellStart"/>
      <w:r w:rsidR="000B1B16" w:rsidRPr="00283E26">
        <w:rPr>
          <w:i/>
          <w:iCs/>
          <w:lang w:val="en-GB"/>
        </w:rPr>
        <w:t>Marzio</w:t>
      </w:r>
      <w:proofErr w:type="spellEnd"/>
      <w:r w:rsidR="000B1B16" w:rsidRPr="00283E26">
        <w:rPr>
          <w:lang w:val="en-GB"/>
        </w:rPr>
        <w:t xml:space="preserve">, Rome, </w:t>
      </w:r>
      <w:proofErr w:type="spellStart"/>
      <w:r w:rsidR="000B1B16" w:rsidRPr="00283E26">
        <w:rPr>
          <w:lang w:val="en-GB"/>
        </w:rPr>
        <w:t>Istituto</w:t>
      </w:r>
      <w:proofErr w:type="spellEnd"/>
      <w:r w:rsidR="000B1B16" w:rsidRPr="00283E26">
        <w:rPr>
          <w:lang w:val="en-GB"/>
        </w:rPr>
        <w:t xml:space="preserve"> </w:t>
      </w:r>
      <w:proofErr w:type="spellStart"/>
      <w:r w:rsidR="000B1B16" w:rsidRPr="00283E26">
        <w:rPr>
          <w:lang w:val="en-GB"/>
        </w:rPr>
        <w:t>poligrafico</w:t>
      </w:r>
      <w:proofErr w:type="spellEnd"/>
      <w:r w:rsidR="000B1B16" w:rsidRPr="00283E26">
        <w:rPr>
          <w:lang w:val="en-GB"/>
        </w:rPr>
        <w:t xml:space="preserve"> e </w:t>
      </w:r>
      <w:proofErr w:type="spellStart"/>
      <w:r w:rsidR="000B1B16" w:rsidRPr="00283E26">
        <w:rPr>
          <w:lang w:val="en-GB"/>
        </w:rPr>
        <w:t>zecca</w:t>
      </w:r>
      <w:proofErr w:type="spellEnd"/>
      <w:r w:rsidR="000B1B16" w:rsidRPr="00283E26">
        <w:rPr>
          <w:lang w:val="en-GB"/>
        </w:rPr>
        <w:t xml:space="preserve"> </w:t>
      </w:r>
      <w:proofErr w:type="spellStart"/>
      <w:r w:rsidR="000B1B16" w:rsidRPr="00283E26">
        <w:rPr>
          <w:lang w:val="en-GB"/>
        </w:rPr>
        <w:t>dello</w:t>
      </w:r>
      <w:proofErr w:type="spellEnd"/>
      <w:r w:rsidR="000B1B16" w:rsidRPr="00283E26">
        <w:rPr>
          <w:lang w:val="en-GB"/>
        </w:rPr>
        <w:t xml:space="preserve"> </w:t>
      </w:r>
      <w:proofErr w:type="spellStart"/>
      <w:r w:rsidR="000B1B16" w:rsidRPr="00283E26">
        <w:rPr>
          <w:lang w:val="en-GB"/>
        </w:rPr>
        <w:t>Stato-Libreria</w:t>
      </w:r>
      <w:proofErr w:type="spellEnd"/>
      <w:r w:rsidR="000B1B16" w:rsidRPr="00283E26">
        <w:rPr>
          <w:lang w:val="en-GB"/>
        </w:rPr>
        <w:t xml:space="preserve"> </w:t>
      </w:r>
      <w:proofErr w:type="spellStart"/>
      <w:r w:rsidR="000B1B16" w:rsidRPr="00283E26">
        <w:rPr>
          <w:lang w:val="en-GB"/>
        </w:rPr>
        <w:t>dello</w:t>
      </w:r>
      <w:proofErr w:type="spellEnd"/>
      <w:r w:rsidR="000B1B16" w:rsidRPr="00283E26">
        <w:rPr>
          <w:lang w:val="en-GB"/>
        </w:rPr>
        <w:t xml:space="preserve"> </w:t>
      </w:r>
      <w:proofErr w:type="spellStart"/>
      <w:r w:rsidR="000B1B16" w:rsidRPr="00283E26">
        <w:rPr>
          <w:lang w:val="en-GB"/>
        </w:rPr>
        <w:t>Stato</w:t>
      </w:r>
      <w:proofErr w:type="spellEnd"/>
      <w:r w:rsidR="000B1B16" w:rsidRPr="00283E26">
        <w:rPr>
          <w:lang w:val="en-GB"/>
        </w:rPr>
        <w:t>, 2007.</w:t>
      </w:r>
    </w:p>
    <w:p w14:paraId="39CCC976" w14:textId="74D4A96A" w:rsidR="000B1B16" w:rsidRPr="00AB6A3C" w:rsidRDefault="00E72DDF" w:rsidP="006E3B15">
      <w:pPr>
        <w:pStyle w:val="TEIbiblreference"/>
      </w:pPr>
      <w:proofErr w:type="spellStart"/>
      <w:r w:rsidRPr="00E72DDF">
        <w:rPr>
          <w:smallCaps/>
        </w:rPr>
        <w:t>Barrau</w:t>
      </w:r>
      <w:proofErr w:type="spellEnd"/>
      <w:r w:rsidRPr="00AB6A3C">
        <w:t xml:space="preserve"> </w:t>
      </w:r>
      <w:r w:rsidR="000B1B16" w:rsidRPr="00AB6A3C">
        <w:t xml:space="preserve">Hippolyte de, </w:t>
      </w:r>
      <w:r w:rsidR="000B1B16" w:rsidRPr="00AB6A3C">
        <w:rPr>
          <w:i/>
        </w:rPr>
        <w:t>Documents historiques et généalogiques sur les familles et les hommes remarquables du Rouergue dans les temps anciens et modernes</w:t>
      </w:r>
      <w:r w:rsidR="000B1B16" w:rsidRPr="00AB6A3C">
        <w:t>,</w:t>
      </w:r>
      <w:r w:rsidR="00053E68">
        <w:t xml:space="preserve"> </w:t>
      </w:r>
      <w:r w:rsidR="000B1B16" w:rsidRPr="00AB6A3C">
        <w:t xml:space="preserve">Rodez, </w:t>
      </w:r>
      <w:proofErr w:type="spellStart"/>
      <w:r w:rsidR="00053E68">
        <w:t>I</w:t>
      </w:r>
      <w:r w:rsidR="000B1B16" w:rsidRPr="00AB6A3C">
        <w:t>mpr</w:t>
      </w:r>
      <w:proofErr w:type="spellEnd"/>
      <w:r w:rsidR="000B1B16" w:rsidRPr="00AB6A3C">
        <w:t>. de N.</w:t>
      </w:r>
      <w:r w:rsidR="00053E68">
        <w:t> </w:t>
      </w:r>
      <w:proofErr w:type="spellStart"/>
      <w:r w:rsidR="000B1B16" w:rsidRPr="00AB6A3C">
        <w:t>Ratery</w:t>
      </w:r>
      <w:proofErr w:type="spellEnd"/>
      <w:r w:rsidR="000B1B16" w:rsidRPr="00AB6A3C">
        <w:t>, 1853-1860, 4</w:t>
      </w:r>
      <w:r w:rsidR="00053E68">
        <w:t> </w:t>
      </w:r>
      <w:r w:rsidR="000B1B16" w:rsidRPr="00AB6A3C">
        <w:t>vol.</w:t>
      </w:r>
    </w:p>
    <w:p w14:paraId="00598AA3" w14:textId="3A2EAA19" w:rsidR="000B1B16" w:rsidRPr="00AB6A3C" w:rsidRDefault="00E72DDF" w:rsidP="006E3B15">
      <w:pPr>
        <w:pStyle w:val="TEIbiblreference"/>
        <w:rPr>
          <w:lang w:val="it-IT"/>
        </w:rPr>
      </w:pPr>
      <w:proofErr w:type="spellStart"/>
      <w:r w:rsidRPr="00726FCD">
        <w:rPr>
          <w:smallCaps/>
        </w:rPr>
        <w:t>Bascapé</w:t>
      </w:r>
      <w:proofErr w:type="spellEnd"/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>Giacomo Carlo</w:t>
      </w:r>
      <w:r w:rsidR="00053E68">
        <w:rPr>
          <w:color w:val="000000" w:themeColor="text1"/>
          <w:lang w:val="it-IT"/>
        </w:rPr>
        <w:t xml:space="preserve"> et</w:t>
      </w:r>
      <w:r w:rsidR="000B1B16" w:rsidRPr="00AB6A3C">
        <w:rPr>
          <w:color w:val="000000" w:themeColor="text1"/>
          <w:lang w:val="it-IT"/>
        </w:rPr>
        <w:t xml:space="preserve"> </w:t>
      </w:r>
      <w:r w:rsidRPr="00E72DDF">
        <w:rPr>
          <w:smallCaps/>
          <w:color w:val="000000" w:themeColor="text1"/>
          <w:lang w:val="it-IT"/>
        </w:rPr>
        <w:t>Dal Piazzo</w:t>
      </w:r>
      <w:r w:rsidRPr="00AB6A3C">
        <w:rPr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>Marcello,</w:t>
      </w:r>
      <w:r>
        <w:rPr>
          <w:color w:val="000000" w:themeColor="text1"/>
          <w:lang w:val="it-IT"/>
        </w:rPr>
        <w:t xml:space="preserve"> </w:t>
      </w:r>
      <w:r w:rsidR="000B1B16" w:rsidRPr="00AB6A3C">
        <w:rPr>
          <w:i/>
          <w:iCs/>
          <w:lang w:val="it-IT"/>
        </w:rPr>
        <w:t>Insegne e simboli. Araldica pubblica e privata medievale e moderna</w:t>
      </w:r>
      <w:r w:rsidR="00726FCD" w:rsidRPr="00726FCD">
        <w:rPr>
          <w:iCs/>
          <w:lang w:val="it-IT"/>
        </w:rPr>
        <w:t>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Rom</w:t>
      </w:r>
      <w:r w:rsidR="000B1B16">
        <w:rPr>
          <w:lang w:val="it-IT"/>
        </w:rPr>
        <w:t>e</w:t>
      </w:r>
      <w:r w:rsidR="000B1B16" w:rsidRPr="00AB6A3C">
        <w:rPr>
          <w:lang w:val="it-IT"/>
        </w:rPr>
        <w:t xml:space="preserve">, </w:t>
      </w:r>
      <w:proofErr w:type="spellStart"/>
      <w:r w:rsidR="000B1B16" w:rsidRPr="00AB6A3C">
        <w:t>Ministero</w:t>
      </w:r>
      <w:proofErr w:type="spellEnd"/>
      <w:r w:rsidR="000B1B16" w:rsidRPr="00AB6A3C">
        <w:t xml:space="preserve"> per i </w:t>
      </w:r>
      <w:proofErr w:type="spellStart"/>
      <w:r w:rsidR="000B1B16" w:rsidRPr="00AB6A3C">
        <w:t>beni</w:t>
      </w:r>
      <w:proofErr w:type="spellEnd"/>
      <w:r w:rsidR="000B1B16" w:rsidRPr="00AB6A3C">
        <w:t xml:space="preserve"> </w:t>
      </w:r>
      <w:proofErr w:type="spellStart"/>
      <w:r w:rsidR="000B1B16" w:rsidRPr="00AB6A3C">
        <w:t>culturali</w:t>
      </w:r>
      <w:proofErr w:type="spellEnd"/>
      <w:r w:rsidR="000B1B16" w:rsidRPr="00AB6A3C">
        <w:t xml:space="preserve"> e </w:t>
      </w:r>
      <w:proofErr w:type="spellStart"/>
      <w:r w:rsidR="000B1B16" w:rsidRPr="00AB6A3C">
        <w:t>ambientali</w:t>
      </w:r>
      <w:proofErr w:type="spellEnd"/>
      <w:r w:rsidR="000B1B16" w:rsidRPr="00053E68">
        <w:t>,</w:t>
      </w:r>
      <w:r w:rsidR="000B1B16" w:rsidRPr="00AB6A3C">
        <w:rPr>
          <w:lang w:val="it-IT"/>
        </w:rPr>
        <w:t xml:space="preserve"> 1983.</w:t>
      </w:r>
    </w:p>
    <w:p w14:paraId="06284FBB" w14:textId="3C7A92AA" w:rsidR="000B1B16" w:rsidRDefault="00E72DDF" w:rsidP="006E3B15">
      <w:pPr>
        <w:pStyle w:val="TEIbiblreference"/>
        <w:rPr>
          <w:lang w:val="fr-CH"/>
        </w:rPr>
      </w:pPr>
      <w:r w:rsidRPr="00E72DDF">
        <w:rPr>
          <w:smallCaps/>
          <w:lang w:val="it-IT"/>
        </w:rPr>
        <w:lastRenderedPageBreak/>
        <w:t>Baumefort</w:t>
      </w:r>
      <w:r w:rsidRPr="00AB6A3C">
        <w:rPr>
          <w:lang w:val="it-IT"/>
        </w:rPr>
        <w:t xml:space="preserve"> </w:t>
      </w:r>
      <w:r w:rsidR="000B1B16" w:rsidRPr="00AB6A3C">
        <w:rPr>
          <w:lang w:val="fr-CH"/>
        </w:rPr>
        <w:t xml:space="preserve">Victor de, </w:t>
      </w:r>
      <w:r w:rsidR="000B1B16" w:rsidRPr="00AB6A3C">
        <w:rPr>
          <w:i/>
          <w:lang w:val="fr-CH"/>
        </w:rPr>
        <w:t>Cession de la ville et de l’État d’Avignon au pape Clément</w:t>
      </w:r>
      <w:r w:rsidR="00053E68">
        <w:rPr>
          <w:i/>
          <w:lang w:val="fr-CH"/>
        </w:rPr>
        <w:t> </w:t>
      </w:r>
      <w:r w:rsidR="000B1B16" w:rsidRPr="00AB6A3C">
        <w:rPr>
          <w:i/>
          <w:lang w:val="fr-CH"/>
        </w:rPr>
        <w:t>VI par Jeanne</w:t>
      </w:r>
      <w:r w:rsidR="00053E68">
        <w:rPr>
          <w:i/>
          <w:lang w:val="fr-CH"/>
        </w:rPr>
        <w:t> </w:t>
      </w:r>
      <w:r w:rsidR="000B1B16" w:rsidRPr="00AB6A3C">
        <w:rPr>
          <w:i/>
          <w:lang w:val="fr-CH"/>
        </w:rPr>
        <w:t>I</w:t>
      </w:r>
      <w:r w:rsidR="000B1B16" w:rsidRPr="00AB6A3C">
        <w:rPr>
          <w:i/>
          <w:vertAlign w:val="superscript"/>
          <w:lang w:val="fr-CH"/>
        </w:rPr>
        <w:t>re</w:t>
      </w:r>
      <w:r w:rsidR="00726FCD" w:rsidRPr="00726FCD">
        <w:rPr>
          <w:lang w:val="fr-CH"/>
        </w:rPr>
        <w:t>,</w:t>
      </w:r>
      <w:r w:rsidR="000B1B16" w:rsidRPr="00AB6A3C">
        <w:rPr>
          <w:i/>
          <w:lang w:val="fr-CH"/>
        </w:rPr>
        <w:t xml:space="preserve"> reine de Naples</w:t>
      </w:r>
      <w:r w:rsidR="000B1B16" w:rsidRPr="00AB6A3C">
        <w:rPr>
          <w:lang w:val="fr-CH"/>
        </w:rPr>
        <w:t xml:space="preserve">, Apt, </w:t>
      </w:r>
      <w:r w:rsidR="000B1B16" w:rsidRPr="00AB6A3C">
        <w:t>Typographie et lithographie J.-S.</w:t>
      </w:r>
      <w:r w:rsidR="00053E68">
        <w:t> </w:t>
      </w:r>
      <w:r w:rsidR="000B1B16" w:rsidRPr="00AB6A3C">
        <w:t xml:space="preserve">Jean, </w:t>
      </w:r>
      <w:r w:rsidR="000B1B16" w:rsidRPr="00AB6A3C">
        <w:rPr>
          <w:lang w:val="fr-CH"/>
        </w:rPr>
        <w:t>1873.</w:t>
      </w:r>
    </w:p>
    <w:p w14:paraId="4559507C" w14:textId="335E2409" w:rsidR="00BE5539" w:rsidRPr="00AB6A3C" w:rsidRDefault="00BE5539" w:rsidP="006E3B15">
      <w:pPr>
        <w:pStyle w:val="TEIbiblreference"/>
        <w:rPr>
          <w:lang w:val="fr-CH"/>
        </w:rPr>
      </w:pPr>
      <w:r w:rsidRPr="00BE5539">
        <w:rPr>
          <w:smallCaps/>
          <w:lang w:val="it-IT"/>
        </w:rPr>
        <w:t>Bayard</w:t>
      </w:r>
      <w:r w:rsidRPr="000453B1">
        <w:rPr>
          <w:lang w:val="it-IT"/>
        </w:rPr>
        <w:t xml:space="preserve"> Marc (dir.), </w:t>
      </w:r>
      <w:r w:rsidRPr="000453B1">
        <w:rPr>
          <w:i/>
          <w:lang w:val="it-IT"/>
        </w:rPr>
        <w:t>Rome-Paris 1640. Transferts culturels et renaissance d’un centre artistique</w:t>
      </w:r>
      <w:r>
        <w:rPr>
          <w:lang w:val="it-IT"/>
        </w:rPr>
        <w:t>, a</w:t>
      </w:r>
      <w:r w:rsidRPr="000453B1">
        <w:rPr>
          <w:lang w:val="it-IT"/>
        </w:rPr>
        <w:t xml:space="preserve">ctes du colloque, Rome, </w:t>
      </w:r>
      <w:r>
        <w:rPr>
          <w:lang w:val="it-IT"/>
        </w:rPr>
        <w:t>v</w:t>
      </w:r>
      <w:r w:rsidRPr="000453B1">
        <w:rPr>
          <w:lang w:val="it-IT"/>
        </w:rPr>
        <w:t>illa Médicis, 17-19</w:t>
      </w:r>
      <w:r>
        <w:rPr>
          <w:lang w:val="it-IT"/>
        </w:rPr>
        <w:t> </w:t>
      </w:r>
      <w:r w:rsidRPr="000453B1">
        <w:rPr>
          <w:lang w:val="it-IT"/>
        </w:rPr>
        <w:t>avril 2008, Paris, Somogy, 2010</w:t>
      </w:r>
      <w:r>
        <w:rPr>
          <w:lang w:val="it-IT"/>
        </w:rPr>
        <w:t>.</w:t>
      </w:r>
    </w:p>
    <w:p w14:paraId="53877B78" w14:textId="735D1A4C" w:rsidR="000B1B16" w:rsidRPr="00AB6A3C" w:rsidRDefault="00E72DDF" w:rsidP="006E3B15">
      <w:pPr>
        <w:pStyle w:val="TEIbiblreference"/>
        <w:rPr>
          <w:lang w:val="it-IT"/>
        </w:rPr>
      </w:pPr>
      <w:r w:rsidRPr="00E72DDF">
        <w:rPr>
          <w:smallCaps/>
          <w:lang w:val="en-GB"/>
        </w:rPr>
        <w:t>Beldon Scott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John, </w:t>
      </w:r>
      <w:r w:rsidR="000B1B16" w:rsidRPr="00B65667">
        <w:rPr>
          <w:i/>
          <w:lang w:val="en-GB"/>
        </w:rPr>
        <w:t xml:space="preserve">Images of Nepotism. The Painted Ceilings of Palazzo </w:t>
      </w:r>
      <w:proofErr w:type="spellStart"/>
      <w:r w:rsidR="000B1B16" w:rsidRPr="00B65667">
        <w:rPr>
          <w:i/>
          <w:lang w:val="en-GB"/>
        </w:rPr>
        <w:t>Barberini</w:t>
      </w:r>
      <w:proofErr w:type="spellEnd"/>
      <w:r w:rsidR="000B1B16" w:rsidRPr="00053E68">
        <w:rPr>
          <w:iCs/>
          <w:lang w:val="en-GB"/>
        </w:rPr>
        <w:t>,</w:t>
      </w:r>
      <w:r w:rsidR="000B1B16" w:rsidRPr="00B65667">
        <w:rPr>
          <w:lang w:val="en-GB"/>
        </w:rPr>
        <w:t xml:space="preserve"> Princeton, Princeton University Press, 1991</w:t>
      </w:r>
      <w:r w:rsidR="00497189">
        <w:rPr>
          <w:lang w:val="en-GB"/>
        </w:rPr>
        <w:t>, t. 3</w:t>
      </w:r>
      <w:r w:rsidR="000B1B16" w:rsidRPr="00B65667">
        <w:rPr>
          <w:lang w:val="en-GB"/>
        </w:rPr>
        <w:t>.</w:t>
      </w:r>
    </w:p>
    <w:p w14:paraId="6CF9B190" w14:textId="2FE54F74" w:rsidR="000B1B16" w:rsidRPr="00B65667" w:rsidRDefault="00E72DDF" w:rsidP="006E3B15">
      <w:pPr>
        <w:pStyle w:val="TEIbiblreference"/>
        <w:rPr>
          <w:lang w:val="it-IT"/>
        </w:rPr>
      </w:pPr>
      <w:r w:rsidRPr="00E72DDF">
        <w:rPr>
          <w:smallCaps/>
          <w:lang w:val="it-IT"/>
        </w:rPr>
        <w:t>Benigni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>Mario</w:t>
      </w:r>
      <w:r w:rsidR="001B06D4">
        <w:rPr>
          <w:lang w:val="it-IT"/>
        </w:rPr>
        <w:t xml:space="preserve"> et</w:t>
      </w:r>
      <w:r w:rsidR="000B1B16" w:rsidRPr="00B65667">
        <w:rPr>
          <w:lang w:val="it-IT"/>
        </w:rPr>
        <w:t xml:space="preserve"> </w:t>
      </w:r>
      <w:r w:rsidR="00990B98" w:rsidRPr="00990B98">
        <w:rPr>
          <w:smallCaps/>
          <w:lang w:val="it-IT"/>
        </w:rPr>
        <w:t>zanchi</w:t>
      </w:r>
      <w:r w:rsidR="00990B98"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Goffredo, </w:t>
      </w:r>
      <w:r w:rsidR="000B1B16" w:rsidRPr="00B65667">
        <w:rPr>
          <w:i/>
          <w:iCs/>
          <w:lang w:val="it-IT"/>
        </w:rPr>
        <w:t>Giovanni</w:t>
      </w:r>
      <w:r w:rsidR="00053E68">
        <w:rPr>
          <w:lang w:val="it-IT"/>
        </w:rPr>
        <w:t> </w:t>
      </w:r>
      <w:r w:rsidR="000B1B16" w:rsidRPr="00B65667">
        <w:rPr>
          <w:i/>
          <w:iCs/>
          <w:lang w:val="it-IT"/>
        </w:rPr>
        <w:t>XXIII</w:t>
      </w:r>
      <w:r w:rsidR="000B1B16" w:rsidRPr="00B65667">
        <w:rPr>
          <w:lang w:val="it-IT"/>
        </w:rPr>
        <w:t>, Cinisello Balsamo, Ed</w:t>
      </w:r>
      <w:r w:rsidR="001B06D4">
        <w:rPr>
          <w:lang w:val="it-IT"/>
        </w:rPr>
        <w:t>izioni</w:t>
      </w:r>
      <w:r w:rsidR="000B1B16" w:rsidRPr="00B65667">
        <w:rPr>
          <w:lang w:val="it-IT"/>
        </w:rPr>
        <w:t xml:space="preserve"> San Paolo, 2000.</w:t>
      </w:r>
    </w:p>
    <w:p w14:paraId="421DD381" w14:textId="6B13EE92" w:rsidR="000B1B16" w:rsidRPr="00B65667" w:rsidRDefault="00E72DDF" w:rsidP="006E3B15">
      <w:pPr>
        <w:pStyle w:val="TEIbiblreference"/>
        <w:rPr>
          <w:lang w:val="it-IT"/>
        </w:rPr>
      </w:pPr>
      <w:r w:rsidRPr="00E72DDF">
        <w:rPr>
          <w:smallCaps/>
          <w:lang w:val="it-IT"/>
        </w:rPr>
        <w:t>Benocci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Carla, </w:t>
      </w:r>
      <w:r w:rsidR="000B1B16" w:rsidRPr="00B65667">
        <w:rPr>
          <w:i/>
          <w:lang w:val="it-IT"/>
        </w:rPr>
        <w:t>Villa Ludovisi</w:t>
      </w:r>
      <w:r w:rsidR="000B1B16" w:rsidRPr="00B65667">
        <w:rPr>
          <w:lang w:val="it-IT"/>
        </w:rPr>
        <w:t>, Rome, Istituto poligrafico e Zecca dello Stato-Libreria dello Stato, 2010.</w:t>
      </w:r>
    </w:p>
    <w:p w14:paraId="0D47CED0" w14:textId="0CA7ADDC" w:rsidR="000B1B16" w:rsidRPr="00B65667" w:rsidRDefault="00E72DDF" w:rsidP="006E3B15">
      <w:pPr>
        <w:pStyle w:val="TEIbiblreference"/>
        <w:rPr>
          <w:lang w:val="it-IT"/>
        </w:rPr>
      </w:pPr>
      <w:r w:rsidRPr="00E72DDF">
        <w:rPr>
          <w:smallCaps/>
          <w:lang w:val="it-IT"/>
        </w:rPr>
        <w:t>Bevilacqua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Mario (éd.), </w:t>
      </w:r>
      <w:r w:rsidR="000B1B16" w:rsidRPr="00B65667">
        <w:rPr>
          <w:i/>
          <w:iCs/>
          <w:lang w:val="it-IT"/>
        </w:rPr>
        <w:t>Piranesi, Taccuini di Modena</w:t>
      </w:r>
      <w:r w:rsidR="000B1B16" w:rsidRPr="00B65667">
        <w:rPr>
          <w:lang w:val="it-IT"/>
        </w:rPr>
        <w:t>, Rome, Artemide, 2008, 2</w:t>
      </w:r>
      <w:r w:rsidR="00053E68">
        <w:rPr>
          <w:lang w:val="it-IT"/>
        </w:rPr>
        <w:t> </w:t>
      </w:r>
      <w:r w:rsidR="000B1B16" w:rsidRPr="00B65667">
        <w:rPr>
          <w:lang w:val="it-IT"/>
        </w:rPr>
        <w:t xml:space="preserve"> vol.</w:t>
      </w:r>
    </w:p>
    <w:p w14:paraId="16D5B7F7" w14:textId="3887B29F" w:rsidR="000B1B16" w:rsidRPr="00AB6A3C" w:rsidRDefault="00E72DDF" w:rsidP="006E3B15">
      <w:pPr>
        <w:pStyle w:val="TEIbiblreference"/>
      </w:pPr>
      <w:r>
        <w:t>—</w:t>
      </w:r>
      <w:r w:rsidR="00053E68">
        <w:t xml:space="preserve"> et</w:t>
      </w:r>
      <w:r w:rsidR="000B1B16" w:rsidRPr="00AB6A3C">
        <w:t xml:space="preserve"> </w:t>
      </w:r>
      <w:proofErr w:type="spellStart"/>
      <w:r w:rsidR="00053E68" w:rsidRPr="00053E68">
        <w:rPr>
          <w:smallCaps/>
        </w:rPr>
        <w:t>Gallavotti</w:t>
      </w:r>
      <w:proofErr w:type="spellEnd"/>
      <w:r w:rsidR="00053E68" w:rsidRPr="00053E68">
        <w:rPr>
          <w:smallCaps/>
        </w:rPr>
        <w:t xml:space="preserve"> Cavallero</w:t>
      </w:r>
      <w:r w:rsidR="00053E68" w:rsidRPr="00AB6A3C">
        <w:t xml:space="preserve"> </w:t>
      </w:r>
      <w:r w:rsidR="000B1B16" w:rsidRPr="00AB6A3C">
        <w:t>Daniela (</w:t>
      </w:r>
      <w:proofErr w:type="spellStart"/>
      <w:r w:rsidR="000B1B16" w:rsidRPr="00AB6A3C">
        <w:t>dir</w:t>
      </w:r>
      <w:proofErr w:type="spellEnd"/>
      <w:r w:rsidR="000B1B16" w:rsidRPr="00AB6A3C">
        <w:t xml:space="preserve">.), </w:t>
      </w:r>
      <w:r w:rsidR="000B1B16" w:rsidRPr="00AB6A3C">
        <w:rPr>
          <w:i/>
          <w:iCs/>
        </w:rPr>
        <w:t>L’</w:t>
      </w:r>
      <w:proofErr w:type="spellStart"/>
      <w:r w:rsidR="000B1B16" w:rsidRPr="00AB6A3C">
        <w:rPr>
          <w:i/>
          <w:iCs/>
        </w:rPr>
        <w:t>Aventino</w:t>
      </w:r>
      <w:proofErr w:type="spellEnd"/>
      <w:r w:rsidR="000B1B16" w:rsidRPr="00AB6A3C">
        <w:rPr>
          <w:i/>
          <w:iCs/>
        </w:rPr>
        <w:t xml:space="preserve"> dal </w:t>
      </w:r>
      <w:proofErr w:type="spellStart"/>
      <w:r w:rsidR="000B1B16" w:rsidRPr="00AB6A3C">
        <w:rPr>
          <w:i/>
          <w:iCs/>
        </w:rPr>
        <w:t>Rinascimento</w:t>
      </w:r>
      <w:proofErr w:type="spellEnd"/>
      <w:r w:rsidR="000B1B16" w:rsidRPr="00AB6A3C">
        <w:rPr>
          <w:i/>
          <w:iCs/>
        </w:rPr>
        <w:t xml:space="preserve"> a </w:t>
      </w:r>
      <w:proofErr w:type="spellStart"/>
      <w:r w:rsidR="000B1B16" w:rsidRPr="00AB6A3C">
        <w:rPr>
          <w:i/>
          <w:iCs/>
        </w:rPr>
        <w:t>oggi</w:t>
      </w:r>
      <w:proofErr w:type="spellEnd"/>
      <w:r w:rsidR="000B1B16" w:rsidRPr="00AB6A3C">
        <w:rPr>
          <w:i/>
          <w:iCs/>
        </w:rPr>
        <w:t xml:space="preserve">. Arte e </w:t>
      </w:r>
      <w:proofErr w:type="spellStart"/>
      <w:r w:rsidR="000B1B16" w:rsidRPr="00AB6A3C">
        <w:rPr>
          <w:i/>
          <w:iCs/>
        </w:rPr>
        <w:t>Architettura</w:t>
      </w:r>
      <w:proofErr w:type="spellEnd"/>
      <w:r w:rsidR="000B1B16" w:rsidRPr="00AB6A3C">
        <w:t xml:space="preserve">, Rome, </w:t>
      </w:r>
      <w:proofErr w:type="spellStart"/>
      <w:r w:rsidR="000B1B16" w:rsidRPr="00AB6A3C">
        <w:t>Artemide</w:t>
      </w:r>
      <w:proofErr w:type="spellEnd"/>
      <w:r w:rsidR="000B1B16" w:rsidRPr="00AB6A3C">
        <w:t>, 2010.</w:t>
      </w:r>
    </w:p>
    <w:p w14:paraId="1FFF2D43" w14:textId="77777777" w:rsidR="000B1B16" w:rsidRPr="00AB6A3C" w:rsidRDefault="000B1B16" w:rsidP="006E3B15">
      <w:pPr>
        <w:pStyle w:val="TEIbiblreference"/>
      </w:pPr>
      <w:proofErr w:type="spellStart"/>
      <w:r w:rsidRPr="00AB6A3C">
        <w:rPr>
          <w:i/>
          <w:iCs/>
        </w:rPr>
        <w:t>Bibliotheca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Hagiographica</w:t>
      </w:r>
      <w:proofErr w:type="spellEnd"/>
      <w:r w:rsidRPr="00AB6A3C">
        <w:rPr>
          <w:i/>
          <w:iCs/>
        </w:rPr>
        <w:t xml:space="preserve"> Latina, </w:t>
      </w:r>
      <w:proofErr w:type="spellStart"/>
      <w:r w:rsidRPr="00AB6A3C">
        <w:rPr>
          <w:i/>
          <w:iCs/>
        </w:rPr>
        <w:t>antiquae</w:t>
      </w:r>
      <w:proofErr w:type="spellEnd"/>
      <w:r w:rsidRPr="00AB6A3C">
        <w:rPr>
          <w:i/>
          <w:iCs/>
        </w:rPr>
        <w:t xml:space="preserve"> et </w:t>
      </w:r>
      <w:proofErr w:type="spellStart"/>
      <w:r w:rsidRPr="00AB6A3C">
        <w:rPr>
          <w:i/>
          <w:iCs/>
        </w:rPr>
        <w:t>mediae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aetatis</w:t>
      </w:r>
      <w:proofErr w:type="spellEnd"/>
      <w:r w:rsidRPr="00AB6A3C">
        <w:t>, Bruxelles, Société des Bollandistes, 1900-1901.</w:t>
      </w:r>
    </w:p>
    <w:p w14:paraId="1B783577" w14:textId="254AEFF5" w:rsidR="000B1B16" w:rsidRPr="004B6D2D" w:rsidRDefault="00E72DDF" w:rsidP="006E3B15">
      <w:pPr>
        <w:pStyle w:val="TEIbiblreference"/>
      </w:pPr>
      <w:r w:rsidRPr="00E72DDF">
        <w:rPr>
          <w:smallCaps/>
          <w:lang w:val="en-GB"/>
        </w:rPr>
        <w:t>Birke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>Veronika (</w:t>
      </w:r>
      <w:proofErr w:type="spellStart"/>
      <w:r w:rsidR="000B1B16" w:rsidRPr="00B65667">
        <w:rPr>
          <w:lang w:val="en-GB"/>
        </w:rPr>
        <w:t>éd</w:t>
      </w:r>
      <w:proofErr w:type="spellEnd"/>
      <w:r w:rsidR="000B1B16" w:rsidRPr="00B65667">
        <w:rPr>
          <w:lang w:val="en-GB"/>
        </w:rPr>
        <w:t xml:space="preserve">.), </w:t>
      </w:r>
      <w:r w:rsidR="000B1B16" w:rsidRPr="00B65667">
        <w:rPr>
          <w:i/>
          <w:lang w:val="en-GB"/>
        </w:rPr>
        <w:t>The Illustrated Bartsch</w:t>
      </w:r>
      <w:r w:rsidR="000B1B16" w:rsidRPr="00B65667">
        <w:rPr>
          <w:lang w:val="en-GB"/>
        </w:rPr>
        <w:t xml:space="preserve">, New York, </w:t>
      </w:r>
      <w:proofErr w:type="spellStart"/>
      <w:r w:rsidR="000B1B16" w:rsidRPr="00B65667">
        <w:rPr>
          <w:lang w:val="en-GB"/>
        </w:rPr>
        <w:t>Abaris</w:t>
      </w:r>
      <w:proofErr w:type="spellEnd"/>
      <w:r w:rsidR="000B1B16" w:rsidRPr="00B65667">
        <w:rPr>
          <w:lang w:val="en-GB"/>
        </w:rPr>
        <w:t xml:space="preserve"> Book, 1982,</w:t>
      </w:r>
      <w:r w:rsidR="00D27301">
        <w:rPr>
          <w:lang w:val="en-GB"/>
        </w:rPr>
        <w:t xml:space="preserve"> vol.</w:t>
      </w:r>
      <w:r w:rsidR="00D27301" w:rsidRPr="00C67AE8">
        <w:rPr>
          <w:rFonts w:cstheme="majorHAnsi"/>
          <w:lang w:val="en-GB"/>
        </w:rPr>
        <w:t xml:space="preserve"> 40, </w:t>
      </w:r>
      <w:r w:rsidR="00D27301" w:rsidRPr="00AF7659">
        <w:rPr>
          <w:rFonts w:cstheme="majorHAnsi"/>
          <w:lang w:val="en-GB"/>
        </w:rPr>
        <w:t>part. </w:t>
      </w:r>
      <w:r w:rsidR="00D27301" w:rsidRPr="004B6D2D">
        <w:rPr>
          <w:rFonts w:cstheme="majorHAnsi"/>
        </w:rPr>
        <w:t>1 et 1987, part. 2</w:t>
      </w:r>
      <w:r w:rsidR="000B1B16" w:rsidRPr="004B6D2D">
        <w:t>.</w:t>
      </w:r>
    </w:p>
    <w:p w14:paraId="6DA7CCB3" w14:textId="611C49D7" w:rsidR="000B1B16" w:rsidRPr="00AB6A3C" w:rsidRDefault="00E72DDF" w:rsidP="006E3B15">
      <w:pPr>
        <w:pStyle w:val="TEIbiblreference"/>
        <w:rPr>
          <w:lang w:val="it-IT"/>
        </w:rPr>
      </w:pPr>
      <w:r w:rsidRPr="00E72DDF">
        <w:rPr>
          <w:smallCaps/>
          <w:lang w:val="it-IT"/>
        </w:rPr>
        <w:t>Bizzocchi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Roberto, </w:t>
      </w:r>
      <w:r w:rsidR="000B1B16" w:rsidRPr="00AB6A3C">
        <w:rPr>
          <w:i/>
          <w:iCs/>
          <w:lang w:val="it-IT"/>
        </w:rPr>
        <w:t>Genealogie incredibili. Scritti di storia nell’Europa moderna</w:t>
      </w:r>
      <w:r w:rsidR="00726FCD" w:rsidRPr="00726FCD">
        <w:rPr>
          <w:iCs/>
          <w:lang w:val="it-IT"/>
        </w:rPr>
        <w:t>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Bologne, Il Mulino, 1995.</w:t>
      </w:r>
    </w:p>
    <w:p w14:paraId="5964F140" w14:textId="5DFEA208" w:rsidR="000B1B16" w:rsidRPr="00AB6A3C" w:rsidRDefault="00E72DDF" w:rsidP="006E3B15">
      <w:pPr>
        <w:pStyle w:val="TEIbiblreference"/>
        <w:rPr>
          <w:lang w:val="it-IT"/>
        </w:rPr>
      </w:pPr>
      <w:r w:rsidRPr="00E72DDF">
        <w:rPr>
          <w:smallCaps/>
          <w:lang w:val="it-IT"/>
        </w:rPr>
        <w:t>Bjurström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Per, </w:t>
      </w:r>
      <w:r w:rsidR="000B1B16" w:rsidRPr="00AB6A3C">
        <w:rPr>
          <w:i/>
          <w:lang w:val="it-IT"/>
        </w:rPr>
        <w:t>Feast and Theatre in Queen Christina’s Rome</w:t>
      </w:r>
      <w:r w:rsidR="000B1B16" w:rsidRPr="00AB6A3C">
        <w:rPr>
          <w:lang w:val="it-IT"/>
        </w:rPr>
        <w:t>, Stockholm, s.</w:t>
      </w:r>
      <w:r w:rsidR="00053E68">
        <w:rPr>
          <w:lang w:val="it-IT"/>
        </w:rPr>
        <w:t> </w:t>
      </w:r>
      <w:r w:rsidR="000B1B16" w:rsidRPr="00AB6A3C">
        <w:rPr>
          <w:lang w:val="it-IT"/>
        </w:rPr>
        <w:t>n., 1966.</w:t>
      </w:r>
    </w:p>
    <w:p w14:paraId="108818C4" w14:textId="68D4C3E1" w:rsidR="000B1B16" w:rsidRPr="00AB6A3C" w:rsidRDefault="00E72DDF" w:rsidP="006E3B15">
      <w:pPr>
        <w:pStyle w:val="TEIbiblreference"/>
      </w:pPr>
      <w:r w:rsidRPr="00E72DDF">
        <w:rPr>
          <w:smallCaps/>
          <w:lang w:val="it-IT"/>
        </w:rPr>
        <w:t>Blaya</w:t>
      </w:r>
      <w:r w:rsidRPr="00AB6A3C">
        <w:rPr>
          <w:lang w:val="it-IT"/>
        </w:rPr>
        <w:t xml:space="preserve"> </w:t>
      </w:r>
      <w:r w:rsidR="000B1B16" w:rsidRPr="00AB6A3C">
        <w:t>Nelly</w:t>
      </w:r>
      <w:r w:rsidR="00FC0682">
        <w:t xml:space="preserve"> et</w:t>
      </w:r>
      <w:r w:rsidR="000B1B16" w:rsidRPr="00AB6A3C">
        <w:t xml:space="preserve"> </w:t>
      </w:r>
      <w:r w:rsidRPr="00E72DDF">
        <w:rPr>
          <w:smallCaps/>
        </w:rPr>
        <w:t>Bru</w:t>
      </w:r>
      <w:r w:rsidRPr="00AB6A3C">
        <w:t xml:space="preserve"> </w:t>
      </w:r>
      <w:r w:rsidR="000B1B16" w:rsidRPr="00AB6A3C">
        <w:t xml:space="preserve">Nicolas, </w:t>
      </w:r>
      <w:r w:rsidR="000B1B16" w:rsidRPr="00AB6A3C">
        <w:rPr>
          <w:i/>
        </w:rPr>
        <w:t>Le mobilier des églises du Moyen</w:t>
      </w:r>
      <w:r w:rsidR="00FC0682">
        <w:rPr>
          <w:i/>
        </w:rPr>
        <w:t> </w:t>
      </w:r>
      <w:r w:rsidR="00053E68">
        <w:rPr>
          <w:i/>
        </w:rPr>
        <w:t>Â</w:t>
      </w:r>
      <w:r w:rsidR="000B1B16" w:rsidRPr="00AB6A3C">
        <w:rPr>
          <w:i/>
        </w:rPr>
        <w:t>ge dans le Lot</w:t>
      </w:r>
      <w:r w:rsidR="000B1B16" w:rsidRPr="00AB6A3C">
        <w:t>, Toulouse, Conseil général Midi-Pyrénées, 2014.</w:t>
      </w:r>
    </w:p>
    <w:p w14:paraId="502ADBFD" w14:textId="551A26D1" w:rsidR="000B1B16" w:rsidRPr="00AB6A3C" w:rsidRDefault="00E72DDF" w:rsidP="006E3B15">
      <w:pPr>
        <w:pStyle w:val="TEIbiblreference"/>
      </w:pPr>
      <w:r w:rsidRPr="00E72DDF">
        <w:rPr>
          <w:smallCaps/>
        </w:rPr>
        <w:t>Böhme</w:t>
      </w:r>
      <w:r w:rsidRPr="00AB6A3C">
        <w:t xml:space="preserve"> </w:t>
      </w:r>
      <w:r w:rsidR="000B1B16" w:rsidRPr="00AB6A3C">
        <w:t xml:space="preserve">Gernot, </w:t>
      </w:r>
      <w:proofErr w:type="spellStart"/>
      <w:r w:rsidR="000B1B16" w:rsidRPr="00AB6A3C">
        <w:rPr>
          <w:i/>
        </w:rPr>
        <w:t>Aisthetique</w:t>
      </w:r>
      <w:proofErr w:type="spellEnd"/>
      <w:r w:rsidR="000B1B16" w:rsidRPr="00AB6A3C">
        <w:rPr>
          <w:i/>
        </w:rPr>
        <w:t>. Pour une esthétique de l’expérience sensible</w:t>
      </w:r>
      <w:r w:rsidR="00726FCD">
        <w:rPr>
          <w:i/>
        </w:rPr>
        <w:t xml:space="preserve"> </w:t>
      </w:r>
      <w:r w:rsidR="00053E68">
        <w:rPr>
          <w:iCs/>
        </w:rPr>
        <w:t>[2001]</w:t>
      </w:r>
      <w:r w:rsidR="00726FCD" w:rsidRPr="00726FCD">
        <w:t>,</w:t>
      </w:r>
      <w:r w:rsidR="000B1B16" w:rsidRPr="00AB6A3C">
        <w:rPr>
          <w:i/>
        </w:rPr>
        <w:t xml:space="preserve"> </w:t>
      </w:r>
      <w:r w:rsidR="000B1B16" w:rsidRPr="00AB6A3C">
        <w:t>M</w:t>
      </w:r>
      <w:r w:rsidR="00053E68">
        <w:t>artin</w:t>
      </w:r>
      <w:r w:rsidR="000B1B16" w:rsidRPr="00AB6A3C">
        <w:t xml:space="preserve"> </w:t>
      </w:r>
      <w:proofErr w:type="spellStart"/>
      <w:r w:rsidR="000B1B16" w:rsidRPr="00AB6A3C">
        <w:t>Kaltenecker</w:t>
      </w:r>
      <w:proofErr w:type="spellEnd"/>
      <w:r w:rsidR="00053E68">
        <w:t xml:space="preserve"> et</w:t>
      </w:r>
      <w:r w:rsidR="000B1B16" w:rsidRPr="00AB6A3C">
        <w:t xml:space="preserve"> F</w:t>
      </w:r>
      <w:r w:rsidR="00053E68">
        <w:t>ranck</w:t>
      </w:r>
      <w:r w:rsidR="000B1B16" w:rsidRPr="00AB6A3C">
        <w:t xml:space="preserve"> </w:t>
      </w:r>
      <w:proofErr w:type="spellStart"/>
      <w:r w:rsidR="000B1B16" w:rsidRPr="00AB6A3C">
        <w:t>Lemonde</w:t>
      </w:r>
      <w:proofErr w:type="spellEnd"/>
      <w:r w:rsidR="000B1B16" w:rsidRPr="00AB6A3C">
        <w:t xml:space="preserve"> (trad.), Dijon, Les </w:t>
      </w:r>
      <w:r w:rsidR="00053E68">
        <w:t>P</w:t>
      </w:r>
      <w:r w:rsidR="000B1B16" w:rsidRPr="00AB6A3C">
        <w:t>resses du réel, 2020.</w:t>
      </w:r>
    </w:p>
    <w:p w14:paraId="17464903" w14:textId="716DAB6B" w:rsidR="000B1B16" w:rsidRPr="00AB6A3C" w:rsidRDefault="00E72DDF" w:rsidP="006E3B15">
      <w:pPr>
        <w:pStyle w:val="TEIbiblreference"/>
        <w:rPr>
          <w:lang w:val="en-US"/>
        </w:rPr>
      </w:pPr>
      <w:r w:rsidRPr="00E72DDF">
        <w:rPr>
          <w:smallCaps/>
          <w:lang w:val="en-GB"/>
        </w:rPr>
        <w:t>Bohn</w:t>
      </w:r>
      <w:r w:rsidRPr="00B65667">
        <w:rPr>
          <w:lang w:val="en-GB"/>
        </w:rPr>
        <w:t xml:space="preserve"> </w:t>
      </w:r>
      <w:r w:rsidR="000B1B16" w:rsidRPr="00AB6A3C">
        <w:rPr>
          <w:lang w:val="en-US"/>
        </w:rPr>
        <w:t xml:space="preserve">Babette, </w:t>
      </w:r>
      <w:r w:rsidR="000B1B16" w:rsidRPr="00AB6A3C">
        <w:rPr>
          <w:i/>
          <w:iCs/>
          <w:lang w:val="en-US"/>
        </w:rPr>
        <w:t>Ludovico Carracci and the art of drawing</w:t>
      </w:r>
      <w:r w:rsidR="000B1B16" w:rsidRPr="00D55127">
        <w:rPr>
          <w:lang w:val="en-US"/>
        </w:rPr>
        <w:t>,</w:t>
      </w:r>
      <w:r w:rsidR="000B1B16" w:rsidRPr="00AB6A3C">
        <w:rPr>
          <w:i/>
          <w:iCs/>
          <w:lang w:val="en-US"/>
        </w:rPr>
        <w:t xml:space="preserve"> </w:t>
      </w:r>
      <w:r w:rsidR="000B1B16" w:rsidRPr="00AB6A3C">
        <w:rPr>
          <w:lang w:val="en-US"/>
        </w:rPr>
        <w:t xml:space="preserve">Turnhout, </w:t>
      </w:r>
      <w:proofErr w:type="spellStart"/>
      <w:r w:rsidR="000B1B16" w:rsidRPr="00AB6A3C">
        <w:rPr>
          <w:lang w:val="en-US"/>
        </w:rPr>
        <w:t>Brepols</w:t>
      </w:r>
      <w:proofErr w:type="spellEnd"/>
      <w:r w:rsidR="000B1B16" w:rsidRPr="00AB6A3C">
        <w:rPr>
          <w:lang w:val="en-US"/>
        </w:rPr>
        <w:t>, 2004.</w:t>
      </w:r>
    </w:p>
    <w:p w14:paraId="7E6BB23B" w14:textId="5CB9F057" w:rsidR="000B1B16" w:rsidRPr="00B65667" w:rsidRDefault="00E72DDF" w:rsidP="006E3B15">
      <w:pPr>
        <w:pStyle w:val="TEIbiblreference"/>
      </w:pPr>
      <w:r w:rsidRPr="00E72DDF">
        <w:rPr>
          <w:smallCaps/>
        </w:rPr>
        <w:t>Boisclair</w:t>
      </w:r>
      <w:r w:rsidRPr="00B65667">
        <w:t xml:space="preserve"> </w:t>
      </w:r>
      <w:r w:rsidR="000B1B16" w:rsidRPr="00AB6A3C">
        <w:t xml:space="preserve">Marie-Nicolas, </w:t>
      </w:r>
      <w:r w:rsidR="000B1B16" w:rsidRPr="00AB6A3C">
        <w:rPr>
          <w:i/>
        </w:rPr>
        <w:t>Gaspard Dughet, 1615-1675</w:t>
      </w:r>
      <w:r w:rsidR="000B1B16" w:rsidRPr="00D55127">
        <w:t>,</w:t>
      </w:r>
      <w:r w:rsidR="000B1B16" w:rsidRPr="00AB6A3C">
        <w:t xml:space="preserve"> Paris, </w:t>
      </w:r>
      <w:proofErr w:type="spellStart"/>
      <w:r w:rsidR="000B1B16" w:rsidRPr="00AB6A3C">
        <w:t>Arthéna</w:t>
      </w:r>
      <w:proofErr w:type="spellEnd"/>
      <w:r w:rsidR="000B1B16" w:rsidRPr="00AB6A3C">
        <w:t>, 1986.</w:t>
      </w:r>
    </w:p>
    <w:p w14:paraId="04A17FD7" w14:textId="18174339" w:rsidR="000B1B16" w:rsidRPr="00AB6A3C" w:rsidRDefault="00E72DDF" w:rsidP="006E3B15">
      <w:pPr>
        <w:pStyle w:val="TEIbiblreference"/>
        <w:rPr>
          <w:lang w:val="it-IT"/>
        </w:rPr>
      </w:pPr>
      <w:r w:rsidRPr="00E72DDF">
        <w:rPr>
          <w:smallCaps/>
          <w:lang w:val="it-IT"/>
        </w:rPr>
        <w:t>Borello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Benedetta, </w:t>
      </w:r>
      <w:r w:rsidR="000B1B16" w:rsidRPr="00AB6A3C">
        <w:rPr>
          <w:i/>
          <w:iCs/>
          <w:lang w:val="it-IT"/>
        </w:rPr>
        <w:t xml:space="preserve">L’apprentissage de Rome à la Renaissance, officiers à l’ombre de la Curie </w:t>
      </w:r>
      <w:r w:rsidR="00D55127" w:rsidRPr="00D55127">
        <w:rPr>
          <w:i/>
          <w:iCs/>
          <w:smallCaps/>
          <w:lang w:val="it-IT"/>
        </w:rPr>
        <w:t>xv</w:t>
      </w:r>
      <w:r w:rsidR="000B1B16" w:rsidRPr="00AB6A3C">
        <w:rPr>
          <w:i/>
          <w:iCs/>
          <w:lang w:val="it-IT"/>
        </w:rPr>
        <w:t>-</w:t>
      </w:r>
      <w:r w:rsidR="00D55127" w:rsidRPr="00D55127">
        <w:rPr>
          <w:i/>
          <w:iCs/>
          <w:smallCaps/>
          <w:lang w:val="it-IT"/>
        </w:rPr>
        <w:t>xvii</w:t>
      </w:r>
      <w:r w:rsidR="000B1B16" w:rsidRPr="00AB6A3C">
        <w:rPr>
          <w:i/>
          <w:iCs/>
          <w:vertAlign w:val="superscript"/>
          <w:lang w:val="it-IT"/>
        </w:rPr>
        <w:t>e</w:t>
      </w:r>
      <w:r w:rsidR="00D55127">
        <w:rPr>
          <w:i/>
          <w:iCs/>
          <w:lang w:val="it-IT"/>
        </w:rPr>
        <w:t> </w:t>
      </w:r>
      <w:r w:rsidR="000B1B16" w:rsidRPr="00AB6A3C">
        <w:rPr>
          <w:i/>
          <w:iCs/>
          <w:lang w:val="it-IT"/>
        </w:rPr>
        <w:t>siècles</w:t>
      </w:r>
      <w:r w:rsidR="000B1B16" w:rsidRPr="00D55127">
        <w:rPr>
          <w:lang w:val="it-IT"/>
        </w:rPr>
        <w:t>,</w:t>
      </w:r>
      <w:r w:rsidR="000B1B16" w:rsidRPr="00AB6A3C">
        <w:rPr>
          <w:lang w:val="it-IT"/>
        </w:rPr>
        <w:t xml:space="preserve"> Turnhout, Brepols, 2021.</w:t>
      </w:r>
    </w:p>
    <w:p w14:paraId="42B21F11" w14:textId="7A1326A8" w:rsidR="000B1B16" w:rsidRPr="00AB6A3C" w:rsidRDefault="00E72DDF" w:rsidP="006E3B15">
      <w:pPr>
        <w:pStyle w:val="TEIbiblreference"/>
        <w:rPr>
          <w:lang w:val="it-IT"/>
        </w:rPr>
      </w:pPr>
      <w:r w:rsidRPr="00E72DDF">
        <w:rPr>
          <w:smallCaps/>
          <w:lang w:val="it-IT"/>
        </w:rPr>
        <w:t>Botana</w:t>
      </w:r>
      <w:r w:rsidRPr="00AB6A3C">
        <w:rPr>
          <w:lang w:val="it-IT"/>
        </w:rPr>
        <w:t xml:space="preserve"> </w:t>
      </w:r>
      <w:r w:rsidR="000B1B16" w:rsidRPr="00B65667">
        <w:rPr>
          <w:lang w:val="en-GB"/>
        </w:rPr>
        <w:t xml:space="preserve">Federico, </w:t>
      </w:r>
      <w:r w:rsidR="000B1B16" w:rsidRPr="00B65667">
        <w:rPr>
          <w:i/>
          <w:iCs/>
          <w:lang w:val="en-GB"/>
        </w:rPr>
        <w:t>Learning through Images in the Italian Renaissance: Illustrated Manuscripts and Education in Quattrocento Florence</w:t>
      </w:r>
      <w:r w:rsidR="000B1B16" w:rsidRPr="00D55127">
        <w:rPr>
          <w:lang w:val="en-GB"/>
        </w:rPr>
        <w:t>,</w:t>
      </w:r>
      <w:r w:rsidR="000B1B16" w:rsidRPr="00B65667">
        <w:rPr>
          <w:lang w:val="en-GB"/>
        </w:rPr>
        <w:t xml:space="preserve"> Cambridge, Cambridge University Press, 2020</w:t>
      </w:r>
      <w:r w:rsidR="00386779">
        <w:rPr>
          <w:lang w:val="en-GB"/>
        </w:rPr>
        <w:t xml:space="preserve">, </w:t>
      </w:r>
      <w:r w:rsidR="00386779" w:rsidRPr="00386779">
        <w:rPr>
          <w:lang w:val="en-GB"/>
        </w:rPr>
        <w:t>https://doi.org/10.1017/9781108867313.004</w:t>
      </w:r>
    </w:p>
    <w:p w14:paraId="465E9F59" w14:textId="303DB545" w:rsidR="000B1B16" w:rsidRPr="00AB6A3C" w:rsidRDefault="00E72DDF" w:rsidP="006E3B15">
      <w:pPr>
        <w:pStyle w:val="TEIbiblreference"/>
        <w:rPr>
          <w:color w:val="202122"/>
          <w:shd w:val="clear" w:color="auto" w:fill="FFFFFF"/>
        </w:rPr>
      </w:pPr>
      <w:proofErr w:type="spellStart"/>
      <w:r w:rsidRPr="00E72DDF">
        <w:rPr>
          <w:smallCaps/>
          <w:color w:val="202122"/>
          <w:shd w:val="clear" w:color="auto" w:fill="FFFFFF"/>
        </w:rPr>
        <w:t>Bottino</w:t>
      </w:r>
      <w:proofErr w:type="spellEnd"/>
      <w:r w:rsidRPr="00AB6A3C">
        <w:rPr>
          <w:color w:val="202122"/>
          <w:shd w:val="clear" w:color="auto" w:fill="FFFFFF"/>
        </w:rPr>
        <w:t xml:space="preserve"> </w:t>
      </w:r>
      <w:r w:rsidR="000B1B16" w:rsidRPr="00AB6A3C">
        <w:rPr>
          <w:color w:val="202122"/>
          <w:shd w:val="clear" w:color="auto" w:fill="FFFFFF"/>
        </w:rPr>
        <w:t>Camilla (</w:t>
      </w:r>
      <w:proofErr w:type="spellStart"/>
      <w:r w:rsidR="000B1B16" w:rsidRPr="00AB6A3C">
        <w:rPr>
          <w:color w:val="202122"/>
          <w:shd w:val="clear" w:color="auto" w:fill="FFFFFF"/>
        </w:rPr>
        <w:t>dir</w:t>
      </w:r>
      <w:proofErr w:type="spellEnd"/>
      <w:r w:rsidR="000B1B16" w:rsidRPr="00AB6A3C">
        <w:rPr>
          <w:color w:val="202122"/>
          <w:shd w:val="clear" w:color="auto" w:fill="FFFFFF"/>
        </w:rPr>
        <w:t>.),</w:t>
      </w:r>
      <w:r w:rsidR="00D55127">
        <w:rPr>
          <w:color w:val="202122"/>
          <w:shd w:val="clear" w:color="auto" w:fill="FFFFFF"/>
        </w:rPr>
        <w:t xml:space="preserve"> </w:t>
      </w:r>
      <w:r w:rsidR="000B1B16" w:rsidRPr="00AB6A3C">
        <w:rPr>
          <w:i/>
          <w:iCs/>
          <w:color w:val="202122"/>
          <w:shd w:val="clear" w:color="auto" w:fill="FFFFFF"/>
        </w:rPr>
        <w:t xml:space="preserve">Il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palazzo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comunale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 di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Bologna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.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Storia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,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architettura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 e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restauri</w:t>
      </w:r>
      <w:proofErr w:type="spellEnd"/>
      <w:r w:rsidR="000B1B16" w:rsidRPr="00AB6A3C">
        <w:rPr>
          <w:color w:val="202122"/>
          <w:shd w:val="clear" w:color="auto" w:fill="FFFFFF"/>
        </w:rPr>
        <w:t xml:space="preserve">, Bologne, </w:t>
      </w:r>
      <w:proofErr w:type="spellStart"/>
      <w:r w:rsidR="000B1B16" w:rsidRPr="00AB6A3C">
        <w:rPr>
          <w:color w:val="202122"/>
          <w:shd w:val="clear" w:color="auto" w:fill="FFFFFF"/>
        </w:rPr>
        <w:t>Compositori</w:t>
      </w:r>
      <w:proofErr w:type="spellEnd"/>
      <w:r w:rsidR="000B1B16" w:rsidRPr="00AB6A3C">
        <w:rPr>
          <w:color w:val="202122"/>
          <w:shd w:val="clear" w:color="auto" w:fill="FFFFFF"/>
        </w:rPr>
        <w:t>, 1999.</w:t>
      </w:r>
    </w:p>
    <w:p w14:paraId="371400CF" w14:textId="3C4C2E70" w:rsidR="000B1B16" w:rsidRPr="00AB6A3C" w:rsidRDefault="00E72DDF" w:rsidP="006E3B15">
      <w:pPr>
        <w:pStyle w:val="TEIbiblreference"/>
      </w:pPr>
      <w:r w:rsidRPr="00E72DDF">
        <w:rPr>
          <w:smallCaps/>
          <w:color w:val="202122"/>
          <w:shd w:val="clear" w:color="auto" w:fill="FFFFFF"/>
        </w:rPr>
        <w:t>Bourdieu</w:t>
      </w:r>
      <w:r w:rsidRPr="00AB6A3C">
        <w:rPr>
          <w:color w:val="202122"/>
          <w:shd w:val="clear" w:color="auto" w:fill="FFFFFF"/>
        </w:rPr>
        <w:t xml:space="preserve"> </w:t>
      </w:r>
      <w:r w:rsidR="000B1B16" w:rsidRPr="00AB6A3C">
        <w:t xml:space="preserve">Pierre, </w:t>
      </w:r>
      <w:r w:rsidR="000B1B16" w:rsidRPr="00AB6A3C">
        <w:rPr>
          <w:i/>
        </w:rPr>
        <w:t>La Distinction</w:t>
      </w:r>
      <w:r w:rsidR="00D55127">
        <w:rPr>
          <w:i/>
        </w:rPr>
        <w:t>.</w:t>
      </w:r>
      <w:r w:rsidR="000B1B16" w:rsidRPr="00AB6A3C">
        <w:rPr>
          <w:i/>
        </w:rPr>
        <w:t xml:space="preserve"> </w:t>
      </w:r>
      <w:r w:rsidR="00D55127">
        <w:rPr>
          <w:i/>
        </w:rPr>
        <w:t>C</w:t>
      </w:r>
      <w:r w:rsidR="000B1B16" w:rsidRPr="00AB6A3C">
        <w:rPr>
          <w:i/>
        </w:rPr>
        <w:t>ritique sociale du jugement</w:t>
      </w:r>
      <w:r w:rsidR="000B1B16" w:rsidRPr="00AB6A3C">
        <w:t xml:space="preserve">, Paris, </w:t>
      </w:r>
      <w:r w:rsidR="00D55127">
        <w:t xml:space="preserve">Éditions de </w:t>
      </w:r>
      <w:r w:rsidR="000B1B16">
        <w:t xml:space="preserve">Minuit, </w:t>
      </w:r>
      <w:r w:rsidR="000B1B16" w:rsidRPr="00AB6A3C">
        <w:t>1979.</w:t>
      </w:r>
    </w:p>
    <w:p w14:paraId="156FD91F" w14:textId="41B6A75D" w:rsidR="000B1B16" w:rsidRPr="00AB6A3C" w:rsidRDefault="00E72DDF" w:rsidP="006E3B15">
      <w:pPr>
        <w:pStyle w:val="TEIbiblreference"/>
        <w:rPr>
          <w:color w:val="202122"/>
          <w:shd w:val="clear" w:color="auto" w:fill="FFFFFF"/>
        </w:rPr>
      </w:pPr>
      <w:r w:rsidRPr="00E72DDF">
        <w:rPr>
          <w:smallCaps/>
          <w:color w:val="202122"/>
          <w:shd w:val="clear" w:color="auto" w:fill="FFFFFF"/>
        </w:rPr>
        <w:t>Bruel</w:t>
      </w:r>
      <w:r w:rsidRPr="00AB6A3C">
        <w:rPr>
          <w:color w:val="202122"/>
          <w:shd w:val="clear" w:color="auto" w:fill="FFFFFF"/>
        </w:rPr>
        <w:t xml:space="preserve"> </w:t>
      </w:r>
      <w:r w:rsidR="000B1B16" w:rsidRPr="00AB6A3C">
        <w:t xml:space="preserve">Alexandre, </w:t>
      </w:r>
      <w:r w:rsidR="000B1B16" w:rsidRPr="00AB6A3C">
        <w:rPr>
          <w:i/>
        </w:rPr>
        <w:t>Inventaire d</w:t>
      </w:r>
      <w:r w:rsidR="000B1B16">
        <w:rPr>
          <w:i/>
        </w:rPr>
        <w:t>’</w:t>
      </w:r>
      <w:r w:rsidR="000B1B16" w:rsidRPr="00AB6A3C">
        <w:rPr>
          <w:i/>
        </w:rPr>
        <w:t>une partie des titres de famille et documents historiques de la maison de La Tour d</w:t>
      </w:r>
      <w:r w:rsidR="000B1B16">
        <w:rPr>
          <w:i/>
        </w:rPr>
        <w:t>’</w:t>
      </w:r>
      <w:r w:rsidR="000B1B16" w:rsidRPr="00AB6A3C">
        <w:rPr>
          <w:i/>
        </w:rPr>
        <w:t xml:space="preserve">Auvergne conservés dans les papiers Bouillon pour faire suite aux inventaires rédigés par </w:t>
      </w:r>
      <w:proofErr w:type="spellStart"/>
      <w:r w:rsidR="000B1B16" w:rsidRPr="00AB6A3C">
        <w:rPr>
          <w:i/>
        </w:rPr>
        <w:t>Baluze</w:t>
      </w:r>
      <w:proofErr w:type="spellEnd"/>
      <w:r w:rsidR="000B1B16" w:rsidRPr="00AB6A3C">
        <w:rPr>
          <w:i/>
        </w:rPr>
        <w:t xml:space="preserve"> (2</w:t>
      </w:r>
      <w:r w:rsidR="000B1B16" w:rsidRPr="004B23B2">
        <w:rPr>
          <w:i/>
          <w:vertAlign w:val="superscript"/>
        </w:rPr>
        <w:t>e</w:t>
      </w:r>
      <w:r w:rsidR="008B736A">
        <w:rPr>
          <w:i/>
        </w:rPr>
        <w:t> </w:t>
      </w:r>
      <w:r w:rsidR="000B1B16" w:rsidRPr="00AB6A3C">
        <w:rPr>
          <w:i/>
        </w:rPr>
        <w:t>pt.)</w:t>
      </w:r>
      <w:r w:rsidR="000B1B16" w:rsidRPr="001721C2">
        <w:t>,</w:t>
      </w:r>
      <w:r w:rsidR="000B1B16" w:rsidRPr="00AB6A3C">
        <w:t xml:space="preserve"> Paris, Archives nationales, 1905.</w:t>
      </w:r>
    </w:p>
    <w:p w14:paraId="7EE93E85" w14:textId="5DAC65C3" w:rsidR="000B1B16" w:rsidRPr="00AB6A3C" w:rsidRDefault="00E72DDF" w:rsidP="006E3B15">
      <w:pPr>
        <w:pStyle w:val="TEIbiblreference"/>
      </w:pPr>
      <w:proofErr w:type="spellStart"/>
      <w:r w:rsidRPr="00B64FFA">
        <w:rPr>
          <w:smallCaps/>
          <w:color w:val="202122"/>
          <w:shd w:val="clear" w:color="auto" w:fill="FFFFFF"/>
        </w:rPr>
        <w:t>Bursellis</w:t>
      </w:r>
      <w:proofErr w:type="spellEnd"/>
      <w:r w:rsidRPr="00B64FFA">
        <w:rPr>
          <w:color w:val="202122"/>
          <w:shd w:val="clear" w:color="auto" w:fill="FFFFFF"/>
        </w:rPr>
        <w:t xml:space="preserve"> </w:t>
      </w:r>
      <w:proofErr w:type="spellStart"/>
      <w:r w:rsidR="000B1B16" w:rsidRPr="00B64FFA">
        <w:t>Hieronymus</w:t>
      </w:r>
      <w:proofErr w:type="spellEnd"/>
      <w:r w:rsidR="000B1B16" w:rsidRPr="00B64FFA">
        <w:t xml:space="preserve"> de, </w:t>
      </w:r>
      <w:proofErr w:type="spellStart"/>
      <w:r w:rsidR="000B1B16" w:rsidRPr="00011F38">
        <w:rPr>
          <w:rStyle w:val="Accentuation"/>
          <w:sz w:val="20"/>
          <w:szCs w:val="20"/>
        </w:rPr>
        <w:t>Cronica</w:t>
      </w:r>
      <w:proofErr w:type="spellEnd"/>
      <w:r w:rsidR="000B1B16" w:rsidRPr="00011F38">
        <w:rPr>
          <w:sz w:val="20"/>
          <w:szCs w:val="20"/>
        </w:rPr>
        <w:t xml:space="preserve"> </w:t>
      </w:r>
      <w:proofErr w:type="spellStart"/>
      <w:r w:rsidR="000B1B16" w:rsidRPr="00B64FFA">
        <w:rPr>
          <w:i/>
          <w:iCs/>
        </w:rPr>
        <w:t>gestorum</w:t>
      </w:r>
      <w:proofErr w:type="spellEnd"/>
      <w:r w:rsidR="000B1B16" w:rsidRPr="00B64FFA">
        <w:rPr>
          <w:i/>
          <w:iCs/>
        </w:rPr>
        <w:t xml:space="preserve"> </w:t>
      </w:r>
      <w:proofErr w:type="spellStart"/>
      <w:r w:rsidR="000B1B16" w:rsidRPr="00B64FFA">
        <w:rPr>
          <w:i/>
          <w:iCs/>
        </w:rPr>
        <w:t>ac</w:t>
      </w:r>
      <w:proofErr w:type="spellEnd"/>
      <w:r w:rsidR="000B1B16" w:rsidRPr="00B64FFA">
        <w:rPr>
          <w:i/>
          <w:iCs/>
        </w:rPr>
        <w:t xml:space="preserve"> </w:t>
      </w:r>
      <w:proofErr w:type="spellStart"/>
      <w:r w:rsidR="000B1B16" w:rsidRPr="00B64FFA">
        <w:rPr>
          <w:i/>
          <w:iCs/>
        </w:rPr>
        <w:t>factorum</w:t>
      </w:r>
      <w:proofErr w:type="spellEnd"/>
      <w:r w:rsidR="000B1B16" w:rsidRPr="00B64FFA">
        <w:rPr>
          <w:i/>
          <w:iCs/>
        </w:rPr>
        <w:t xml:space="preserve"> </w:t>
      </w:r>
      <w:proofErr w:type="spellStart"/>
      <w:r w:rsidR="000B1B16" w:rsidRPr="00B64FFA">
        <w:rPr>
          <w:i/>
          <w:iCs/>
        </w:rPr>
        <w:t>memorabilium</w:t>
      </w:r>
      <w:proofErr w:type="spellEnd"/>
      <w:r w:rsidR="000B1B16" w:rsidRPr="00B64FFA">
        <w:rPr>
          <w:i/>
          <w:iCs/>
        </w:rPr>
        <w:t xml:space="preserve"> </w:t>
      </w:r>
      <w:proofErr w:type="spellStart"/>
      <w:r w:rsidR="000B1B16" w:rsidRPr="00B64FFA">
        <w:rPr>
          <w:i/>
          <w:iCs/>
        </w:rPr>
        <w:t>civitatis</w:t>
      </w:r>
      <w:proofErr w:type="spellEnd"/>
      <w:r w:rsidR="000B1B16" w:rsidRPr="00B64FFA">
        <w:rPr>
          <w:i/>
          <w:iCs/>
        </w:rPr>
        <w:t xml:space="preserve"> </w:t>
      </w:r>
      <w:proofErr w:type="spellStart"/>
      <w:r w:rsidR="000B1B16" w:rsidRPr="00B64FFA">
        <w:rPr>
          <w:i/>
          <w:iCs/>
        </w:rPr>
        <w:t>Bononie</w:t>
      </w:r>
      <w:proofErr w:type="spellEnd"/>
      <w:r w:rsidR="000B1B16" w:rsidRPr="00B64FFA">
        <w:t xml:space="preserve">, </w:t>
      </w:r>
      <w:bookmarkStart w:id="13" w:name="_Hlk181711468"/>
      <w:r w:rsidR="000B1B16" w:rsidRPr="00B64FFA">
        <w:t>A.</w:t>
      </w:r>
      <w:r w:rsidR="00B64FFA">
        <w:t> </w:t>
      </w:r>
      <w:proofErr w:type="spellStart"/>
      <w:r w:rsidR="000B1B16" w:rsidRPr="00B64FFA">
        <w:t>Sorbelli</w:t>
      </w:r>
      <w:proofErr w:type="spellEnd"/>
      <w:r w:rsidR="000B1B16" w:rsidRPr="00B64FFA">
        <w:t xml:space="preserve"> (éd.), </w:t>
      </w:r>
      <w:proofErr w:type="spellStart"/>
      <w:r w:rsidR="000B1B16" w:rsidRPr="00B64FFA">
        <w:t>Città</w:t>
      </w:r>
      <w:proofErr w:type="spellEnd"/>
      <w:r w:rsidR="000B1B16" w:rsidRPr="00B64FFA">
        <w:t xml:space="preserve"> di Castello, S.</w:t>
      </w:r>
      <w:r w:rsidR="00B64FFA">
        <w:t> </w:t>
      </w:r>
      <w:r w:rsidR="000B1B16" w:rsidRPr="00B64FFA">
        <w:t>Lapi, 1912</w:t>
      </w:r>
      <w:bookmarkEnd w:id="13"/>
      <w:r w:rsidR="000B1B16" w:rsidRPr="00B64FFA">
        <w:t>.</w:t>
      </w:r>
    </w:p>
    <w:p w14:paraId="5510605D" w14:textId="6B3871A2" w:rsidR="000B1B16" w:rsidRPr="00B65667" w:rsidRDefault="00E72DDF" w:rsidP="006E3B15">
      <w:pPr>
        <w:pStyle w:val="TEIbiblreference"/>
        <w:rPr>
          <w:color w:val="202122"/>
          <w:shd w:val="clear" w:color="auto" w:fill="FFFFFF"/>
          <w:lang w:val="en-GB"/>
        </w:rPr>
      </w:pPr>
      <w:r w:rsidRPr="00E72DDF">
        <w:rPr>
          <w:smallCaps/>
        </w:rPr>
        <w:t>Campbell</w:t>
      </w:r>
      <w:r w:rsidRPr="00AB6A3C">
        <w:t xml:space="preserve"> </w:t>
      </w:r>
      <w:r w:rsidR="000B1B16" w:rsidRPr="00AB6A3C">
        <w:t xml:space="preserve">Malcolm B., </w:t>
      </w:r>
      <w:r w:rsidR="000B1B16" w:rsidRPr="00AB6A3C">
        <w:rPr>
          <w:i/>
        </w:rPr>
        <w:t xml:space="preserve">Pietro da Cortona at the Pitti Palace. </w:t>
      </w:r>
      <w:r w:rsidR="000B1B16" w:rsidRPr="00B65667">
        <w:rPr>
          <w:i/>
          <w:lang w:val="en-GB"/>
        </w:rPr>
        <w:t>A Study of the Planetary Rooms and Related Projects</w:t>
      </w:r>
      <w:r w:rsidR="000B1B16" w:rsidRPr="00B65667">
        <w:rPr>
          <w:lang w:val="en-GB"/>
        </w:rPr>
        <w:t>, Princeton, Princeton University Press, 1977.</w:t>
      </w:r>
    </w:p>
    <w:p w14:paraId="704DA6ED" w14:textId="039E9DD4" w:rsidR="000B1B16" w:rsidRPr="00AB6A3C" w:rsidRDefault="00E72DDF" w:rsidP="006E3B15">
      <w:pPr>
        <w:pStyle w:val="TEIbiblreference"/>
      </w:pPr>
      <w:proofErr w:type="spellStart"/>
      <w:r w:rsidRPr="00E72DDF">
        <w:rPr>
          <w:smallCaps/>
          <w:color w:val="202122"/>
        </w:rPr>
        <w:t>Cancellieri</w:t>
      </w:r>
      <w:proofErr w:type="spellEnd"/>
      <w:r w:rsidRPr="00AB6A3C">
        <w:rPr>
          <w:color w:val="202122"/>
        </w:rPr>
        <w:t xml:space="preserve"> </w:t>
      </w:r>
      <w:r w:rsidR="000B1B16" w:rsidRPr="00AB6A3C">
        <w:rPr>
          <w:color w:val="202122"/>
        </w:rPr>
        <w:t xml:space="preserve">Francesco, </w:t>
      </w:r>
      <w:proofErr w:type="spellStart"/>
      <w:r w:rsidR="000B1B16" w:rsidRPr="00AB6A3C">
        <w:rPr>
          <w:i/>
          <w:iCs/>
          <w:color w:val="202122"/>
        </w:rPr>
        <w:t>Storia</w:t>
      </w:r>
      <w:proofErr w:type="spellEnd"/>
      <w:r w:rsidR="000B1B16" w:rsidRPr="00AB6A3C">
        <w:rPr>
          <w:i/>
          <w:iCs/>
          <w:color w:val="202122"/>
        </w:rPr>
        <w:t xml:space="preserve"> </w:t>
      </w:r>
      <w:proofErr w:type="spellStart"/>
      <w:r w:rsidR="000B1B16" w:rsidRPr="00AB6A3C">
        <w:rPr>
          <w:i/>
          <w:iCs/>
          <w:color w:val="202122"/>
        </w:rPr>
        <w:t>de’solenni</w:t>
      </w:r>
      <w:proofErr w:type="spellEnd"/>
      <w:r w:rsidR="000B1B16" w:rsidRPr="00AB6A3C">
        <w:rPr>
          <w:i/>
          <w:iCs/>
          <w:color w:val="202122"/>
        </w:rPr>
        <w:t xml:space="preserve"> </w:t>
      </w:r>
      <w:proofErr w:type="spellStart"/>
      <w:r w:rsidR="000B1B16" w:rsidRPr="00AB6A3C">
        <w:rPr>
          <w:i/>
          <w:iCs/>
          <w:color w:val="202122"/>
        </w:rPr>
        <w:t>possessi</w:t>
      </w:r>
      <w:proofErr w:type="spellEnd"/>
      <w:r w:rsidR="000B1B16" w:rsidRPr="00AB6A3C">
        <w:rPr>
          <w:i/>
          <w:iCs/>
          <w:color w:val="202122"/>
        </w:rPr>
        <w:t xml:space="preserve"> </w:t>
      </w:r>
      <w:proofErr w:type="spellStart"/>
      <w:r w:rsidR="000B1B16" w:rsidRPr="00AB6A3C">
        <w:rPr>
          <w:i/>
          <w:iCs/>
          <w:color w:val="202122"/>
        </w:rPr>
        <w:t>de’Sommi</w:t>
      </w:r>
      <w:proofErr w:type="spellEnd"/>
      <w:r w:rsidR="000B1B16" w:rsidRPr="00AB6A3C">
        <w:rPr>
          <w:i/>
          <w:iCs/>
          <w:color w:val="202122"/>
        </w:rPr>
        <w:t xml:space="preserve"> </w:t>
      </w:r>
      <w:proofErr w:type="spellStart"/>
      <w:r w:rsidR="000B1B16" w:rsidRPr="00AB6A3C">
        <w:rPr>
          <w:i/>
          <w:iCs/>
          <w:color w:val="202122"/>
        </w:rPr>
        <w:t>Pontefici</w:t>
      </w:r>
      <w:proofErr w:type="spellEnd"/>
      <w:r w:rsidR="000B1B16" w:rsidRPr="00AB6A3C">
        <w:rPr>
          <w:i/>
          <w:iCs/>
          <w:color w:val="202122"/>
        </w:rPr>
        <w:t xml:space="preserve">, </w:t>
      </w:r>
      <w:proofErr w:type="spellStart"/>
      <w:r w:rsidR="000B1B16" w:rsidRPr="00AB6A3C">
        <w:rPr>
          <w:i/>
          <w:iCs/>
          <w:color w:val="202122"/>
        </w:rPr>
        <w:t>detti</w:t>
      </w:r>
      <w:proofErr w:type="spellEnd"/>
      <w:r w:rsidR="000B1B16" w:rsidRPr="00AB6A3C">
        <w:rPr>
          <w:i/>
          <w:iCs/>
          <w:color w:val="202122"/>
        </w:rPr>
        <w:t xml:space="preserve"> </w:t>
      </w:r>
      <w:proofErr w:type="spellStart"/>
      <w:r w:rsidR="000B1B16" w:rsidRPr="00AB6A3C">
        <w:rPr>
          <w:i/>
          <w:iCs/>
          <w:color w:val="202122"/>
        </w:rPr>
        <w:t>anticamente</w:t>
      </w:r>
      <w:proofErr w:type="spellEnd"/>
      <w:r w:rsidR="000B1B16" w:rsidRPr="00AB6A3C">
        <w:rPr>
          <w:i/>
          <w:iCs/>
          <w:color w:val="202122"/>
        </w:rPr>
        <w:t xml:space="preserve"> </w:t>
      </w:r>
      <w:proofErr w:type="spellStart"/>
      <w:r w:rsidR="000B1B16" w:rsidRPr="00AB6A3C">
        <w:rPr>
          <w:i/>
          <w:iCs/>
          <w:color w:val="202122"/>
        </w:rPr>
        <w:t>processi</w:t>
      </w:r>
      <w:proofErr w:type="spellEnd"/>
      <w:r w:rsidR="000B1B16" w:rsidRPr="00AB6A3C">
        <w:rPr>
          <w:color w:val="202122"/>
        </w:rPr>
        <w:t xml:space="preserve">, </w:t>
      </w:r>
      <w:r w:rsidR="000B1B16" w:rsidRPr="00AB6A3C">
        <w:t xml:space="preserve">Rome, Presso Luigi </w:t>
      </w:r>
      <w:proofErr w:type="spellStart"/>
      <w:r w:rsidR="000B1B16" w:rsidRPr="00AB6A3C">
        <w:t>Lazzarini</w:t>
      </w:r>
      <w:proofErr w:type="spellEnd"/>
      <w:r w:rsidR="000B1B16" w:rsidRPr="00AB6A3C">
        <w:t xml:space="preserve"> </w:t>
      </w:r>
      <w:proofErr w:type="spellStart"/>
      <w:r w:rsidR="000B1B16" w:rsidRPr="00AB6A3C">
        <w:t>stampatore</w:t>
      </w:r>
      <w:proofErr w:type="spellEnd"/>
      <w:r w:rsidR="000B1B16" w:rsidRPr="00AB6A3C">
        <w:t xml:space="preserve"> </w:t>
      </w:r>
      <w:proofErr w:type="spellStart"/>
      <w:r w:rsidR="000B1B16" w:rsidRPr="00AB6A3C">
        <w:t>della</w:t>
      </w:r>
      <w:proofErr w:type="spellEnd"/>
      <w:r w:rsidR="000B1B16" w:rsidRPr="00AB6A3C">
        <w:t xml:space="preserve"> R.</w:t>
      </w:r>
      <w:r w:rsidR="00BF0546">
        <w:t> </w:t>
      </w:r>
      <w:r w:rsidR="000B1B16" w:rsidRPr="00AB6A3C">
        <w:t>C.</w:t>
      </w:r>
      <w:r w:rsidR="00BF0546">
        <w:t> </w:t>
      </w:r>
      <w:r w:rsidR="000B1B16" w:rsidRPr="00AB6A3C">
        <w:t>A., 1802.</w:t>
      </w:r>
    </w:p>
    <w:p w14:paraId="6E09B573" w14:textId="30C67A3F" w:rsidR="000B1B16" w:rsidRPr="00AB6A3C" w:rsidRDefault="00E72DDF" w:rsidP="006E3B15">
      <w:pPr>
        <w:pStyle w:val="TEIbiblreference"/>
      </w:pPr>
      <w:proofErr w:type="spellStart"/>
      <w:r w:rsidRPr="00E72DDF">
        <w:rPr>
          <w:smallCaps/>
        </w:rPr>
        <w:lastRenderedPageBreak/>
        <w:t>Carini</w:t>
      </w:r>
      <w:proofErr w:type="spellEnd"/>
      <w:r w:rsidRPr="00AB6A3C">
        <w:t xml:space="preserve"> </w:t>
      </w:r>
      <w:proofErr w:type="spellStart"/>
      <w:r w:rsidR="000B1B16" w:rsidRPr="00AB6A3C">
        <w:t>Isidoro</w:t>
      </w:r>
      <w:proofErr w:type="spellEnd"/>
      <w:r w:rsidR="000B1B16" w:rsidRPr="00AB6A3C">
        <w:t xml:space="preserve">, </w:t>
      </w:r>
      <w:r w:rsidR="000B1B16" w:rsidRPr="00AB6A3C">
        <w:rPr>
          <w:i/>
          <w:iCs/>
        </w:rPr>
        <w:t xml:space="preserve">Sul </w:t>
      </w:r>
      <w:proofErr w:type="spellStart"/>
      <w:r w:rsidR="000B1B16" w:rsidRPr="00AB6A3C">
        <w:rPr>
          <w:i/>
          <w:iCs/>
        </w:rPr>
        <w:t>titolo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presbiterale</w:t>
      </w:r>
      <w:proofErr w:type="spellEnd"/>
      <w:r w:rsidR="000B1B16" w:rsidRPr="00AB6A3C">
        <w:rPr>
          <w:i/>
          <w:iCs/>
        </w:rPr>
        <w:t xml:space="preserve"> di Santa Prisca</w:t>
      </w:r>
      <w:r w:rsidR="000B1B16" w:rsidRPr="00AB6A3C">
        <w:t>, Palerme, Ti</w:t>
      </w:r>
      <w:r w:rsidR="00F740A0">
        <w:t>p. </w:t>
      </w:r>
      <w:r w:rsidR="000B1B16" w:rsidRPr="00AB6A3C">
        <w:t xml:space="preserve">Camillo </w:t>
      </w:r>
      <w:proofErr w:type="spellStart"/>
      <w:r w:rsidR="000B1B16" w:rsidRPr="00AB6A3C">
        <w:t>Tamburello</w:t>
      </w:r>
      <w:proofErr w:type="spellEnd"/>
      <w:r w:rsidR="000B1B16" w:rsidRPr="00AB6A3C">
        <w:t>, 1885.</w:t>
      </w:r>
    </w:p>
    <w:p w14:paraId="0582F797" w14:textId="7346D08E" w:rsidR="000B1B16" w:rsidRPr="00AB6A3C" w:rsidRDefault="00E72DDF" w:rsidP="006E3B15">
      <w:pPr>
        <w:pStyle w:val="TEIbiblreference"/>
      </w:pPr>
      <w:proofErr w:type="spellStart"/>
      <w:r w:rsidRPr="00E72DDF">
        <w:rPr>
          <w:smallCaps/>
        </w:rPr>
        <w:t>Ceresa</w:t>
      </w:r>
      <w:proofErr w:type="spellEnd"/>
      <w:r w:rsidRPr="00AB6A3C">
        <w:t xml:space="preserve"> </w:t>
      </w:r>
      <w:r w:rsidR="000B1B16" w:rsidRPr="00AB6A3C">
        <w:t>Massimo (</w:t>
      </w:r>
      <w:proofErr w:type="spellStart"/>
      <w:r w:rsidR="000B1B16" w:rsidRPr="00AB6A3C">
        <w:t>dir</w:t>
      </w:r>
      <w:proofErr w:type="spellEnd"/>
      <w:r w:rsidR="000B1B16" w:rsidRPr="00AB6A3C">
        <w:t xml:space="preserve">.), </w:t>
      </w:r>
      <w:r w:rsidR="000B1B16" w:rsidRPr="006E3B15">
        <w:rPr>
          <w:rFonts w:cs="Times New Roman"/>
          <w:i/>
          <w:iCs/>
        </w:rPr>
        <w:t xml:space="preserve">La </w:t>
      </w:r>
      <w:proofErr w:type="spellStart"/>
      <w:r w:rsidR="000B1B16" w:rsidRPr="006E3B15">
        <w:rPr>
          <w:rFonts w:cs="Times New Roman"/>
          <w:i/>
          <w:iCs/>
        </w:rPr>
        <w:t>Biblioteca</w:t>
      </w:r>
      <w:proofErr w:type="spellEnd"/>
      <w:r w:rsidR="000B1B16" w:rsidRPr="006E3B15">
        <w:rPr>
          <w:rFonts w:cs="Times New Roman"/>
          <w:i/>
          <w:iCs/>
        </w:rPr>
        <w:t xml:space="preserve"> </w:t>
      </w:r>
      <w:proofErr w:type="spellStart"/>
      <w:r w:rsidR="000B1B16" w:rsidRPr="006E3B15">
        <w:rPr>
          <w:rFonts w:cs="Times New Roman"/>
          <w:i/>
          <w:iCs/>
        </w:rPr>
        <w:t>Vaticana</w:t>
      </w:r>
      <w:proofErr w:type="spellEnd"/>
      <w:r w:rsidR="000B1B16" w:rsidRPr="006E3B15">
        <w:rPr>
          <w:rFonts w:cs="Times New Roman"/>
          <w:i/>
          <w:iCs/>
        </w:rPr>
        <w:t xml:space="preserve"> tra </w:t>
      </w:r>
      <w:proofErr w:type="spellStart"/>
      <w:r w:rsidR="000B1B16" w:rsidRPr="006E3B15">
        <w:rPr>
          <w:rFonts w:cs="Times New Roman"/>
          <w:i/>
          <w:iCs/>
        </w:rPr>
        <w:t>riforma</w:t>
      </w:r>
      <w:proofErr w:type="spellEnd"/>
      <w:r w:rsidR="000B1B16" w:rsidRPr="006E3B15">
        <w:rPr>
          <w:rFonts w:cs="Times New Roman"/>
          <w:i/>
          <w:iCs/>
        </w:rPr>
        <w:t xml:space="preserve"> </w:t>
      </w:r>
      <w:proofErr w:type="spellStart"/>
      <w:r w:rsidR="000B1B16" w:rsidRPr="006E3B15">
        <w:rPr>
          <w:rFonts w:cs="Times New Roman"/>
          <w:i/>
          <w:iCs/>
        </w:rPr>
        <w:t>cattolica</w:t>
      </w:r>
      <w:proofErr w:type="spellEnd"/>
      <w:r w:rsidR="000B1B16" w:rsidRPr="006E3B15">
        <w:rPr>
          <w:rFonts w:cs="Times New Roman"/>
          <w:i/>
          <w:iCs/>
        </w:rPr>
        <w:t xml:space="preserve">, </w:t>
      </w:r>
      <w:proofErr w:type="spellStart"/>
      <w:r w:rsidR="000B1B16" w:rsidRPr="006E3B15">
        <w:rPr>
          <w:rFonts w:cs="Times New Roman"/>
          <w:i/>
          <w:iCs/>
        </w:rPr>
        <w:t>crescita</w:t>
      </w:r>
      <w:proofErr w:type="spellEnd"/>
      <w:r w:rsidR="000B1B16" w:rsidRPr="006E3B15">
        <w:rPr>
          <w:rFonts w:cs="Times New Roman"/>
          <w:i/>
          <w:iCs/>
        </w:rPr>
        <w:t xml:space="preserve"> delle </w:t>
      </w:r>
      <w:proofErr w:type="spellStart"/>
      <w:r w:rsidR="000B1B16" w:rsidRPr="006E3B15">
        <w:rPr>
          <w:rFonts w:cs="Times New Roman"/>
          <w:i/>
          <w:iCs/>
        </w:rPr>
        <w:t>collezioni</w:t>
      </w:r>
      <w:proofErr w:type="spellEnd"/>
      <w:r w:rsidR="000B1B16" w:rsidRPr="006E3B15">
        <w:rPr>
          <w:rFonts w:cs="Times New Roman"/>
          <w:i/>
          <w:iCs/>
        </w:rPr>
        <w:t xml:space="preserve"> e </w:t>
      </w:r>
      <w:proofErr w:type="spellStart"/>
      <w:r w:rsidR="000B1B16" w:rsidRPr="006E3B15">
        <w:rPr>
          <w:rFonts w:cs="Times New Roman"/>
          <w:i/>
          <w:iCs/>
        </w:rPr>
        <w:t>nuovo</w:t>
      </w:r>
      <w:proofErr w:type="spellEnd"/>
      <w:r w:rsidR="000B1B16" w:rsidRPr="006E3B15">
        <w:rPr>
          <w:rFonts w:cs="Times New Roman"/>
          <w:i/>
          <w:iCs/>
        </w:rPr>
        <w:t xml:space="preserve"> </w:t>
      </w:r>
      <w:proofErr w:type="spellStart"/>
      <w:r w:rsidR="000B1B16" w:rsidRPr="006E3B15">
        <w:rPr>
          <w:rFonts w:cs="Times New Roman"/>
          <w:i/>
          <w:iCs/>
        </w:rPr>
        <w:t>edificio</w:t>
      </w:r>
      <w:proofErr w:type="spellEnd"/>
      <w:r w:rsidR="000B1B16" w:rsidRPr="006E3B15">
        <w:rPr>
          <w:rFonts w:cs="Times New Roman"/>
          <w:i/>
          <w:iCs/>
        </w:rPr>
        <w:t xml:space="preserve"> (1535-1590)</w:t>
      </w:r>
      <w:r w:rsidR="000B1B16" w:rsidRPr="00924108">
        <w:rPr>
          <w:rFonts w:cs="Times New Roman"/>
        </w:rPr>
        <w:t>,</w:t>
      </w:r>
      <w:r w:rsidR="000B1B16" w:rsidRPr="006E3B15">
        <w:rPr>
          <w:rFonts w:cs="Times New Roman"/>
        </w:rPr>
        <w:t xml:space="preserve"> Cité du Vatican, </w:t>
      </w:r>
      <w:r w:rsidR="00962106">
        <w:rPr>
          <w:rFonts w:cs="Times New Roman"/>
        </w:rPr>
        <w:t>BAV</w:t>
      </w:r>
      <w:r w:rsidR="000B1B16" w:rsidRPr="006E3B15">
        <w:rPr>
          <w:rFonts w:cs="Times New Roman"/>
        </w:rPr>
        <w:t xml:space="preserve">, </w:t>
      </w:r>
      <w:r w:rsidR="00B64FFA">
        <w:rPr>
          <w:rFonts w:cs="Times New Roman"/>
        </w:rPr>
        <w:t>« </w:t>
      </w:r>
      <w:proofErr w:type="spellStart"/>
      <w:r w:rsidR="00B64FFA" w:rsidRPr="006E3B15">
        <w:t>Storia</w:t>
      </w:r>
      <w:proofErr w:type="spellEnd"/>
      <w:r w:rsidR="00B64FFA" w:rsidRPr="006E3B15">
        <w:t xml:space="preserve"> </w:t>
      </w:r>
      <w:proofErr w:type="spellStart"/>
      <w:r w:rsidR="00B64FFA" w:rsidRPr="006E3B15">
        <w:t>della</w:t>
      </w:r>
      <w:proofErr w:type="spellEnd"/>
      <w:r w:rsidR="00B64FFA" w:rsidRPr="006E3B15">
        <w:t xml:space="preserve"> </w:t>
      </w:r>
      <w:proofErr w:type="spellStart"/>
      <w:r w:rsidR="00B64FFA" w:rsidRPr="006E3B15">
        <w:t>Biblioteca</w:t>
      </w:r>
      <w:proofErr w:type="spellEnd"/>
      <w:r w:rsidR="00B64FFA" w:rsidRPr="006E3B15">
        <w:t xml:space="preserve"> </w:t>
      </w:r>
      <w:proofErr w:type="spellStart"/>
      <w:r w:rsidR="00B64FFA" w:rsidRPr="006E3B15">
        <w:t>Apostolica</w:t>
      </w:r>
      <w:proofErr w:type="spellEnd"/>
      <w:r w:rsidR="00B64FFA" w:rsidRPr="006E3B15">
        <w:t xml:space="preserve"> </w:t>
      </w:r>
      <w:proofErr w:type="spellStart"/>
      <w:r w:rsidR="00B64FFA" w:rsidRPr="006E3B15">
        <w:t>Vaticana</w:t>
      </w:r>
      <w:proofErr w:type="spellEnd"/>
      <w:r w:rsidR="00924108">
        <w:t>, 2</w:t>
      </w:r>
      <w:r w:rsidR="00B64FFA">
        <w:t xml:space="preserve"> », </w:t>
      </w:r>
      <w:r w:rsidR="000B1B16" w:rsidRPr="006E3B15">
        <w:rPr>
          <w:rFonts w:cs="Times New Roman"/>
        </w:rPr>
        <w:t>2012</w:t>
      </w:r>
      <w:r w:rsidR="000B1B16" w:rsidRPr="00AB6A3C">
        <w:t>.</w:t>
      </w:r>
    </w:p>
    <w:p w14:paraId="0C61043F" w14:textId="5B9FEEB4" w:rsidR="000B1B16" w:rsidRPr="00AB6A3C" w:rsidRDefault="00E72DDF" w:rsidP="006E3B15">
      <w:pPr>
        <w:pStyle w:val="TEIbiblreference"/>
      </w:pPr>
      <w:proofErr w:type="spellStart"/>
      <w:r w:rsidRPr="00E72DDF">
        <w:rPr>
          <w:smallCaps/>
        </w:rPr>
        <w:t>Charpenne</w:t>
      </w:r>
      <w:proofErr w:type="spellEnd"/>
      <w:r w:rsidRPr="00AB6A3C">
        <w:t xml:space="preserve"> </w:t>
      </w:r>
      <w:r w:rsidR="000B1B16" w:rsidRPr="00AB6A3C">
        <w:t xml:space="preserve">Pierre, </w:t>
      </w:r>
      <w:r w:rsidR="000B1B16" w:rsidRPr="00AB6A3C">
        <w:rPr>
          <w:i/>
        </w:rPr>
        <w:t>Histoire de réunions temporaires d’Avignon et du Comtat Venaissin à la France</w:t>
      </w:r>
      <w:r w:rsidR="000B1B16" w:rsidRPr="00AB6A3C">
        <w:t>, Paris, Calmann</w:t>
      </w:r>
      <w:r w:rsidR="00924108">
        <w:t>-</w:t>
      </w:r>
      <w:r w:rsidR="000B1B16" w:rsidRPr="00AB6A3C">
        <w:t>Lévy, 1886.</w:t>
      </w:r>
    </w:p>
    <w:p w14:paraId="00EC94B2" w14:textId="1190786C" w:rsidR="000B1B16" w:rsidRPr="00AB6A3C" w:rsidRDefault="00E72DDF" w:rsidP="006E3B15">
      <w:pPr>
        <w:pStyle w:val="TEIbiblreference"/>
      </w:pPr>
      <w:r w:rsidRPr="00E72DDF">
        <w:rPr>
          <w:smallCaps/>
        </w:rPr>
        <w:t>Chastel</w:t>
      </w:r>
      <w:r w:rsidRPr="00AB6A3C">
        <w:t xml:space="preserve"> </w:t>
      </w:r>
      <w:r w:rsidR="000B1B16" w:rsidRPr="00AB6A3C">
        <w:t xml:space="preserve">André, </w:t>
      </w:r>
      <w:r w:rsidR="000B1B16" w:rsidRPr="00AB6A3C">
        <w:rPr>
          <w:i/>
          <w:iCs/>
        </w:rPr>
        <w:t xml:space="preserve">La </w:t>
      </w:r>
      <w:proofErr w:type="spellStart"/>
      <w:r w:rsidR="000B1B16" w:rsidRPr="00AB6A3C">
        <w:rPr>
          <w:i/>
          <w:iCs/>
        </w:rPr>
        <w:t>grottesque</w:t>
      </w:r>
      <w:proofErr w:type="spellEnd"/>
      <w:r w:rsidR="000B1B16" w:rsidRPr="00924108">
        <w:t>,</w:t>
      </w:r>
      <w:r w:rsidR="000B1B16" w:rsidRPr="00AB6A3C">
        <w:t xml:space="preserve"> Paris, Le Promeneur, 1988.</w:t>
      </w:r>
    </w:p>
    <w:p w14:paraId="0F111FCC" w14:textId="782422B9" w:rsidR="000B1B16" w:rsidRPr="00AB6A3C" w:rsidRDefault="00E72DDF" w:rsidP="006E3B15">
      <w:pPr>
        <w:pStyle w:val="TEIbiblreference"/>
        <w:rPr>
          <w:rFonts w:eastAsia="Times New Roman"/>
        </w:rPr>
      </w:pPr>
      <w:proofErr w:type="spellStart"/>
      <w:r w:rsidRPr="00E72DDF">
        <w:rPr>
          <w:rFonts w:eastAsia="Times New Roman"/>
          <w:smallCaps/>
        </w:rPr>
        <w:t>Chossat</w:t>
      </w:r>
      <w:proofErr w:type="spellEnd"/>
      <w:r w:rsidRPr="00AB6A3C">
        <w:rPr>
          <w:rFonts w:eastAsia="Times New Roman"/>
        </w:rPr>
        <w:t xml:space="preserve"> </w:t>
      </w:r>
      <w:r w:rsidR="000B1B16" w:rsidRPr="00AB6A3C">
        <w:rPr>
          <w:rFonts w:eastAsia="Times New Roman"/>
        </w:rPr>
        <w:t xml:space="preserve">Marcel, </w:t>
      </w:r>
      <w:r w:rsidR="000B1B16" w:rsidRPr="00AB6A3C">
        <w:rPr>
          <w:rFonts w:eastAsia="Times New Roman"/>
          <w:i/>
        </w:rPr>
        <w:t>Les Jésuites et leurs œuvres à Avignon</w:t>
      </w:r>
      <w:r w:rsidR="00924108">
        <w:rPr>
          <w:rFonts w:eastAsia="Times New Roman"/>
        </w:rPr>
        <w:t> </w:t>
      </w:r>
      <w:r w:rsidR="000B1B16" w:rsidRPr="00AB6A3C">
        <w:rPr>
          <w:rFonts w:eastAsia="Times New Roman"/>
          <w:i/>
        </w:rPr>
        <w:t>: 1553-1768</w:t>
      </w:r>
      <w:r w:rsidR="000B1B16" w:rsidRPr="00924108">
        <w:rPr>
          <w:rFonts w:eastAsia="Times New Roman"/>
        </w:rPr>
        <w:t xml:space="preserve">, </w:t>
      </w:r>
      <w:r w:rsidR="000B1B16" w:rsidRPr="00AB6A3C">
        <w:rPr>
          <w:rFonts w:eastAsia="Times New Roman"/>
        </w:rPr>
        <w:t>Avignon, François Seguin, 1896.</w:t>
      </w:r>
    </w:p>
    <w:p w14:paraId="1EFD9241" w14:textId="77777777" w:rsidR="000B1B16" w:rsidRPr="00AB6A3C" w:rsidRDefault="000B1B16" w:rsidP="006E3B15">
      <w:pPr>
        <w:pStyle w:val="TEIbiblreference"/>
        <w:rPr>
          <w:color w:val="202122"/>
          <w:shd w:val="clear" w:color="auto" w:fill="FFFFFF"/>
        </w:rPr>
      </w:pPr>
      <w:r w:rsidRPr="00AB6A3C">
        <w:rPr>
          <w:i/>
          <w:iCs/>
        </w:rPr>
        <w:t>Chronique métrique de Godefroy Paris</w:t>
      </w:r>
      <w:r w:rsidRPr="00AB6A3C">
        <w:t xml:space="preserve">, J.-A. </w:t>
      </w:r>
      <w:proofErr w:type="spellStart"/>
      <w:r w:rsidRPr="00AB6A3C">
        <w:t>Buchon</w:t>
      </w:r>
      <w:proofErr w:type="spellEnd"/>
      <w:r w:rsidRPr="00AB6A3C">
        <w:t xml:space="preserve"> (éd.),</w:t>
      </w:r>
      <w:r w:rsidRPr="00AB6A3C">
        <w:rPr>
          <w:i/>
          <w:iCs/>
        </w:rPr>
        <w:t xml:space="preserve"> </w:t>
      </w:r>
      <w:r w:rsidRPr="00AB6A3C">
        <w:t>Paris, Verdière, 1827.</w:t>
      </w:r>
    </w:p>
    <w:p w14:paraId="00E08EFD" w14:textId="0B76F399" w:rsidR="000B1B16" w:rsidRPr="00AB6A3C" w:rsidRDefault="000B1B16" w:rsidP="006E3B15">
      <w:pPr>
        <w:pStyle w:val="TEIbiblreference"/>
      </w:pPr>
      <w:proofErr w:type="spellStart"/>
      <w:r w:rsidRPr="00AB6A3C">
        <w:rPr>
          <w:i/>
          <w:iCs/>
        </w:rPr>
        <w:t>Clemente</w:t>
      </w:r>
      <w:proofErr w:type="spellEnd"/>
      <w:r w:rsidR="00D828DF">
        <w:rPr>
          <w:i/>
          <w:iCs/>
        </w:rPr>
        <w:t> </w:t>
      </w:r>
      <w:r w:rsidRPr="00AB6A3C">
        <w:rPr>
          <w:i/>
          <w:iCs/>
        </w:rPr>
        <w:t xml:space="preserve">XIII </w:t>
      </w:r>
      <w:proofErr w:type="spellStart"/>
      <w:r w:rsidRPr="00AB6A3C">
        <w:rPr>
          <w:i/>
          <w:iCs/>
        </w:rPr>
        <w:t>Rezzonico</w:t>
      </w:r>
      <w:proofErr w:type="spellEnd"/>
      <w:r w:rsidRPr="00AB6A3C">
        <w:rPr>
          <w:i/>
          <w:iCs/>
        </w:rPr>
        <w:t xml:space="preserve">, Un papa </w:t>
      </w:r>
      <w:proofErr w:type="spellStart"/>
      <w:r w:rsidRPr="00AB6A3C">
        <w:rPr>
          <w:i/>
          <w:iCs/>
        </w:rPr>
        <w:t>veneto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nella</w:t>
      </w:r>
      <w:proofErr w:type="spellEnd"/>
      <w:r w:rsidRPr="00AB6A3C">
        <w:rPr>
          <w:i/>
          <w:iCs/>
        </w:rPr>
        <w:t xml:space="preserve"> Roma di </w:t>
      </w:r>
      <w:proofErr w:type="spellStart"/>
      <w:r w:rsidRPr="00AB6A3C">
        <w:rPr>
          <w:i/>
          <w:iCs/>
        </w:rPr>
        <w:t>metà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Settecento</w:t>
      </w:r>
      <w:proofErr w:type="spellEnd"/>
      <w:r w:rsidRPr="00D828DF">
        <w:t>,</w:t>
      </w:r>
      <w:r w:rsidRPr="00AB6A3C">
        <w:t xml:space="preserve"> catalogue d’exposition, Padoue, </w:t>
      </w:r>
      <w:proofErr w:type="spellStart"/>
      <w:r w:rsidRPr="00AB6A3C">
        <w:t>Museo</w:t>
      </w:r>
      <w:proofErr w:type="spellEnd"/>
      <w:r w:rsidRPr="00AB6A3C">
        <w:t xml:space="preserve"> </w:t>
      </w:r>
      <w:proofErr w:type="spellStart"/>
      <w:r w:rsidRPr="00AB6A3C">
        <w:t>Diocesiano</w:t>
      </w:r>
      <w:proofErr w:type="spellEnd"/>
      <w:r w:rsidRPr="00AB6A3C">
        <w:t>, 12</w:t>
      </w:r>
      <w:r w:rsidR="00D828DF">
        <w:t> </w:t>
      </w:r>
      <w:r w:rsidRPr="00AB6A3C">
        <w:t>décembre 2008-15</w:t>
      </w:r>
      <w:r w:rsidR="00D828DF">
        <w:t> </w:t>
      </w:r>
      <w:r w:rsidRPr="00AB6A3C">
        <w:t xml:space="preserve">mars 2009, Milan, Silvana </w:t>
      </w:r>
      <w:proofErr w:type="spellStart"/>
      <w:r w:rsidRPr="00AB6A3C">
        <w:t>Editoriale</w:t>
      </w:r>
      <w:proofErr w:type="spellEnd"/>
      <w:r w:rsidRPr="00AB6A3C">
        <w:t>, 2008.</w:t>
      </w:r>
    </w:p>
    <w:p w14:paraId="41DA20B1" w14:textId="62391C05" w:rsidR="000B1B16" w:rsidRPr="00B65667" w:rsidRDefault="00E72DDF" w:rsidP="006E3B15">
      <w:pPr>
        <w:pStyle w:val="TEIbiblreference"/>
        <w:rPr>
          <w:lang w:val="en-GB"/>
        </w:rPr>
      </w:pPr>
      <w:r w:rsidRPr="00E72DDF">
        <w:rPr>
          <w:rStyle w:val="Accentuation"/>
          <w:i w:val="0"/>
          <w:iCs w:val="0"/>
          <w:smallCaps/>
          <w:sz w:val="24"/>
          <w:lang w:val="en-GB"/>
        </w:rPr>
        <w:t>Cox</w:t>
      </w:r>
      <w:r w:rsidRPr="00E72DDF">
        <w:rPr>
          <w:i/>
          <w:iCs/>
          <w:smallCaps/>
          <w:lang w:val="en-GB"/>
        </w:rPr>
        <w:t>-</w:t>
      </w:r>
      <w:proofErr w:type="spellStart"/>
      <w:r w:rsidRPr="00E72DDF">
        <w:rPr>
          <w:rStyle w:val="Accentuation"/>
          <w:i w:val="0"/>
          <w:iCs w:val="0"/>
          <w:smallCaps/>
          <w:sz w:val="24"/>
          <w:lang w:val="en-GB"/>
        </w:rPr>
        <w:t>Rearick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Janet, </w:t>
      </w:r>
      <w:r w:rsidR="000B1B16" w:rsidRPr="00C452D2">
        <w:rPr>
          <w:i/>
          <w:iCs/>
          <w:lang w:val="en-GB"/>
        </w:rPr>
        <w:t>Dynasty and Destiny</w:t>
      </w:r>
      <w:r w:rsidR="000B1B16" w:rsidRPr="00B65667">
        <w:rPr>
          <w:lang w:val="en-GB"/>
        </w:rPr>
        <w:t xml:space="preserve"> </w:t>
      </w:r>
      <w:r w:rsidR="000B1B16" w:rsidRPr="00B65667">
        <w:rPr>
          <w:i/>
          <w:iCs/>
          <w:lang w:val="en-GB"/>
        </w:rPr>
        <w:t xml:space="preserve">in Medici Art. </w:t>
      </w:r>
      <w:proofErr w:type="spellStart"/>
      <w:r w:rsidR="000B1B16" w:rsidRPr="00B65667">
        <w:rPr>
          <w:i/>
          <w:iCs/>
          <w:lang w:val="en-GB"/>
        </w:rPr>
        <w:t>Pontormo</w:t>
      </w:r>
      <w:proofErr w:type="spellEnd"/>
      <w:r w:rsidR="000B1B16" w:rsidRPr="00B65667">
        <w:rPr>
          <w:i/>
          <w:iCs/>
          <w:lang w:val="en-GB"/>
        </w:rPr>
        <w:t>, Leo</w:t>
      </w:r>
      <w:r w:rsidR="00D828DF">
        <w:rPr>
          <w:i/>
          <w:iCs/>
          <w:lang w:val="en-GB"/>
        </w:rPr>
        <w:t> </w:t>
      </w:r>
      <w:r w:rsidR="000B1B16" w:rsidRPr="00B65667">
        <w:rPr>
          <w:i/>
          <w:iCs/>
          <w:lang w:val="en-GB"/>
        </w:rPr>
        <w:t xml:space="preserve">X and the two </w:t>
      </w:r>
      <w:proofErr w:type="spellStart"/>
      <w:r w:rsidR="000B1B16" w:rsidRPr="00B65667">
        <w:rPr>
          <w:i/>
          <w:iCs/>
          <w:lang w:val="en-GB"/>
        </w:rPr>
        <w:t>Cosimos</w:t>
      </w:r>
      <w:proofErr w:type="spellEnd"/>
      <w:r w:rsidR="000B1B16" w:rsidRPr="00D828DF">
        <w:rPr>
          <w:lang w:val="en-GB"/>
        </w:rPr>
        <w:t>,</w:t>
      </w:r>
      <w:r w:rsidR="000B1B16" w:rsidRPr="00B65667">
        <w:rPr>
          <w:lang w:val="en-GB"/>
        </w:rPr>
        <w:t xml:space="preserve"> Princeton, Princeton University Press, 1984.</w:t>
      </w:r>
    </w:p>
    <w:p w14:paraId="6824FEE7" w14:textId="05B7549E" w:rsidR="000B1B16" w:rsidRPr="00AB6A3C" w:rsidRDefault="00E72DDF" w:rsidP="006E3B15">
      <w:pPr>
        <w:pStyle w:val="TEIbiblreference"/>
      </w:pPr>
      <w:proofErr w:type="spellStart"/>
      <w:r w:rsidRPr="00E72DDF">
        <w:rPr>
          <w:smallCaps/>
        </w:rPr>
        <w:t>Cousinié</w:t>
      </w:r>
      <w:proofErr w:type="spellEnd"/>
      <w:r w:rsidRPr="00AB6A3C">
        <w:t xml:space="preserve"> </w:t>
      </w:r>
      <w:r w:rsidR="000B1B16" w:rsidRPr="00AB6A3C">
        <w:t xml:space="preserve">Frédéric, </w:t>
      </w:r>
      <w:proofErr w:type="spellStart"/>
      <w:r w:rsidR="000B1B16" w:rsidRPr="00AB6A3C">
        <w:rPr>
          <w:i/>
        </w:rPr>
        <w:t>Gloriae</w:t>
      </w:r>
      <w:proofErr w:type="spellEnd"/>
      <w:r w:rsidR="000B1B16" w:rsidRPr="00AB6A3C">
        <w:rPr>
          <w:i/>
        </w:rPr>
        <w:t>. Figurabilité du divin, esthétique de la lumière et dématérialisation de l’œuvre d’art à l’âge Baroque</w:t>
      </w:r>
      <w:r w:rsidR="000B1B16" w:rsidRPr="00AB6A3C">
        <w:t xml:space="preserve">, Rennes, </w:t>
      </w:r>
      <w:r w:rsidR="000B1B16" w:rsidRPr="00CB6EC2">
        <w:rPr>
          <w:smallCaps/>
        </w:rPr>
        <w:t>PUR</w:t>
      </w:r>
      <w:r w:rsidR="000B1B16" w:rsidRPr="00AB6A3C">
        <w:t>, 2018.</w:t>
      </w:r>
    </w:p>
    <w:p w14:paraId="6E53D462" w14:textId="62083094" w:rsidR="000B1B16" w:rsidRPr="00AB6A3C" w:rsidRDefault="00E72DDF" w:rsidP="00905475">
      <w:pPr>
        <w:pStyle w:val="TEIbiblreference"/>
      </w:pPr>
      <w:r>
        <w:t>—</w:t>
      </w:r>
      <w:r w:rsidR="000B1B16" w:rsidRPr="00AB6A3C">
        <w:t xml:space="preserve">, </w:t>
      </w:r>
      <w:r w:rsidR="00905475" w:rsidRPr="00CB6EC2">
        <w:rPr>
          <w:smallCaps/>
        </w:rPr>
        <w:t>Lemoine</w:t>
      </w:r>
      <w:r w:rsidR="000B1B16" w:rsidRPr="00AB6A3C">
        <w:t xml:space="preserve"> Annick, </w:t>
      </w:r>
      <w:proofErr w:type="spellStart"/>
      <w:r w:rsidR="00905475" w:rsidRPr="00CB6EC2">
        <w:rPr>
          <w:smallCaps/>
        </w:rPr>
        <w:t>Virol</w:t>
      </w:r>
      <w:proofErr w:type="spellEnd"/>
      <w:r w:rsidR="00905475" w:rsidRPr="00AB6A3C">
        <w:t xml:space="preserve"> </w:t>
      </w:r>
      <w:r w:rsidR="000B1B16" w:rsidRPr="00AB6A3C">
        <w:t>Michèle (</w:t>
      </w:r>
      <w:proofErr w:type="spellStart"/>
      <w:r w:rsidR="000B1B16" w:rsidRPr="00AB6A3C">
        <w:t>dir</w:t>
      </w:r>
      <w:proofErr w:type="spellEnd"/>
      <w:r w:rsidR="000B1B16" w:rsidRPr="00AB6A3C">
        <w:t xml:space="preserve">.), </w:t>
      </w:r>
      <w:r w:rsidR="000B1B16" w:rsidRPr="00AB6A3C">
        <w:rPr>
          <w:i/>
        </w:rPr>
        <w:t>Soleils baroques. La Gloire de Dieu et des Princes en représentation dans l’époque moderne</w:t>
      </w:r>
      <w:r w:rsidR="000B1B16" w:rsidRPr="00AB6A3C">
        <w:t>, Rome-Paris, Académie de France à Rome-Somogy, 2018.</w:t>
      </w:r>
    </w:p>
    <w:p w14:paraId="2107A618" w14:textId="43F4E520" w:rsidR="000B1B16" w:rsidRPr="00B65667" w:rsidRDefault="00E72DDF" w:rsidP="006E3B15">
      <w:pPr>
        <w:pStyle w:val="TEIbiblreference"/>
        <w:rPr>
          <w:lang w:val="en-GB"/>
        </w:rPr>
      </w:pPr>
      <w:r w:rsidRPr="00E72DDF">
        <w:rPr>
          <w:smallCaps/>
          <w:lang w:val="en-GB"/>
        </w:rPr>
        <w:t>Cummings</w:t>
      </w:r>
      <w:r w:rsidRPr="00B65667">
        <w:rPr>
          <w:lang w:val="en-GB"/>
        </w:rPr>
        <w:t xml:space="preserve"> </w:t>
      </w:r>
      <w:r w:rsidR="000B1B16" w:rsidRPr="00905475">
        <w:rPr>
          <w:lang w:val="en-GB"/>
        </w:rPr>
        <w:t>Anthony</w:t>
      </w:r>
      <w:r w:rsidR="000B1B16" w:rsidRPr="00B65667">
        <w:rPr>
          <w:lang w:val="en-GB"/>
        </w:rPr>
        <w:t xml:space="preserve"> M., </w:t>
      </w:r>
      <w:r w:rsidR="000B1B16" w:rsidRPr="00B65667">
        <w:rPr>
          <w:i/>
          <w:lang w:val="en-GB"/>
        </w:rPr>
        <w:t>The politicized muse: music for Medici festivals</w:t>
      </w:r>
      <w:r w:rsidR="000B1B16" w:rsidRPr="00D828DF">
        <w:rPr>
          <w:i/>
          <w:lang w:val="en-GB"/>
        </w:rPr>
        <w:t>,</w:t>
      </w:r>
      <w:r w:rsidR="000B1B16" w:rsidRPr="00B65667">
        <w:rPr>
          <w:i/>
          <w:lang w:val="en-GB"/>
        </w:rPr>
        <w:t xml:space="preserve"> 1512-1537</w:t>
      </w:r>
      <w:r w:rsidR="000B1B16" w:rsidRPr="00B65667">
        <w:rPr>
          <w:lang w:val="en-GB"/>
        </w:rPr>
        <w:t>, Princeton, Princeton University Press, 1992.</w:t>
      </w:r>
    </w:p>
    <w:p w14:paraId="3D7BAF2D" w14:textId="12CE7FDD" w:rsidR="000B1B16" w:rsidRPr="00B65667" w:rsidRDefault="000B1B16" w:rsidP="006E3B15">
      <w:pPr>
        <w:pStyle w:val="TEIbiblreference"/>
        <w:rPr>
          <w:lang w:val="en-GB"/>
        </w:rPr>
      </w:pPr>
      <w:r w:rsidRPr="00B65667">
        <w:rPr>
          <w:lang w:val="en-GB"/>
        </w:rPr>
        <w:t xml:space="preserve">—, </w:t>
      </w:r>
      <w:r w:rsidRPr="00B65667">
        <w:rPr>
          <w:i/>
          <w:lang w:val="en-GB"/>
        </w:rPr>
        <w:t>The Lion’s Ear: Pope Leo</w:t>
      </w:r>
      <w:r w:rsidR="00D828DF">
        <w:rPr>
          <w:i/>
          <w:lang w:val="en-GB"/>
        </w:rPr>
        <w:t> </w:t>
      </w:r>
      <w:r w:rsidRPr="00B65667">
        <w:rPr>
          <w:i/>
          <w:lang w:val="en-GB"/>
        </w:rPr>
        <w:t>X, the Renaissance Papacy, and Music</w:t>
      </w:r>
      <w:r w:rsidRPr="00B65667">
        <w:rPr>
          <w:lang w:val="en-GB"/>
        </w:rPr>
        <w:t>, Ann Arbor, University of Michigan Press, 2012.</w:t>
      </w:r>
    </w:p>
    <w:p w14:paraId="4CFC1DA0" w14:textId="5506102E" w:rsidR="000B1B16" w:rsidRDefault="00E72DDF" w:rsidP="006E3B15">
      <w:pPr>
        <w:pStyle w:val="TEIbiblreference"/>
        <w:rPr>
          <w:shd w:val="clear" w:color="auto" w:fill="FFFFFF"/>
          <w:lang w:val="en-GB"/>
        </w:rPr>
      </w:pPr>
      <w:proofErr w:type="spellStart"/>
      <w:r w:rsidRPr="00E72DDF">
        <w:rPr>
          <w:smallCaps/>
          <w:lang w:val="en-GB"/>
        </w:rPr>
        <w:t>Curzietti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shd w:val="clear" w:color="auto" w:fill="FFFFFF"/>
          <w:lang w:val="en-GB"/>
        </w:rPr>
        <w:t>Jacopo</w:t>
      </w:r>
      <w:r w:rsidR="000B1B16" w:rsidRPr="00B65667">
        <w:rPr>
          <w:lang w:val="en-GB"/>
        </w:rPr>
        <w:t xml:space="preserve">, </w:t>
      </w:r>
      <w:r w:rsidR="000B1B16" w:rsidRPr="00B65667">
        <w:rPr>
          <w:i/>
          <w:shd w:val="clear" w:color="auto" w:fill="FFFFFF"/>
          <w:lang w:val="en-GB"/>
        </w:rPr>
        <w:t>Antonio Raggi:</w:t>
      </w:r>
      <w:r w:rsidR="00D828DF">
        <w:rPr>
          <w:i/>
          <w:shd w:val="clear" w:color="auto" w:fill="FFFFFF"/>
          <w:lang w:val="en-GB"/>
        </w:rPr>
        <w:t xml:space="preserve"> </w:t>
      </w:r>
      <w:proofErr w:type="spellStart"/>
      <w:r w:rsidR="000B1B16" w:rsidRPr="00B65667">
        <w:rPr>
          <w:i/>
          <w:shd w:val="clear" w:color="auto" w:fill="FFFFFF"/>
          <w:lang w:val="en-GB"/>
        </w:rPr>
        <w:t>scultore</w:t>
      </w:r>
      <w:proofErr w:type="spellEnd"/>
      <w:r w:rsidR="000B1B16" w:rsidRPr="00B65667">
        <w:rPr>
          <w:i/>
          <w:shd w:val="clear" w:color="auto" w:fill="FFFFFF"/>
          <w:lang w:val="en-GB"/>
        </w:rPr>
        <w:t xml:space="preserve"> </w:t>
      </w:r>
      <w:proofErr w:type="spellStart"/>
      <w:r w:rsidR="000B1B16" w:rsidRPr="00B65667">
        <w:rPr>
          <w:i/>
          <w:shd w:val="clear" w:color="auto" w:fill="FFFFFF"/>
          <w:lang w:val="en-GB"/>
        </w:rPr>
        <w:t>ticinese</w:t>
      </w:r>
      <w:proofErr w:type="spellEnd"/>
      <w:r w:rsidR="000B1B16" w:rsidRPr="00B65667">
        <w:rPr>
          <w:i/>
          <w:shd w:val="clear" w:color="auto" w:fill="FFFFFF"/>
          <w:lang w:val="en-GB"/>
        </w:rPr>
        <w:t xml:space="preserve"> </w:t>
      </w:r>
      <w:proofErr w:type="spellStart"/>
      <w:r w:rsidR="000B1B16" w:rsidRPr="00B65667">
        <w:rPr>
          <w:i/>
          <w:shd w:val="clear" w:color="auto" w:fill="FFFFFF"/>
          <w:lang w:val="en-GB"/>
        </w:rPr>
        <w:t>nella</w:t>
      </w:r>
      <w:proofErr w:type="spellEnd"/>
      <w:r w:rsidR="000B1B16" w:rsidRPr="00B65667">
        <w:rPr>
          <w:i/>
          <w:shd w:val="clear" w:color="auto" w:fill="FFFFFF"/>
          <w:lang w:val="en-GB"/>
        </w:rPr>
        <w:t xml:space="preserve"> Roma </w:t>
      </w:r>
      <w:proofErr w:type="spellStart"/>
      <w:r w:rsidR="000B1B16" w:rsidRPr="00B65667">
        <w:rPr>
          <w:i/>
          <w:shd w:val="clear" w:color="auto" w:fill="FFFFFF"/>
          <w:lang w:val="en-GB"/>
        </w:rPr>
        <w:t>barocca</w:t>
      </w:r>
      <w:proofErr w:type="spellEnd"/>
      <w:r w:rsidR="000B1B16" w:rsidRPr="00B65667">
        <w:rPr>
          <w:shd w:val="clear" w:color="auto" w:fill="FFFFFF"/>
          <w:lang w:val="en-GB"/>
        </w:rPr>
        <w:t xml:space="preserve">, </w:t>
      </w:r>
      <w:proofErr w:type="spellStart"/>
      <w:r w:rsidR="000B1B16" w:rsidRPr="00B65667">
        <w:rPr>
          <w:shd w:val="clear" w:color="auto" w:fill="FFFFFF"/>
          <w:lang w:val="en-GB"/>
        </w:rPr>
        <w:t>Canterano</w:t>
      </w:r>
      <w:proofErr w:type="spellEnd"/>
      <w:r w:rsidR="000B1B16" w:rsidRPr="00B65667">
        <w:rPr>
          <w:shd w:val="clear" w:color="auto" w:fill="FFFFFF"/>
          <w:lang w:val="en-GB"/>
        </w:rPr>
        <w:t xml:space="preserve">, </w:t>
      </w:r>
      <w:proofErr w:type="spellStart"/>
      <w:r w:rsidR="000B1B16" w:rsidRPr="00B65667">
        <w:rPr>
          <w:shd w:val="clear" w:color="auto" w:fill="FFFFFF"/>
          <w:lang w:val="en-GB"/>
        </w:rPr>
        <w:t>Aracne</w:t>
      </w:r>
      <w:proofErr w:type="spellEnd"/>
      <w:r w:rsidR="000B1B16" w:rsidRPr="00B65667">
        <w:rPr>
          <w:shd w:val="clear" w:color="auto" w:fill="FFFFFF"/>
          <w:lang w:val="en-GB"/>
        </w:rPr>
        <w:t xml:space="preserve"> </w:t>
      </w:r>
      <w:proofErr w:type="spellStart"/>
      <w:r w:rsidR="000B1B16" w:rsidRPr="00B65667">
        <w:rPr>
          <w:shd w:val="clear" w:color="auto" w:fill="FFFFFF"/>
          <w:lang w:val="en-GB"/>
        </w:rPr>
        <w:t>editrice</w:t>
      </w:r>
      <w:proofErr w:type="spellEnd"/>
      <w:r w:rsidR="000B1B16" w:rsidRPr="00B65667">
        <w:rPr>
          <w:shd w:val="clear" w:color="auto" w:fill="FFFFFF"/>
          <w:lang w:val="en-GB"/>
        </w:rPr>
        <w:t>,</w:t>
      </w:r>
      <w:r w:rsidR="00D828DF">
        <w:rPr>
          <w:shd w:val="clear" w:color="auto" w:fill="FFFFFF"/>
          <w:lang w:val="en-GB"/>
        </w:rPr>
        <w:t xml:space="preserve"> </w:t>
      </w:r>
      <w:r w:rsidR="000B1B16" w:rsidRPr="00B65667">
        <w:rPr>
          <w:shd w:val="clear" w:color="auto" w:fill="FFFFFF"/>
          <w:lang w:val="en-GB"/>
        </w:rPr>
        <w:t>2020.</w:t>
      </w:r>
    </w:p>
    <w:p w14:paraId="0C78F8DD" w14:textId="77777777" w:rsidR="00F94CEF" w:rsidRPr="00863580" w:rsidRDefault="00F94CEF" w:rsidP="00F94CEF">
      <w:pPr>
        <w:pStyle w:val="TEIbiblreference"/>
        <w:rPr>
          <w:lang w:val="en-GB"/>
        </w:rPr>
      </w:pPr>
      <w:proofErr w:type="spellStart"/>
      <w:r>
        <w:rPr>
          <w:smallCaps/>
          <w:lang w:val="en-GB"/>
        </w:rPr>
        <w:t>D’</w:t>
      </w:r>
      <w:r w:rsidRPr="00270500">
        <w:rPr>
          <w:smallCaps/>
          <w:lang w:val="en-GB"/>
        </w:rPr>
        <w:t>Amelio</w:t>
      </w:r>
      <w:proofErr w:type="spellEnd"/>
      <w:r w:rsidRPr="00270500">
        <w:rPr>
          <w:lang w:val="en-GB"/>
        </w:rPr>
        <w:t xml:space="preserve"> Maria Grazia, </w:t>
      </w:r>
      <w:proofErr w:type="spellStart"/>
      <w:r w:rsidRPr="00270500">
        <w:rPr>
          <w:i/>
          <w:iCs/>
          <w:lang w:val="en-GB"/>
        </w:rPr>
        <w:t>L’obelisco</w:t>
      </w:r>
      <w:proofErr w:type="spellEnd"/>
      <w:r w:rsidRPr="00270500">
        <w:rPr>
          <w:i/>
          <w:iCs/>
          <w:lang w:val="en-GB"/>
        </w:rPr>
        <w:t xml:space="preserve"> </w:t>
      </w:r>
      <w:proofErr w:type="spellStart"/>
      <w:r w:rsidRPr="00270500">
        <w:rPr>
          <w:i/>
          <w:iCs/>
          <w:lang w:val="en-GB"/>
        </w:rPr>
        <w:t>marmoreo</w:t>
      </w:r>
      <w:proofErr w:type="spellEnd"/>
      <w:r w:rsidRPr="00270500">
        <w:rPr>
          <w:i/>
          <w:iCs/>
          <w:lang w:val="en-GB"/>
        </w:rPr>
        <w:t xml:space="preserve"> del </w:t>
      </w:r>
      <w:proofErr w:type="spellStart"/>
      <w:r w:rsidRPr="00270500">
        <w:rPr>
          <w:i/>
          <w:iCs/>
          <w:lang w:val="en-GB"/>
        </w:rPr>
        <w:t>foro</w:t>
      </w:r>
      <w:proofErr w:type="spellEnd"/>
      <w:r w:rsidRPr="00270500">
        <w:rPr>
          <w:i/>
          <w:iCs/>
          <w:lang w:val="en-GB"/>
        </w:rPr>
        <w:t xml:space="preserve"> </w:t>
      </w:r>
      <w:proofErr w:type="spellStart"/>
      <w:r w:rsidRPr="00270500">
        <w:rPr>
          <w:i/>
          <w:iCs/>
          <w:lang w:val="en-GB"/>
        </w:rPr>
        <w:t>italico</w:t>
      </w:r>
      <w:proofErr w:type="spellEnd"/>
      <w:r w:rsidRPr="00270500">
        <w:rPr>
          <w:i/>
          <w:iCs/>
          <w:lang w:val="en-GB"/>
        </w:rPr>
        <w:t xml:space="preserve"> a Roma. </w:t>
      </w:r>
      <w:r w:rsidRPr="00863580">
        <w:rPr>
          <w:i/>
          <w:iCs/>
          <w:lang w:val="en-GB"/>
        </w:rPr>
        <w:t xml:space="preserve">Storia, </w:t>
      </w:r>
      <w:proofErr w:type="spellStart"/>
      <w:r w:rsidRPr="00863580">
        <w:rPr>
          <w:i/>
          <w:iCs/>
          <w:lang w:val="en-GB"/>
        </w:rPr>
        <w:t>immagini</w:t>
      </w:r>
      <w:proofErr w:type="spellEnd"/>
      <w:r w:rsidRPr="00863580">
        <w:rPr>
          <w:i/>
          <w:iCs/>
          <w:lang w:val="en-GB"/>
        </w:rPr>
        <w:t xml:space="preserve"> e note </w:t>
      </w:r>
      <w:proofErr w:type="spellStart"/>
      <w:r w:rsidRPr="00863580">
        <w:rPr>
          <w:i/>
          <w:iCs/>
          <w:lang w:val="en-GB"/>
        </w:rPr>
        <w:t>tecniche</w:t>
      </w:r>
      <w:proofErr w:type="spellEnd"/>
      <w:r w:rsidRPr="00863580">
        <w:rPr>
          <w:lang w:val="en-GB"/>
        </w:rPr>
        <w:t>, Rome, Palombi &amp; Partner, 2009.</w:t>
      </w:r>
    </w:p>
    <w:p w14:paraId="17EFDD07" w14:textId="77777777" w:rsidR="00F94CEF" w:rsidRPr="00283E26" w:rsidRDefault="00F94CEF" w:rsidP="00F11949">
      <w:pPr>
        <w:pStyle w:val="TEIbiblreference"/>
        <w:rPr>
          <w:lang w:val="en-GB"/>
        </w:rPr>
      </w:pPr>
      <w:r w:rsidRPr="00283E26">
        <w:rPr>
          <w:lang w:val="en-GB"/>
        </w:rPr>
        <w:t xml:space="preserve">—, </w:t>
      </w:r>
      <w:bookmarkStart w:id="14" w:name="_Hlk181793637"/>
      <w:proofErr w:type="spellStart"/>
      <w:r w:rsidRPr="00F11949">
        <w:rPr>
          <w:i/>
          <w:iCs/>
          <w:lang w:val="en-GB"/>
        </w:rPr>
        <w:t>Giovan</w:t>
      </w:r>
      <w:proofErr w:type="spellEnd"/>
      <w:r w:rsidRPr="00F11949">
        <w:rPr>
          <w:i/>
          <w:iCs/>
          <w:lang w:val="en-GB"/>
        </w:rPr>
        <w:t xml:space="preserve"> Lorenzo Bernini </w:t>
      </w:r>
      <w:bookmarkEnd w:id="14"/>
      <w:r w:rsidRPr="00F11949">
        <w:rPr>
          <w:i/>
          <w:iCs/>
          <w:lang w:val="en-GB"/>
        </w:rPr>
        <w:t xml:space="preserve">e </w:t>
      </w:r>
      <w:proofErr w:type="spellStart"/>
      <w:r w:rsidRPr="00F11949">
        <w:rPr>
          <w:i/>
          <w:iCs/>
          <w:lang w:val="en-GB"/>
        </w:rPr>
        <w:t>l’oro</w:t>
      </w:r>
      <w:proofErr w:type="spellEnd"/>
      <w:r w:rsidRPr="00F11949">
        <w:rPr>
          <w:i/>
          <w:iCs/>
          <w:lang w:val="en-GB"/>
        </w:rPr>
        <w:t xml:space="preserve"> per il </w:t>
      </w:r>
      <w:proofErr w:type="spellStart"/>
      <w:r w:rsidRPr="00F11949">
        <w:rPr>
          <w:i/>
          <w:iCs/>
          <w:lang w:val="en-GB"/>
        </w:rPr>
        <w:t>baldacchino</w:t>
      </w:r>
      <w:proofErr w:type="spellEnd"/>
      <w:r w:rsidRPr="00F11949">
        <w:rPr>
          <w:i/>
          <w:iCs/>
          <w:lang w:val="en-GB"/>
        </w:rPr>
        <w:t xml:space="preserve"> di San Pietro (1624-1633)</w:t>
      </w:r>
      <w:r w:rsidRPr="00283E26">
        <w:rPr>
          <w:lang w:val="en-GB"/>
        </w:rPr>
        <w:t>, Rome, Argos,</w:t>
      </w:r>
      <w:r>
        <w:rPr>
          <w:lang w:val="en-GB"/>
        </w:rPr>
        <w:t xml:space="preserve"> </w:t>
      </w:r>
      <w:r w:rsidRPr="00283E26">
        <w:rPr>
          <w:lang w:val="en-GB"/>
        </w:rPr>
        <w:t>2021.</w:t>
      </w:r>
    </w:p>
    <w:p w14:paraId="0D52AF11" w14:textId="77777777" w:rsidR="00CE312F" w:rsidRPr="00B65667" w:rsidRDefault="00CE312F" w:rsidP="00CE312F">
      <w:pPr>
        <w:pStyle w:val="TEIbiblreference"/>
        <w:rPr>
          <w:lang w:val="it-IT"/>
        </w:rPr>
      </w:pPr>
      <w:r w:rsidRPr="00CE312F">
        <w:rPr>
          <w:smallCaps/>
          <w:lang w:val="it-IT"/>
        </w:rPr>
        <w:t>De</w:t>
      </w:r>
      <w:r w:rsidRPr="00E72DDF">
        <w:rPr>
          <w:smallCaps/>
          <w:lang w:val="it-IT"/>
        </w:rPr>
        <w:t xml:space="preserve"> Benedictis</w:t>
      </w:r>
      <w:r w:rsidRPr="00AB6A3C">
        <w:rPr>
          <w:lang w:val="it-IT"/>
        </w:rPr>
        <w:t xml:space="preserve"> Angela, </w:t>
      </w:r>
      <w:r w:rsidRPr="00B65667">
        <w:rPr>
          <w:i/>
          <w:iCs/>
          <w:lang w:val="it-IT"/>
        </w:rPr>
        <w:t>Repubblica per contratto. Bologna, una città europea nello Stato della Chiesa</w:t>
      </w:r>
      <w:r w:rsidRPr="00053E68">
        <w:rPr>
          <w:iCs/>
          <w:lang w:val="it-IT"/>
        </w:rPr>
        <w:t>,</w:t>
      </w:r>
      <w:r w:rsidRPr="00B65667">
        <w:rPr>
          <w:i/>
          <w:lang w:val="it-IT"/>
        </w:rPr>
        <w:t xml:space="preserve"> </w:t>
      </w:r>
      <w:r w:rsidRPr="00B65667">
        <w:rPr>
          <w:iCs/>
          <w:lang w:val="it-IT"/>
        </w:rPr>
        <w:t>Bologne, Il Mulino, 1995</w:t>
      </w:r>
      <w:r w:rsidRPr="00B65667">
        <w:rPr>
          <w:lang w:val="it-IT"/>
        </w:rPr>
        <w:t>.</w:t>
      </w:r>
    </w:p>
    <w:p w14:paraId="7F095984" w14:textId="48E3C4A6" w:rsidR="000B1B16" w:rsidRPr="00AB6A3C" w:rsidRDefault="00E72DDF" w:rsidP="006E3B15">
      <w:pPr>
        <w:pStyle w:val="TEIbiblreference"/>
      </w:pPr>
      <w:proofErr w:type="spellStart"/>
      <w:r w:rsidRPr="00E72DDF">
        <w:rPr>
          <w:smallCaps/>
          <w:shd w:val="clear" w:color="auto" w:fill="FFFFFF"/>
        </w:rPr>
        <w:t>Deloche</w:t>
      </w:r>
      <w:proofErr w:type="spellEnd"/>
      <w:r w:rsidRPr="00AB6A3C">
        <w:rPr>
          <w:shd w:val="clear" w:color="auto" w:fill="FFFFFF"/>
        </w:rPr>
        <w:t xml:space="preserve"> </w:t>
      </w:r>
      <w:r w:rsidR="000B1B16" w:rsidRPr="00AB6A3C">
        <w:t xml:space="preserve">Maximin, </w:t>
      </w:r>
      <w:r w:rsidR="000B1B16" w:rsidRPr="00D157A4">
        <w:rPr>
          <w:i/>
          <w:iCs/>
        </w:rPr>
        <w:t>Cartulaire de l’abbaye de Beaulieu (en Limousin)</w:t>
      </w:r>
      <w:r w:rsidR="000B1B16" w:rsidRPr="002A4091">
        <w:t>,</w:t>
      </w:r>
      <w:r w:rsidR="000B1B16" w:rsidRPr="00AB6A3C">
        <w:t xml:space="preserve"> Paris, Imprimerie impériale, 1859.</w:t>
      </w:r>
    </w:p>
    <w:p w14:paraId="24BC075A" w14:textId="2FD1F447" w:rsidR="000B1B16" w:rsidRPr="00AB6A3C" w:rsidRDefault="00E72DDF" w:rsidP="006E3B15">
      <w:pPr>
        <w:pStyle w:val="TEIbiblreference"/>
      </w:pPr>
      <w:proofErr w:type="spellStart"/>
      <w:r w:rsidRPr="00E72DDF">
        <w:rPr>
          <w:smallCaps/>
        </w:rPr>
        <w:t>Desachy</w:t>
      </w:r>
      <w:proofErr w:type="spellEnd"/>
      <w:r w:rsidRPr="00AB6A3C">
        <w:t xml:space="preserve"> </w:t>
      </w:r>
      <w:r w:rsidR="000B1B16" w:rsidRPr="00AB6A3C">
        <w:t>Matthieu (</w:t>
      </w:r>
      <w:proofErr w:type="spellStart"/>
      <w:r w:rsidR="000B1B16" w:rsidRPr="00AB6A3C">
        <w:t>dir</w:t>
      </w:r>
      <w:proofErr w:type="spellEnd"/>
      <w:r w:rsidR="000B1B16" w:rsidRPr="00AB6A3C">
        <w:t xml:space="preserve">.), </w:t>
      </w:r>
      <w:r w:rsidR="000B1B16" w:rsidRPr="00AB6A3C">
        <w:rPr>
          <w:i/>
          <w:iCs/>
        </w:rPr>
        <w:t>L’héraldique et le livre</w:t>
      </w:r>
      <w:r w:rsidR="000B1B16" w:rsidRPr="00AB6A3C">
        <w:t>, catalogue d’exposition, Montauban-Albi-Toulouse, Paris, Somogy, 2002.</w:t>
      </w:r>
    </w:p>
    <w:p w14:paraId="5C72DED6" w14:textId="56625DB2" w:rsidR="000B1B16" w:rsidRPr="00AB6A3C" w:rsidRDefault="00E72DDF" w:rsidP="006E3B15">
      <w:pPr>
        <w:pStyle w:val="TEIbiblreference"/>
      </w:pPr>
      <w:proofErr w:type="spellStart"/>
      <w:r w:rsidRPr="00E72DDF">
        <w:rPr>
          <w:smallCaps/>
        </w:rPr>
        <w:t>Desplat</w:t>
      </w:r>
      <w:proofErr w:type="spellEnd"/>
      <w:r w:rsidRPr="00AB6A3C">
        <w:t xml:space="preserve"> </w:t>
      </w:r>
      <w:r w:rsidR="000B1B16" w:rsidRPr="00AB6A3C">
        <w:t>Christian</w:t>
      </w:r>
      <w:r w:rsidR="002A4091">
        <w:t xml:space="preserve"> et</w:t>
      </w:r>
      <w:r w:rsidR="000B1B16" w:rsidRPr="00AB6A3C">
        <w:t xml:space="preserve"> </w:t>
      </w:r>
      <w:proofErr w:type="spellStart"/>
      <w:r w:rsidR="002A4091" w:rsidRPr="00CB6EC2">
        <w:rPr>
          <w:smallCaps/>
        </w:rPr>
        <w:t>Mironneau</w:t>
      </w:r>
      <w:proofErr w:type="spellEnd"/>
      <w:r w:rsidR="002A4091" w:rsidRPr="00AB6A3C">
        <w:t xml:space="preserve"> </w:t>
      </w:r>
      <w:r w:rsidR="000B1B16" w:rsidRPr="00AB6A3C">
        <w:t>Paul (</w:t>
      </w:r>
      <w:proofErr w:type="spellStart"/>
      <w:r w:rsidR="000B1B16" w:rsidRPr="00AB6A3C">
        <w:t>dir</w:t>
      </w:r>
      <w:proofErr w:type="spellEnd"/>
      <w:r w:rsidR="000B1B16" w:rsidRPr="00AB6A3C">
        <w:t xml:space="preserve">.), </w:t>
      </w:r>
      <w:r w:rsidR="000B1B16" w:rsidRPr="00AB6A3C">
        <w:rPr>
          <w:i/>
          <w:iCs/>
        </w:rPr>
        <w:t>Les entrées : gloire et déclin d’un cérémonial</w:t>
      </w:r>
      <w:r w:rsidR="000B1B16" w:rsidRPr="00AB6A3C">
        <w:t>, actes du colloque de Pau, Biarritz, Société Henri</w:t>
      </w:r>
      <w:r w:rsidR="00D157A4">
        <w:t> </w:t>
      </w:r>
      <w:r w:rsidR="000B1B16" w:rsidRPr="00CB6EC2">
        <w:rPr>
          <w:smallCaps/>
        </w:rPr>
        <w:t>IV</w:t>
      </w:r>
      <w:r w:rsidR="000B1B16" w:rsidRPr="00AB6A3C">
        <w:t>, 1997.</w:t>
      </w:r>
    </w:p>
    <w:p w14:paraId="3DDB9B19" w14:textId="78ECBB02" w:rsidR="000B1B16" w:rsidRPr="00AB6A3C" w:rsidRDefault="00E72DDF" w:rsidP="006E3B15">
      <w:pPr>
        <w:pStyle w:val="TEIbiblreference"/>
      </w:pPr>
      <w:r w:rsidRPr="00E72DDF">
        <w:rPr>
          <w:smallCaps/>
        </w:rPr>
        <w:t xml:space="preserve">Di </w:t>
      </w:r>
      <w:proofErr w:type="spellStart"/>
      <w:r w:rsidRPr="00E72DDF">
        <w:rPr>
          <w:smallCaps/>
        </w:rPr>
        <w:t>Crollalanza</w:t>
      </w:r>
      <w:proofErr w:type="spellEnd"/>
      <w:r w:rsidRPr="00AB6A3C">
        <w:t xml:space="preserve"> </w:t>
      </w:r>
      <w:r w:rsidR="000B1B16" w:rsidRPr="00AB6A3C">
        <w:t xml:space="preserve">Giovanni Battista, </w:t>
      </w:r>
      <w:proofErr w:type="spellStart"/>
      <w:r w:rsidR="000B1B16" w:rsidRPr="00AB6A3C">
        <w:rPr>
          <w:i/>
          <w:iCs/>
        </w:rPr>
        <w:t>Dizionario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storico-blasonico</w:t>
      </w:r>
      <w:proofErr w:type="spellEnd"/>
      <w:r w:rsidR="000B1B16" w:rsidRPr="00AB6A3C">
        <w:rPr>
          <w:i/>
          <w:iCs/>
        </w:rPr>
        <w:t xml:space="preserve"> delle </w:t>
      </w:r>
      <w:proofErr w:type="spellStart"/>
      <w:r w:rsidR="000B1B16" w:rsidRPr="00AB6A3C">
        <w:rPr>
          <w:i/>
          <w:iCs/>
        </w:rPr>
        <w:t>famiglie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nobili</w:t>
      </w:r>
      <w:proofErr w:type="spellEnd"/>
      <w:r w:rsidR="000B1B16" w:rsidRPr="00AB6A3C">
        <w:rPr>
          <w:i/>
          <w:iCs/>
        </w:rPr>
        <w:t xml:space="preserve"> e </w:t>
      </w:r>
      <w:proofErr w:type="spellStart"/>
      <w:r w:rsidR="000B1B16" w:rsidRPr="00AB6A3C">
        <w:rPr>
          <w:i/>
          <w:iCs/>
        </w:rPr>
        <w:t>notabili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italiane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estinte</w:t>
      </w:r>
      <w:proofErr w:type="spellEnd"/>
      <w:r w:rsidR="000B1B16" w:rsidRPr="00AB6A3C">
        <w:rPr>
          <w:i/>
          <w:iCs/>
        </w:rPr>
        <w:t xml:space="preserve"> e </w:t>
      </w:r>
      <w:proofErr w:type="spellStart"/>
      <w:r w:rsidR="000B1B16" w:rsidRPr="00AB6A3C">
        <w:rPr>
          <w:i/>
          <w:iCs/>
        </w:rPr>
        <w:t>fiorenti</w:t>
      </w:r>
      <w:proofErr w:type="spellEnd"/>
      <w:r w:rsidR="000B1B16" w:rsidRPr="002A4091">
        <w:t>,</w:t>
      </w:r>
      <w:r w:rsidR="000B1B16" w:rsidRPr="00AB6A3C">
        <w:t xml:space="preserve"> Pise, Presso la </w:t>
      </w:r>
      <w:proofErr w:type="spellStart"/>
      <w:r w:rsidR="000B1B16" w:rsidRPr="00AB6A3C">
        <w:t>direzione</w:t>
      </w:r>
      <w:proofErr w:type="spellEnd"/>
      <w:r w:rsidR="000B1B16" w:rsidRPr="00AB6A3C">
        <w:t xml:space="preserve"> </w:t>
      </w:r>
      <w:proofErr w:type="spellStart"/>
      <w:r w:rsidR="000B1B16" w:rsidRPr="00AB6A3C">
        <w:t>del</w:t>
      </w:r>
      <w:proofErr w:type="spellEnd"/>
      <w:r w:rsidR="000B1B16" w:rsidRPr="00AB6A3C">
        <w:t xml:space="preserve"> </w:t>
      </w:r>
      <w:proofErr w:type="spellStart"/>
      <w:r w:rsidR="000B1B16" w:rsidRPr="00AB6A3C">
        <w:t>giornale</w:t>
      </w:r>
      <w:proofErr w:type="spellEnd"/>
      <w:r w:rsidR="000B1B16" w:rsidRPr="00AB6A3C">
        <w:t xml:space="preserve"> </w:t>
      </w:r>
      <w:proofErr w:type="spellStart"/>
      <w:r w:rsidR="000B1B16" w:rsidRPr="00AB6A3C">
        <w:t>araldico</w:t>
      </w:r>
      <w:proofErr w:type="spellEnd"/>
      <w:r w:rsidR="000B1B16" w:rsidRPr="00AB6A3C">
        <w:t>, 1886-1890, 3</w:t>
      </w:r>
      <w:r w:rsidR="00D157A4">
        <w:t> </w:t>
      </w:r>
      <w:r w:rsidR="000B1B16" w:rsidRPr="00AB6A3C">
        <w:t>vol.</w:t>
      </w:r>
    </w:p>
    <w:p w14:paraId="2CD9E261" w14:textId="14161D8D" w:rsidR="000B1B16" w:rsidRPr="00AB6A3C" w:rsidRDefault="00D157A4" w:rsidP="006E3B15">
      <w:pPr>
        <w:pStyle w:val="TEIbiblreference"/>
        <w:rPr>
          <w:lang w:val="it-IT"/>
        </w:rPr>
      </w:pPr>
      <w:r w:rsidRPr="00296435">
        <w:rPr>
          <w:smallCaps/>
          <w:lang w:val="it-IT"/>
        </w:rPr>
        <w:t>Di Crollalanza</w:t>
      </w:r>
      <w:r w:rsidRPr="00296435">
        <w:rPr>
          <w:lang w:val="it-IT"/>
        </w:rPr>
        <w:t xml:space="preserve"> </w:t>
      </w:r>
      <w:r w:rsidR="000B1B16" w:rsidRPr="00296435">
        <w:rPr>
          <w:lang w:val="it-IT"/>
        </w:rPr>
        <w:t xml:space="preserve">Goffredo, </w:t>
      </w:r>
      <w:r w:rsidR="000B1B16" w:rsidRPr="00296435">
        <w:rPr>
          <w:i/>
          <w:iCs/>
          <w:lang w:val="it-IT"/>
        </w:rPr>
        <w:t>Gli emblemi dei guelfi e dei ghibellini</w:t>
      </w:r>
      <w:r w:rsidR="00CB5662">
        <w:rPr>
          <w:lang w:val="it-IT"/>
        </w:rPr>
        <w:t xml:space="preserve"> [</w:t>
      </w:r>
      <w:r w:rsidR="000B1B16" w:rsidRPr="00296435">
        <w:rPr>
          <w:lang w:val="it-IT"/>
        </w:rPr>
        <w:t>San Casciano, F.</w:t>
      </w:r>
      <w:r w:rsidR="00296435">
        <w:rPr>
          <w:lang w:val="it-IT"/>
        </w:rPr>
        <w:t> </w:t>
      </w:r>
      <w:r w:rsidR="000B1B16" w:rsidRPr="00296435">
        <w:rPr>
          <w:lang w:val="it-IT"/>
        </w:rPr>
        <w:t>Cappelli, 1878</w:t>
      </w:r>
      <w:r w:rsidR="00CB5662">
        <w:rPr>
          <w:lang w:val="it-IT"/>
        </w:rPr>
        <w:t>],</w:t>
      </w:r>
      <w:r w:rsidR="000B1B16" w:rsidRPr="00296435">
        <w:rPr>
          <w:lang w:val="it-IT"/>
        </w:rPr>
        <w:t xml:space="preserve"> Milan, Orsini De Marzo, 2010.</w:t>
      </w:r>
    </w:p>
    <w:p w14:paraId="3DCE63FA" w14:textId="2CC379F0" w:rsidR="000B1B16" w:rsidRPr="00B65667" w:rsidRDefault="00D157A4" w:rsidP="006E3B15">
      <w:pPr>
        <w:pStyle w:val="TEIbiblreference"/>
        <w:rPr>
          <w:lang w:val="it-IT"/>
        </w:rPr>
      </w:pPr>
      <w:r w:rsidRPr="00D157A4">
        <w:rPr>
          <w:smallCaps/>
          <w:lang w:val="it-IT"/>
        </w:rPr>
        <w:t>Donato</w:t>
      </w:r>
      <w:r w:rsidRPr="00AB6A3C">
        <w:rPr>
          <w:lang w:val="it-IT"/>
        </w:rPr>
        <w:t xml:space="preserve"> </w:t>
      </w:r>
      <w:r w:rsidR="000B1B16" w:rsidRPr="00B65667">
        <w:rPr>
          <w:lang w:val="it-IT"/>
        </w:rPr>
        <w:t>Maria Monica</w:t>
      </w:r>
      <w:r w:rsidR="00373835">
        <w:rPr>
          <w:lang w:val="it-IT"/>
        </w:rPr>
        <w:t xml:space="preserve"> et</w:t>
      </w:r>
      <w:r w:rsidR="000B1B16" w:rsidRPr="00B65667">
        <w:rPr>
          <w:lang w:val="it-IT"/>
        </w:rPr>
        <w:t xml:space="preserve"> </w:t>
      </w:r>
      <w:r w:rsidRPr="00D157A4">
        <w:rPr>
          <w:smallCaps/>
          <w:lang w:val="it-IT"/>
        </w:rPr>
        <w:t>Parenti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Daniela (dir.), </w:t>
      </w:r>
      <w:r w:rsidR="000B1B16" w:rsidRPr="00B65667">
        <w:rPr>
          <w:i/>
          <w:lang w:val="it-IT"/>
        </w:rPr>
        <w:t xml:space="preserve">Dal Giglio al David, </w:t>
      </w:r>
      <w:bookmarkStart w:id="15" w:name="_Hlk181711305"/>
      <w:r w:rsidR="000B1B16" w:rsidRPr="00B65667">
        <w:rPr>
          <w:i/>
          <w:iCs/>
          <w:lang w:val="it-IT"/>
        </w:rPr>
        <w:t>Arte civica a Firenze fra Medioevo e Rinascimento</w:t>
      </w:r>
      <w:bookmarkEnd w:id="15"/>
      <w:r w:rsidR="000B1B16" w:rsidRPr="00B65667">
        <w:rPr>
          <w:lang w:val="it-IT"/>
        </w:rPr>
        <w:t>, catalogue d’exposition, Florence, Giunti, 2013.</w:t>
      </w:r>
    </w:p>
    <w:p w14:paraId="31DE4543" w14:textId="4235F056" w:rsidR="000B1B16" w:rsidRDefault="00D157A4" w:rsidP="006E3B15">
      <w:pPr>
        <w:pStyle w:val="TEIbiblreference"/>
      </w:pPr>
      <w:proofErr w:type="spellStart"/>
      <w:r w:rsidRPr="00D157A4">
        <w:rPr>
          <w:smallCaps/>
        </w:rPr>
        <w:t>Dykmans</w:t>
      </w:r>
      <w:proofErr w:type="spellEnd"/>
      <w:r w:rsidRPr="00AB6A3C">
        <w:t xml:space="preserve"> </w:t>
      </w:r>
      <w:r w:rsidR="000B1B16" w:rsidRPr="00AB6A3C">
        <w:t xml:space="preserve">Marc, </w:t>
      </w:r>
      <w:r w:rsidR="000B1B16" w:rsidRPr="00AB6A3C">
        <w:rPr>
          <w:i/>
          <w:iCs/>
        </w:rPr>
        <w:t>Le cérémonial pontifical de la fin du Moyen</w:t>
      </w:r>
      <w:r w:rsidR="00C743E9">
        <w:rPr>
          <w:i/>
          <w:iCs/>
        </w:rPr>
        <w:t> </w:t>
      </w:r>
      <w:r w:rsidR="000B1B16" w:rsidRPr="00AB6A3C">
        <w:rPr>
          <w:i/>
          <w:iCs/>
        </w:rPr>
        <w:t xml:space="preserve">Âge </w:t>
      </w:r>
      <w:r w:rsidR="000B1B16">
        <w:rPr>
          <w:i/>
          <w:iCs/>
        </w:rPr>
        <w:t>à</w:t>
      </w:r>
      <w:r w:rsidR="000B1B16" w:rsidRPr="00AB6A3C">
        <w:rPr>
          <w:i/>
          <w:iCs/>
        </w:rPr>
        <w:t xml:space="preserve"> la Renaissance</w:t>
      </w:r>
      <w:r w:rsidR="000B1B16" w:rsidRPr="00AB6A3C">
        <w:t>, Rome-Bruxelles, Institut historique belge de Rome, 1977-1985, 4</w:t>
      </w:r>
      <w:r w:rsidR="00CB5662">
        <w:t> </w:t>
      </w:r>
      <w:r w:rsidR="000B1B16" w:rsidRPr="00AB6A3C">
        <w:t>vol.</w:t>
      </w:r>
    </w:p>
    <w:p w14:paraId="3713F435" w14:textId="14EA74D9" w:rsidR="000B1B16" w:rsidRPr="0063547D" w:rsidRDefault="00D157A4" w:rsidP="006E3B15">
      <w:pPr>
        <w:pStyle w:val="TEIbiblreference"/>
      </w:pPr>
      <w:proofErr w:type="spellStart"/>
      <w:r w:rsidRPr="00D157A4">
        <w:rPr>
          <w:smallCaps/>
        </w:rPr>
        <w:lastRenderedPageBreak/>
        <w:t>Emiliani</w:t>
      </w:r>
      <w:proofErr w:type="spellEnd"/>
      <w:r w:rsidRPr="0063547D">
        <w:t xml:space="preserve"> </w:t>
      </w:r>
      <w:r w:rsidR="000B1B16" w:rsidRPr="0063547D">
        <w:t xml:space="preserve">Andrea, </w:t>
      </w:r>
      <w:proofErr w:type="spellStart"/>
      <w:r w:rsidR="000B1B16" w:rsidRPr="0063547D">
        <w:rPr>
          <w:i/>
          <w:iCs/>
        </w:rPr>
        <w:t>Leggi</w:t>
      </w:r>
      <w:proofErr w:type="spellEnd"/>
      <w:r w:rsidR="000B1B16" w:rsidRPr="0063547D">
        <w:rPr>
          <w:i/>
          <w:iCs/>
        </w:rPr>
        <w:t xml:space="preserve">, </w:t>
      </w:r>
      <w:proofErr w:type="spellStart"/>
      <w:r w:rsidR="000B1B16" w:rsidRPr="0063547D">
        <w:rPr>
          <w:i/>
          <w:iCs/>
        </w:rPr>
        <w:t>bandi</w:t>
      </w:r>
      <w:proofErr w:type="spellEnd"/>
      <w:r w:rsidR="000B1B16" w:rsidRPr="0063547D">
        <w:rPr>
          <w:i/>
          <w:iCs/>
        </w:rPr>
        <w:t xml:space="preserve"> e </w:t>
      </w:r>
      <w:proofErr w:type="spellStart"/>
      <w:r w:rsidR="000B1B16" w:rsidRPr="0063547D">
        <w:rPr>
          <w:i/>
          <w:iCs/>
        </w:rPr>
        <w:t>provvedimenti</w:t>
      </w:r>
      <w:proofErr w:type="spellEnd"/>
      <w:r w:rsidR="000B1B16" w:rsidRPr="0063547D">
        <w:rPr>
          <w:i/>
          <w:iCs/>
        </w:rPr>
        <w:t xml:space="preserve"> per la </w:t>
      </w:r>
      <w:proofErr w:type="spellStart"/>
      <w:r w:rsidR="000B1B16" w:rsidRPr="0063547D">
        <w:rPr>
          <w:i/>
          <w:iCs/>
        </w:rPr>
        <w:t>tutela</w:t>
      </w:r>
      <w:proofErr w:type="spellEnd"/>
      <w:r w:rsidR="000B1B16" w:rsidRPr="0063547D">
        <w:rPr>
          <w:i/>
          <w:iCs/>
        </w:rPr>
        <w:t xml:space="preserve"> dei </w:t>
      </w:r>
      <w:proofErr w:type="spellStart"/>
      <w:r w:rsidR="000B1B16" w:rsidRPr="0063547D">
        <w:rPr>
          <w:i/>
          <w:iCs/>
        </w:rPr>
        <w:t>beni</w:t>
      </w:r>
      <w:proofErr w:type="spellEnd"/>
      <w:r w:rsidR="000B1B16" w:rsidRPr="0063547D">
        <w:rPr>
          <w:i/>
          <w:iCs/>
        </w:rPr>
        <w:t xml:space="preserve"> </w:t>
      </w:r>
      <w:proofErr w:type="spellStart"/>
      <w:r w:rsidR="000B1B16" w:rsidRPr="0063547D">
        <w:rPr>
          <w:i/>
          <w:iCs/>
        </w:rPr>
        <w:t>artistici</w:t>
      </w:r>
      <w:proofErr w:type="spellEnd"/>
      <w:r w:rsidR="000B1B16" w:rsidRPr="0063547D">
        <w:rPr>
          <w:i/>
          <w:iCs/>
        </w:rPr>
        <w:t xml:space="preserve"> e </w:t>
      </w:r>
      <w:proofErr w:type="spellStart"/>
      <w:r w:rsidR="000B1B16" w:rsidRPr="0063547D">
        <w:rPr>
          <w:i/>
          <w:iCs/>
        </w:rPr>
        <w:t>culturali</w:t>
      </w:r>
      <w:proofErr w:type="spellEnd"/>
      <w:r w:rsidR="000B1B16" w:rsidRPr="0063547D">
        <w:rPr>
          <w:i/>
          <w:iCs/>
        </w:rPr>
        <w:t xml:space="preserve"> </w:t>
      </w:r>
      <w:proofErr w:type="spellStart"/>
      <w:r w:rsidR="000B1B16" w:rsidRPr="0063547D">
        <w:rPr>
          <w:i/>
          <w:iCs/>
        </w:rPr>
        <w:t>negli</w:t>
      </w:r>
      <w:proofErr w:type="spellEnd"/>
      <w:r w:rsidR="000B1B16" w:rsidRPr="0063547D">
        <w:rPr>
          <w:i/>
          <w:iCs/>
        </w:rPr>
        <w:t xml:space="preserve"> </w:t>
      </w:r>
      <w:proofErr w:type="spellStart"/>
      <w:r w:rsidR="000B1B16" w:rsidRPr="0063547D">
        <w:rPr>
          <w:i/>
          <w:iCs/>
        </w:rPr>
        <w:t>antichi</w:t>
      </w:r>
      <w:proofErr w:type="spellEnd"/>
      <w:r w:rsidR="000B1B16" w:rsidRPr="0063547D">
        <w:rPr>
          <w:i/>
          <w:iCs/>
        </w:rPr>
        <w:t xml:space="preserve"> </w:t>
      </w:r>
      <w:proofErr w:type="spellStart"/>
      <w:r w:rsidR="000B1B16" w:rsidRPr="0063547D">
        <w:rPr>
          <w:i/>
          <w:iCs/>
        </w:rPr>
        <w:t>stati</w:t>
      </w:r>
      <w:proofErr w:type="spellEnd"/>
      <w:r w:rsidR="000B1B16" w:rsidRPr="0063547D">
        <w:rPr>
          <w:i/>
          <w:iCs/>
        </w:rPr>
        <w:t xml:space="preserve"> </w:t>
      </w:r>
      <w:proofErr w:type="spellStart"/>
      <w:r w:rsidR="000B1B16" w:rsidRPr="0063547D">
        <w:rPr>
          <w:i/>
          <w:iCs/>
        </w:rPr>
        <w:t>italiani</w:t>
      </w:r>
      <w:proofErr w:type="spellEnd"/>
      <w:r w:rsidR="000B1B16" w:rsidRPr="0063547D">
        <w:rPr>
          <w:i/>
          <w:iCs/>
        </w:rPr>
        <w:t xml:space="preserve"> 1571-1860</w:t>
      </w:r>
      <w:r w:rsidR="000B1B16" w:rsidRPr="0063547D">
        <w:t xml:space="preserve"> </w:t>
      </w:r>
      <w:r w:rsidR="00CB5662">
        <w:t>[</w:t>
      </w:r>
      <w:r w:rsidR="000B1B16" w:rsidRPr="0063547D">
        <w:t>Alfa, 1978</w:t>
      </w:r>
      <w:r w:rsidR="00CB5662">
        <w:t xml:space="preserve">], </w:t>
      </w:r>
      <w:r w:rsidR="000B1B16" w:rsidRPr="0063547D">
        <w:t xml:space="preserve">Bologne, </w:t>
      </w:r>
      <w:proofErr w:type="spellStart"/>
      <w:r w:rsidR="000B1B16" w:rsidRPr="0063547D">
        <w:t>Nuova</w:t>
      </w:r>
      <w:proofErr w:type="spellEnd"/>
      <w:r w:rsidR="000B1B16" w:rsidRPr="0063547D">
        <w:t xml:space="preserve"> Alfa, 1996.</w:t>
      </w:r>
    </w:p>
    <w:p w14:paraId="138C5911" w14:textId="344B8A42" w:rsidR="000B1B16" w:rsidRPr="00AB6A3C" w:rsidRDefault="000B1B16" w:rsidP="006E3B15">
      <w:pPr>
        <w:pStyle w:val="TEIbiblreference"/>
        <w:rPr>
          <w:color w:val="181818"/>
          <w:shd w:val="clear" w:color="auto" w:fill="FFFFFF"/>
        </w:rPr>
      </w:pPr>
      <w:r w:rsidRPr="00AB6A3C">
        <w:rPr>
          <w:rFonts w:eastAsia="Times New Roman"/>
          <w:i/>
        </w:rPr>
        <w:t>Entrée à Rouen du roi Henri</w:t>
      </w:r>
      <w:r w:rsidR="00432AA6">
        <w:rPr>
          <w:rFonts w:eastAsia="Times New Roman"/>
          <w:i/>
        </w:rPr>
        <w:t> </w:t>
      </w:r>
      <w:r w:rsidRPr="00AB6A3C">
        <w:rPr>
          <w:rFonts w:eastAsia="Times New Roman"/>
          <w:i/>
        </w:rPr>
        <w:t>IV en 1596</w:t>
      </w:r>
      <w:r w:rsidR="00F82CBC" w:rsidRPr="00F82CBC">
        <w:rPr>
          <w:rFonts w:eastAsia="Times New Roman"/>
          <w:i/>
          <w:iCs/>
        </w:rPr>
        <w:t xml:space="preserve">, </w:t>
      </w:r>
      <w:bookmarkStart w:id="16" w:name="_Hlk181713874"/>
      <w:r w:rsidR="00F82CBC" w:rsidRPr="00F82CBC">
        <w:rPr>
          <w:rFonts w:eastAsia="Times New Roman"/>
          <w:i/>
          <w:iCs/>
        </w:rPr>
        <w:t>précédée d’une</w:t>
      </w:r>
      <w:r w:rsidRPr="00F82CBC">
        <w:rPr>
          <w:rFonts w:eastAsia="Times New Roman"/>
          <w:i/>
          <w:iCs/>
        </w:rPr>
        <w:t xml:space="preserve"> introduction par J.</w:t>
      </w:r>
      <w:r w:rsidR="00F82CBC" w:rsidRPr="00F82CBC">
        <w:rPr>
          <w:rFonts w:eastAsia="Times New Roman"/>
          <w:i/>
          <w:iCs/>
        </w:rPr>
        <w:t> </w:t>
      </w:r>
      <w:r w:rsidRPr="00F82CBC">
        <w:rPr>
          <w:rFonts w:eastAsia="Times New Roman"/>
          <w:i/>
          <w:iCs/>
        </w:rPr>
        <w:t xml:space="preserve">Félix et </w:t>
      </w:r>
      <w:r w:rsidR="00F82CBC" w:rsidRPr="00F82CBC">
        <w:rPr>
          <w:rFonts w:eastAsia="Times New Roman"/>
          <w:i/>
          <w:iCs/>
        </w:rPr>
        <w:t xml:space="preserve">de </w:t>
      </w:r>
      <w:r w:rsidRPr="00F82CBC">
        <w:rPr>
          <w:rFonts w:eastAsia="Times New Roman"/>
          <w:i/>
          <w:iCs/>
        </w:rPr>
        <w:t xml:space="preserve">notes </w:t>
      </w:r>
      <w:r w:rsidR="00F82CBC" w:rsidRPr="00F82CBC">
        <w:rPr>
          <w:rFonts w:eastAsia="Times New Roman"/>
          <w:i/>
          <w:iCs/>
        </w:rPr>
        <w:t>par</w:t>
      </w:r>
      <w:r w:rsidRPr="00F82CBC">
        <w:rPr>
          <w:rFonts w:eastAsia="Times New Roman"/>
          <w:i/>
          <w:iCs/>
        </w:rPr>
        <w:t xml:space="preserve"> C</w:t>
      </w:r>
      <w:r w:rsidR="00F82CBC" w:rsidRPr="00F82CBC">
        <w:rPr>
          <w:rFonts w:eastAsia="Times New Roman"/>
          <w:i/>
          <w:iCs/>
        </w:rPr>
        <w:t>h</w:t>
      </w:r>
      <w:r w:rsidRPr="00F82CBC">
        <w:rPr>
          <w:rFonts w:eastAsia="Times New Roman"/>
          <w:i/>
          <w:iCs/>
        </w:rPr>
        <w:t>.</w:t>
      </w:r>
      <w:r w:rsidR="00F82CBC" w:rsidRPr="00F82CBC">
        <w:rPr>
          <w:rFonts w:eastAsia="Times New Roman"/>
          <w:i/>
          <w:iCs/>
        </w:rPr>
        <w:t> </w:t>
      </w:r>
      <w:r w:rsidRPr="00F82CBC">
        <w:rPr>
          <w:rFonts w:eastAsia="Times New Roman"/>
          <w:i/>
          <w:iCs/>
        </w:rPr>
        <w:t>de Robillard de Beaurepaire</w:t>
      </w:r>
      <w:r w:rsidRPr="00F82CBC">
        <w:rPr>
          <w:rFonts w:eastAsia="Times New Roman"/>
        </w:rPr>
        <w:t>,</w:t>
      </w:r>
      <w:r w:rsidRPr="00AB6A3C">
        <w:rPr>
          <w:rFonts w:eastAsia="Times New Roman"/>
        </w:rPr>
        <w:t xml:space="preserve"> </w:t>
      </w:r>
      <w:bookmarkEnd w:id="16"/>
      <w:r w:rsidRPr="00AB6A3C">
        <w:rPr>
          <w:rFonts w:eastAsia="Times New Roman"/>
        </w:rPr>
        <w:t xml:space="preserve">Rouen, </w:t>
      </w:r>
      <w:r w:rsidR="008C2B09">
        <w:rPr>
          <w:rFonts w:eastAsia="Times New Roman"/>
          <w:iCs/>
        </w:rPr>
        <w:t>I</w:t>
      </w:r>
      <w:r w:rsidRPr="00AB6A3C">
        <w:rPr>
          <w:rFonts w:eastAsia="Times New Roman"/>
          <w:iCs/>
        </w:rPr>
        <w:t>mpr</w:t>
      </w:r>
      <w:r w:rsidR="008C2B09">
        <w:rPr>
          <w:rFonts w:eastAsia="Times New Roman"/>
          <w:iCs/>
        </w:rPr>
        <w:t>imerie</w:t>
      </w:r>
      <w:r w:rsidRPr="00AB6A3C">
        <w:rPr>
          <w:rFonts w:eastAsia="Times New Roman"/>
          <w:iCs/>
        </w:rPr>
        <w:t xml:space="preserve"> de E.</w:t>
      </w:r>
      <w:r w:rsidR="00F82CBC">
        <w:rPr>
          <w:rFonts w:eastAsia="Times New Roman"/>
          <w:iCs/>
        </w:rPr>
        <w:t> </w:t>
      </w:r>
      <w:proofErr w:type="spellStart"/>
      <w:r w:rsidRPr="00AB6A3C">
        <w:rPr>
          <w:rFonts w:eastAsia="Times New Roman"/>
          <w:iCs/>
        </w:rPr>
        <w:t>Cagniard</w:t>
      </w:r>
      <w:proofErr w:type="spellEnd"/>
      <w:r w:rsidRPr="00AB6A3C">
        <w:rPr>
          <w:rFonts w:eastAsia="Times New Roman"/>
          <w:iCs/>
        </w:rPr>
        <w:t xml:space="preserve">, </w:t>
      </w:r>
      <w:r w:rsidRPr="00AB6A3C">
        <w:rPr>
          <w:rFonts w:eastAsia="Times New Roman"/>
        </w:rPr>
        <w:t>1887.</w:t>
      </w:r>
    </w:p>
    <w:p w14:paraId="0A41A36A" w14:textId="61099303" w:rsidR="000B1B16" w:rsidRPr="00AB6A3C" w:rsidRDefault="00D157A4" w:rsidP="006E3B15">
      <w:pPr>
        <w:pStyle w:val="TEIbiblreference"/>
      </w:pPr>
      <w:proofErr w:type="spellStart"/>
      <w:r w:rsidRPr="00D157A4">
        <w:rPr>
          <w:smallCaps/>
        </w:rPr>
        <w:t>Fagiolo</w:t>
      </w:r>
      <w:proofErr w:type="spellEnd"/>
      <w:r w:rsidRPr="00AB6A3C">
        <w:t xml:space="preserve"> </w:t>
      </w:r>
      <w:r w:rsidR="000B1B16" w:rsidRPr="00AB6A3C">
        <w:t>Marcello</w:t>
      </w:r>
      <w:r w:rsidR="00F82CBC">
        <w:t xml:space="preserve"> et</w:t>
      </w:r>
      <w:r w:rsidR="000B1B16" w:rsidRPr="00AB6A3C">
        <w:t xml:space="preserve"> </w:t>
      </w:r>
      <w:r w:rsidRPr="00D157A4">
        <w:rPr>
          <w:smallCaps/>
        </w:rPr>
        <w:t>Madonna</w:t>
      </w:r>
      <w:r w:rsidRPr="00AB6A3C">
        <w:t xml:space="preserve"> </w:t>
      </w:r>
      <w:r w:rsidR="000B1B16" w:rsidRPr="00AB6A3C">
        <w:t>Maria Luisa (</w:t>
      </w:r>
      <w:proofErr w:type="spellStart"/>
      <w:r w:rsidR="000B1B16" w:rsidRPr="00AB6A3C">
        <w:t>dir</w:t>
      </w:r>
      <w:proofErr w:type="spellEnd"/>
      <w:r w:rsidR="000B1B16" w:rsidRPr="00AB6A3C">
        <w:t xml:space="preserve">.), </w:t>
      </w:r>
      <w:proofErr w:type="spellStart"/>
      <w:r w:rsidR="000B1B16" w:rsidRPr="00AB6A3C">
        <w:rPr>
          <w:i/>
          <w:iCs/>
        </w:rPr>
        <w:t>Sisto</w:t>
      </w:r>
      <w:proofErr w:type="spellEnd"/>
      <w:r w:rsidR="00432AA6">
        <w:rPr>
          <w:i/>
          <w:iCs/>
        </w:rPr>
        <w:t> </w:t>
      </w:r>
      <w:r w:rsidR="000B1B16" w:rsidRPr="00AB6A3C">
        <w:rPr>
          <w:i/>
          <w:iCs/>
        </w:rPr>
        <w:t>V</w:t>
      </w:r>
      <w:r w:rsidR="000B1B16" w:rsidRPr="00F82CBC">
        <w:t>,</w:t>
      </w:r>
      <w:r w:rsidR="000B1B16" w:rsidRPr="00AB6A3C">
        <w:t xml:space="preserve"> Rome, </w:t>
      </w:r>
      <w:proofErr w:type="spellStart"/>
      <w:r w:rsidR="000B1B16" w:rsidRPr="00AB6A3C">
        <w:t>Istituto</w:t>
      </w:r>
      <w:proofErr w:type="spellEnd"/>
      <w:r w:rsidR="000B1B16" w:rsidRPr="00AB6A3C">
        <w:t xml:space="preserve"> </w:t>
      </w:r>
      <w:proofErr w:type="spellStart"/>
      <w:r w:rsidR="000B1B16" w:rsidRPr="00AB6A3C">
        <w:t>poligrafico</w:t>
      </w:r>
      <w:proofErr w:type="spellEnd"/>
      <w:r w:rsidR="000B1B16" w:rsidRPr="00AB6A3C">
        <w:t xml:space="preserve"> e Zecca </w:t>
      </w:r>
      <w:proofErr w:type="spellStart"/>
      <w:r w:rsidR="000B1B16" w:rsidRPr="00AB6A3C">
        <w:t>dello</w:t>
      </w:r>
      <w:proofErr w:type="spellEnd"/>
      <w:r w:rsidR="000B1B16" w:rsidRPr="00AB6A3C">
        <w:t xml:space="preserve"> </w:t>
      </w:r>
      <w:proofErr w:type="spellStart"/>
      <w:r w:rsidR="000B1B16" w:rsidRPr="00AB6A3C">
        <w:t>Stato</w:t>
      </w:r>
      <w:proofErr w:type="spellEnd"/>
      <w:r w:rsidR="000B1B16" w:rsidRPr="00AB6A3C">
        <w:t xml:space="preserve">, </w:t>
      </w:r>
      <w:proofErr w:type="spellStart"/>
      <w:r w:rsidR="000B1B16" w:rsidRPr="00AB6A3C">
        <w:t>Libreria</w:t>
      </w:r>
      <w:proofErr w:type="spellEnd"/>
      <w:r w:rsidR="000B1B16" w:rsidRPr="00AB6A3C">
        <w:t xml:space="preserve"> </w:t>
      </w:r>
      <w:proofErr w:type="spellStart"/>
      <w:r w:rsidR="000B1B16" w:rsidRPr="00AB6A3C">
        <w:t>dello</w:t>
      </w:r>
      <w:proofErr w:type="spellEnd"/>
      <w:r w:rsidR="000B1B16" w:rsidRPr="00AB6A3C">
        <w:t xml:space="preserve"> </w:t>
      </w:r>
      <w:proofErr w:type="spellStart"/>
      <w:r w:rsidR="000B1B16" w:rsidRPr="00AB6A3C">
        <w:t>Stato</w:t>
      </w:r>
      <w:proofErr w:type="spellEnd"/>
      <w:r w:rsidR="000B1B16" w:rsidRPr="00AB6A3C">
        <w:t>, 1992.</w:t>
      </w:r>
    </w:p>
    <w:p w14:paraId="1326E2DE" w14:textId="476782E6" w:rsidR="000B1B16" w:rsidRPr="00AB6A3C" w:rsidRDefault="00D157A4" w:rsidP="006E3B15">
      <w:pPr>
        <w:pStyle w:val="TEIbiblreference"/>
      </w:pPr>
      <w:proofErr w:type="spellStart"/>
      <w:r w:rsidRPr="00D157A4">
        <w:rPr>
          <w:smallCaps/>
        </w:rPr>
        <w:t>Fagiolo</w:t>
      </w:r>
      <w:proofErr w:type="spellEnd"/>
      <w:r w:rsidRPr="00D157A4">
        <w:rPr>
          <w:smallCaps/>
        </w:rPr>
        <w:t xml:space="preserve"> </w:t>
      </w:r>
      <w:r w:rsidRPr="00D157A4">
        <w:rPr>
          <w:smallCaps/>
          <w:lang w:val="it-IT"/>
        </w:rPr>
        <w:t>Dell’arco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Maurizio, </w:t>
      </w:r>
      <w:r w:rsidR="000B1B16" w:rsidRPr="00AB6A3C">
        <w:rPr>
          <w:i/>
          <w:iCs/>
          <w:lang w:val="it-IT"/>
        </w:rPr>
        <w:t>Corpus delle feste a Roma</w:t>
      </w:r>
      <w:r w:rsidR="00726FCD" w:rsidRPr="00726FCD">
        <w:rPr>
          <w:iCs/>
          <w:lang w:val="it-IT"/>
        </w:rPr>
        <w:t>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vol.</w:t>
      </w:r>
      <w:r w:rsidR="00F82CBC">
        <w:rPr>
          <w:i/>
          <w:iCs/>
          <w:lang w:val="it-IT"/>
        </w:rPr>
        <w:t> </w:t>
      </w:r>
      <w:r w:rsidR="000B1B16" w:rsidRPr="00AB6A3C">
        <w:rPr>
          <w:lang w:val="it-IT"/>
        </w:rPr>
        <w:t>1</w:t>
      </w:r>
      <w:r w:rsidR="00726FCD" w:rsidRPr="00726FCD">
        <w:rPr>
          <w:iCs/>
          <w:lang w:val="it-IT"/>
        </w:rPr>
        <w:t>,</w:t>
      </w:r>
      <w:r w:rsidR="000B1B16" w:rsidRPr="00AB6A3C">
        <w:rPr>
          <w:i/>
          <w:iCs/>
          <w:lang w:val="it-IT"/>
        </w:rPr>
        <w:t xml:space="preserve"> La festa barocca</w:t>
      </w:r>
      <w:r w:rsidR="000B1B16" w:rsidRPr="00F82CBC">
        <w:rPr>
          <w:lang w:val="it-IT"/>
        </w:rPr>
        <w:t>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Rome, De Luca, 1997.</w:t>
      </w:r>
    </w:p>
    <w:p w14:paraId="55DA0B74" w14:textId="5919DD33" w:rsidR="000B1B16" w:rsidRDefault="00D157A4" w:rsidP="006E3B15">
      <w:pPr>
        <w:pStyle w:val="TEIbiblreference"/>
        <w:rPr>
          <w:lang w:val="it-IT"/>
        </w:rPr>
      </w:pPr>
      <w:proofErr w:type="spellStart"/>
      <w:r w:rsidRPr="00D157A4">
        <w:rPr>
          <w:smallCaps/>
        </w:rPr>
        <w:t>Favini</w:t>
      </w:r>
      <w:proofErr w:type="spellEnd"/>
      <w:r w:rsidRPr="00AB6A3C">
        <w:t xml:space="preserve"> </w:t>
      </w:r>
      <w:r w:rsidR="000B1B16" w:rsidRPr="00AB6A3C">
        <w:rPr>
          <w:lang w:val="it-IT"/>
        </w:rPr>
        <w:t>Vieri</w:t>
      </w:r>
      <w:r w:rsidR="00F82CBC">
        <w:rPr>
          <w:lang w:val="it-IT"/>
        </w:rPr>
        <w:t xml:space="preserve"> et </w:t>
      </w:r>
      <w:r w:rsidRPr="00D157A4">
        <w:rPr>
          <w:smallCaps/>
          <w:lang w:val="it-IT"/>
        </w:rPr>
        <w:t>Savorelli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Alessandro, </w:t>
      </w:r>
      <w:r w:rsidR="000B1B16" w:rsidRPr="00AB6A3C">
        <w:rPr>
          <w:i/>
          <w:iCs/>
          <w:lang w:val="it-IT"/>
        </w:rPr>
        <w:t>Segni di Toscana. Identità e territorio attraverso l’araldica dei comuni: storia e invenzione grafica (secoli</w:t>
      </w:r>
      <w:r>
        <w:rPr>
          <w:i/>
          <w:iCs/>
          <w:lang w:val="it-IT"/>
        </w:rPr>
        <w:t> </w:t>
      </w:r>
      <w:r w:rsidR="00D47AC9" w:rsidRPr="00F82CBC">
        <w:rPr>
          <w:i/>
          <w:iCs/>
          <w:smallCaps/>
          <w:lang w:val="it-IT"/>
        </w:rPr>
        <w:t>XIII</w:t>
      </w:r>
      <w:r w:rsidR="00D47AC9" w:rsidRPr="00AB6A3C">
        <w:rPr>
          <w:i/>
          <w:iCs/>
          <w:lang w:val="it-IT"/>
        </w:rPr>
        <w:t>-</w:t>
      </w:r>
      <w:r w:rsidR="00D47AC9" w:rsidRPr="00F82CBC">
        <w:rPr>
          <w:i/>
          <w:iCs/>
          <w:smallCaps/>
          <w:lang w:val="it-IT"/>
        </w:rPr>
        <w:t>XVII</w:t>
      </w:r>
      <w:r w:rsidR="000B1B16" w:rsidRPr="00AB6A3C">
        <w:rPr>
          <w:i/>
          <w:iCs/>
          <w:lang w:val="it-IT"/>
        </w:rPr>
        <w:t>)</w:t>
      </w:r>
      <w:r w:rsidR="000B1B16" w:rsidRPr="00D47AC9">
        <w:rPr>
          <w:lang w:val="it-IT"/>
        </w:rPr>
        <w:t>,</w:t>
      </w:r>
      <w:r w:rsidR="000B1B16" w:rsidRPr="00AB6A3C">
        <w:rPr>
          <w:lang w:val="it-IT"/>
        </w:rPr>
        <w:t xml:space="preserve"> Florence, Le lettere, 2006.</w:t>
      </w:r>
    </w:p>
    <w:p w14:paraId="6E19C2E9" w14:textId="77777777" w:rsidR="0051240A" w:rsidRDefault="0051240A" w:rsidP="0051240A">
      <w:pPr>
        <w:pStyle w:val="TEIbiblreference"/>
      </w:pPr>
      <w:r w:rsidRPr="0051240A">
        <w:rPr>
          <w:smallCaps/>
          <w:lang w:val="it-IT"/>
        </w:rPr>
        <w:t>Favreau</w:t>
      </w:r>
      <w:r w:rsidRPr="00AB6A3C">
        <w:rPr>
          <w:lang w:val="it-IT"/>
        </w:rPr>
        <w:t xml:space="preserve"> </w:t>
      </w:r>
      <w:r w:rsidRPr="00AB6A3C">
        <w:t xml:space="preserve">Robert </w:t>
      </w:r>
      <w:r w:rsidRPr="00AB6A3C">
        <w:rPr>
          <w:lang w:val="it-IT"/>
        </w:rPr>
        <w:t xml:space="preserve">(éd.), </w:t>
      </w:r>
      <w:r w:rsidRPr="00AB6A3C">
        <w:rPr>
          <w:i/>
        </w:rPr>
        <w:t>Poitiers sous le règne de Louis</w:t>
      </w:r>
      <w:r>
        <w:rPr>
          <w:i/>
        </w:rPr>
        <w:t> </w:t>
      </w:r>
      <w:r w:rsidRPr="00AB6A3C">
        <w:rPr>
          <w:i/>
        </w:rPr>
        <w:t>XI, de 1471 à 1482. Registre de délibérations du corps de ville</w:t>
      </w:r>
      <w:r>
        <w:rPr>
          <w:iCs/>
        </w:rPr>
        <w:t>,</w:t>
      </w:r>
      <w:r w:rsidRPr="00AB6A3C">
        <w:t xml:space="preserve"> </w:t>
      </w:r>
      <w:r w:rsidRPr="00432AA6">
        <w:t>n</w:t>
      </w:r>
      <w:r w:rsidRPr="00432AA6">
        <w:rPr>
          <w:vertAlign w:val="superscript"/>
        </w:rPr>
        <w:t>o</w:t>
      </w:r>
      <w:r w:rsidRPr="00432AA6">
        <w:t> 7</w:t>
      </w:r>
      <w:r w:rsidRPr="00AB6A3C">
        <w:t xml:space="preserve">, Poitiers, </w:t>
      </w:r>
      <w:r w:rsidRPr="00AB6A3C">
        <w:rPr>
          <w:iCs/>
        </w:rPr>
        <w:t>Société des Antiquaires de l’Ouest</w:t>
      </w:r>
      <w:r w:rsidRPr="00AB6A3C">
        <w:t>, 2015.</w:t>
      </w:r>
    </w:p>
    <w:p w14:paraId="28F652CF" w14:textId="3A2DBED3" w:rsidR="000B1B16" w:rsidRPr="00C05D94" w:rsidRDefault="00D157A4" w:rsidP="006E3B15">
      <w:pPr>
        <w:pStyle w:val="TEIbiblreference"/>
        <w:rPr>
          <w:lang w:val="it-IT"/>
        </w:rPr>
      </w:pPr>
      <w:r w:rsidRPr="00D157A4">
        <w:rPr>
          <w:smallCaps/>
          <w:lang w:val="it-IT"/>
        </w:rPr>
        <w:t>Federici</w:t>
      </w:r>
      <w:r>
        <w:rPr>
          <w:lang w:val="it-IT"/>
        </w:rPr>
        <w:t xml:space="preserve"> </w:t>
      </w:r>
      <w:r w:rsidR="000B1B16">
        <w:rPr>
          <w:lang w:val="it-IT"/>
        </w:rPr>
        <w:t>Fabrizio</w:t>
      </w:r>
      <w:r w:rsidR="00D47AC9">
        <w:rPr>
          <w:lang w:val="it-IT"/>
        </w:rPr>
        <w:t xml:space="preserve"> et</w:t>
      </w:r>
      <w:r w:rsidR="000B1B16">
        <w:rPr>
          <w:lang w:val="it-IT"/>
        </w:rPr>
        <w:t xml:space="preserve"> </w:t>
      </w:r>
      <w:r w:rsidRPr="00D157A4">
        <w:rPr>
          <w:smallCaps/>
          <w:lang w:val="it-IT"/>
        </w:rPr>
        <w:t>Garms</w:t>
      </w:r>
      <w:r>
        <w:rPr>
          <w:lang w:val="it-IT"/>
        </w:rPr>
        <w:t xml:space="preserve"> </w:t>
      </w:r>
      <w:r w:rsidR="000B1B16">
        <w:rPr>
          <w:lang w:val="it-IT"/>
        </w:rPr>
        <w:t>Jörg,</w:t>
      </w:r>
      <w:r w:rsidR="000B1B16" w:rsidRPr="000453B1">
        <w:rPr>
          <w:lang w:val="it-IT"/>
        </w:rPr>
        <w:t xml:space="preserve"> </w:t>
      </w:r>
      <w:r w:rsidR="000B1B16" w:rsidRPr="00B65667">
        <w:rPr>
          <w:lang w:val="en-GB"/>
        </w:rPr>
        <w:t>«</w:t>
      </w:r>
      <w:r w:rsidR="00F82CBC">
        <w:rPr>
          <w:lang w:val="en-GB"/>
        </w:rPr>
        <w:t> </w:t>
      </w:r>
      <w:r w:rsidR="00F82CBC">
        <w:rPr>
          <w:iCs/>
          <w:lang w:val="it-IT"/>
        </w:rPr>
        <w:t>“</w:t>
      </w:r>
      <w:r w:rsidR="000B1B16" w:rsidRPr="00C05D94">
        <w:rPr>
          <w:iCs/>
          <w:lang w:val="it-IT"/>
        </w:rPr>
        <w:t>Tombs of illustrious Italians at Rome</w:t>
      </w:r>
      <w:r w:rsidR="00F82CBC">
        <w:rPr>
          <w:iCs/>
          <w:lang w:val="it-IT"/>
        </w:rPr>
        <w:t>”</w:t>
      </w:r>
      <w:r w:rsidR="000B1B16" w:rsidRPr="00C05D94">
        <w:rPr>
          <w:iCs/>
          <w:lang w:val="it-IT"/>
        </w:rPr>
        <w:t xml:space="preserve">. </w:t>
      </w:r>
      <w:proofErr w:type="spellStart"/>
      <w:r w:rsidR="000B1B16" w:rsidRPr="00B65667">
        <w:rPr>
          <w:iCs/>
          <w:lang w:val="en-GB"/>
        </w:rPr>
        <w:t>L’album</w:t>
      </w:r>
      <w:proofErr w:type="spellEnd"/>
      <w:r w:rsidR="000B1B16" w:rsidRPr="00B65667">
        <w:rPr>
          <w:iCs/>
          <w:lang w:val="en-GB"/>
        </w:rPr>
        <w:t xml:space="preserve"> di </w:t>
      </w:r>
      <w:proofErr w:type="spellStart"/>
      <w:r w:rsidR="000B1B16" w:rsidRPr="00B65667">
        <w:rPr>
          <w:iCs/>
          <w:lang w:val="en-GB"/>
        </w:rPr>
        <w:t>disegni</w:t>
      </w:r>
      <w:proofErr w:type="spellEnd"/>
      <w:r w:rsidR="000B1B16" w:rsidRPr="00B65667">
        <w:rPr>
          <w:iCs/>
          <w:lang w:val="en-GB"/>
        </w:rPr>
        <w:t xml:space="preserve"> </w:t>
      </w:r>
      <w:r w:rsidR="000B1B16" w:rsidRPr="00CB6EC2">
        <w:rPr>
          <w:iCs/>
          <w:smallCaps/>
          <w:lang w:val="en-GB"/>
        </w:rPr>
        <w:t>RCIN</w:t>
      </w:r>
      <w:r w:rsidR="000B1B16" w:rsidRPr="00B65667">
        <w:rPr>
          <w:iCs/>
          <w:lang w:val="en-GB"/>
        </w:rPr>
        <w:t xml:space="preserve"> 970334 </w:t>
      </w:r>
      <w:proofErr w:type="spellStart"/>
      <w:r w:rsidR="000B1B16" w:rsidRPr="00B65667">
        <w:rPr>
          <w:iCs/>
          <w:lang w:val="en-GB"/>
        </w:rPr>
        <w:t>della</w:t>
      </w:r>
      <w:proofErr w:type="spellEnd"/>
      <w:r w:rsidR="000B1B16" w:rsidRPr="00B65667">
        <w:rPr>
          <w:iCs/>
          <w:lang w:val="en-GB"/>
        </w:rPr>
        <w:t xml:space="preserve"> Royal Library di Windsor</w:t>
      </w:r>
      <w:r w:rsidR="00D47AC9">
        <w:rPr>
          <w:iCs/>
          <w:lang w:val="en-GB"/>
        </w:rPr>
        <w:t> </w:t>
      </w:r>
      <w:r w:rsidR="000B1B16" w:rsidRPr="00B65667">
        <w:rPr>
          <w:lang w:val="en-GB"/>
        </w:rPr>
        <w:t xml:space="preserve">», </w:t>
      </w:r>
      <w:proofErr w:type="spellStart"/>
      <w:r w:rsidR="000B1B16" w:rsidRPr="00B65667">
        <w:rPr>
          <w:i/>
          <w:iCs/>
          <w:lang w:val="en-GB"/>
        </w:rPr>
        <w:t>Bollettino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d’Arte</w:t>
      </w:r>
      <w:proofErr w:type="spellEnd"/>
      <w:r w:rsidR="000B1B16" w:rsidRPr="00B65667">
        <w:rPr>
          <w:lang w:val="en-GB"/>
        </w:rPr>
        <w:t xml:space="preserve">, volume </w:t>
      </w:r>
      <w:proofErr w:type="spellStart"/>
      <w:r w:rsidR="000B1B16" w:rsidRPr="00B65667">
        <w:rPr>
          <w:lang w:val="en-GB"/>
        </w:rPr>
        <w:t>spécial</w:t>
      </w:r>
      <w:proofErr w:type="spellEnd"/>
      <w:r w:rsidR="000B1B16" w:rsidRPr="00B65667">
        <w:rPr>
          <w:lang w:val="en-GB"/>
        </w:rPr>
        <w:t>, 2011.</w:t>
      </w:r>
    </w:p>
    <w:p w14:paraId="0CD397BC" w14:textId="2A0F21D0" w:rsidR="000B1B16" w:rsidRPr="00B65667" w:rsidRDefault="00D157A4" w:rsidP="006E3B15">
      <w:pPr>
        <w:pStyle w:val="TEIbiblreference"/>
        <w:rPr>
          <w:lang w:val="en-GB"/>
        </w:rPr>
      </w:pPr>
      <w:r w:rsidRPr="00D157A4">
        <w:rPr>
          <w:smallCaps/>
          <w:lang w:val="it-IT"/>
        </w:rPr>
        <w:t>Feinblatt</w:t>
      </w:r>
      <w:r w:rsidRPr="00432AA6">
        <w:rPr>
          <w:lang w:val="en-GB"/>
        </w:rPr>
        <w:t xml:space="preserve"> </w:t>
      </w:r>
      <w:proofErr w:type="spellStart"/>
      <w:r w:rsidR="000B1B16" w:rsidRPr="00432AA6">
        <w:rPr>
          <w:lang w:val="en-GB"/>
        </w:rPr>
        <w:t>Ebria</w:t>
      </w:r>
      <w:proofErr w:type="spellEnd"/>
      <w:r w:rsidR="000B1B16" w:rsidRPr="00432AA6">
        <w:rPr>
          <w:lang w:val="en-GB"/>
        </w:rPr>
        <w:t xml:space="preserve">, </w:t>
      </w:r>
      <w:r w:rsidR="000B1B16" w:rsidRPr="00B65667">
        <w:rPr>
          <w:i/>
          <w:lang w:val="en-GB"/>
        </w:rPr>
        <w:t>Seventeenth-century Bolognese ceiling decorators</w:t>
      </w:r>
      <w:r w:rsidR="000B1B16" w:rsidRPr="00D47AC9">
        <w:rPr>
          <w:lang w:val="en-GB"/>
        </w:rPr>
        <w:t>,</w:t>
      </w:r>
      <w:r w:rsidR="000B1B16" w:rsidRPr="00B65667">
        <w:rPr>
          <w:lang w:val="en-GB"/>
        </w:rPr>
        <w:t xml:space="preserve"> Santa Barbara, Fithian Press, 1992.</w:t>
      </w:r>
    </w:p>
    <w:p w14:paraId="20F498A6" w14:textId="77777777" w:rsidR="00A31F63" w:rsidRPr="00A31F63" w:rsidRDefault="00A31F63" w:rsidP="00A31F63">
      <w:pPr>
        <w:pStyle w:val="TEIbiblreference"/>
        <w:rPr>
          <w:lang w:val="en-GB"/>
        </w:rPr>
      </w:pPr>
      <w:r w:rsidRPr="00A31F63">
        <w:rPr>
          <w:smallCaps/>
          <w:lang w:val="en-GB"/>
        </w:rPr>
        <w:t>Ferrari</w:t>
      </w:r>
      <w:r w:rsidRPr="00A31F63">
        <w:rPr>
          <w:lang w:val="en-GB"/>
        </w:rPr>
        <w:t xml:space="preserve"> Matteo (dir.), </w:t>
      </w:r>
      <w:proofErr w:type="spellStart"/>
      <w:r w:rsidRPr="00A31F63">
        <w:rPr>
          <w:i/>
          <w:iCs/>
          <w:lang w:val="en-GB"/>
        </w:rPr>
        <w:t>L’arme</w:t>
      </w:r>
      <w:proofErr w:type="spellEnd"/>
      <w:r w:rsidRPr="00A31F63">
        <w:rPr>
          <w:i/>
          <w:iCs/>
          <w:lang w:val="en-GB"/>
        </w:rPr>
        <w:t xml:space="preserve"> </w:t>
      </w:r>
      <w:proofErr w:type="spellStart"/>
      <w:r w:rsidRPr="00A31F63">
        <w:rPr>
          <w:i/>
          <w:iCs/>
          <w:lang w:val="en-GB"/>
        </w:rPr>
        <w:t>segreta</w:t>
      </w:r>
      <w:proofErr w:type="spellEnd"/>
      <w:r w:rsidRPr="00A31F63">
        <w:rPr>
          <w:i/>
          <w:iCs/>
          <w:lang w:val="en-GB"/>
        </w:rPr>
        <w:t xml:space="preserve">, </w:t>
      </w:r>
      <w:proofErr w:type="spellStart"/>
      <w:r w:rsidRPr="00A31F63">
        <w:rPr>
          <w:i/>
          <w:iCs/>
          <w:lang w:val="en-GB"/>
        </w:rPr>
        <w:t>Araldica</w:t>
      </w:r>
      <w:proofErr w:type="spellEnd"/>
      <w:r w:rsidRPr="00A31F63">
        <w:rPr>
          <w:i/>
          <w:iCs/>
          <w:lang w:val="en-GB"/>
        </w:rPr>
        <w:t xml:space="preserve"> e </w:t>
      </w:r>
      <w:proofErr w:type="spellStart"/>
      <w:r w:rsidRPr="00A31F63">
        <w:rPr>
          <w:i/>
          <w:iCs/>
          <w:lang w:val="en-GB"/>
        </w:rPr>
        <w:t>storia</w:t>
      </w:r>
      <w:proofErr w:type="spellEnd"/>
      <w:r w:rsidRPr="00A31F63">
        <w:rPr>
          <w:i/>
          <w:iCs/>
          <w:lang w:val="en-GB"/>
        </w:rPr>
        <w:t xml:space="preserve"> dell’arte </w:t>
      </w:r>
      <w:proofErr w:type="spellStart"/>
      <w:r w:rsidRPr="00A31F63">
        <w:rPr>
          <w:i/>
          <w:iCs/>
          <w:lang w:val="en-GB"/>
        </w:rPr>
        <w:t>nel</w:t>
      </w:r>
      <w:proofErr w:type="spellEnd"/>
      <w:r w:rsidRPr="00A31F63">
        <w:rPr>
          <w:i/>
          <w:iCs/>
          <w:lang w:val="en-GB"/>
        </w:rPr>
        <w:t xml:space="preserve"> </w:t>
      </w:r>
      <w:proofErr w:type="spellStart"/>
      <w:r w:rsidRPr="00A31F63">
        <w:rPr>
          <w:i/>
          <w:iCs/>
          <w:lang w:val="en-GB"/>
        </w:rPr>
        <w:t>Medioevo</w:t>
      </w:r>
      <w:proofErr w:type="spellEnd"/>
      <w:r w:rsidRPr="00A31F63">
        <w:rPr>
          <w:i/>
          <w:iCs/>
          <w:lang w:val="en-GB"/>
        </w:rPr>
        <w:t xml:space="preserve"> (</w:t>
      </w:r>
      <w:proofErr w:type="spellStart"/>
      <w:r w:rsidRPr="00A31F63">
        <w:rPr>
          <w:i/>
          <w:iCs/>
          <w:lang w:val="en-GB"/>
        </w:rPr>
        <w:t>secoli</w:t>
      </w:r>
      <w:proofErr w:type="spellEnd"/>
      <w:r w:rsidRPr="00A31F63">
        <w:rPr>
          <w:i/>
          <w:iCs/>
          <w:lang w:val="en-GB"/>
        </w:rPr>
        <w:t> XIII-XV)</w:t>
      </w:r>
      <w:r w:rsidRPr="00A31F63">
        <w:rPr>
          <w:lang w:val="en-GB"/>
        </w:rPr>
        <w:t xml:space="preserve">, Alessandro </w:t>
      </w:r>
      <w:proofErr w:type="spellStart"/>
      <w:r w:rsidRPr="00A31F63">
        <w:rPr>
          <w:lang w:val="en-GB"/>
        </w:rPr>
        <w:t>Savorelli</w:t>
      </w:r>
      <w:proofErr w:type="spellEnd"/>
      <w:r w:rsidRPr="00A31F63">
        <w:rPr>
          <w:lang w:val="en-GB"/>
        </w:rPr>
        <w:t xml:space="preserve"> (intr.), Florence, Le </w:t>
      </w:r>
      <w:proofErr w:type="spellStart"/>
      <w:r w:rsidRPr="00A31F63">
        <w:rPr>
          <w:lang w:val="en-GB"/>
        </w:rPr>
        <w:t>Lettere</w:t>
      </w:r>
      <w:proofErr w:type="spellEnd"/>
      <w:r w:rsidRPr="00A31F63">
        <w:rPr>
          <w:lang w:val="en-GB"/>
        </w:rPr>
        <w:t>, 2015.</w:t>
      </w:r>
    </w:p>
    <w:p w14:paraId="2C70B42E" w14:textId="6992D60E" w:rsidR="000B1B16" w:rsidRPr="00AB6A3C" w:rsidRDefault="00A31F63" w:rsidP="006E3B15">
      <w:pPr>
        <w:pStyle w:val="TEIbiblreference"/>
      </w:pPr>
      <w:r>
        <w:rPr>
          <w:smallCaps/>
        </w:rPr>
        <w:t>—</w:t>
      </w:r>
      <w:r w:rsidR="000B1B16" w:rsidRPr="00AB6A3C">
        <w:t xml:space="preserve">, </w:t>
      </w:r>
      <w:r w:rsidR="000B1B16" w:rsidRPr="00AB6A3C">
        <w:rPr>
          <w:i/>
          <w:iCs/>
        </w:rPr>
        <w:t xml:space="preserve">La </w:t>
      </w:r>
      <w:proofErr w:type="spellStart"/>
      <w:r w:rsidR="000B1B16" w:rsidRPr="00AB6A3C">
        <w:rPr>
          <w:i/>
          <w:iCs/>
        </w:rPr>
        <w:t>politica</w:t>
      </w:r>
      <w:proofErr w:type="spellEnd"/>
      <w:r w:rsidR="000B1B16" w:rsidRPr="00AB6A3C">
        <w:rPr>
          <w:i/>
          <w:iCs/>
        </w:rPr>
        <w:t xml:space="preserve"> in figure. </w:t>
      </w:r>
      <w:proofErr w:type="spellStart"/>
      <w:r w:rsidR="000B1B16" w:rsidRPr="00AB6A3C">
        <w:rPr>
          <w:i/>
          <w:iCs/>
        </w:rPr>
        <w:t>Temi</w:t>
      </w:r>
      <w:proofErr w:type="spellEnd"/>
      <w:r w:rsidR="000B1B16" w:rsidRPr="00AB6A3C">
        <w:rPr>
          <w:i/>
          <w:iCs/>
        </w:rPr>
        <w:t xml:space="preserve">, </w:t>
      </w:r>
      <w:proofErr w:type="spellStart"/>
      <w:r w:rsidR="000B1B16" w:rsidRPr="00AB6A3C">
        <w:rPr>
          <w:i/>
          <w:iCs/>
        </w:rPr>
        <w:t>funzioni</w:t>
      </w:r>
      <w:proofErr w:type="spellEnd"/>
      <w:r w:rsidR="000B1B16" w:rsidRPr="00AB6A3C">
        <w:rPr>
          <w:i/>
          <w:iCs/>
        </w:rPr>
        <w:t xml:space="preserve">, </w:t>
      </w:r>
      <w:proofErr w:type="spellStart"/>
      <w:r w:rsidR="000B1B16" w:rsidRPr="00AB6A3C">
        <w:rPr>
          <w:i/>
          <w:iCs/>
        </w:rPr>
        <w:t>attori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della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communicazione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visiva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nei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Comuni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lombardi</w:t>
      </w:r>
      <w:proofErr w:type="spellEnd"/>
      <w:r w:rsidR="000B1B16" w:rsidRPr="00AB6A3C">
        <w:rPr>
          <w:i/>
          <w:iCs/>
        </w:rPr>
        <w:t xml:space="preserve"> (XII-XIV</w:t>
      </w:r>
      <w:r w:rsidR="00D47AC9">
        <w:rPr>
          <w:i/>
          <w:iCs/>
        </w:rPr>
        <w:t> </w:t>
      </w:r>
      <w:proofErr w:type="spellStart"/>
      <w:r w:rsidR="000B1B16" w:rsidRPr="00AB6A3C">
        <w:rPr>
          <w:i/>
          <w:iCs/>
        </w:rPr>
        <w:t>secolo</w:t>
      </w:r>
      <w:proofErr w:type="spellEnd"/>
      <w:r w:rsidR="000B1B16" w:rsidRPr="00AB6A3C">
        <w:rPr>
          <w:i/>
          <w:iCs/>
        </w:rPr>
        <w:t>)</w:t>
      </w:r>
      <w:r w:rsidR="000B1B16" w:rsidRPr="00D47AC9">
        <w:t>,</w:t>
      </w:r>
      <w:r w:rsidR="000B1B16" w:rsidRPr="00AB6A3C">
        <w:t xml:space="preserve"> Rome, Viella, 2022.</w:t>
      </w:r>
    </w:p>
    <w:p w14:paraId="43C0F9F5" w14:textId="60846E38" w:rsidR="000B1B16" w:rsidRPr="00AB6A3C" w:rsidRDefault="00D157A4" w:rsidP="006E3B15">
      <w:pPr>
        <w:pStyle w:val="TEIbiblreference"/>
      </w:pPr>
      <w:proofErr w:type="spellStart"/>
      <w:r w:rsidRPr="00D157A4">
        <w:rPr>
          <w:smallCaps/>
        </w:rPr>
        <w:t>Filippini</w:t>
      </w:r>
      <w:proofErr w:type="spellEnd"/>
      <w:r w:rsidRPr="00AB6A3C">
        <w:t xml:space="preserve"> </w:t>
      </w:r>
      <w:r w:rsidR="000B1B16" w:rsidRPr="00AB6A3C">
        <w:t>Guido</w:t>
      </w:r>
      <w:r w:rsidR="00A31F63">
        <w:t xml:space="preserve"> et</w:t>
      </w:r>
      <w:r w:rsidR="000B1B16" w:rsidRPr="00AB6A3C">
        <w:rPr>
          <w:lang w:val="it-IT"/>
        </w:rPr>
        <w:t xml:space="preserve"> </w:t>
      </w:r>
      <w:r w:rsidRPr="00D157A4">
        <w:rPr>
          <w:smallCaps/>
          <w:lang w:val="it-IT"/>
        </w:rPr>
        <w:t>Zucchini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>Francesco,</w:t>
      </w:r>
      <w:r w:rsidR="000B1B16" w:rsidRPr="00AB6A3C">
        <w:rPr>
          <w:i/>
          <w:iCs/>
          <w:lang w:val="it-IT"/>
        </w:rPr>
        <w:t xml:space="preserve"> Miniatori e pittori a Bologna. Documenti del secolo</w:t>
      </w:r>
      <w:r w:rsidR="00D47AC9">
        <w:rPr>
          <w:i/>
          <w:iCs/>
          <w:lang w:val="it-IT"/>
        </w:rPr>
        <w:t> </w:t>
      </w:r>
      <w:r w:rsidR="000B1B16" w:rsidRPr="00AB6A3C">
        <w:rPr>
          <w:i/>
          <w:iCs/>
          <w:lang w:val="it-IT"/>
        </w:rPr>
        <w:t>XV</w:t>
      </w:r>
      <w:r w:rsidR="000B1B16" w:rsidRPr="00AB6A3C">
        <w:rPr>
          <w:lang w:val="it-IT"/>
        </w:rPr>
        <w:t>, Rome, Accademia nazionale dei Lincei, 1968</w:t>
      </w:r>
      <w:r w:rsidR="000B1B16" w:rsidRPr="00AB6A3C">
        <w:t>.</w:t>
      </w:r>
    </w:p>
    <w:p w14:paraId="5D41FFB3" w14:textId="578F20AD" w:rsidR="000B1B16" w:rsidRDefault="00D157A4" w:rsidP="006E3B15">
      <w:pPr>
        <w:pStyle w:val="TEIbiblreference"/>
      </w:pPr>
      <w:r w:rsidRPr="00D157A4">
        <w:rPr>
          <w:smallCaps/>
        </w:rPr>
        <w:t>Focillon</w:t>
      </w:r>
      <w:r w:rsidRPr="00AB6A3C">
        <w:t xml:space="preserve"> </w:t>
      </w:r>
      <w:r w:rsidR="000B1B16" w:rsidRPr="00AB6A3C">
        <w:t xml:space="preserve">Henri, </w:t>
      </w:r>
      <w:r w:rsidR="000B1B16" w:rsidRPr="00AB6A3C">
        <w:rPr>
          <w:i/>
          <w:iCs/>
        </w:rPr>
        <w:t>G.</w:t>
      </w:r>
      <w:r w:rsidR="00432AA6">
        <w:rPr>
          <w:i/>
          <w:iCs/>
        </w:rPr>
        <w:t> </w:t>
      </w:r>
      <w:r w:rsidR="000B1B16" w:rsidRPr="00AB6A3C">
        <w:rPr>
          <w:i/>
          <w:iCs/>
        </w:rPr>
        <w:t xml:space="preserve">B. </w:t>
      </w:r>
      <w:proofErr w:type="spellStart"/>
      <w:r w:rsidR="000B1B16" w:rsidRPr="00AB6A3C">
        <w:rPr>
          <w:i/>
          <w:iCs/>
        </w:rPr>
        <w:t>Piranesi</w:t>
      </w:r>
      <w:proofErr w:type="spellEnd"/>
      <w:r w:rsidR="000B1B16" w:rsidRPr="00A31F63">
        <w:t>,</w:t>
      </w:r>
      <w:r w:rsidR="000B1B16" w:rsidRPr="00AB6A3C">
        <w:t xml:space="preserve"> Paris, Librairie Renouard-Henri Laurens, 1928.</w:t>
      </w:r>
    </w:p>
    <w:p w14:paraId="47FB4BBF" w14:textId="4FA4C2B8" w:rsidR="000B1B16" w:rsidRPr="00746817" w:rsidRDefault="00D157A4" w:rsidP="006E3B15">
      <w:pPr>
        <w:pStyle w:val="TEIbiblreference"/>
      </w:pPr>
      <w:proofErr w:type="spellStart"/>
      <w:r w:rsidRPr="00D157A4">
        <w:rPr>
          <w:smallCaps/>
        </w:rPr>
        <w:t>Forcella</w:t>
      </w:r>
      <w:proofErr w:type="spellEnd"/>
      <w:r w:rsidRPr="00746817">
        <w:t xml:space="preserve"> </w:t>
      </w:r>
      <w:r w:rsidR="000B1B16" w:rsidRPr="00746817">
        <w:t>Vincenzo</w:t>
      </w:r>
      <w:r w:rsidR="000B1B16" w:rsidRPr="00746817">
        <w:rPr>
          <w:iCs/>
        </w:rPr>
        <w:t xml:space="preserve">, </w:t>
      </w:r>
      <w:proofErr w:type="spellStart"/>
      <w:r w:rsidR="000B1B16" w:rsidRPr="00746817">
        <w:rPr>
          <w:i/>
          <w:iCs/>
        </w:rPr>
        <w:t>Iscrizioni</w:t>
      </w:r>
      <w:proofErr w:type="spellEnd"/>
      <w:r w:rsidR="000B1B16" w:rsidRPr="00746817">
        <w:rPr>
          <w:i/>
          <w:iCs/>
        </w:rPr>
        <w:t xml:space="preserve"> delle </w:t>
      </w:r>
      <w:proofErr w:type="spellStart"/>
      <w:r w:rsidR="000B1B16" w:rsidRPr="00746817">
        <w:rPr>
          <w:i/>
          <w:iCs/>
        </w:rPr>
        <w:t>chiese</w:t>
      </w:r>
      <w:proofErr w:type="spellEnd"/>
      <w:r w:rsidR="000B1B16" w:rsidRPr="00746817">
        <w:rPr>
          <w:i/>
          <w:iCs/>
        </w:rPr>
        <w:t xml:space="preserve"> e d’</w:t>
      </w:r>
      <w:proofErr w:type="spellStart"/>
      <w:r w:rsidR="000B1B16" w:rsidRPr="00746817">
        <w:rPr>
          <w:i/>
          <w:iCs/>
        </w:rPr>
        <w:t>altri</w:t>
      </w:r>
      <w:proofErr w:type="spellEnd"/>
      <w:r w:rsidR="000B1B16" w:rsidRPr="00746817">
        <w:rPr>
          <w:i/>
          <w:iCs/>
        </w:rPr>
        <w:t xml:space="preserve"> </w:t>
      </w:r>
      <w:proofErr w:type="spellStart"/>
      <w:r w:rsidR="000B1B16" w:rsidRPr="00746817">
        <w:rPr>
          <w:i/>
          <w:iCs/>
        </w:rPr>
        <w:t>edificii</w:t>
      </w:r>
      <w:proofErr w:type="spellEnd"/>
      <w:r w:rsidR="000B1B16" w:rsidRPr="00746817">
        <w:rPr>
          <w:i/>
          <w:iCs/>
        </w:rPr>
        <w:t xml:space="preserve"> di Roma dal </w:t>
      </w:r>
      <w:proofErr w:type="spellStart"/>
      <w:r w:rsidR="000B1B16" w:rsidRPr="00746817">
        <w:rPr>
          <w:i/>
          <w:iCs/>
        </w:rPr>
        <w:t>secolo</w:t>
      </w:r>
      <w:proofErr w:type="spellEnd"/>
      <w:r w:rsidR="00270500">
        <w:rPr>
          <w:i/>
          <w:iCs/>
        </w:rPr>
        <w:t> </w:t>
      </w:r>
      <w:r w:rsidR="000B1B16" w:rsidRPr="00746817">
        <w:rPr>
          <w:i/>
          <w:iCs/>
        </w:rPr>
        <w:t xml:space="preserve">XI </w:t>
      </w:r>
      <w:proofErr w:type="spellStart"/>
      <w:r w:rsidR="000B1B16" w:rsidRPr="00746817">
        <w:rPr>
          <w:i/>
          <w:iCs/>
        </w:rPr>
        <w:t>fino</w:t>
      </w:r>
      <w:proofErr w:type="spellEnd"/>
      <w:r w:rsidR="000B1B16" w:rsidRPr="00746817">
        <w:rPr>
          <w:i/>
          <w:iCs/>
        </w:rPr>
        <w:t xml:space="preserve"> ai </w:t>
      </w:r>
      <w:proofErr w:type="spellStart"/>
      <w:r w:rsidR="000B1B16" w:rsidRPr="00746817">
        <w:rPr>
          <w:i/>
          <w:iCs/>
        </w:rPr>
        <w:t>nostri</w:t>
      </w:r>
      <w:proofErr w:type="spellEnd"/>
      <w:r w:rsidR="000B1B16" w:rsidRPr="00746817">
        <w:rPr>
          <w:i/>
          <w:iCs/>
        </w:rPr>
        <w:t xml:space="preserve"> </w:t>
      </w:r>
      <w:proofErr w:type="spellStart"/>
      <w:r w:rsidR="000B1B16" w:rsidRPr="00746817">
        <w:rPr>
          <w:i/>
          <w:iCs/>
        </w:rPr>
        <w:t>giorni</w:t>
      </w:r>
      <w:proofErr w:type="spellEnd"/>
      <w:r w:rsidR="000B1B16" w:rsidRPr="00746817">
        <w:rPr>
          <w:iCs/>
        </w:rPr>
        <w:t xml:space="preserve">, Rome, </w:t>
      </w:r>
      <w:proofErr w:type="spellStart"/>
      <w:r w:rsidR="000B1B16" w:rsidRPr="00746817">
        <w:rPr>
          <w:iCs/>
        </w:rPr>
        <w:t>Tipografia</w:t>
      </w:r>
      <w:proofErr w:type="spellEnd"/>
      <w:r w:rsidR="000B1B16" w:rsidRPr="00746817">
        <w:rPr>
          <w:iCs/>
        </w:rPr>
        <w:t xml:space="preserve"> delle </w:t>
      </w:r>
      <w:proofErr w:type="spellStart"/>
      <w:r w:rsidR="000B1B16" w:rsidRPr="00746817">
        <w:rPr>
          <w:iCs/>
        </w:rPr>
        <w:t>scienze</w:t>
      </w:r>
      <w:proofErr w:type="spellEnd"/>
      <w:r w:rsidR="000B1B16" w:rsidRPr="00746817">
        <w:rPr>
          <w:iCs/>
        </w:rPr>
        <w:t xml:space="preserve"> </w:t>
      </w:r>
      <w:proofErr w:type="spellStart"/>
      <w:r w:rsidR="000B1B16" w:rsidRPr="00746817">
        <w:rPr>
          <w:iCs/>
        </w:rPr>
        <w:t>matematiche</w:t>
      </w:r>
      <w:proofErr w:type="spellEnd"/>
      <w:r w:rsidR="000B1B16" w:rsidRPr="00746817">
        <w:rPr>
          <w:iCs/>
        </w:rPr>
        <w:t xml:space="preserve"> e </w:t>
      </w:r>
      <w:proofErr w:type="spellStart"/>
      <w:r w:rsidR="000B1B16" w:rsidRPr="00746817">
        <w:rPr>
          <w:iCs/>
        </w:rPr>
        <w:t>fisiche</w:t>
      </w:r>
      <w:proofErr w:type="spellEnd"/>
      <w:r w:rsidR="000B1B16" w:rsidRPr="00746817">
        <w:rPr>
          <w:iCs/>
        </w:rPr>
        <w:t>, 1869-1884</w:t>
      </w:r>
      <w:r w:rsidR="00A31F63">
        <w:rPr>
          <w:iCs/>
        </w:rPr>
        <w:t xml:space="preserve">, </w:t>
      </w:r>
      <w:r w:rsidR="00A31F63" w:rsidRPr="00746817">
        <w:rPr>
          <w:iCs/>
        </w:rPr>
        <w:t>14</w:t>
      </w:r>
      <w:r w:rsidR="00A31F63">
        <w:rPr>
          <w:iCs/>
        </w:rPr>
        <w:t> </w:t>
      </w:r>
      <w:r w:rsidR="00A31F63" w:rsidRPr="00746817">
        <w:rPr>
          <w:iCs/>
        </w:rPr>
        <w:t>vol</w:t>
      </w:r>
      <w:r w:rsidR="000B1B16" w:rsidRPr="00746817">
        <w:rPr>
          <w:iCs/>
        </w:rPr>
        <w:t>.</w:t>
      </w:r>
    </w:p>
    <w:p w14:paraId="0E95B070" w14:textId="4A437542" w:rsidR="000B1B16" w:rsidRPr="00AB6A3C" w:rsidRDefault="00D157A4" w:rsidP="006E3B15">
      <w:pPr>
        <w:pStyle w:val="TEIbiblreference"/>
        <w:rPr>
          <w:color w:val="000000" w:themeColor="text1"/>
          <w:lang w:val="it-IT"/>
        </w:rPr>
      </w:pPr>
      <w:r w:rsidRPr="00D157A4">
        <w:rPr>
          <w:smallCaps/>
        </w:rPr>
        <w:t xml:space="preserve">Gaeta </w:t>
      </w:r>
      <w:proofErr w:type="spellStart"/>
      <w:r w:rsidRPr="00D157A4">
        <w:rPr>
          <w:smallCaps/>
        </w:rPr>
        <w:t>Bertelà</w:t>
      </w:r>
      <w:proofErr w:type="spellEnd"/>
      <w:r w:rsidRPr="00AB6A3C">
        <w:t xml:space="preserve"> </w:t>
      </w:r>
      <w:r w:rsidR="000B1B16" w:rsidRPr="00AB6A3C">
        <w:t>Giovanna (éd.)</w:t>
      </w:r>
      <w:r w:rsidR="00863580">
        <w:t xml:space="preserve">, avec la collaboration de </w:t>
      </w:r>
      <w:r w:rsidR="000B1B16" w:rsidRPr="00A31F63">
        <w:rPr>
          <w:smallCaps/>
        </w:rPr>
        <w:t>Stefano</w:t>
      </w:r>
      <w:r w:rsidR="000B1B16" w:rsidRPr="00AB6A3C">
        <w:t xml:space="preserve"> Ferrara, </w:t>
      </w:r>
      <w:r w:rsidR="000B1B16" w:rsidRPr="00AB6A3C">
        <w:rPr>
          <w:i/>
          <w:iCs/>
          <w:color w:val="000000" w:themeColor="text1"/>
          <w:lang w:val="it-IT"/>
        </w:rPr>
        <w:t>Incisori bolognesi ed emiliani del sec. XVII</w:t>
      </w:r>
      <w:r w:rsidR="000B1B16" w:rsidRPr="00A31F63">
        <w:rPr>
          <w:color w:val="000000" w:themeColor="text1"/>
          <w:lang w:val="it-IT"/>
        </w:rPr>
        <w:t>,</w:t>
      </w:r>
      <w:r w:rsidR="000B1B16" w:rsidRPr="00AB6A3C">
        <w:rPr>
          <w:color w:val="000000" w:themeColor="text1"/>
          <w:lang w:val="it-IT"/>
        </w:rPr>
        <w:t xml:space="preserve"> Bologne, Associazione per le arti Francesco Francia, [1973].</w:t>
      </w:r>
    </w:p>
    <w:p w14:paraId="1F9E6832" w14:textId="0353A31B" w:rsidR="000B1B16" w:rsidRDefault="00D157A4" w:rsidP="006E3B15">
      <w:pPr>
        <w:pStyle w:val="TEIbiblreference"/>
        <w:rPr>
          <w:color w:val="000000" w:themeColor="text1"/>
          <w:lang w:val="en-US"/>
        </w:rPr>
      </w:pPr>
      <w:r w:rsidRPr="00D157A4">
        <w:rPr>
          <w:smallCaps/>
          <w:color w:val="000000" w:themeColor="text1"/>
          <w:lang w:val="it-IT"/>
        </w:rPr>
        <w:t xml:space="preserve">Galbreath </w:t>
      </w:r>
      <w:r w:rsidR="000B1B16" w:rsidRPr="00AB6A3C">
        <w:rPr>
          <w:color w:val="000000" w:themeColor="text1"/>
          <w:lang w:val="en-US"/>
        </w:rPr>
        <w:t xml:space="preserve">Donald Lindsay, </w:t>
      </w:r>
      <w:r w:rsidR="000B1B16" w:rsidRPr="00AB6A3C">
        <w:rPr>
          <w:i/>
          <w:iCs/>
          <w:color w:val="000000" w:themeColor="text1"/>
          <w:lang w:val="en-US"/>
        </w:rPr>
        <w:t>Papal Heraldry</w:t>
      </w:r>
      <w:r w:rsidR="000B1B16" w:rsidRPr="00AB6A3C">
        <w:rPr>
          <w:color w:val="000000" w:themeColor="text1"/>
          <w:lang w:val="en-US"/>
        </w:rPr>
        <w:t>, Cambridge, W.</w:t>
      </w:r>
      <w:r w:rsidR="00432AA6">
        <w:rPr>
          <w:color w:val="000000" w:themeColor="text1"/>
          <w:lang w:val="en-US"/>
        </w:rPr>
        <w:t> </w:t>
      </w:r>
      <w:proofErr w:type="spellStart"/>
      <w:r w:rsidR="000B1B16" w:rsidRPr="00AB6A3C">
        <w:rPr>
          <w:color w:val="000000" w:themeColor="text1"/>
          <w:lang w:val="en-US"/>
        </w:rPr>
        <w:t>Heffer</w:t>
      </w:r>
      <w:proofErr w:type="spellEnd"/>
      <w:r w:rsidR="000B1B16" w:rsidRPr="00AB6A3C">
        <w:rPr>
          <w:color w:val="000000" w:themeColor="text1"/>
          <w:lang w:val="en-US"/>
        </w:rPr>
        <w:t>, 1930.</w:t>
      </w:r>
    </w:p>
    <w:p w14:paraId="1B0FFFC9" w14:textId="58703FB9" w:rsidR="000B1B16" w:rsidRPr="003E28BC" w:rsidRDefault="00D157A4" w:rsidP="006E3B15">
      <w:pPr>
        <w:pStyle w:val="TEIbiblreference"/>
        <w:rPr>
          <w:color w:val="000000" w:themeColor="text1"/>
          <w:lang w:val="en-US"/>
        </w:rPr>
      </w:pPr>
      <w:bookmarkStart w:id="17" w:name="_Hlk179884657"/>
      <w:proofErr w:type="spellStart"/>
      <w:r w:rsidRPr="00D157A4">
        <w:rPr>
          <w:smallCaps/>
          <w:color w:val="000000" w:themeColor="text1"/>
          <w:lang w:val="en-US"/>
        </w:rPr>
        <w:t>Garms</w:t>
      </w:r>
      <w:proofErr w:type="spellEnd"/>
      <w:r w:rsidR="000B1B16">
        <w:rPr>
          <w:color w:val="000000" w:themeColor="text1"/>
          <w:lang w:val="en-US"/>
        </w:rPr>
        <w:t xml:space="preserve"> </w:t>
      </w:r>
      <w:proofErr w:type="spellStart"/>
      <w:r w:rsidR="000B1B16">
        <w:rPr>
          <w:color w:val="000000" w:themeColor="text1"/>
          <w:lang w:val="en-US"/>
        </w:rPr>
        <w:t>Jörg</w:t>
      </w:r>
      <w:proofErr w:type="spellEnd"/>
      <w:r w:rsidR="000B1B16">
        <w:rPr>
          <w:color w:val="000000" w:themeColor="text1"/>
          <w:lang w:val="en-US"/>
        </w:rPr>
        <w:t xml:space="preserve">, </w:t>
      </w:r>
      <w:proofErr w:type="spellStart"/>
      <w:r w:rsidRPr="00D157A4">
        <w:rPr>
          <w:smallCaps/>
          <w:color w:val="000000" w:themeColor="text1"/>
          <w:lang w:val="en-US"/>
        </w:rPr>
        <w:t>Juffinger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 w:rsidR="000B1B16">
        <w:rPr>
          <w:color w:val="000000" w:themeColor="text1"/>
          <w:lang w:val="en-US"/>
        </w:rPr>
        <w:t>Roswitha</w:t>
      </w:r>
      <w:proofErr w:type="spellEnd"/>
      <w:r w:rsidR="00BE5539">
        <w:rPr>
          <w:color w:val="000000" w:themeColor="text1"/>
          <w:lang w:val="en-US"/>
        </w:rPr>
        <w:t xml:space="preserve"> et</w:t>
      </w:r>
      <w:r w:rsidR="000B1B16">
        <w:rPr>
          <w:color w:val="000000" w:themeColor="text1"/>
          <w:lang w:val="en-US"/>
        </w:rPr>
        <w:t xml:space="preserve"> </w:t>
      </w:r>
      <w:r w:rsidR="00A31F63" w:rsidRPr="00CB6EC2">
        <w:rPr>
          <w:smallCaps/>
          <w:color w:val="000000" w:themeColor="text1"/>
          <w:lang w:val="en-US"/>
        </w:rPr>
        <w:t>Ward</w:t>
      </w:r>
      <w:r w:rsidR="00A31F63">
        <w:rPr>
          <w:color w:val="000000" w:themeColor="text1"/>
          <w:lang w:val="en-US"/>
        </w:rPr>
        <w:t>-</w:t>
      </w:r>
      <w:r w:rsidR="00A31F63" w:rsidRPr="00CB6EC2">
        <w:rPr>
          <w:smallCaps/>
          <w:color w:val="000000" w:themeColor="text1"/>
          <w:lang w:val="en-US"/>
        </w:rPr>
        <w:t>Perkins</w:t>
      </w:r>
      <w:r w:rsidR="00A31F63">
        <w:rPr>
          <w:color w:val="000000" w:themeColor="text1"/>
          <w:lang w:val="en-US"/>
        </w:rPr>
        <w:t xml:space="preserve"> </w:t>
      </w:r>
      <w:r w:rsidR="000B1B16">
        <w:rPr>
          <w:color w:val="000000" w:themeColor="text1"/>
          <w:lang w:val="en-US"/>
        </w:rPr>
        <w:t>Bryan (dir.),</w:t>
      </w:r>
      <w:r w:rsidR="000B1B16" w:rsidRPr="003E28BC">
        <w:rPr>
          <w:i/>
          <w:iCs/>
          <w:lang w:val="it-IT"/>
        </w:rPr>
        <w:t xml:space="preserve"> </w:t>
      </w:r>
      <w:bookmarkEnd w:id="17"/>
      <w:r w:rsidR="000B1B16" w:rsidRPr="003E28BC">
        <w:rPr>
          <w:i/>
          <w:iCs/>
          <w:lang w:val="it-IT"/>
        </w:rPr>
        <w:t>Die mittelalterlichen Grabmäler in Rom und Latium vom 13. bis zum 15.</w:t>
      </w:r>
      <w:r w:rsidR="00BE5539">
        <w:rPr>
          <w:i/>
          <w:iCs/>
          <w:lang w:val="it-IT"/>
        </w:rPr>
        <w:t> </w:t>
      </w:r>
      <w:r w:rsidR="000B1B16" w:rsidRPr="003E28BC">
        <w:rPr>
          <w:i/>
          <w:iCs/>
          <w:lang w:val="it-IT"/>
        </w:rPr>
        <w:t>Jahrhundert</w:t>
      </w:r>
      <w:r w:rsidR="000B1B16" w:rsidRPr="003E28BC">
        <w:rPr>
          <w:lang w:val="it-IT"/>
        </w:rPr>
        <w:t xml:space="preserve">: I, </w:t>
      </w:r>
      <w:r w:rsidR="000B1B16" w:rsidRPr="003E28BC">
        <w:rPr>
          <w:i/>
          <w:iCs/>
          <w:lang w:val="it-IT"/>
        </w:rPr>
        <w:t>Die Grabplatten und Tafeln</w:t>
      </w:r>
      <w:r w:rsidR="000B1B16" w:rsidRPr="003E28BC">
        <w:rPr>
          <w:iCs/>
          <w:lang w:val="it-IT"/>
        </w:rPr>
        <w:t xml:space="preserve">, </w:t>
      </w:r>
      <w:r w:rsidR="000B1B16" w:rsidRPr="003E28BC">
        <w:rPr>
          <w:lang w:val="it-IT"/>
        </w:rPr>
        <w:t>Rome-Vienne, Österreichische Akademie der Wissenschaften, 1981-1994</w:t>
      </w:r>
      <w:r w:rsidR="00A31F63">
        <w:rPr>
          <w:lang w:val="it-IT"/>
        </w:rPr>
        <w:t xml:space="preserve">, </w:t>
      </w:r>
      <w:r w:rsidR="00A31F63" w:rsidRPr="003E28BC">
        <w:rPr>
          <w:iCs/>
          <w:lang w:val="it-IT"/>
        </w:rPr>
        <w:t>2</w:t>
      </w:r>
      <w:r w:rsidR="00A31F63">
        <w:rPr>
          <w:iCs/>
          <w:lang w:val="it-IT"/>
        </w:rPr>
        <w:t> </w:t>
      </w:r>
      <w:r w:rsidR="00A31F63" w:rsidRPr="003E28BC">
        <w:rPr>
          <w:iCs/>
          <w:lang w:val="it-IT"/>
        </w:rPr>
        <w:t>vol</w:t>
      </w:r>
      <w:r w:rsidR="000B1B16" w:rsidRPr="003E28BC">
        <w:rPr>
          <w:lang w:val="it-IT"/>
        </w:rPr>
        <w:t>.</w:t>
      </w:r>
    </w:p>
    <w:p w14:paraId="4FD48FA5" w14:textId="6E3FBBEC" w:rsidR="000B1B16" w:rsidRPr="00B65667" w:rsidRDefault="00D157A4" w:rsidP="006E3B15">
      <w:pPr>
        <w:pStyle w:val="TEIbiblreference"/>
        <w:rPr>
          <w:lang w:val="en-US"/>
        </w:rPr>
      </w:pPr>
      <w:proofErr w:type="spellStart"/>
      <w:r w:rsidRPr="00D157A4">
        <w:rPr>
          <w:smallCaps/>
          <w:color w:val="000000" w:themeColor="text1"/>
          <w:lang w:val="en-US"/>
        </w:rPr>
        <w:t>Gauchat</w:t>
      </w:r>
      <w:proofErr w:type="spellEnd"/>
      <w:r w:rsidRPr="00D157A4">
        <w:rPr>
          <w:smallCaps/>
          <w:color w:val="000000" w:themeColor="text1"/>
          <w:lang w:val="en-US"/>
        </w:rPr>
        <w:t xml:space="preserve"> </w:t>
      </w:r>
      <w:r w:rsidR="000B1B16" w:rsidRPr="00B65667">
        <w:rPr>
          <w:lang w:val="en-US"/>
        </w:rPr>
        <w:t xml:space="preserve">Patrice (dir.), </w:t>
      </w:r>
      <w:proofErr w:type="spellStart"/>
      <w:r w:rsidR="000B1B16" w:rsidRPr="00B65667">
        <w:rPr>
          <w:i/>
          <w:iCs/>
          <w:lang w:val="en-US"/>
        </w:rPr>
        <w:t>Hierarchia</w:t>
      </w:r>
      <w:proofErr w:type="spellEnd"/>
      <w:r w:rsidR="000B1B16" w:rsidRPr="00B65667">
        <w:rPr>
          <w:i/>
          <w:iCs/>
          <w:lang w:val="en-US"/>
        </w:rPr>
        <w:t xml:space="preserve"> Catholica </w:t>
      </w:r>
      <w:proofErr w:type="spellStart"/>
      <w:r w:rsidR="000B1B16" w:rsidRPr="00B65667">
        <w:rPr>
          <w:i/>
          <w:iCs/>
          <w:lang w:val="en-US"/>
        </w:rPr>
        <w:t>Medii</w:t>
      </w:r>
      <w:proofErr w:type="spellEnd"/>
      <w:r w:rsidR="000B1B16" w:rsidRPr="00B65667">
        <w:rPr>
          <w:i/>
          <w:iCs/>
          <w:lang w:val="en-US"/>
        </w:rPr>
        <w:t xml:space="preserve"> et </w:t>
      </w:r>
      <w:proofErr w:type="spellStart"/>
      <w:r w:rsidR="000B1B16" w:rsidRPr="00B65667">
        <w:rPr>
          <w:i/>
          <w:iCs/>
          <w:lang w:val="en-US"/>
        </w:rPr>
        <w:t>Recentioris</w:t>
      </w:r>
      <w:proofErr w:type="spellEnd"/>
      <w:r w:rsidR="000B1B16" w:rsidRPr="00B65667">
        <w:rPr>
          <w:i/>
          <w:iCs/>
          <w:lang w:val="en-US"/>
        </w:rPr>
        <w:t xml:space="preserve"> </w:t>
      </w:r>
      <w:proofErr w:type="spellStart"/>
      <w:r w:rsidR="000B1B16" w:rsidRPr="00B65667">
        <w:rPr>
          <w:i/>
          <w:iCs/>
          <w:lang w:val="en-US"/>
        </w:rPr>
        <w:t>Aevi</w:t>
      </w:r>
      <w:proofErr w:type="spellEnd"/>
      <w:r w:rsidR="000B1B16" w:rsidRPr="00486647">
        <w:rPr>
          <w:lang w:val="en-US"/>
        </w:rPr>
        <w:t>,</w:t>
      </w:r>
      <w:r w:rsidR="000B1B16" w:rsidRPr="00B65667">
        <w:rPr>
          <w:lang w:val="en-US"/>
        </w:rPr>
        <w:t xml:space="preserve"> Regensburg</w:t>
      </w:r>
      <w:r w:rsidR="000B1B16" w:rsidRPr="00432AA6">
        <w:rPr>
          <w:lang w:val="en-US"/>
        </w:rPr>
        <w:t xml:space="preserve">, </w:t>
      </w:r>
      <w:proofErr w:type="spellStart"/>
      <w:r w:rsidR="000B1B16" w:rsidRPr="00432AA6">
        <w:rPr>
          <w:lang w:val="en-US"/>
        </w:rPr>
        <w:t>Sumptibus</w:t>
      </w:r>
      <w:proofErr w:type="spellEnd"/>
      <w:r w:rsidR="000B1B16" w:rsidRPr="00432AA6">
        <w:rPr>
          <w:lang w:val="en-US"/>
        </w:rPr>
        <w:t xml:space="preserve"> et </w:t>
      </w:r>
      <w:proofErr w:type="spellStart"/>
      <w:r w:rsidR="000B1B16" w:rsidRPr="00432AA6">
        <w:rPr>
          <w:lang w:val="en-US"/>
        </w:rPr>
        <w:t>typis</w:t>
      </w:r>
      <w:proofErr w:type="spellEnd"/>
      <w:r w:rsidR="000B1B16" w:rsidRPr="00432AA6">
        <w:rPr>
          <w:lang w:val="en-US"/>
        </w:rPr>
        <w:t xml:space="preserve"> </w:t>
      </w:r>
      <w:proofErr w:type="spellStart"/>
      <w:r w:rsidR="000B1B16" w:rsidRPr="00432AA6">
        <w:rPr>
          <w:lang w:val="en-US"/>
        </w:rPr>
        <w:t>Librariae</w:t>
      </w:r>
      <w:proofErr w:type="spellEnd"/>
      <w:r w:rsidR="000B1B16" w:rsidRPr="00432AA6">
        <w:rPr>
          <w:lang w:val="en-US"/>
        </w:rPr>
        <w:t xml:space="preserve"> </w:t>
      </w:r>
      <w:proofErr w:type="spellStart"/>
      <w:r w:rsidR="000B1B16" w:rsidRPr="00432AA6">
        <w:rPr>
          <w:lang w:val="en-US"/>
        </w:rPr>
        <w:t>Monasterii</w:t>
      </w:r>
      <w:proofErr w:type="spellEnd"/>
      <w:r w:rsidR="000B1B16" w:rsidRPr="00B65667">
        <w:rPr>
          <w:color w:val="4D5156"/>
          <w:shd w:val="clear" w:color="auto" w:fill="FFFFFF"/>
          <w:lang w:val="en-US"/>
        </w:rPr>
        <w:t>,</w:t>
      </w:r>
      <w:r w:rsidR="000B1B16" w:rsidRPr="00B65667">
        <w:rPr>
          <w:lang w:val="en-US"/>
        </w:rPr>
        <w:t xml:space="preserve"> 1935, </w:t>
      </w:r>
      <w:r w:rsidR="00486647">
        <w:rPr>
          <w:lang w:val="en-US"/>
        </w:rPr>
        <w:t>vol. </w:t>
      </w:r>
      <w:r w:rsidR="000B1B16" w:rsidRPr="00B65667">
        <w:rPr>
          <w:lang w:val="en-US"/>
        </w:rPr>
        <w:t>V</w:t>
      </w:r>
      <w:r w:rsidR="00033EEF">
        <w:rPr>
          <w:lang w:val="en-US"/>
        </w:rPr>
        <w:t xml:space="preserve">, </w:t>
      </w:r>
      <w:r w:rsidR="000B1B16" w:rsidRPr="00033EEF">
        <w:rPr>
          <w:i/>
          <w:iCs/>
          <w:lang w:val="en-US"/>
        </w:rPr>
        <w:t>1592-1667</w:t>
      </w:r>
      <w:r w:rsidR="000B1B16" w:rsidRPr="00B65667">
        <w:rPr>
          <w:lang w:val="en-US"/>
        </w:rPr>
        <w:t>.</w:t>
      </w:r>
    </w:p>
    <w:p w14:paraId="28978DAD" w14:textId="739569E7" w:rsidR="000B1B16" w:rsidRPr="00AB6A3C" w:rsidRDefault="00D157A4" w:rsidP="006E3B15">
      <w:pPr>
        <w:pStyle w:val="TEIbiblreference"/>
        <w:rPr>
          <w:lang w:val="it-IT"/>
        </w:rPr>
      </w:pPr>
      <w:r w:rsidRPr="00D157A4">
        <w:rPr>
          <w:smallCaps/>
          <w:lang w:val="en-US"/>
        </w:rPr>
        <w:t xml:space="preserve">Ginzburg </w:t>
      </w:r>
      <w:r w:rsidR="000B1B16" w:rsidRPr="00AB6A3C">
        <w:rPr>
          <w:lang w:val="it-IT"/>
        </w:rPr>
        <w:t xml:space="preserve">Carlo, </w:t>
      </w:r>
      <w:r w:rsidR="000B1B16" w:rsidRPr="00AB6A3C">
        <w:rPr>
          <w:i/>
          <w:lang w:val="it-IT"/>
        </w:rPr>
        <w:t>Miti, emblemi</w:t>
      </w:r>
      <w:r w:rsidR="000B1B16" w:rsidRPr="00AB6A3C">
        <w:rPr>
          <w:lang w:val="it-IT"/>
        </w:rPr>
        <w:t xml:space="preserve">, </w:t>
      </w:r>
      <w:r w:rsidR="000B1B16" w:rsidRPr="00AB6A3C">
        <w:rPr>
          <w:i/>
          <w:lang w:val="it-IT"/>
        </w:rPr>
        <w:t>spie. Morfologia</w:t>
      </w:r>
      <w:r w:rsidR="000B1B16" w:rsidRPr="00AB6A3C">
        <w:rPr>
          <w:lang w:val="it-IT"/>
        </w:rPr>
        <w:t xml:space="preserve"> </w:t>
      </w:r>
      <w:r w:rsidR="000B1B16" w:rsidRPr="00AB6A3C">
        <w:rPr>
          <w:i/>
          <w:lang w:val="it-IT"/>
        </w:rPr>
        <w:t>e storia</w:t>
      </w:r>
      <w:r w:rsidR="000B1B16" w:rsidRPr="00486647">
        <w:rPr>
          <w:lang w:val="it-IT"/>
        </w:rPr>
        <w:t>,</w:t>
      </w:r>
      <w:r w:rsidR="000B1B16" w:rsidRPr="00AB6A3C">
        <w:rPr>
          <w:lang w:val="it-IT"/>
        </w:rPr>
        <w:t xml:space="preserve"> Turin, Einaudi, 1986.</w:t>
      </w:r>
    </w:p>
    <w:p w14:paraId="5922EC6E" w14:textId="4A257C95" w:rsidR="000B1B16" w:rsidRPr="009546D2" w:rsidRDefault="00D157A4" w:rsidP="006E3B15">
      <w:pPr>
        <w:pStyle w:val="TEIbiblreference"/>
        <w:rPr>
          <w:color w:val="000000" w:themeColor="text1"/>
        </w:rPr>
      </w:pPr>
      <w:r w:rsidRPr="009546D2">
        <w:rPr>
          <w:smallCaps/>
          <w:color w:val="000000" w:themeColor="text1"/>
        </w:rPr>
        <w:t>Giordani</w:t>
      </w:r>
      <w:r w:rsidR="000B1B16" w:rsidRPr="009546D2">
        <w:rPr>
          <w:color w:val="000000" w:themeColor="text1"/>
        </w:rPr>
        <w:t xml:space="preserve"> </w:t>
      </w:r>
      <w:r w:rsidR="000B1B16" w:rsidRPr="009546D2">
        <w:rPr>
          <w:rFonts w:eastAsia="Times New Roman"/>
          <w:color w:val="000000"/>
          <w:lang w:eastAsia="it-IT"/>
        </w:rPr>
        <w:t xml:space="preserve">Gaetano, </w:t>
      </w:r>
      <w:proofErr w:type="spellStart"/>
      <w:r w:rsidR="000B1B16" w:rsidRPr="009546D2">
        <w:rPr>
          <w:rFonts w:eastAsia="Times New Roman"/>
          <w:i/>
          <w:iCs/>
          <w:color w:val="000000"/>
          <w:lang w:eastAsia="it-IT"/>
        </w:rPr>
        <w:t>Pitture</w:t>
      </w:r>
      <w:proofErr w:type="spellEnd"/>
      <w:r w:rsidR="000B1B16" w:rsidRPr="009546D2">
        <w:rPr>
          <w:rFonts w:eastAsia="Times New Roman"/>
          <w:i/>
          <w:iCs/>
          <w:color w:val="000000"/>
          <w:lang w:eastAsia="it-IT"/>
        </w:rPr>
        <w:t xml:space="preserve"> </w:t>
      </w:r>
      <w:proofErr w:type="spellStart"/>
      <w:r w:rsidR="000B1B16" w:rsidRPr="009546D2">
        <w:rPr>
          <w:rFonts w:eastAsia="Times New Roman"/>
          <w:i/>
          <w:iCs/>
          <w:color w:val="000000"/>
          <w:lang w:eastAsia="it-IT"/>
        </w:rPr>
        <w:t>della</w:t>
      </w:r>
      <w:proofErr w:type="spellEnd"/>
      <w:r w:rsidR="000B1B16" w:rsidRPr="009546D2">
        <w:rPr>
          <w:rFonts w:eastAsia="Times New Roman"/>
          <w:i/>
          <w:iCs/>
          <w:color w:val="000000"/>
          <w:lang w:eastAsia="it-IT"/>
        </w:rPr>
        <w:t xml:space="preserve"> sala Farnese</w:t>
      </w:r>
      <w:r w:rsidR="000B1B16" w:rsidRPr="009546D2">
        <w:rPr>
          <w:rFonts w:eastAsia="Times New Roman"/>
          <w:color w:val="000000"/>
          <w:lang w:eastAsia="it-IT"/>
        </w:rPr>
        <w:t xml:space="preserve">, Bologne, </w:t>
      </w:r>
      <w:proofErr w:type="spellStart"/>
      <w:r w:rsidR="000B1B16" w:rsidRPr="009546D2">
        <w:rPr>
          <w:rFonts w:eastAsia="Times New Roman"/>
          <w:color w:val="000000"/>
          <w:lang w:eastAsia="it-IT"/>
        </w:rPr>
        <w:t>Tipografia</w:t>
      </w:r>
      <w:proofErr w:type="spellEnd"/>
      <w:r w:rsidR="000B1B16" w:rsidRPr="009546D2">
        <w:rPr>
          <w:rFonts w:eastAsia="Times New Roman"/>
          <w:color w:val="000000"/>
          <w:lang w:eastAsia="it-IT"/>
        </w:rPr>
        <w:t xml:space="preserve"> </w:t>
      </w:r>
      <w:proofErr w:type="spellStart"/>
      <w:r w:rsidR="000B1B16" w:rsidRPr="009546D2">
        <w:rPr>
          <w:rFonts w:eastAsia="Times New Roman"/>
          <w:color w:val="000000"/>
          <w:lang w:eastAsia="it-IT"/>
        </w:rPr>
        <w:t>Guidi</w:t>
      </w:r>
      <w:proofErr w:type="spellEnd"/>
      <w:r w:rsidR="000B1B16" w:rsidRPr="009546D2">
        <w:rPr>
          <w:rFonts w:eastAsia="Times New Roman"/>
          <w:color w:val="000000"/>
          <w:lang w:eastAsia="it-IT"/>
        </w:rPr>
        <w:t xml:space="preserve"> </w:t>
      </w:r>
      <w:proofErr w:type="spellStart"/>
      <w:r w:rsidR="000B1B16" w:rsidRPr="009546D2">
        <w:rPr>
          <w:rFonts w:eastAsia="Times New Roman"/>
          <w:color w:val="000000"/>
          <w:lang w:eastAsia="it-IT"/>
        </w:rPr>
        <w:t>all’Ancora</w:t>
      </w:r>
      <w:proofErr w:type="spellEnd"/>
      <w:r w:rsidR="000B1B16" w:rsidRPr="009546D2">
        <w:rPr>
          <w:rFonts w:eastAsia="Times New Roman"/>
          <w:color w:val="000000"/>
          <w:lang w:eastAsia="it-IT"/>
        </w:rPr>
        <w:t>, 1845.</w:t>
      </w:r>
    </w:p>
    <w:p w14:paraId="2BD515D9" w14:textId="3957114C" w:rsidR="000B1B16" w:rsidRDefault="00D157A4" w:rsidP="006E3B15">
      <w:pPr>
        <w:pStyle w:val="TEIbiblreference"/>
        <w:rPr>
          <w:lang w:val="it-IT"/>
        </w:rPr>
      </w:pPr>
      <w:proofErr w:type="spellStart"/>
      <w:r w:rsidRPr="00D157A4">
        <w:rPr>
          <w:smallCaps/>
          <w:color w:val="000000" w:themeColor="text1"/>
        </w:rPr>
        <w:t>Gnoli</w:t>
      </w:r>
      <w:proofErr w:type="spellEnd"/>
      <w:r w:rsidRPr="00B65667">
        <w:rPr>
          <w:color w:val="000000" w:themeColor="text1"/>
        </w:rPr>
        <w:t xml:space="preserve"> </w:t>
      </w:r>
      <w:r w:rsidR="000B1B16" w:rsidRPr="00AB6A3C">
        <w:rPr>
          <w:lang w:val="it-IT"/>
        </w:rPr>
        <w:t xml:space="preserve">Umberto, </w:t>
      </w:r>
      <w:r w:rsidR="000B1B16" w:rsidRPr="00AB6A3C">
        <w:rPr>
          <w:i/>
          <w:iCs/>
          <w:lang w:val="it-IT"/>
        </w:rPr>
        <w:t>Pittori e miniatori nell</w:t>
      </w:r>
      <w:r w:rsidR="000B1B16">
        <w:rPr>
          <w:i/>
          <w:iCs/>
          <w:lang w:val="it-IT"/>
        </w:rPr>
        <w:t>’</w:t>
      </w:r>
      <w:r w:rsidR="000B1B16" w:rsidRPr="00AB6A3C">
        <w:rPr>
          <w:i/>
          <w:iCs/>
          <w:lang w:val="it-IT"/>
        </w:rPr>
        <w:t>Umbria</w:t>
      </w:r>
      <w:r w:rsidR="000B1B16" w:rsidRPr="00AB6A3C">
        <w:rPr>
          <w:lang w:val="it-IT"/>
        </w:rPr>
        <w:t>, Spolète, Argentieri, 1923.</w:t>
      </w:r>
    </w:p>
    <w:p w14:paraId="28B3F02A" w14:textId="0E93F848" w:rsidR="000B1B16" w:rsidRPr="000453B1" w:rsidRDefault="00D157A4" w:rsidP="006E3B15">
      <w:pPr>
        <w:pStyle w:val="TEIbiblreference"/>
        <w:rPr>
          <w:lang w:val="en-US"/>
        </w:rPr>
      </w:pPr>
      <w:r w:rsidRPr="0055763A">
        <w:rPr>
          <w:smallCaps/>
          <w:lang w:val="it-IT"/>
        </w:rPr>
        <w:t>Gordon</w:t>
      </w:r>
      <w:r>
        <w:rPr>
          <w:lang w:val="it-IT"/>
        </w:rPr>
        <w:t xml:space="preserve"> </w:t>
      </w:r>
      <w:r w:rsidR="000B1B16">
        <w:rPr>
          <w:lang w:val="it-IT"/>
        </w:rPr>
        <w:t xml:space="preserve">Dillian, </w:t>
      </w:r>
      <w:r w:rsidR="000B1B16" w:rsidRPr="006E3B15">
        <w:rPr>
          <w:rFonts w:cs="Times New Roman"/>
          <w:i/>
          <w:iCs/>
          <w:lang w:val="en-GB"/>
        </w:rPr>
        <w:t>The Wilton Diptych</w:t>
      </w:r>
      <w:r w:rsidR="000B1B16" w:rsidRPr="006E3B15">
        <w:rPr>
          <w:rFonts w:cs="Times New Roman"/>
          <w:lang w:val="en-GB"/>
        </w:rPr>
        <w:t xml:space="preserve">, </w:t>
      </w:r>
      <w:proofErr w:type="spellStart"/>
      <w:r w:rsidR="000B1B16" w:rsidRPr="00421C70">
        <w:rPr>
          <w:color w:val="000000"/>
          <w:shd w:val="clear" w:color="auto" w:fill="FFFFFF"/>
          <w:lang w:val="en-US"/>
        </w:rPr>
        <w:t>Londre</w:t>
      </w:r>
      <w:r w:rsidR="00486647">
        <w:rPr>
          <w:color w:val="000000"/>
          <w:shd w:val="clear" w:color="auto" w:fill="FFFFFF"/>
          <w:lang w:val="en-US"/>
        </w:rPr>
        <w:t>s</w:t>
      </w:r>
      <w:proofErr w:type="spellEnd"/>
      <w:r w:rsidR="000B1B16" w:rsidRPr="00421C70">
        <w:rPr>
          <w:color w:val="000000"/>
          <w:shd w:val="clear" w:color="auto" w:fill="FFFFFF"/>
          <w:lang w:val="en-US"/>
        </w:rPr>
        <w:t>, The National Gallery, 2015.</w:t>
      </w:r>
    </w:p>
    <w:p w14:paraId="214EA78E" w14:textId="6BD4B667" w:rsidR="000B1B16" w:rsidRPr="00421C70" w:rsidRDefault="00D157A4" w:rsidP="006E3B15">
      <w:pPr>
        <w:pStyle w:val="TEIbiblreference"/>
        <w:rPr>
          <w:lang w:val="it-IT"/>
        </w:rPr>
      </w:pPr>
      <w:r>
        <w:rPr>
          <w:lang w:val="it-IT"/>
        </w:rPr>
        <w:t>—,</w:t>
      </w:r>
      <w:r w:rsidR="000B1B16">
        <w:rPr>
          <w:lang w:val="it-IT"/>
        </w:rPr>
        <w:t xml:space="preserve"> </w:t>
      </w:r>
      <w:r w:rsidRPr="00D157A4">
        <w:rPr>
          <w:smallCaps/>
          <w:lang w:val="it-IT"/>
        </w:rPr>
        <w:t>Monnas</w:t>
      </w:r>
      <w:r>
        <w:rPr>
          <w:lang w:val="it-IT"/>
        </w:rPr>
        <w:t xml:space="preserve"> </w:t>
      </w:r>
      <w:r w:rsidR="000B1B16">
        <w:rPr>
          <w:lang w:val="it-IT"/>
        </w:rPr>
        <w:t>Lisa</w:t>
      </w:r>
      <w:r w:rsidR="00486647">
        <w:rPr>
          <w:lang w:val="it-IT"/>
        </w:rPr>
        <w:t xml:space="preserve"> et </w:t>
      </w:r>
      <w:r w:rsidRPr="00D157A4">
        <w:rPr>
          <w:smallCaps/>
          <w:lang w:val="it-IT"/>
        </w:rPr>
        <w:t>Elam</w:t>
      </w:r>
      <w:r>
        <w:rPr>
          <w:lang w:val="it-IT"/>
        </w:rPr>
        <w:t xml:space="preserve"> </w:t>
      </w:r>
      <w:r w:rsidR="000B1B16">
        <w:rPr>
          <w:lang w:val="it-IT"/>
        </w:rPr>
        <w:t>Caroline (dir</w:t>
      </w:r>
      <w:r w:rsidR="000B1B16" w:rsidRPr="00421C70">
        <w:rPr>
          <w:lang w:val="it-IT"/>
        </w:rPr>
        <w:t xml:space="preserve">.), </w:t>
      </w:r>
      <w:r w:rsidR="000B1B16" w:rsidRPr="00421C70">
        <w:rPr>
          <w:i/>
          <w:lang w:val="en-US"/>
        </w:rPr>
        <w:t>The regal image of Richard II and the Wilton Diptych</w:t>
      </w:r>
      <w:r w:rsidR="000B1B16" w:rsidRPr="00421C70">
        <w:rPr>
          <w:lang w:val="en-US"/>
        </w:rPr>
        <w:t xml:space="preserve">, </w:t>
      </w:r>
      <w:proofErr w:type="spellStart"/>
      <w:r w:rsidR="000B1B16" w:rsidRPr="00421C70">
        <w:rPr>
          <w:lang w:val="en-US"/>
        </w:rPr>
        <w:t>Londres</w:t>
      </w:r>
      <w:proofErr w:type="spellEnd"/>
      <w:r w:rsidR="000B1B16" w:rsidRPr="00421C70">
        <w:rPr>
          <w:lang w:val="en-US"/>
        </w:rPr>
        <w:t>, Harvey Miller, 1997.</w:t>
      </w:r>
    </w:p>
    <w:p w14:paraId="569818BD" w14:textId="1082494D" w:rsidR="000B1B16" w:rsidRPr="00AB6A3C" w:rsidRDefault="00D157A4" w:rsidP="006E3B15">
      <w:pPr>
        <w:pStyle w:val="TEIbiblreference"/>
      </w:pPr>
      <w:r w:rsidRPr="00D157A4">
        <w:rPr>
          <w:smallCaps/>
          <w:lang w:val="it-IT"/>
        </w:rPr>
        <w:t>Gouzou</w:t>
      </w:r>
      <w:r w:rsidRPr="00AB6A3C">
        <w:rPr>
          <w:lang w:val="it-IT"/>
        </w:rPr>
        <w:t xml:space="preserve"> </w:t>
      </w:r>
      <w:r w:rsidR="000B1B16" w:rsidRPr="00AB6A3C">
        <w:t xml:space="preserve">Joseph-Simon, </w:t>
      </w:r>
      <w:r w:rsidR="000B1B16" w:rsidRPr="00AB6A3C">
        <w:rPr>
          <w:i/>
        </w:rPr>
        <w:t>Bretenoux en Haut-Quercy</w:t>
      </w:r>
      <w:r w:rsidR="000B1B16" w:rsidRPr="00486647">
        <w:t>,</w:t>
      </w:r>
      <w:r w:rsidR="000B1B16" w:rsidRPr="00AB6A3C">
        <w:t xml:space="preserve"> Villefranche-de-Rouergue, </w:t>
      </w:r>
      <w:proofErr w:type="spellStart"/>
      <w:r w:rsidR="000B1B16" w:rsidRPr="00AB6A3C">
        <w:t>Impr</w:t>
      </w:r>
      <w:proofErr w:type="spellEnd"/>
      <w:r w:rsidR="000B1B16" w:rsidRPr="00AB6A3C">
        <w:t xml:space="preserve">. </w:t>
      </w:r>
      <w:proofErr w:type="spellStart"/>
      <w:r w:rsidR="000B1B16" w:rsidRPr="00AB6A3C">
        <w:t>Salingardes</w:t>
      </w:r>
      <w:proofErr w:type="spellEnd"/>
      <w:r w:rsidR="000B1B16" w:rsidRPr="00AB6A3C">
        <w:t>, 1955.</w:t>
      </w:r>
    </w:p>
    <w:p w14:paraId="23F9DD9C" w14:textId="0D6EAFC5" w:rsidR="000B1B16" w:rsidRDefault="000B1B16" w:rsidP="006E3B15">
      <w:pPr>
        <w:pStyle w:val="TEIbiblreference"/>
      </w:pPr>
      <w:r w:rsidRPr="00AB6A3C">
        <w:rPr>
          <w:i/>
        </w:rPr>
        <w:t xml:space="preserve">Grande </w:t>
      </w:r>
      <w:proofErr w:type="spellStart"/>
      <w:r w:rsidRPr="00AB6A3C">
        <w:rPr>
          <w:i/>
        </w:rPr>
        <w:t>Dizionario</w:t>
      </w:r>
      <w:proofErr w:type="spellEnd"/>
      <w:r w:rsidRPr="00AB6A3C">
        <w:rPr>
          <w:i/>
        </w:rPr>
        <w:t xml:space="preserve"> </w:t>
      </w:r>
      <w:proofErr w:type="spellStart"/>
      <w:r w:rsidRPr="00AB6A3C">
        <w:rPr>
          <w:i/>
        </w:rPr>
        <w:t>della</w:t>
      </w:r>
      <w:proofErr w:type="spellEnd"/>
      <w:r w:rsidRPr="00AB6A3C">
        <w:rPr>
          <w:i/>
        </w:rPr>
        <w:t xml:space="preserve"> lingua </w:t>
      </w:r>
      <w:proofErr w:type="spellStart"/>
      <w:r w:rsidRPr="00AB6A3C">
        <w:rPr>
          <w:i/>
        </w:rPr>
        <w:t>italiana</w:t>
      </w:r>
      <w:proofErr w:type="spellEnd"/>
      <w:r w:rsidRPr="00AB6A3C">
        <w:t xml:space="preserve">, Turin, </w:t>
      </w:r>
      <w:r w:rsidRPr="00CB6EC2">
        <w:rPr>
          <w:smallCaps/>
        </w:rPr>
        <w:t>UTET</w:t>
      </w:r>
      <w:r w:rsidRPr="00AB6A3C">
        <w:t>, 1972, t.</w:t>
      </w:r>
      <w:r w:rsidR="00432AA6">
        <w:t> </w:t>
      </w:r>
      <w:r w:rsidRPr="00CB6EC2">
        <w:rPr>
          <w:smallCaps/>
        </w:rPr>
        <w:t>VI</w:t>
      </w:r>
      <w:r w:rsidRPr="00AB6A3C">
        <w:t>.</w:t>
      </w:r>
    </w:p>
    <w:p w14:paraId="43B76012" w14:textId="0A68AB91" w:rsidR="000B1B16" w:rsidRPr="00942D6A" w:rsidRDefault="00CB6EC2" w:rsidP="006E3B15">
      <w:pPr>
        <w:pStyle w:val="TEIbiblreference"/>
      </w:pPr>
      <w:proofErr w:type="spellStart"/>
      <w:r w:rsidRPr="00CB6EC2">
        <w:rPr>
          <w:smallCaps/>
        </w:rPr>
        <w:t>Gualdi</w:t>
      </w:r>
      <w:proofErr w:type="spellEnd"/>
      <w:r>
        <w:t xml:space="preserve"> </w:t>
      </w:r>
      <w:r w:rsidR="000B1B16">
        <w:t xml:space="preserve">Francesco, </w:t>
      </w:r>
      <w:proofErr w:type="spellStart"/>
      <w:r w:rsidR="000B1B16" w:rsidRPr="00076DF3">
        <w:rPr>
          <w:i/>
          <w:iCs/>
        </w:rPr>
        <w:t>Memorie</w:t>
      </w:r>
      <w:proofErr w:type="spellEnd"/>
      <w:r w:rsidR="000B1B16" w:rsidRPr="00076DF3">
        <w:rPr>
          <w:i/>
          <w:iCs/>
        </w:rPr>
        <w:t xml:space="preserve"> </w:t>
      </w:r>
      <w:proofErr w:type="spellStart"/>
      <w:r w:rsidR="000B1B16" w:rsidRPr="00076DF3">
        <w:rPr>
          <w:i/>
          <w:iCs/>
        </w:rPr>
        <w:t>sepolcrali</w:t>
      </w:r>
      <w:proofErr w:type="spellEnd"/>
      <w:r w:rsidR="000B1B16" w:rsidRPr="00986A0F">
        <w:t>,</w:t>
      </w:r>
      <w:r w:rsidR="000B1B16">
        <w:t xml:space="preserve"> Fabrizio </w:t>
      </w:r>
      <w:proofErr w:type="spellStart"/>
      <w:r w:rsidR="000B1B16">
        <w:t>Federici</w:t>
      </w:r>
      <w:proofErr w:type="spellEnd"/>
      <w:r w:rsidR="000B1B16">
        <w:t xml:space="preserve"> (éd.), Cité du Vatican, </w:t>
      </w:r>
      <w:r w:rsidR="00962106">
        <w:rPr>
          <w:lang w:val="it-IT"/>
        </w:rPr>
        <w:t>BAV</w:t>
      </w:r>
      <w:r w:rsidR="000B1B16">
        <w:rPr>
          <w:lang w:val="it-IT"/>
        </w:rPr>
        <w:t xml:space="preserve">, </w:t>
      </w:r>
      <w:r w:rsidR="00986A0F">
        <w:rPr>
          <w:lang w:val="it-IT"/>
        </w:rPr>
        <w:t>à paraître</w:t>
      </w:r>
      <w:r w:rsidR="000B1B16">
        <w:rPr>
          <w:lang w:val="it-IT"/>
        </w:rPr>
        <w:t>.</w:t>
      </w:r>
    </w:p>
    <w:p w14:paraId="6CED676E" w14:textId="3355E89E" w:rsidR="000B1B16" w:rsidRPr="00AB6A3C" w:rsidRDefault="00CB6EC2" w:rsidP="006E3B15">
      <w:pPr>
        <w:pStyle w:val="TEIbiblreference"/>
        <w:rPr>
          <w:lang w:val="it-IT"/>
        </w:rPr>
      </w:pPr>
      <w:r w:rsidRPr="00CB6EC2">
        <w:rPr>
          <w:smallCaps/>
        </w:rPr>
        <w:lastRenderedPageBreak/>
        <w:t>Guenée</w:t>
      </w:r>
      <w:r w:rsidRPr="00AB6A3C">
        <w:t xml:space="preserve"> </w:t>
      </w:r>
      <w:r w:rsidR="000B1B16" w:rsidRPr="00AB6A3C">
        <w:t xml:space="preserve">Bernard, </w:t>
      </w:r>
      <w:r w:rsidRPr="00CB6EC2">
        <w:rPr>
          <w:smallCaps/>
        </w:rPr>
        <w:t>Lehoux</w:t>
      </w:r>
      <w:r w:rsidRPr="00AB6A3C">
        <w:t xml:space="preserve"> </w:t>
      </w:r>
      <w:r w:rsidR="000B1B16" w:rsidRPr="00AB6A3C">
        <w:t xml:space="preserve">Françoise, </w:t>
      </w:r>
      <w:r w:rsidR="000B1B16" w:rsidRPr="00AB6A3C">
        <w:rPr>
          <w:i/>
          <w:iCs/>
        </w:rPr>
        <w:t>Les entrées royales de 1328 à 1515</w:t>
      </w:r>
      <w:r w:rsidR="000B1B16" w:rsidRPr="004D4A22">
        <w:t>,</w:t>
      </w:r>
      <w:r w:rsidR="000B1B16" w:rsidRPr="00AB6A3C">
        <w:t xml:space="preserve"> Paris, </w:t>
      </w:r>
      <w:r w:rsidR="000B1B16" w:rsidRPr="00CB6EC2">
        <w:rPr>
          <w:smallCaps/>
        </w:rPr>
        <w:t>CNRS</w:t>
      </w:r>
      <w:r w:rsidR="000B1B16" w:rsidRPr="00AB6A3C">
        <w:t>, 1968. </w:t>
      </w:r>
    </w:p>
    <w:p w14:paraId="6AA5DF71" w14:textId="137D1D6F" w:rsidR="000B1B16" w:rsidRPr="00AB6A3C" w:rsidRDefault="00CB6EC2" w:rsidP="006E3B15">
      <w:pPr>
        <w:pStyle w:val="TEIbiblreference"/>
      </w:pPr>
      <w:r w:rsidRPr="00CB6EC2">
        <w:rPr>
          <w:smallCaps/>
          <w:lang w:val="it-IT"/>
        </w:rPr>
        <w:t>Guérin</w:t>
      </w:r>
      <w:r w:rsidRPr="00AB6A3C">
        <w:rPr>
          <w:lang w:val="it-IT"/>
        </w:rPr>
        <w:t xml:space="preserve"> </w:t>
      </w:r>
      <w:r w:rsidR="000B1B16" w:rsidRPr="00AB6A3C">
        <w:t xml:space="preserve">Joseph, </w:t>
      </w:r>
      <w:r w:rsidR="000B1B16" w:rsidRPr="00AB6A3C">
        <w:rPr>
          <w:i/>
        </w:rPr>
        <w:t>Panorama d’Avignon, de Vaucluse, du Mont-Ventoux et du Col-</w:t>
      </w:r>
      <w:proofErr w:type="spellStart"/>
      <w:r w:rsidR="000B1B16" w:rsidRPr="00AB6A3C">
        <w:rPr>
          <w:i/>
        </w:rPr>
        <w:t>Longet</w:t>
      </w:r>
      <w:proofErr w:type="spellEnd"/>
      <w:r w:rsidR="000B1B16" w:rsidRPr="00AB6A3C">
        <w:rPr>
          <w:i/>
        </w:rPr>
        <w:t xml:space="preserve"> suivi de quelques vues des Alpes françaises</w:t>
      </w:r>
      <w:r w:rsidR="000B1B16" w:rsidRPr="00AB6A3C">
        <w:t>, Avignon, Imprimerie de Guichard aîné, 1829.</w:t>
      </w:r>
    </w:p>
    <w:p w14:paraId="7879F53F" w14:textId="7C0162CE" w:rsidR="000B1B16" w:rsidRDefault="00CB6EC2" w:rsidP="006E3B15">
      <w:pPr>
        <w:pStyle w:val="TEIbiblreference"/>
      </w:pPr>
      <w:r w:rsidRPr="00CB6EC2">
        <w:rPr>
          <w:smallCaps/>
        </w:rPr>
        <w:t>Heim</w:t>
      </w:r>
      <w:r w:rsidRPr="00AB6A3C">
        <w:t xml:space="preserve"> </w:t>
      </w:r>
      <w:r w:rsidR="000B1B16" w:rsidRPr="00AB6A3C">
        <w:t>Bruno Bernard</w:t>
      </w:r>
      <w:r w:rsidR="00726FCD" w:rsidRPr="00726FCD">
        <w:t>,</w:t>
      </w:r>
      <w:r w:rsidR="000B1B16" w:rsidRPr="00AB6A3C">
        <w:rPr>
          <w:i/>
        </w:rPr>
        <w:t xml:space="preserve"> Coutumes et droits héraldiques de l’Église</w:t>
      </w:r>
      <w:r w:rsidR="004D4A22">
        <w:rPr>
          <w:iCs/>
        </w:rPr>
        <w:t xml:space="preserve"> [1949]</w:t>
      </w:r>
      <w:r w:rsidR="000B1B16" w:rsidRPr="004D4A22">
        <w:t>,</w:t>
      </w:r>
      <w:r w:rsidR="000B1B16" w:rsidRPr="00AB6A3C">
        <w:t xml:space="preserve"> Paris, Beauchesne, 2000.</w:t>
      </w:r>
    </w:p>
    <w:p w14:paraId="79C2741C" w14:textId="64E54790" w:rsidR="000B1B16" w:rsidRPr="00AB6A3C" w:rsidRDefault="000F506E" w:rsidP="006E3B15">
      <w:pPr>
        <w:pStyle w:val="TEIbiblreference"/>
        <w:rPr>
          <w:lang w:val="it-IT"/>
        </w:rPr>
      </w:pPr>
      <w:proofErr w:type="spellStart"/>
      <w:r w:rsidRPr="00CB6EC2">
        <w:rPr>
          <w:smallCaps/>
          <w:lang w:val="en-GB"/>
        </w:rPr>
        <w:t>Herklotz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Ingo, </w:t>
      </w:r>
      <w:r w:rsidR="000B1B16" w:rsidRPr="000A5741">
        <w:rPr>
          <w:i/>
          <w:iCs/>
          <w:lang w:val="it-IT"/>
        </w:rPr>
        <w:t>Cassiano</w:t>
      </w:r>
      <w:r w:rsidR="000B1B16" w:rsidRPr="000A5741">
        <w:rPr>
          <w:lang w:val="it-IT"/>
        </w:rPr>
        <w:t xml:space="preserve"> </w:t>
      </w:r>
      <w:r w:rsidR="000B1B16" w:rsidRPr="000A5741">
        <w:rPr>
          <w:i/>
          <w:iCs/>
          <w:lang w:val="it-IT"/>
        </w:rPr>
        <w:t>Dal Pozzo und die Archäologie des 17.</w:t>
      </w:r>
      <w:r w:rsidR="00432AA6">
        <w:rPr>
          <w:i/>
          <w:iCs/>
          <w:lang w:val="it-IT"/>
        </w:rPr>
        <w:t> </w:t>
      </w:r>
      <w:r w:rsidR="000B1B16" w:rsidRPr="000A5741">
        <w:rPr>
          <w:i/>
          <w:iCs/>
          <w:lang w:val="it-IT"/>
        </w:rPr>
        <w:t>Jahrhunderts</w:t>
      </w:r>
      <w:r w:rsidR="000B1B16" w:rsidRPr="004D4A22">
        <w:rPr>
          <w:lang w:val="it-IT"/>
        </w:rPr>
        <w:t>,</w:t>
      </w:r>
      <w:r w:rsidR="000B1B16" w:rsidRPr="000A5741">
        <w:rPr>
          <w:lang w:val="it-IT"/>
        </w:rPr>
        <w:t xml:space="preserve"> Munich, Hirmer, 1999.</w:t>
      </w:r>
    </w:p>
    <w:p w14:paraId="33ED4AB0" w14:textId="7DFB3841" w:rsidR="000B1B16" w:rsidRPr="00B65667" w:rsidRDefault="000F506E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Hubert</w:t>
      </w:r>
      <w:r w:rsidRPr="00AB6A3C">
        <w:rPr>
          <w:lang w:val="it-IT"/>
        </w:rPr>
        <w:t xml:space="preserve"> </w:t>
      </w:r>
      <w:r w:rsidR="000B1B16" w:rsidRPr="00B65667">
        <w:rPr>
          <w:color w:val="202122"/>
          <w:shd w:val="clear" w:color="auto" w:fill="FFFFFF"/>
          <w:lang w:val="it-IT"/>
        </w:rPr>
        <w:t xml:space="preserve">Hans W., </w:t>
      </w:r>
      <w:r w:rsidR="000B1B16" w:rsidRPr="00B65667">
        <w:rPr>
          <w:i/>
          <w:iCs/>
          <w:color w:val="202122"/>
          <w:shd w:val="clear" w:color="auto" w:fill="FFFFFF"/>
          <w:lang w:val="it-IT"/>
        </w:rPr>
        <w:t>Der Palazzo Comunale von Bologna</w:t>
      </w:r>
      <w:r w:rsidR="000B1B16" w:rsidRPr="00B65667">
        <w:rPr>
          <w:shd w:val="clear" w:color="auto" w:fill="FFFFFF"/>
          <w:lang w:val="it-IT"/>
        </w:rPr>
        <w:t xml:space="preserve"> Cologne, Weimar, 1993.</w:t>
      </w:r>
    </w:p>
    <w:p w14:paraId="315706CC" w14:textId="3D7288F1" w:rsidR="000B1B16" w:rsidRPr="00D1206A" w:rsidRDefault="000F506E" w:rsidP="006E3B15">
      <w:pPr>
        <w:pStyle w:val="TEIbiblreference"/>
        <w:rPr>
          <w:lang w:val="it-IT"/>
        </w:rPr>
      </w:pPr>
      <w:r w:rsidRPr="00D1206A">
        <w:rPr>
          <w:smallCaps/>
          <w:lang w:val="it-IT"/>
        </w:rPr>
        <w:t>Jatta</w:t>
      </w:r>
      <w:r w:rsidRPr="00D1206A">
        <w:rPr>
          <w:lang w:val="it-IT"/>
        </w:rPr>
        <w:t xml:space="preserve"> </w:t>
      </w:r>
      <w:r w:rsidR="000B1B16" w:rsidRPr="00D1206A">
        <w:rPr>
          <w:lang w:val="it-IT"/>
        </w:rPr>
        <w:t xml:space="preserve">Barbara (dir.), </w:t>
      </w:r>
      <w:r w:rsidR="000B1B16" w:rsidRPr="00D1206A">
        <w:rPr>
          <w:i/>
          <w:iCs/>
          <w:lang w:val="it-IT"/>
        </w:rPr>
        <w:t>Piranesi e l’Aventino</w:t>
      </w:r>
      <w:r w:rsidR="000B1B16" w:rsidRPr="00D1206A">
        <w:rPr>
          <w:lang w:val="it-IT"/>
        </w:rPr>
        <w:t>, Milan, Electa, 1998.</w:t>
      </w:r>
    </w:p>
    <w:p w14:paraId="72AC972C" w14:textId="43F45E20" w:rsidR="000B1B16" w:rsidRPr="00B65667" w:rsidRDefault="000F506E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Jong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Jan </w:t>
      </w:r>
      <w:r w:rsidR="00B60309">
        <w:rPr>
          <w:lang w:val="en-GB"/>
        </w:rPr>
        <w:t>d</w:t>
      </w:r>
      <w:r w:rsidR="000B1B16" w:rsidRPr="00B65667">
        <w:rPr>
          <w:lang w:val="en-GB"/>
        </w:rPr>
        <w:t xml:space="preserve">e, </w:t>
      </w:r>
      <w:r w:rsidR="000B1B16" w:rsidRPr="00B65667">
        <w:rPr>
          <w:i/>
          <w:lang w:val="en-GB"/>
        </w:rPr>
        <w:t>Tombs in Early Modern Rome (1400-1600). Monuments of Mourning, Memory and Meditation</w:t>
      </w:r>
      <w:r w:rsidR="000B1B16" w:rsidRPr="00B65667">
        <w:rPr>
          <w:lang w:val="en-GB"/>
        </w:rPr>
        <w:t>, Leiden, Brill, 2023.</w:t>
      </w:r>
    </w:p>
    <w:p w14:paraId="623075BC" w14:textId="114EDB2C" w:rsidR="000B1B16" w:rsidRPr="00AB6A3C" w:rsidRDefault="000F506E" w:rsidP="006E3B15">
      <w:pPr>
        <w:pStyle w:val="TEIbiblreference"/>
      </w:pPr>
      <w:r w:rsidRPr="00CB6EC2">
        <w:rPr>
          <w:smallCaps/>
        </w:rPr>
        <w:t>Juillet</w:t>
      </w:r>
      <w:r w:rsidRPr="00AB6A3C">
        <w:t xml:space="preserve"> </w:t>
      </w:r>
      <w:r w:rsidR="000B1B16" w:rsidRPr="00AB6A3C">
        <w:t xml:space="preserve">Jacques, </w:t>
      </w:r>
      <w:r w:rsidR="000B1B16" w:rsidRPr="00AB6A3C">
        <w:rPr>
          <w:i/>
        </w:rPr>
        <w:t>Les 38</w:t>
      </w:r>
      <w:r w:rsidR="004D4A22">
        <w:rPr>
          <w:i/>
        </w:rPr>
        <w:t> </w:t>
      </w:r>
      <w:r w:rsidR="000B1B16" w:rsidRPr="00AB6A3C">
        <w:rPr>
          <w:i/>
        </w:rPr>
        <w:t>barons de Castelnau : seconds barons chrétiens du royaume et leur baronnie, leur château, leurs églises</w:t>
      </w:r>
      <w:r w:rsidR="000B1B16" w:rsidRPr="00AB6A3C">
        <w:t>, s.</w:t>
      </w:r>
      <w:r w:rsidR="00432AA6">
        <w:t> </w:t>
      </w:r>
      <w:r w:rsidR="000B1B16" w:rsidRPr="00AB6A3C">
        <w:t>l., Imprimerie Fabrègue, 1971.</w:t>
      </w:r>
    </w:p>
    <w:p w14:paraId="782185C9" w14:textId="533FEB15" w:rsidR="000B1B16" w:rsidRPr="00B65667" w:rsidRDefault="000F506E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Kirsch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Johann Peter, </w:t>
      </w:r>
      <w:r w:rsidR="000B1B16" w:rsidRPr="00B65667">
        <w:rPr>
          <w:i/>
          <w:iCs/>
          <w:lang w:val="en-GB"/>
        </w:rPr>
        <w:t xml:space="preserve">Die </w:t>
      </w:r>
      <w:proofErr w:type="spellStart"/>
      <w:r w:rsidR="000B1B16" w:rsidRPr="00B65667">
        <w:rPr>
          <w:i/>
          <w:iCs/>
          <w:lang w:val="en-GB"/>
        </w:rPr>
        <w:t>römischen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Titelkirchen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im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Altertum</w:t>
      </w:r>
      <w:proofErr w:type="spellEnd"/>
      <w:r w:rsidR="000B1B16" w:rsidRPr="00B60309">
        <w:rPr>
          <w:lang w:val="en-GB"/>
        </w:rPr>
        <w:t>,</w:t>
      </w:r>
      <w:r w:rsidR="000B1B16" w:rsidRPr="00B65667">
        <w:rPr>
          <w:lang w:val="en-GB"/>
        </w:rPr>
        <w:t xml:space="preserve"> Paderborn, </w:t>
      </w:r>
      <w:proofErr w:type="spellStart"/>
      <w:r w:rsidR="000B1B16" w:rsidRPr="00B65667">
        <w:rPr>
          <w:lang w:val="en-GB"/>
        </w:rPr>
        <w:t>Druck</w:t>
      </w:r>
      <w:proofErr w:type="spellEnd"/>
      <w:r w:rsidR="000B1B16" w:rsidRPr="00B65667">
        <w:rPr>
          <w:lang w:val="en-GB"/>
        </w:rPr>
        <w:t xml:space="preserve"> </w:t>
      </w:r>
      <w:r w:rsidR="004D4A22">
        <w:rPr>
          <w:lang w:val="en-GB"/>
        </w:rPr>
        <w:t>u</w:t>
      </w:r>
      <w:r w:rsidR="000B1B16" w:rsidRPr="00B65667">
        <w:rPr>
          <w:lang w:val="en-GB"/>
        </w:rPr>
        <w:t xml:space="preserve">nd Verlag von Ferdinand </w:t>
      </w:r>
      <w:proofErr w:type="spellStart"/>
      <w:r w:rsidR="000B1B16" w:rsidRPr="00B65667">
        <w:rPr>
          <w:lang w:val="en-GB"/>
        </w:rPr>
        <w:t>Schöningh</w:t>
      </w:r>
      <w:proofErr w:type="spellEnd"/>
      <w:r w:rsidR="000B1B16" w:rsidRPr="00B65667">
        <w:rPr>
          <w:lang w:val="en-GB"/>
        </w:rPr>
        <w:t>, 1918.</w:t>
      </w:r>
    </w:p>
    <w:p w14:paraId="39165DB7" w14:textId="36C93024" w:rsidR="000B1B16" w:rsidRPr="00AB6A3C" w:rsidRDefault="000F506E" w:rsidP="006E3B15">
      <w:pPr>
        <w:pStyle w:val="TEIbiblreference"/>
      </w:pPr>
      <w:r w:rsidRPr="00CB6EC2">
        <w:rPr>
          <w:smallCaps/>
        </w:rPr>
        <w:t>Klein</w:t>
      </w:r>
      <w:r w:rsidRPr="00AB6A3C">
        <w:t xml:space="preserve"> </w:t>
      </w:r>
      <w:r w:rsidR="000B1B16" w:rsidRPr="00AB6A3C">
        <w:t xml:space="preserve">Robert, </w:t>
      </w:r>
      <w:r w:rsidR="000B1B16" w:rsidRPr="00AB6A3C">
        <w:rPr>
          <w:i/>
        </w:rPr>
        <w:t>La forme et l’intelligible</w:t>
      </w:r>
      <w:r w:rsidR="00F94CEF">
        <w:rPr>
          <w:i/>
        </w:rPr>
        <w:t>.</w:t>
      </w:r>
      <w:r w:rsidR="000B1B16" w:rsidRPr="00AB6A3C">
        <w:t xml:space="preserve"> </w:t>
      </w:r>
      <w:r w:rsidR="000B1B16" w:rsidRPr="00AB6A3C">
        <w:rPr>
          <w:i/>
          <w:iCs/>
        </w:rPr>
        <w:t>Écrits sur la Renaissance et l’art moderne</w:t>
      </w:r>
      <w:r w:rsidR="000B1B16" w:rsidRPr="00B60309">
        <w:t>,</w:t>
      </w:r>
      <w:r w:rsidR="000B1B16" w:rsidRPr="00AB6A3C">
        <w:t xml:space="preserve"> Paris, Gallimard, 1970.</w:t>
      </w:r>
    </w:p>
    <w:p w14:paraId="2A160C53" w14:textId="32DDBEAF" w:rsidR="000B1B16" w:rsidRPr="00AB6A3C" w:rsidRDefault="000F506E" w:rsidP="006E3B15">
      <w:pPr>
        <w:pStyle w:val="TEIbiblreference"/>
      </w:pPr>
      <w:proofErr w:type="spellStart"/>
      <w:r w:rsidRPr="00B60309">
        <w:rPr>
          <w:smallCaps/>
        </w:rPr>
        <w:t>Kybal</w:t>
      </w:r>
      <w:proofErr w:type="spellEnd"/>
      <w:r w:rsidRPr="00B60309">
        <w:t xml:space="preserve"> </w:t>
      </w:r>
      <w:proofErr w:type="spellStart"/>
      <w:r w:rsidR="000B1B16" w:rsidRPr="00B60309">
        <w:t>Vlastimil</w:t>
      </w:r>
      <w:proofErr w:type="spellEnd"/>
      <w:r w:rsidR="00B60309">
        <w:t xml:space="preserve"> et</w:t>
      </w:r>
      <w:r w:rsidR="000B1B16" w:rsidRPr="00B60309">
        <w:t xml:space="preserve"> </w:t>
      </w:r>
      <w:r w:rsidRPr="00B60309">
        <w:rPr>
          <w:smallCaps/>
        </w:rPr>
        <w:t xml:space="preserve">Incisa Della </w:t>
      </w:r>
      <w:proofErr w:type="spellStart"/>
      <w:r w:rsidRPr="00B60309">
        <w:rPr>
          <w:smallCaps/>
        </w:rPr>
        <w:t>Rocchetta</w:t>
      </w:r>
      <w:proofErr w:type="spellEnd"/>
      <w:r w:rsidRPr="00B60309">
        <w:t xml:space="preserve"> </w:t>
      </w:r>
      <w:r w:rsidR="000B1B16" w:rsidRPr="00B60309">
        <w:t xml:space="preserve">Giovanni (éd.), </w:t>
      </w:r>
      <w:r w:rsidR="000B1B16" w:rsidRPr="00682F06">
        <w:rPr>
          <w:i/>
          <w:iCs/>
        </w:rPr>
        <w:t xml:space="preserve">La </w:t>
      </w:r>
      <w:proofErr w:type="spellStart"/>
      <w:r w:rsidR="000B1B16" w:rsidRPr="00682F06">
        <w:rPr>
          <w:i/>
          <w:iCs/>
        </w:rPr>
        <w:t>nunziatura</w:t>
      </w:r>
      <w:proofErr w:type="spellEnd"/>
      <w:r w:rsidR="000B1B16" w:rsidRPr="00682F06">
        <w:rPr>
          <w:i/>
          <w:iCs/>
        </w:rPr>
        <w:t xml:space="preserve"> di Fabio Chigi</w:t>
      </w:r>
      <w:r w:rsidR="000B1B16" w:rsidRPr="00B60309">
        <w:t>, Rome, Ti</w:t>
      </w:r>
      <w:r w:rsidR="00F740A0">
        <w:t>p. </w:t>
      </w:r>
      <w:proofErr w:type="spellStart"/>
      <w:r w:rsidR="000B1B16" w:rsidRPr="00AB6A3C">
        <w:t>Ist</w:t>
      </w:r>
      <w:proofErr w:type="spellEnd"/>
      <w:r w:rsidR="000B1B16" w:rsidRPr="00AB6A3C">
        <w:t xml:space="preserve">. </w:t>
      </w:r>
      <w:proofErr w:type="spellStart"/>
      <w:r w:rsidR="000B1B16" w:rsidRPr="00AB6A3C">
        <w:t>Grafico</w:t>
      </w:r>
      <w:proofErr w:type="spellEnd"/>
      <w:r w:rsidR="000B1B16" w:rsidRPr="00AB6A3C">
        <w:t xml:space="preserve"> </w:t>
      </w:r>
      <w:proofErr w:type="spellStart"/>
      <w:r w:rsidR="000B1B16" w:rsidRPr="00AB6A3C">
        <w:t>Tiberino</w:t>
      </w:r>
      <w:proofErr w:type="spellEnd"/>
      <w:r w:rsidR="000B1B16" w:rsidRPr="00AB6A3C">
        <w:t>, 1943</w:t>
      </w:r>
      <w:r w:rsidR="00BF0546">
        <w:t>, vol. 1</w:t>
      </w:r>
      <w:r w:rsidR="000B1B16" w:rsidRPr="00AB6A3C">
        <w:t>.</w:t>
      </w:r>
    </w:p>
    <w:p w14:paraId="2AE393A3" w14:textId="57AF33D8" w:rsidR="000B1B16" w:rsidRPr="00AB6A3C" w:rsidRDefault="000F506E" w:rsidP="006E3B15">
      <w:pPr>
        <w:pStyle w:val="TEIbiblreference"/>
        <w:rPr>
          <w:rFonts w:eastAsia="Times New Roman"/>
        </w:rPr>
      </w:pPr>
      <w:proofErr w:type="spellStart"/>
      <w:r w:rsidRPr="00CB6EC2">
        <w:rPr>
          <w:smallCaps/>
        </w:rPr>
        <w:t>Larraz</w:t>
      </w:r>
      <w:proofErr w:type="spellEnd"/>
      <w:r w:rsidRPr="00AB6A3C">
        <w:t xml:space="preserve"> </w:t>
      </w:r>
      <w:r w:rsidR="000B1B16" w:rsidRPr="00AB6A3C">
        <w:rPr>
          <w:rFonts w:eastAsia="Times New Roman"/>
        </w:rPr>
        <w:t xml:space="preserve">Camille, </w:t>
      </w:r>
      <w:r w:rsidR="000B1B16" w:rsidRPr="00AB6A3C">
        <w:rPr>
          <w:rFonts w:eastAsia="Times New Roman"/>
          <w:i/>
        </w:rPr>
        <w:t>Simon de Châlons</w:t>
      </w:r>
      <w:r w:rsidR="000B1B16" w:rsidRPr="00AB6A3C">
        <w:rPr>
          <w:rFonts w:eastAsia="Times New Roman"/>
        </w:rPr>
        <w:t xml:space="preserve">, </w:t>
      </w:r>
      <w:proofErr w:type="spellStart"/>
      <w:r w:rsidR="000B1B16" w:rsidRPr="00AB6A3C">
        <w:rPr>
          <w:rFonts w:eastAsia="Times New Roman"/>
        </w:rPr>
        <w:t>Cinisello</w:t>
      </w:r>
      <w:proofErr w:type="spellEnd"/>
      <w:r w:rsidR="000B1B16" w:rsidRPr="00AB6A3C">
        <w:rPr>
          <w:rFonts w:eastAsia="Times New Roman"/>
        </w:rPr>
        <w:t xml:space="preserve"> Balsamo, Silvana </w:t>
      </w:r>
      <w:proofErr w:type="spellStart"/>
      <w:r w:rsidR="000B1B16" w:rsidRPr="00AB6A3C">
        <w:rPr>
          <w:rFonts w:eastAsia="Times New Roman"/>
        </w:rPr>
        <w:t>Editoriale</w:t>
      </w:r>
      <w:proofErr w:type="spellEnd"/>
      <w:r w:rsidR="000B1B16" w:rsidRPr="00AB6A3C">
        <w:rPr>
          <w:rFonts w:eastAsia="Times New Roman"/>
        </w:rPr>
        <w:t>, 2022.</w:t>
      </w:r>
    </w:p>
    <w:p w14:paraId="77A392A1" w14:textId="340B242E" w:rsidR="000B1B16" w:rsidRPr="00B65667" w:rsidRDefault="000F506E" w:rsidP="006E3B15">
      <w:pPr>
        <w:pStyle w:val="TEIbiblreference"/>
        <w:rPr>
          <w:lang w:val="en-GB"/>
        </w:rPr>
      </w:pPr>
      <w:proofErr w:type="spellStart"/>
      <w:r w:rsidRPr="00CB6EC2">
        <w:rPr>
          <w:smallCaps/>
          <w:lang w:val="en-GB"/>
        </w:rPr>
        <w:t>Laurentiis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>Elena de</w:t>
      </w:r>
      <w:r w:rsidR="00C452D2">
        <w:rPr>
          <w:lang w:val="en-GB"/>
        </w:rPr>
        <w:t xml:space="preserve"> et</w:t>
      </w:r>
      <w:r w:rsidR="000B1B16" w:rsidRPr="00B65667">
        <w:rPr>
          <w:lang w:val="en-GB"/>
        </w:rPr>
        <w:t xml:space="preserve"> </w:t>
      </w:r>
      <w:proofErr w:type="spellStart"/>
      <w:r w:rsidRPr="00CB6EC2">
        <w:rPr>
          <w:smallCaps/>
          <w:lang w:val="en-GB"/>
        </w:rPr>
        <w:t>Talamo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Emilia Anna, </w:t>
      </w:r>
      <w:r w:rsidR="000B1B16" w:rsidRPr="00B65667">
        <w:rPr>
          <w:i/>
          <w:iCs/>
          <w:lang w:val="en-GB"/>
        </w:rPr>
        <w:t>The Lost Manuscripts from the Sistine Chapel, An Epic Journey from Rome to Toledo</w:t>
      </w:r>
      <w:r w:rsidR="000B1B16" w:rsidRPr="00B65667">
        <w:rPr>
          <w:lang w:val="en-GB"/>
        </w:rPr>
        <w:t xml:space="preserve">, catalogue </w:t>
      </w:r>
      <w:proofErr w:type="spellStart"/>
      <w:r w:rsidR="000B1B16" w:rsidRPr="00B65667">
        <w:rPr>
          <w:lang w:val="en-GB"/>
        </w:rPr>
        <w:t>d’exposition</w:t>
      </w:r>
      <w:proofErr w:type="spellEnd"/>
      <w:r w:rsidR="000B1B16" w:rsidRPr="00B65667">
        <w:rPr>
          <w:lang w:val="en-GB"/>
        </w:rPr>
        <w:t>, Dallas, Meadows Museum-Southern Methodist University, 2010.</w:t>
      </w:r>
    </w:p>
    <w:p w14:paraId="593D1017" w14:textId="24F0DB5B" w:rsidR="000B1B16" w:rsidRPr="00AB6A3C" w:rsidRDefault="000F506E" w:rsidP="006E3B15">
      <w:pPr>
        <w:pStyle w:val="TEIbiblreference"/>
      </w:pPr>
      <w:r w:rsidRPr="00CB6EC2">
        <w:rPr>
          <w:rFonts w:eastAsia="Times New Roman"/>
          <w:smallCaps/>
          <w:lang w:val="it-IT"/>
        </w:rPr>
        <w:t>Le</w:t>
      </w:r>
      <w:r w:rsidRPr="00AB6A3C">
        <w:rPr>
          <w:rFonts w:eastAsia="Times New Roman"/>
          <w:lang w:val="it-IT"/>
        </w:rPr>
        <w:t xml:space="preserve"> </w:t>
      </w:r>
      <w:r w:rsidRPr="00CB6EC2">
        <w:rPr>
          <w:rFonts w:eastAsia="Times New Roman"/>
          <w:smallCaps/>
          <w:lang w:val="it-IT"/>
        </w:rPr>
        <w:t>Don</w:t>
      </w:r>
      <w:r w:rsidRPr="00AB6A3C">
        <w:rPr>
          <w:rFonts w:eastAsia="Times New Roman"/>
          <w:lang w:val="it-IT"/>
        </w:rPr>
        <w:t xml:space="preserve"> </w:t>
      </w:r>
      <w:r w:rsidR="000B1B16" w:rsidRPr="00AB6A3C">
        <w:t xml:space="preserve">Gérard, </w:t>
      </w:r>
      <w:r w:rsidR="000B1B16" w:rsidRPr="00AB6A3C">
        <w:rPr>
          <w:i/>
        </w:rPr>
        <w:t>Voir la sculpture. Essai sur le dispositif visuel</w:t>
      </w:r>
      <w:r w:rsidR="000B1B16" w:rsidRPr="00B60309">
        <w:t>,</w:t>
      </w:r>
      <w:r w:rsidR="000B1B16" w:rsidRPr="00AB6A3C">
        <w:t xml:space="preserve"> Rennes, </w:t>
      </w:r>
      <w:r w:rsidR="00B60309" w:rsidRPr="00B60309">
        <w:rPr>
          <w:smallCaps/>
        </w:rPr>
        <w:t>PUR</w:t>
      </w:r>
      <w:r w:rsidR="000B1B16" w:rsidRPr="00AB6A3C">
        <w:t xml:space="preserve">, </w:t>
      </w:r>
      <w:r w:rsidR="00B60309" w:rsidRPr="00AB6A3C">
        <w:t>« </w:t>
      </w:r>
      <w:proofErr w:type="spellStart"/>
      <w:r w:rsidR="00B60309" w:rsidRPr="00AB6A3C">
        <w:t>Aesthetica</w:t>
      </w:r>
      <w:proofErr w:type="spellEnd"/>
      <w:r w:rsidR="00B60309" w:rsidRPr="00AB6A3C">
        <w:t> »</w:t>
      </w:r>
      <w:r w:rsidR="00B60309">
        <w:t>,</w:t>
      </w:r>
      <w:r w:rsidR="00B60309" w:rsidRPr="00AB6A3C">
        <w:t xml:space="preserve"> </w:t>
      </w:r>
      <w:r w:rsidR="000B1B16" w:rsidRPr="00AB6A3C">
        <w:t>2018</w:t>
      </w:r>
      <w:r w:rsidR="00B60309">
        <w:t>.</w:t>
      </w:r>
    </w:p>
    <w:p w14:paraId="169F27E3" w14:textId="2A56C290" w:rsidR="000B1B16" w:rsidRPr="00AB6A3C" w:rsidRDefault="000B1B16" w:rsidP="006E3B15">
      <w:pPr>
        <w:pStyle w:val="TEIbiblreference"/>
      </w:pPr>
      <w:proofErr w:type="spellStart"/>
      <w:r w:rsidRPr="00AB6A3C">
        <w:rPr>
          <w:i/>
          <w:iCs/>
        </w:rPr>
        <w:t>Legature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papali</w:t>
      </w:r>
      <w:proofErr w:type="spellEnd"/>
      <w:r w:rsidRPr="00AB6A3C">
        <w:rPr>
          <w:i/>
          <w:iCs/>
        </w:rPr>
        <w:t xml:space="preserve"> da Eugenio</w:t>
      </w:r>
      <w:r w:rsidR="00B60309">
        <w:rPr>
          <w:i/>
          <w:iCs/>
        </w:rPr>
        <w:t> </w:t>
      </w:r>
      <w:r w:rsidRPr="00AB6A3C">
        <w:rPr>
          <w:i/>
          <w:iCs/>
        </w:rPr>
        <w:t>IV a Paolo</w:t>
      </w:r>
      <w:r w:rsidR="00B60309">
        <w:rPr>
          <w:i/>
          <w:iCs/>
        </w:rPr>
        <w:t> </w:t>
      </w:r>
      <w:r w:rsidRPr="00AB6A3C">
        <w:rPr>
          <w:i/>
          <w:iCs/>
        </w:rPr>
        <w:t>VI</w:t>
      </w:r>
      <w:r w:rsidRPr="00AB6A3C">
        <w:t xml:space="preserve">, catalogue d’exposition, Cité du Vatican, </w:t>
      </w:r>
      <w:r w:rsidR="00962106">
        <w:t>BAV</w:t>
      </w:r>
      <w:r w:rsidRPr="00AB6A3C">
        <w:t>, 1977.</w:t>
      </w:r>
    </w:p>
    <w:p w14:paraId="72C9E7A9" w14:textId="6046E8A7" w:rsidR="000B1B16" w:rsidRPr="00AB6A3C" w:rsidRDefault="000F506E" w:rsidP="006E3B15">
      <w:pPr>
        <w:pStyle w:val="TEIbiblreference"/>
      </w:pPr>
      <w:proofErr w:type="spellStart"/>
      <w:r w:rsidRPr="00CB6EC2">
        <w:rPr>
          <w:smallCaps/>
        </w:rPr>
        <w:t>Lenzuni</w:t>
      </w:r>
      <w:proofErr w:type="spellEnd"/>
      <w:r w:rsidRPr="00AB6A3C">
        <w:t xml:space="preserve"> </w:t>
      </w:r>
      <w:r w:rsidR="000B1B16" w:rsidRPr="00AB6A3C">
        <w:t>Anna (</w:t>
      </w:r>
      <w:proofErr w:type="spellStart"/>
      <w:r w:rsidR="000B1B16" w:rsidRPr="00AB6A3C">
        <w:t>dir</w:t>
      </w:r>
      <w:proofErr w:type="spellEnd"/>
      <w:r w:rsidR="000B1B16" w:rsidRPr="00AB6A3C">
        <w:t xml:space="preserve">.), </w:t>
      </w:r>
      <w:proofErr w:type="spellStart"/>
      <w:r w:rsidR="000B1B16" w:rsidRPr="00AB6A3C">
        <w:rPr>
          <w:i/>
        </w:rPr>
        <w:t>All’ombra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del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lauro</w:t>
      </w:r>
      <w:proofErr w:type="spellEnd"/>
      <w:r w:rsidR="00CD685A">
        <w:rPr>
          <w:i/>
        </w:rPr>
        <w:t>.</w:t>
      </w:r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Documenti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librari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della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cultura</w:t>
      </w:r>
      <w:proofErr w:type="spellEnd"/>
      <w:r w:rsidR="000B1B16" w:rsidRPr="00AB6A3C">
        <w:rPr>
          <w:i/>
        </w:rPr>
        <w:t xml:space="preserve"> in </w:t>
      </w:r>
      <w:proofErr w:type="spellStart"/>
      <w:r w:rsidR="000B1B16" w:rsidRPr="00AB6A3C">
        <w:rPr>
          <w:i/>
        </w:rPr>
        <w:t>età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laurenziana</w:t>
      </w:r>
      <w:proofErr w:type="spellEnd"/>
      <w:r w:rsidR="000B1B16" w:rsidRPr="00AB6A3C">
        <w:t xml:space="preserve">, catalogue d’exposition, </w:t>
      </w:r>
      <w:proofErr w:type="spellStart"/>
      <w:r w:rsidR="000B1B16" w:rsidRPr="00AB6A3C">
        <w:t>Cinisello</w:t>
      </w:r>
      <w:proofErr w:type="spellEnd"/>
      <w:r w:rsidR="000B1B16" w:rsidRPr="00AB6A3C">
        <w:t xml:space="preserve"> Balsamo, Silvana </w:t>
      </w:r>
      <w:proofErr w:type="spellStart"/>
      <w:r w:rsidR="000B1B16" w:rsidRPr="00AB6A3C">
        <w:t>Editoriale</w:t>
      </w:r>
      <w:proofErr w:type="spellEnd"/>
      <w:r w:rsidR="000B1B16" w:rsidRPr="00AB6A3C">
        <w:t>, 1992.</w:t>
      </w:r>
    </w:p>
    <w:p w14:paraId="46C92113" w14:textId="5BC2A70C" w:rsidR="000B1B16" w:rsidRPr="00AB6A3C" w:rsidRDefault="000F506E" w:rsidP="006E3B15">
      <w:pPr>
        <w:pStyle w:val="TEIbiblreference"/>
        <w:rPr>
          <w:lang w:val="it-IT"/>
        </w:rPr>
      </w:pPr>
      <w:r w:rsidRPr="00CB6EC2">
        <w:rPr>
          <w:smallCaps/>
          <w:lang w:val="en-GB"/>
        </w:rPr>
        <w:t>Leone</w:t>
      </w:r>
      <w:r w:rsidRPr="00B65667">
        <w:rPr>
          <w:lang w:val="en-GB"/>
        </w:rPr>
        <w:t xml:space="preserve"> </w:t>
      </w:r>
      <w:r w:rsidR="000B1B16" w:rsidRPr="00AB6A3C">
        <w:rPr>
          <w:lang w:val="it-IT"/>
        </w:rPr>
        <w:t xml:space="preserve">Stéphanie, </w:t>
      </w:r>
      <w:r w:rsidR="000B1B16" w:rsidRPr="00AB6A3C">
        <w:rPr>
          <w:i/>
          <w:iCs/>
          <w:lang w:val="it-IT"/>
        </w:rPr>
        <w:t>The Palazzo Pamphilj in Piazza Navona: Constructing Identity in Early Modern Rome</w:t>
      </w:r>
      <w:r w:rsidR="000B1B16" w:rsidRPr="00B60309">
        <w:rPr>
          <w:lang w:val="it-IT"/>
        </w:rPr>
        <w:t>,</w:t>
      </w:r>
      <w:r w:rsidR="000B1B16" w:rsidRPr="00AB6A3C">
        <w:rPr>
          <w:lang w:val="it-IT"/>
        </w:rPr>
        <w:t xml:space="preserve"> Londres, H.</w:t>
      </w:r>
      <w:r w:rsidR="00B60309">
        <w:rPr>
          <w:lang w:val="it-IT"/>
        </w:rPr>
        <w:t> </w:t>
      </w:r>
      <w:r w:rsidR="000B1B16" w:rsidRPr="00AB6A3C">
        <w:rPr>
          <w:lang w:val="it-IT"/>
        </w:rPr>
        <w:t>Miller, 2008.</w:t>
      </w:r>
    </w:p>
    <w:p w14:paraId="2D06B849" w14:textId="7B80FA2A" w:rsidR="000B1B16" w:rsidRPr="00AB6A3C" w:rsidRDefault="00B60309" w:rsidP="006E3B15">
      <w:pPr>
        <w:pStyle w:val="TEIbiblreference"/>
        <w:rPr>
          <w:rFonts w:eastAsia="Times New Roman"/>
          <w:lang w:val="it-IT"/>
        </w:rPr>
      </w:pPr>
      <w:r>
        <w:rPr>
          <w:smallCaps/>
          <w:lang w:val="en-GB"/>
        </w:rPr>
        <w:t>—</w:t>
      </w:r>
      <w:r w:rsidR="000B1B16" w:rsidRPr="00AB6A3C">
        <w:rPr>
          <w:lang w:val="it-IT"/>
        </w:rPr>
        <w:t xml:space="preserve"> (dir.),</w:t>
      </w:r>
      <w:r w:rsidR="000B1B16" w:rsidRPr="00AB6A3C">
        <w:rPr>
          <w:rFonts w:eastAsia="Times New Roman"/>
          <w:i/>
          <w:iCs/>
          <w:lang w:val="it-IT"/>
        </w:rPr>
        <w:t xml:space="preserve"> The Pamphilj and the Arts: Patronage and Consumption in Baroque Rome</w:t>
      </w:r>
      <w:r w:rsidR="000B1B16" w:rsidRPr="00B60309">
        <w:rPr>
          <w:rFonts w:eastAsia="Times New Roman"/>
          <w:lang w:val="it-IT"/>
        </w:rPr>
        <w:t>,</w:t>
      </w:r>
      <w:r w:rsidR="000B1B16" w:rsidRPr="00AB6A3C">
        <w:rPr>
          <w:rFonts w:eastAsia="Times New Roman"/>
          <w:lang w:val="it-IT"/>
        </w:rPr>
        <w:t xml:space="preserve"> Chestnut Hill</w:t>
      </w:r>
      <w:r w:rsidR="00FA1D87">
        <w:rPr>
          <w:rFonts w:eastAsia="Times New Roman"/>
          <w:lang w:val="it-IT"/>
        </w:rPr>
        <w:t>-</w:t>
      </w:r>
      <w:r w:rsidR="00FA1D87" w:rsidRPr="00AB6A3C">
        <w:rPr>
          <w:rFonts w:eastAsia="Times New Roman"/>
          <w:lang w:val="it-IT"/>
        </w:rPr>
        <w:t>Chicago</w:t>
      </w:r>
      <w:r w:rsidR="000B1B16" w:rsidRPr="00AB6A3C">
        <w:rPr>
          <w:rFonts w:eastAsia="Times New Roman"/>
          <w:lang w:val="it-IT"/>
        </w:rPr>
        <w:t xml:space="preserve">, </w:t>
      </w:r>
      <w:bookmarkStart w:id="18" w:name="_Hlk180678209"/>
      <w:r w:rsidR="000B1B16" w:rsidRPr="00AB6A3C">
        <w:rPr>
          <w:rFonts w:eastAsia="Times New Roman"/>
          <w:lang w:val="it-IT"/>
        </w:rPr>
        <w:t>McMullen Museum of Art</w:t>
      </w:r>
      <w:r w:rsidR="001C3738">
        <w:rPr>
          <w:rFonts w:eastAsia="Times New Roman"/>
          <w:lang w:val="it-IT"/>
        </w:rPr>
        <w:t>-</w:t>
      </w:r>
      <w:r w:rsidR="000B1B16" w:rsidRPr="00AB6A3C">
        <w:rPr>
          <w:rFonts w:eastAsia="Times New Roman"/>
          <w:lang w:val="it-IT"/>
        </w:rPr>
        <w:t>Boston College-University of Chicago Press</w:t>
      </w:r>
      <w:bookmarkEnd w:id="18"/>
      <w:r w:rsidR="000B1B16" w:rsidRPr="00AB6A3C">
        <w:rPr>
          <w:rFonts w:eastAsia="Times New Roman"/>
          <w:lang w:val="it-IT"/>
        </w:rPr>
        <w:t>, 2011.</w:t>
      </w:r>
    </w:p>
    <w:p w14:paraId="75D88EF3" w14:textId="79E0DC1F" w:rsidR="000B1B16" w:rsidRPr="00AB6A3C" w:rsidRDefault="000F506E" w:rsidP="006E3B15">
      <w:pPr>
        <w:pStyle w:val="TEIbiblreference"/>
      </w:pPr>
      <w:r w:rsidRPr="00CB6EC2">
        <w:rPr>
          <w:rFonts w:eastAsia="Times New Roman"/>
          <w:smallCaps/>
          <w:lang w:val="it-IT"/>
        </w:rPr>
        <w:t>Le</w:t>
      </w:r>
      <w:r w:rsidR="00FF1301">
        <w:rPr>
          <w:rFonts w:eastAsia="Times New Roman"/>
          <w:lang w:val="it-IT"/>
        </w:rPr>
        <w:t> </w:t>
      </w:r>
      <w:r w:rsidRPr="00CB6EC2">
        <w:rPr>
          <w:rFonts w:eastAsia="Times New Roman"/>
          <w:smallCaps/>
          <w:lang w:val="it-IT"/>
        </w:rPr>
        <w:t>Pogam</w:t>
      </w:r>
      <w:r w:rsidRPr="00AB6A3C">
        <w:rPr>
          <w:rFonts w:eastAsia="Times New Roman"/>
          <w:lang w:val="it-IT"/>
        </w:rPr>
        <w:t xml:space="preserve"> </w:t>
      </w:r>
      <w:r w:rsidR="000B1B16" w:rsidRPr="00AB6A3C">
        <w:t xml:space="preserve">Pierre-Yves, </w:t>
      </w:r>
      <w:r w:rsidR="000B1B16" w:rsidRPr="00AB6A3C">
        <w:rPr>
          <w:i/>
          <w:iCs/>
        </w:rPr>
        <w:t>De la « cité de Dieu » au « palais du pape » : les résidences pontificales dans l</w:t>
      </w:r>
      <w:r w:rsidR="000B1B16">
        <w:rPr>
          <w:i/>
          <w:iCs/>
        </w:rPr>
        <w:t>a</w:t>
      </w:r>
      <w:r w:rsidR="000B1B16" w:rsidRPr="00AB6A3C">
        <w:rPr>
          <w:i/>
          <w:iCs/>
        </w:rPr>
        <w:t xml:space="preserve"> seconde moitié du </w:t>
      </w:r>
      <w:proofErr w:type="spellStart"/>
      <w:r w:rsidR="00FA1D87" w:rsidRPr="00FA1D87">
        <w:rPr>
          <w:i/>
          <w:iCs/>
          <w:smallCaps/>
        </w:rPr>
        <w:t>xiii</w:t>
      </w:r>
      <w:r w:rsidR="000B1B16" w:rsidRPr="00AB6A3C">
        <w:rPr>
          <w:i/>
          <w:iCs/>
          <w:vertAlign w:val="superscript"/>
        </w:rPr>
        <w:t>e</w:t>
      </w:r>
      <w:proofErr w:type="spellEnd"/>
      <w:r w:rsidR="00FA1D87" w:rsidRPr="00FA1D87">
        <w:rPr>
          <w:i/>
          <w:iCs/>
        </w:rPr>
        <w:t> </w:t>
      </w:r>
      <w:r w:rsidR="000B1B16" w:rsidRPr="00AB6A3C">
        <w:rPr>
          <w:i/>
          <w:iCs/>
        </w:rPr>
        <w:t>siècle (1254-1304)</w:t>
      </w:r>
      <w:r w:rsidR="000B1B16" w:rsidRPr="00FA1D87">
        <w:t>,</w:t>
      </w:r>
      <w:r w:rsidR="000B1B16" w:rsidRPr="00AB6A3C">
        <w:t xml:space="preserve"> Rome, École française de Rome, 2005.</w:t>
      </w:r>
    </w:p>
    <w:p w14:paraId="0FF0F698" w14:textId="0FA6F3CC" w:rsidR="000B1B16" w:rsidRPr="00AB6A3C" w:rsidRDefault="000F506E" w:rsidP="006E3B15">
      <w:pPr>
        <w:pStyle w:val="TEIbiblreference"/>
      </w:pPr>
      <w:r w:rsidRPr="00CB6EC2">
        <w:rPr>
          <w:smallCaps/>
        </w:rPr>
        <w:t>Lévi</w:t>
      </w:r>
      <w:r w:rsidR="000B1B16" w:rsidRPr="00AB6A3C">
        <w:t>-</w:t>
      </w:r>
      <w:r w:rsidRPr="00CB6EC2">
        <w:rPr>
          <w:smallCaps/>
        </w:rPr>
        <w:t>Strauss</w:t>
      </w:r>
      <w:r w:rsidRPr="00AB6A3C">
        <w:t xml:space="preserve"> </w:t>
      </w:r>
      <w:r w:rsidR="000B1B16" w:rsidRPr="00AB6A3C">
        <w:t xml:space="preserve">Claude, </w:t>
      </w:r>
      <w:r w:rsidR="000B1B16" w:rsidRPr="00AB6A3C">
        <w:rPr>
          <w:i/>
        </w:rPr>
        <w:t>Anthropologie structurale</w:t>
      </w:r>
      <w:r w:rsidR="000B1B16" w:rsidRPr="00AB6A3C">
        <w:t>, Paris, Plon, 1958.</w:t>
      </w:r>
    </w:p>
    <w:p w14:paraId="2A30D181" w14:textId="73097381" w:rsidR="000B1B16" w:rsidRPr="00AB6A3C" w:rsidRDefault="000B1B16" w:rsidP="006E3B15">
      <w:pPr>
        <w:pStyle w:val="TEIbiblreference"/>
      </w:pPr>
      <w:r w:rsidRPr="00AB6A3C">
        <w:rPr>
          <w:i/>
          <w:iCs/>
        </w:rPr>
        <w:t xml:space="preserve">Liber </w:t>
      </w:r>
      <w:proofErr w:type="spellStart"/>
      <w:r w:rsidRPr="00AB6A3C">
        <w:rPr>
          <w:i/>
          <w:iCs/>
        </w:rPr>
        <w:t>Pontificalis</w:t>
      </w:r>
      <w:proofErr w:type="spellEnd"/>
      <w:r w:rsidRPr="00AB6A3C">
        <w:t>, Louis Duchesne (éd.), Paris, E. de</w:t>
      </w:r>
      <w:r w:rsidR="00FA1D87">
        <w:t> </w:t>
      </w:r>
      <w:r w:rsidRPr="00AB6A3C">
        <w:t>Boccard, 1956</w:t>
      </w:r>
      <w:r w:rsidR="00FA1D87">
        <w:t>, t. 2</w:t>
      </w:r>
      <w:r w:rsidRPr="00AB6A3C">
        <w:t>.</w:t>
      </w:r>
    </w:p>
    <w:p w14:paraId="2DE202C1" w14:textId="3459B9E3" w:rsidR="000B1B16" w:rsidRPr="00AB6A3C" w:rsidRDefault="000F506E" w:rsidP="006E3B15">
      <w:pPr>
        <w:pStyle w:val="TEIbiblreference"/>
      </w:pPr>
      <w:proofErr w:type="spellStart"/>
      <w:r w:rsidRPr="00CB6EC2">
        <w:rPr>
          <w:smallCaps/>
        </w:rPr>
        <w:t>Loskoutoff</w:t>
      </w:r>
      <w:proofErr w:type="spellEnd"/>
      <w:r w:rsidR="000B1B16" w:rsidRPr="00AB6A3C">
        <w:t xml:space="preserve"> Yvan, </w:t>
      </w:r>
      <w:r w:rsidR="000B1B16" w:rsidRPr="00AB6A3C">
        <w:rPr>
          <w:i/>
          <w:iCs/>
        </w:rPr>
        <w:t>L’armorial de Calliope, L’</w:t>
      </w:r>
      <w:r w:rsidR="000B1B16" w:rsidRPr="00BE08C5">
        <w:rPr>
          <w:i/>
          <w:iCs/>
        </w:rPr>
        <w:t>œu</w:t>
      </w:r>
      <w:r w:rsidR="000B1B16" w:rsidRPr="00AB6A3C">
        <w:rPr>
          <w:i/>
          <w:iCs/>
        </w:rPr>
        <w:t xml:space="preserve">vre du Père Le </w:t>
      </w:r>
      <w:proofErr w:type="spellStart"/>
      <w:r w:rsidR="000B1B16" w:rsidRPr="00AB6A3C">
        <w:rPr>
          <w:i/>
          <w:iCs/>
        </w:rPr>
        <w:t>Moyne</w:t>
      </w:r>
      <w:proofErr w:type="spellEnd"/>
      <w:r w:rsidR="000B1B16" w:rsidRPr="00AB6A3C">
        <w:rPr>
          <w:i/>
          <w:iCs/>
        </w:rPr>
        <w:t xml:space="preserve"> S.</w:t>
      </w:r>
      <w:r w:rsidR="00432AA6">
        <w:rPr>
          <w:i/>
          <w:iCs/>
        </w:rPr>
        <w:t> </w:t>
      </w:r>
      <w:r w:rsidR="000B1B16" w:rsidRPr="00AB6A3C">
        <w:rPr>
          <w:i/>
          <w:iCs/>
        </w:rPr>
        <w:t>J. (1602-1671)</w:t>
      </w:r>
      <w:r w:rsidR="009B12A2">
        <w:rPr>
          <w:i/>
          <w:iCs/>
        </w:rPr>
        <w:t> :</w:t>
      </w:r>
      <w:r w:rsidR="000B1B16" w:rsidRPr="00AB6A3C">
        <w:rPr>
          <w:i/>
          <w:iCs/>
        </w:rPr>
        <w:t xml:space="preserve"> </w:t>
      </w:r>
      <w:r w:rsidR="009B12A2">
        <w:rPr>
          <w:i/>
          <w:iCs/>
        </w:rPr>
        <w:t>l</w:t>
      </w:r>
      <w:r w:rsidR="000B1B16" w:rsidRPr="00AB6A3C">
        <w:rPr>
          <w:i/>
          <w:iCs/>
        </w:rPr>
        <w:t>ittérature, héraldique, spiritualité</w:t>
      </w:r>
      <w:r w:rsidR="000B1B16" w:rsidRPr="00AB6A3C">
        <w:t xml:space="preserve">, Tübingen, Gunter </w:t>
      </w:r>
      <w:proofErr w:type="spellStart"/>
      <w:r w:rsidR="000B1B16" w:rsidRPr="00AB6A3C">
        <w:t>Narr</w:t>
      </w:r>
      <w:proofErr w:type="spellEnd"/>
      <w:r w:rsidR="000B1B16" w:rsidRPr="00AB6A3C">
        <w:t xml:space="preserve"> </w:t>
      </w:r>
      <w:proofErr w:type="spellStart"/>
      <w:r w:rsidR="000B1B16" w:rsidRPr="00AB6A3C">
        <w:t>Verlag</w:t>
      </w:r>
      <w:proofErr w:type="spellEnd"/>
      <w:r w:rsidR="000B1B16" w:rsidRPr="00AB6A3C">
        <w:t>, 2000.</w:t>
      </w:r>
    </w:p>
    <w:p w14:paraId="52906521" w14:textId="6AA82C71" w:rsidR="000B1B16" w:rsidRPr="00AB6A3C" w:rsidRDefault="000B1B16" w:rsidP="006E3B15">
      <w:pPr>
        <w:pStyle w:val="TEIbiblreference"/>
      </w:pPr>
      <w:r w:rsidRPr="00AB6A3C">
        <w:t xml:space="preserve">—, </w:t>
      </w:r>
      <w:r w:rsidRPr="00AB6A3C">
        <w:rPr>
          <w:i/>
          <w:iCs/>
          <w:color w:val="000000"/>
        </w:rPr>
        <w:t>Rome des Césars Rome des Papes</w:t>
      </w:r>
      <w:r w:rsidRPr="00AB6A3C">
        <w:rPr>
          <w:i/>
        </w:rPr>
        <w:t>. La propagande du cardinal Mazarin</w:t>
      </w:r>
      <w:r w:rsidRPr="00AB6A3C">
        <w:t xml:space="preserve">, Paris, </w:t>
      </w:r>
      <w:r w:rsidR="00726FCD">
        <w:t xml:space="preserve">Honoré </w:t>
      </w:r>
      <w:r w:rsidRPr="00AB6A3C">
        <w:t>Champion, 2007.</w:t>
      </w:r>
    </w:p>
    <w:p w14:paraId="0884739D" w14:textId="3957F98F" w:rsidR="000B1B16" w:rsidRPr="00AB6A3C" w:rsidRDefault="000B1B16" w:rsidP="006E3B15">
      <w:pPr>
        <w:pStyle w:val="TEIbiblreference"/>
      </w:pPr>
      <w:r w:rsidRPr="00AB6A3C">
        <w:t xml:space="preserve">—, </w:t>
      </w:r>
      <w:r w:rsidRPr="00AB6A3C">
        <w:rPr>
          <w:i/>
          <w:iCs/>
        </w:rPr>
        <w:t>Un art de la Réforme catholique</w:t>
      </w:r>
      <w:r w:rsidR="00A0573D">
        <w:rPr>
          <w:i/>
          <w:iCs/>
        </w:rPr>
        <w:t>.</w:t>
      </w:r>
      <w:r w:rsidRPr="00AB6A3C">
        <w:rPr>
          <w:i/>
          <w:iCs/>
        </w:rPr>
        <w:t xml:space="preserve"> La symbolique du pape Sixte-Quint et des Peretti-</w:t>
      </w:r>
      <w:proofErr w:type="spellStart"/>
      <w:r w:rsidRPr="00AB6A3C">
        <w:rPr>
          <w:i/>
          <w:iCs/>
        </w:rPr>
        <w:t>Montalto</w:t>
      </w:r>
      <w:proofErr w:type="spellEnd"/>
      <w:r w:rsidRPr="00AB6A3C">
        <w:rPr>
          <w:i/>
          <w:iCs/>
        </w:rPr>
        <w:t xml:space="preserve"> (1566-1655)</w:t>
      </w:r>
      <w:r w:rsidRPr="00AB6A3C">
        <w:t xml:space="preserve">, Paris, </w:t>
      </w:r>
      <w:r w:rsidR="00726FCD">
        <w:t xml:space="preserve">Honoré </w:t>
      </w:r>
      <w:r w:rsidRPr="00AB6A3C">
        <w:t>Champion, 2011.</w:t>
      </w:r>
    </w:p>
    <w:p w14:paraId="5C541298" w14:textId="7EE6F699" w:rsidR="000B1B16" w:rsidRPr="00AB6A3C" w:rsidRDefault="000B1B16" w:rsidP="006E3B15">
      <w:pPr>
        <w:pStyle w:val="TEIbiblreference"/>
      </w:pPr>
      <w:r w:rsidRPr="00AB6A3C">
        <w:t>—,</w:t>
      </w:r>
      <w:r w:rsidRPr="00AB6A3C">
        <w:rPr>
          <w:b/>
          <w:bCs/>
        </w:rPr>
        <w:t xml:space="preserve"> </w:t>
      </w:r>
      <w:r w:rsidRPr="00AB6A3C">
        <w:rPr>
          <w:i/>
          <w:iCs/>
        </w:rPr>
        <w:t>Un art de la Réforme catholique</w:t>
      </w:r>
      <w:r w:rsidR="00726FCD" w:rsidRPr="00726FCD">
        <w:rPr>
          <w:iCs/>
        </w:rPr>
        <w:t>,</w:t>
      </w:r>
      <w:r w:rsidRPr="00AB6A3C">
        <w:rPr>
          <w:i/>
          <w:iCs/>
        </w:rPr>
        <w:t xml:space="preserve"> </w:t>
      </w:r>
      <w:r w:rsidRPr="00AB6A3C">
        <w:t>vol.</w:t>
      </w:r>
      <w:r w:rsidR="00726FCD">
        <w:t> </w:t>
      </w:r>
      <w:r w:rsidRPr="00AB6A3C">
        <w:t>2,</w:t>
      </w:r>
      <w:r w:rsidRPr="00AB6A3C">
        <w:rPr>
          <w:i/>
          <w:iCs/>
        </w:rPr>
        <w:t xml:space="preserve"> La symbolique du pape Grégoire</w:t>
      </w:r>
      <w:r w:rsidR="00726FCD">
        <w:rPr>
          <w:i/>
          <w:iCs/>
        </w:rPr>
        <w:t> </w:t>
      </w:r>
      <w:r w:rsidRPr="00AB6A3C">
        <w:rPr>
          <w:i/>
          <w:iCs/>
        </w:rPr>
        <w:t xml:space="preserve">XIII (1572-1585) et des </w:t>
      </w:r>
      <w:proofErr w:type="spellStart"/>
      <w:r w:rsidRPr="00AB6A3C">
        <w:rPr>
          <w:i/>
          <w:iCs/>
        </w:rPr>
        <w:t>Boncompagni</w:t>
      </w:r>
      <w:proofErr w:type="spellEnd"/>
      <w:r w:rsidRPr="00AB6A3C">
        <w:t xml:space="preserve">, Paris, </w:t>
      </w:r>
      <w:r w:rsidR="00726FCD">
        <w:t xml:space="preserve">Honoré </w:t>
      </w:r>
      <w:r w:rsidRPr="00AB6A3C">
        <w:t>Champion, 2018.</w:t>
      </w:r>
    </w:p>
    <w:p w14:paraId="205A32C7" w14:textId="0C1BB608" w:rsidR="000B1B16" w:rsidRPr="00AB6A3C" w:rsidRDefault="00726FCD" w:rsidP="006E3B15">
      <w:pPr>
        <w:pStyle w:val="TEIbiblreference"/>
      </w:pPr>
      <w:r>
        <w:rPr>
          <w:smallCaps/>
        </w:rPr>
        <w:lastRenderedPageBreak/>
        <w:t>—</w:t>
      </w:r>
      <w:r w:rsidR="000B1B16" w:rsidRPr="00AB6A3C">
        <w:t xml:space="preserve"> (</w:t>
      </w:r>
      <w:proofErr w:type="spellStart"/>
      <w:r w:rsidR="000B1B16" w:rsidRPr="00AB6A3C">
        <w:t>dir</w:t>
      </w:r>
      <w:proofErr w:type="spellEnd"/>
      <w:r w:rsidR="000B1B16" w:rsidRPr="00AB6A3C">
        <w:t xml:space="preserve">.), </w:t>
      </w:r>
      <w:r w:rsidR="000B1B16" w:rsidRPr="00AB6A3C">
        <w:rPr>
          <w:i/>
          <w:iCs/>
        </w:rPr>
        <w:t>Héraldique et papauté</w:t>
      </w:r>
      <w:r w:rsidR="00AF57AB">
        <w:rPr>
          <w:i/>
          <w:iCs/>
        </w:rPr>
        <w:t>.</w:t>
      </w:r>
      <w:r w:rsidR="000B1B16" w:rsidRPr="00AB6A3C">
        <w:rPr>
          <w:i/>
          <w:iCs/>
        </w:rPr>
        <w:t xml:space="preserve"> Moyen </w:t>
      </w:r>
      <w:r w:rsidR="000B1B16">
        <w:rPr>
          <w:i/>
          <w:iCs/>
        </w:rPr>
        <w:t>Â</w:t>
      </w:r>
      <w:r w:rsidR="000B1B16" w:rsidRPr="00AB6A3C">
        <w:rPr>
          <w:i/>
          <w:iCs/>
        </w:rPr>
        <w:t>ge-Temps modernes</w:t>
      </w:r>
      <w:r w:rsidR="000B1B16" w:rsidRPr="00AB6A3C">
        <w:t xml:space="preserve">, Mont-Saint-Aignan, </w:t>
      </w:r>
      <w:r w:rsidR="00AF57AB">
        <w:t>PURH</w:t>
      </w:r>
      <w:r w:rsidR="000B1B16" w:rsidRPr="00AB6A3C">
        <w:t>, 2020.</w:t>
      </w:r>
    </w:p>
    <w:p w14:paraId="3F5AC2CD" w14:textId="0ACD70C8" w:rsidR="000B1B16" w:rsidRPr="00AB6A3C" w:rsidRDefault="000F506E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Lucarelli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Oderigi, </w:t>
      </w:r>
      <w:r w:rsidR="000B1B16" w:rsidRPr="00AB6A3C">
        <w:rPr>
          <w:i/>
          <w:iCs/>
          <w:lang w:val="it-IT"/>
        </w:rPr>
        <w:t>Memorie e guida storica di Gubbio</w:t>
      </w:r>
      <w:r w:rsidR="000B1B16" w:rsidRPr="00726FCD">
        <w:rPr>
          <w:lang w:val="it-IT"/>
        </w:rPr>
        <w:t>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Città di Castello, S.</w:t>
      </w:r>
      <w:r w:rsidR="00726FCD">
        <w:rPr>
          <w:lang w:val="it-IT"/>
        </w:rPr>
        <w:t> </w:t>
      </w:r>
      <w:r w:rsidR="000B1B16" w:rsidRPr="00AB6A3C">
        <w:rPr>
          <w:lang w:val="it-IT"/>
        </w:rPr>
        <w:t>Lappi, 1888.</w:t>
      </w:r>
    </w:p>
    <w:p w14:paraId="17F00964" w14:textId="268039D5" w:rsidR="000B1B16" w:rsidRPr="00AB6A3C" w:rsidRDefault="000F506E" w:rsidP="006E3B15">
      <w:pPr>
        <w:pStyle w:val="TEIbiblreference"/>
      </w:pPr>
      <w:r w:rsidRPr="00CB6EC2">
        <w:rPr>
          <w:smallCaps/>
          <w:lang w:val="it-IT"/>
        </w:rPr>
        <w:t>Macioce</w:t>
      </w:r>
      <w:r w:rsidRPr="00AB6A3C">
        <w:rPr>
          <w:lang w:val="it-IT"/>
        </w:rPr>
        <w:t xml:space="preserve"> </w:t>
      </w:r>
      <w:proofErr w:type="spellStart"/>
      <w:r w:rsidR="000B1B16" w:rsidRPr="00AB6A3C">
        <w:t>Stefania</w:t>
      </w:r>
      <w:proofErr w:type="spellEnd"/>
      <w:r w:rsidR="000B1B16" w:rsidRPr="00AB6A3C">
        <w:t xml:space="preserve">, </w:t>
      </w:r>
      <w:r w:rsidR="00417B0E">
        <w:t>« </w:t>
      </w:r>
      <w:proofErr w:type="spellStart"/>
      <w:r w:rsidR="000B1B16" w:rsidRPr="00AB6A3C">
        <w:rPr>
          <w:i/>
        </w:rPr>
        <w:t>Undique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Splendent</w:t>
      </w:r>
      <w:proofErr w:type="spellEnd"/>
      <w:r w:rsidR="00417B0E">
        <w:rPr>
          <w:i/>
        </w:rPr>
        <w:t> »</w:t>
      </w:r>
      <w:r w:rsidR="000B1B16" w:rsidRPr="00AB6A3C">
        <w:rPr>
          <w:i/>
        </w:rPr>
        <w:t xml:space="preserve">. </w:t>
      </w:r>
      <w:proofErr w:type="spellStart"/>
      <w:r w:rsidR="000B1B16" w:rsidRPr="00AB6A3C">
        <w:rPr>
          <w:i/>
        </w:rPr>
        <w:t>Aspetti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della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pittura</w:t>
      </w:r>
      <w:proofErr w:type="spellEnd"/>
      <w:r w:rsidR="000B1B16" w:rsidRPr="00AB6A3C">
        <w:rPr>
          <w:i/>
        </w:rPr>
        <w:t xml:space="preserve"> sacra </w:t>
      </w:r>
      <w:proofErr w:type="spellStart"/>
      <w:r w:rsidR="000B1B16" w:rsidRPr="00AB6A3C">
        <w:rPr>
          <w:i/>
        </w:rPr>
        <w:t>nella</w:t>
      </w:r>
      <w:proofErr w:type="spellEnd"/>
      <w:r w:rsidR="000B1B16" w:rsidRPr="00AB6A3C">
        <w:rPr>
          <w:i/>
        </w:rPr>
        <w:t xml:space="preserve"> Roma di </w:t>
      </w:r>
      <w:proofErr w:type="spellStart"/>
      <w:r w:rsidR="000B1B16" w:rsidRPr="00AB6A3C">
        <w:rPr>
          <w:i/>
        </w:rPr>
        <w:t>Clemente</w:t>
      </w:r>
      <w:proofErr w:type="spellEnd"/>
      <w:r w:rsidR="00726FCD">
        <w:rPr>
          <w:i/>
        </w:rPr>
        <w:t> </w:t>
      </w:r>
      <w:r w:rsidR="000B1B16" w:rsidRPr="00AB6A3C">
        <w:rPr>
          <w:i/>
        </w:rPr>
        <w:t>VIII Aldobrandini (1592-1605)</w:t>
      </w:r>
      <w:r w:rsidR="000B1B16" w:rsidRPr="00AB6A3C">
        <w:t>, Rome, De Luca, 1990.</w:t>
      </w:r>
    </w:p>
    <w:p w14:paraId="6EA50FC7" w14:textId="57A4C69E" w:rsidR="000B1B16" w:rsidRPr="00AB6A3C" w:rsidRDefault="000F506E" w:rsidP="006E3B15">
      <w:pPr>
        <w:pStyle w:val="TEIbiblreference"/>
      </w:pPr>
      <w:r w:rsidRPr="00CB6EC2">
        <w:rPr>
          <w:smallCaps/>
        </w:rPr>
        <w:t>Madonna</w:t>
      </w:r>
      <w:r w:rsidRPr="00AB6A3C">
        <w:t xml:space="preserve"> </w:t>
      </w:r>
      <w:r w:rsidR="000B1B16" w:rsidRPr="00AB6A3C">
        <w:t>Maria Luisa (</w:t>
      </w:r>
      <w:proofErr w:type="spellStart"/>
      <w:r w:rsidR="000B1B16" w:rsidRPr="00AB6A3C">
        <w:t>dir</w:t>
      </w:r>
      <w:proofErr w:type="spellEnd"/>
      <w:r w:rsidR="000B1B16" w:rsidRPr="00AB6A3C">
        <w:t xml:space="preserve">.), </w:t>
      </w:r>
      <w:r w:rsidR="000B1B16" w:rsidRPr="00AB6A3C">
        <w:rPr>
          <w:i/>
          <w:iCs/>
        </w:rPr>
        <w:t xml:space="preserve">Roma di </w:t>
      </w:r>
      <w:proofErr w:type="spellStart"/>
      <w:r w:rsidR="000B1B16" w:rsidRPr="00AB6A3C">
        <w:rPr>
          <w:i/>
          <w:iCs/>
        </w:rPr>
        <w:t>Sisto</w:t>
      </w:r>
      <w:proofErr w:type="spellEnd"/>
      <w:r w:rsidR="00432AA6">
        <w:rPr>
          <w:i/>
          <w:iCs/>
        </w:rPr>
        <w:t> </w:t>
      </w:r>
      <w:r w:rsidR="000B1B16" w:rsidRPr="00AB6A3C">
        <w:rPr>
          <w:i/>
          <w:iCs/>
        </w:rPr>
        <w:t xml:space="preserve">V. Le </w:t>
      </w:r>
      <w:proofErr w:type="spellStart"/>
      <w:r w:rsidR="000B1B16" w:rsidRPr="00AB6A3C">
        <w:rPr>
          <w:i/>
          <w:iCs/>
        </w:rPr>
        <w:t>arti</w:t>
      </w:r>
      <w:proofErr w:type="spellEnd"/>
      <w:r w:rsidR="000B1B16" w:rsidRPr="00AB6A3C">
        <w:rPr>
          <w:i/>
          <w:iCs/>
        </w:rPr>
        <w:t xml:space="preserve"> e la </w:t>
      </w:r>
      <w:proofErr w:type="spellStart"/>
      <w:r w:rsidR="000B1B16" w:rsidRPr="00AB6A3C">
        <w:rPr>
          <w:i/>
          <w:iCs/>
        </w:rPr>
        <w:t>cultura</w:t>
      </w:r>
      <w:proofErr w:type="spellEnd"/>
      <w:r w:rsidR="000B1B16" w:rsidRPr="00726FCD">
        <w:t>,</w:t>
      </w:r>
      <w:r w:rsidR="000B1B16" w:rsidRPr="00AB6A3C">
        <w:t xml:space="preserve"> Rome, De Luca, 1993.</w:t>
      </w:r>
    </w:p>
    <w:p w14:paraId="4D5B25F3" w14:textId="1CEAAA4B" w:rsidR="000B1B16" w:rsidRPr="00AB6A3C" w:rsidRDefault="000F506E" w:rsidP="006E3B15">
      <w:pPr>
        <w:pStyle w:val="TEIbiblreference"/>
        <w:rPr>
          <w:color w:val="000000" w:themeColor="text1"/>
          <w:lang w:val="it-IT"/>
        </w:rPr>
      </w:pPr>
      <w:proofErr w:type="spellStart"/>
      <w:r w:rsidRPr="00CB6EC2">
        <w:rPr>
          <w:smallCaps/>
        </w:rPr>
        <w:t>Manfredi</w:t>
      </w:r>
      <w:proofErr w:type="spellEnd"/>
      <w:r w:rsidRPr="00AB6A3C">
        <w:t xml:space="preserve"> </w:t>
      </w:r>
      <w:r w:rsidR="000B1B16" w:rsidRPr="00AB6A3C">
        <w:rPr>
          <w:color w:val="000000" w:themeColor="text1"/>
          <w:lang w:val="it-IT"/>
        </w:rPr>
        <w:t xml:space="preserve">Tommaso, </w:t>
      </w:r>
      <w:r w:rsidR="000B1B16" w:rsidRPr="00AB6A3C">
        <w:rPr>
          <w:i/>
          <w:iCs/>
          <w:color w:val="000000" w:themeColor="text1"/>
          <w:lang w:val="it-IT"/>
        </w:rPr>
        <w:t>Filippo Juvarra. Gli anni giovanili</w:t>
      </w:r>
      <w:r w:rsidR="000B1B16" w:rsidRPr="00726FCD">
        <w:rPr>
          <w:color w:val="000000" w:themeColor="text1"/>
          <w:lang w:val="it-IT"/>
        </w:rPr>
        <w:t>,</w:t>
      </w:r>
      <w:r w:rsidR="000B1B16" w:rsidRPr="00AB6A3C">
        <w:rPr>
          <w:i/>
          <w:iCs/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>Rome, Argos, 2010.</w:t>
      </w:r>
    </w:p>
    <w:p w14:paraId="3CCBC168" w14:textId="3B94F6D7" w:rsidR="000B1B16" w:rsidRPr="00AB6A3C" w:rsidRDefault="000F506E" w:rsidP="006E3B15">
      <w:pPr>
        <w:pStyle w:val="TEIbiblreference"/>
        <w:rPr>
          <w:bCs/>
          <w:shd w:val="clear" w:color="auto" w:fill="FFFFFF"/>
        </w:rPr>
      </w:pPr>
      <w:proofErr w:type="spellStart"/>
      <w:r w:rsidRPr="00CB6EC2">
        <w:rPr>
          <w:bCs/>
          <w:smallCaps/>
          <w:shd w:val="clear" w:color="auto" w:fill="FFFFFF"/>
        </w:rPr>
        <w:t>Margheriti</w:t>
      </w:r>
      <w:proofErr w:type="spellEnd"/>
      <w:r w:rsidRPr="00AB6A3C">
        <w:rPr>
          <w:bCs/>
          <w:shd w:val="clear" w:color="auto" w:fill="FFFFFF"/>
        </w:rPr>
        <w:t xml:space="preserve"> </w:t>
      </w:r>
      <w:proofErr w:type="spellStart"/>
      <w:r w:rsidRPr="00CB6EC2">
        <w:rPr>
          <w:bCs/>
          <w:smallCaps/>
          <w:shd w:val="clear" w:color="auto" w:fill="FFFFFF"/>
        </w:rPr>
        <w:t>Mastino</w:t>
      </w:r>
      <w:proofErr w:type="spellEnd"/>
      <w:r w:rsidRPr="00AB6A3C">
        <w:rPr>
          <w:bCs/>
          <w:shd w:val="clear" w:color="auto" w:fill="FFFFFF"/>
        </w:rPr>
        <w:t xml:space="preserve"> </w:t>
      </w:r>
      <w:r w:rsidR="000B1B16" w:rsidRPr="00AB6A3C">
        <w:rPr>
          <w:bCs/>
          <w:shd w:val="clear" w:color="auto" w:fill="FFFFFF"/>
        </w:rPr>
        <w:t>Antonio</w:t>
      </w:r>
      <w:r w:rsidR="000B1B16" w:rsidRPr="00726FCD">
        <w:rPr>
          <w:bCs/>
          <w:iCs/>
          <w:shd w:val="clear" w:color="auto" w:fill="FFFFFF"/>
        </w:rPr>
        <w:t>,</w:t>
      </w:r>
      <w:r w:rsidR="000B1B16" w:rsidRPr="00AB6A3C">
        <w:rPr>
          <w:bCs/>
          <w:i/>
          <w:shd w:val="clear" w:color="auto" w:fill="FFFFFF"/>
        </w:rPr>
        <w:t xml:space="preserve"> La Mort du pape</w:t>
      </w:r>
      <w:r w:rsidR="000B1B16" w:rsidRPr="00AB6A3C">
        <w:rPr>
          <w:bCs/>
          <w:shd w:val="clear" w:color="auto" w:fill="FFFFFF"/>
        </w:rPr>
        <w:t xml:space="preserve">, Monaco, </w:t>
      </w:r>
      <w:proofErr w:type="spellStart"/>
      <w:r w:rsidR="000B1B16" w:rsidRPr="00AB6A3C">
        <w:rPr>
          <w:bCs/>
          <w:shd w:val="clear" w:color="auto" w:fill="FFFFFF"/>
        </w:rPr>
        <w:t>Liamar</w:t>
      </w:r>
      <w:proofErr w:type="spellEnd"/>
      <w:r w:rsidR="000B1B16" w:rsidRPr="00AB6A3C">
        <w:rPr>
          <w:bCs/>
          <w:shd w:val="clear" w:color="auto" w:fill="FFFFFF"/>
        </w:rPr>
        <w:t>, 2015.</w:t>
      </w:r>
    </w:p>
    <w:p w14:paraId="6FC77C5C" w14:textId="15E2FC3C" w:rsidR="000B1B16" w:rsidRPr="00AB6A3C" w:rsidRDefault="000F506E" w:rsidP="006E3B15">
      <w:pPr>
        <w:pStyle w:val="TEIbiblreference"/>
      </w:pPr>
      <w:r w:rsidRPr="00CB6EC2">
        <w:rPr>
          <w:bCs/>
          <w:smallCaps/>
          <w:shd w:val="clear" w:color="auto" w:fill="FFFFFF"/>
        </w:rPr>
        <w:t>Marin</w:t>
      </w:r>
      <w:r w:rsidRPr="00AB6A3C">
        <w:rPr>
          <w:bCs/>
          <w:shd w:val="clear" w:color="auto" w:fill="FFFFFF"/>
        </w:rPr>
        <w:t xml:space="preserve"> </w:t>
      </w:r>
      <w:r w:rsidR="000B1B16" w:rsidRPr="00AB6A3C">
        <w:rPr>
          <w:bCs/>
          <w:shd w:val="clear" w:color="auto" w:fill="FFFFFF"/>
        </w:rPr>
        <w:t>Louis,</w:t>
      </w:r>
      <w:r w:rsidR="000B1B16" w:rsidRPr="00AB6A3C">
        <w:t xml:space="preserve"> </w:t>
      </w:r>
      <w:r w:rsidR="000B1B16" w:rsidRPr="00AB6A3C">
        <w:rPr>
          <w:i/>
        </w:rPr>
        <w:t>Le portrait du roi</w:t>
      </w:r>
      <w:r w:rsidR="00540CB2">
        <w:rPr>
          <w:iCs/>
        </w:rPr>
        <w:t xml:space="preserve"> [</w:t>
      </w:r>
      <w:r w:rsidR="00540CB2" w:rsidRPr="00AB6A3C">
        <w:t>1981</w:t>
      </w:r>
      <w:r w:rsidR="00540CB2">
        <w:t>]</w:t>
      </w:r>
      <w:r w:rsidR="000B1B16" w:rsidRPr="00AB6A3C">
        <w:t xml:space="preserve">, Paris, </w:t>
      </w:r>
      <w:r w:rsidR="00540CB2">
        <w:t xml:space="preserve">Éditions de </w:t>
      </w:r>
      <w:r w:rsidR="000B1B16" w:rsidRPr="00AB6A3C">
        <w:t>Minuit, 2001.</w:t>
      </w:r>
    </w:p>
    <w:p w14:paraId="52FABD7F" w14:textId="13AA9A11" w:rsidR="000B1B16" w:rsidRDefault="000F506E" w:rsidP="006E3B15">
      <w:pPr>
        <w:pStyle w:val="TEIbiblreference"/>
      </w:pPr>
      <w:proofErr w:type="spellStart"/>
      <w:r w:rsidRPr="00CB6EC2">
        <w:rPr>
          <w:smallCaps/>
        </w:rPr>
        <w:t>Marinis</w:t>
      </w:r>
      <w:proofErr w:type="spellEnd"/>
      <w:r w:rsidRPr="00AB6A3C">
        <w:t xml:space="preserve"> </w:t>
      </w:r>
      <w:proofErr w:type="spellStart"/>
      <w:r w:rsidR="000B1B16" w:rsidRPr="00AB6A3C">
        <w:t>Tammaro</w:t>
      </w:r>
      <w:proofErr w:type="spellEnd"/>
      <w:r w:rsidR="000B1B16" w:rsidRPr="00AB6A3C">
        <w:t xml:space="preserve"> de, </w:t>
      </w:r>
      <w:r w:rsidR="000B1B16" w:rsidRPr="00AB6A3C">
        <w:rPr>
          <w:i/>
          <w:iCs/>
        </w:rPr>
        <w:t xml:space="preserve">La </w:t>
      </w:r>
      <w:proofErr w:type="spellStart"/>
      <w:r w:rsidR="000B1B16" w:rsidRPr="00AB6A3C">
        <w:rPr>
          <w:i/>
          <w:iCs/>
        </w:rPr>
        <w:t>legatura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artistica</w:t>
      </w:r>
      <w:proofErr w:type="spellEnd"/>
      <w:r w:rsidR="000B1B16" w:rsidRPr="00AB6A3C">
        <w:rPr>
          <w:i/>
          <w:iCs/>
        </w:rPr>
        <w:t xml:space="preserve"> in Italia </w:t>
      </w:r>
      <w:proofErr w:type="spellStart"/>
      <w:r w:rsidR="000B1B16" w:rsidRPr="00AB6A3C">
        <w:rPr>
          <w:i/>
          <w:iCs/>
        </w:rPr>
        <w:t>nei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secoli</w:t>
      </w:r>
      <w:proofErr w:type="spellEnd"/>
      <w:r w:rsidR="00432AA6">
        <w:rPr>
          <w:i/>
          <w:iCs/>
        </w:rPr>
        <w:t> </w:t>
      </w:r>
      <w:r w:rsidR="000B1B16" w:rsidRPr="00AB6A3C">
        <w:rPr>
          <w:i/>
          <w:iCs/>
        </w:rPr>
        <w:t xml:space="preserve">XV e XVI, </w:t>
      </w:r>
      <w:proofErr w:type="spellStart"/>
      <w:r w:rsidR="000B1B16" w:rsidRPr="00AB6A3C">
        <w:rPr>
          <w:i/>
          <w:iCs/>
        </w:rPr>
        <w:t>Notizie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ed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elenchi</w:t>
      </w:r>
      <w:proofErr w:type="spellEnd"/>
      <w:r w:rsidR="000B1B16" w:rsidRPr="00AB6A3C">
        <w:t xml:space="preserve">, Florence, </w:t>
      </w:r>
      <w:proofErr w:type="spellStart"/>
      <w:r w:rsidR="000B1B16" w:rsidRPr="00AB6A3C">
        <w:t>Fratelli</w:t>
      </w:r>
      <w:proofErr w:type="spellEnd"/>
      <w:r w:rsidR="000B1B16" w:rsidRPr="00AB6A3C">
        <w:t xml:space="preserve"> </w:t>
      </w:r>
      <w:proofErr w:type="spellStart"/>
      <w:r w:rsidR="000B1B16" w:rsidRPr="00AB6A3C">
        <w:t>Alinari</w:t>
      </w:r>
      <w:proofErr w:type="spellEnd"/>
      <w:r w:rsidR="000B1B16" w:rsidRPr="00AB6A3C">
        <w:t>, 1960, 3</w:t>
      </w:r>
      <w:r w:rsidR="00540CB2">
        <w:t> </w:t>
      </w:r>
      <w:r w:rsidR="000B1B16" w:rsidRPr="00AB6A3C">
        <w:t>vol.</w:t>
      </w:r>
    </w:p>
    <w:p w14:paraId="78449683" w14:textId="7956FFF5" w:rsidR="000B1B16" w:rsidRPr="00B65667" w:rsidRDefault="000F506E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Martin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Jacques, </w:t>
      </w:r>
      <w:r w:rsidR="000B1B16" w:rsidRPr="00B65667">
        <w:rPr>
          <w:i/>
          <w:iCs/>
          <w:lang w:val="en-GB"/>
        </w:rPr>
        <w:t xml:space="preserve">Heraldry in the Vatican / </w:t>
      </w:r>
      <w:proofErr w:type="spellStart"/>
      <w:r w:rsidR="000B1B16" w:rsidRPr="00B65667">
        <w:rPr>
          <w:i/>
          <w:iCs/>
          <w:lang w:val="en-GB"/>
        </w:rPr>
        <w:t>L’araldica</w:t>
      </w:r>
      <w:proofErr w:type="spellEnd"/>
      <w:r w:rsidR="000B1B16" w:rsidRPr="00B65667">
        <w:rPr>
          <w:i/>
          <w:iCs/>
          <w:lang w:val="en-GB"/>
        </w:rPr>
        <w:t xml:space="preserve"> in </w:t>
      </w:r>
      <w:proofErr w:type="spellStart"/>
      <w:r w:rsidR="000B1B16" w:rsidRPr="00B65667">
        <w:rPr>
          <w:i/>
          <w:iCs/>
          <w:lang w:val="en-GB"/>
        </w:rPr>
        <w:t>Vaticano</w:t>
      </w:r>
      <w:proofErr w:type="spellEnd"/>
      <w:r w:rsidR="000B1B16" w:rsidRPr="00B65667">
        <w:rPr>
          <w:lang w:val="en-GB"/>
        </w:rPr>
        <w:t>, Gerrards Cross, Van Duren, 1987.</w:t>
      </w:r>
    </w:p>
    <w:p w14:paraId="7A4F1693" w14:textId="0BB7CEB2" w:rsidR="000B1B16" w:rsidRPr="00FC4A5F" w:rsidRDefault="000F506E" w:rsidP="006E3B15">
      <w:pPr>
        <w:pStyle w:val="TEIbiblreference"/>
      </w:pPr>
      <w:proofErr w:type="spellStart"/>
      <w:r w:rsidRPr="00FC4A5F">
        <w:rPr>
          <w:smallCaps/>
        </w:rPr>
        <w:t>Marucci</w:t>
      </w:r>
      <w:proofErr w:type="spellEnd"/>
      <w:r w:rsidRPr="00FC4A5F">
        <w:t xml:space="preserve"> </w:t>
      </w:r>
      <w:r w:rsidR="000B1B16" w:rsidRPr="00FC4A5F">
        <w:t xml:space="preserve">Valerio, </w:t>
      </w:r>
      <w:proofErr w:type="spellStart"/>
      <w:r w:rsidR="00540CB2" w:rsidRPr="00FC4A5F">
        <w:rPr>
          <w:smallCaps/>
        </w:rPr>
        <w:t>Mazzo</w:t>
      </w:r>
      <w:proofErr w:type="spellEnd"/>
      <w:r w:rsidR="00540CB2" w:rsidRPr="00FC4A5F">
        <w:t xml:space="preserve"> </w:t>
      </w:r>
      <w:r w:rsidR="000B1B16" w:rsidRPr="00FC4A5F">
        <w:t xml:space="preserve">Antonio, </w:t>
      </w:r>
      <w:r w:rsidR="00540CB2" w:rsidRPr="00FC4A5F">
        <w:rPr>
          <w:smallCaps/>
        </w:rPr>
        <w:t>Romano</w:t>
      </w:r>
      <w:r w:rsidR="00540CB2" w:rsidRPr="00FC4A5F">
        <w:t xml:space="preserve"> </w:t>
      </w:r>
      <w:r w:rsidR="000B1B16" w:rsidRPr="00FC4A5F">
        <w:t>Angela</w:t>
      </w:r>
      <w:r w:rsidR="00FC4A5F" w:rsidRPr="00FC4A5F">
        <w:t xml:space="preserve"> et</w:t>
      </w:r>
      <w:r w:rsidR="000B1B16" w:rsidRPr="00FC4A5F">
        <w:t xml:space="preserve"> </w:t>
      </w:r>
      <w:proofErr w:type="spellStart"/>
      <w:r w:rsidR="00540CB2" w:rsidRPr="00FC4A5F">
        <w:rPr>
          <w:smallCaps/>
        </w:rPr>
        <w:t>Aquilecchia</w:t>
      </w:r>
      <w:proofErr w:type="spellEnd"/>
      <w:r w:rsidR="00540CB2" w:rsidRPr="00FC4A5F">
        <w:t xml:space="preserve"> </w:t>
      </w:r>
      <w:r w:rsidR="000B1B16" w:rsidRPr="00FC4A5F">
        <w:t xml:space="preserve">Giovanni (éd.), </w:t>
      </w:r>
      <w:proofErr w:type="spellStart"/>
      <w:r w:rsidR="000B1B16" w:rsidRPr="00FC4A5F">
        <w:rPr>
          <w:i/>
          <w:iCs/>
        </w:rPr>
        <w:t>Pasquinate</w:t>
      </w:r>
      <w:proofErr w:type="spellEnd"/>
      <w:r w:rsidR="000B1B16" w:rsidRPr="00FC4A5F">
        <w:rPr>
          <w:i/>
          <w:iCs/>
        </w:rPr>
        <w:t xml:space="preserve"> romane </w:t>
      </w:r>
      <w:proofErr w:type="spellStart"/>
      <w:r w:rsidR="000B1B16" w:rsidRPr="00FC4A5F">
        <w:rPr>
          <w:i/>
          <w:iCs/>
        </w:rPr>
        <w:t>del</w:t>
      </w:r>
      <w:proofErr w:type="spellEnd"/>
      <w:r w:rsidR="000B1B16" w:rsidRPr="00FC4A5F">
        <w:rPr>
          <w:i/>
          <w:iCs/>
        </w:rPr>
        <w:t xml:space="preserve"> </w:t>
      </w:r>
      <w:proofErr w:type="spellStart"/>
      <w:r w:rsidR="000B1B16" w:rsidRPr="00FC4A5F">
        <w:rPr>
          <w:i/>
          <w:iCs/>
        </w:rPr>
        <w:t>Cinquecento</w:t>
      </w:r>
      <w:proofErr w:type="spellEnd"/>
      <w:r w:rsidR="000B1B16" w:rsidRPr="00FC4A5F">
        <w:t xml:space="preserve">, Rome, Salerno </w:t>
      </w:r>
      <w:proofErr w:type="spellStart"/>
      <w:r w:rsidR="000B1B16" w:rsidRPr="00FC4A5F">
        <w:t>Editrice</w:t>
      </w:r>
      <w:proofErr w:type="spellEnd"/>
      <w:r w:rsidR="000B1B16" w:rsidRPr="00FC4A5F">
        <w:t>, 1983, 2</w:t>
      </w:r>
      <w:r w:rsidR="00540CB2" w:rsidRPr="00FC4A5F">
        <w:t> </w:t>
      </w:r>
      <w:r w:rsidR="000B1B16" w:rsidRPr="00FC4A5F">
        <w:t>vol.</w:t>
      </w:r>
    </w:p>
    <w:p w14:paraId="4721F053" w14:textId="0CD05B23" w:rsidR="000B1B16" w:rsidRPr="00B65667" w:rsidRDefault="000F506E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Masson</w:t>
      </w:r>
      <w:r w:rsidRPr="00B65667">
        <w:rPr>
          <w:lang w:val="en-GB"/>
        </w:rPr>
        <w:t xml:space="preserve"> </w:t>
      </w:r>
      <w:r w:rsidR="000B1B16" w:rsidRPr="00AB6A3C">
        <w:rPr>
          <w:lang w:val="it-IT"/>
        </w:rPr>
        <w:t xml:space="preserve">Georgina, </w:t>
      </w:r>
      <w:r w:rsidR="000B1B16" w:rsidRPr="00AB6A3C">
        <w:rPr>
          <w:i/>
          <w:lang w:val="it-IT"/>
        </w:rPr>
        <w:t xml:space="preserve">Queen </w:t>
      </w:r>
      <w:r w:rsidR="000B1B16" w:rsidRPr="00AB6A3C">
        <w:rPr>
          <w:i/>
          <w:iCs/>
          <w:lang w:val="it-IT"/>
        </w:rPr>
        <w:t>Christina</w:t>
      </w:r>
      <w:r w:rsidR="000B1B16" w:rsidRPr="00AB6A3C">
        <w:rPr>
          <w:lang w:val="it-IT"/>
        </w:rPr>
        <w:t xml:space="preserve">, Londres, </w:t>
      </w:r>
      <w:r w:rsidR="000B1B16" w:rsidRPr="00B65667">
        <w:rPr>
          <w:lang w:val="en-GB"/>
        </w:rPr>
        <w:t xml:space="preserve">Secker &amp; Warburg, </w:t>
      </w:r>
      <w:r w:rsidR="000B1B16" w:rsidRPr="00AB6A3C">
        <w:rPr>
          <w:lang w:val="it-IT"/>
        </w:rPr>
        <w:t>1968.</w:t>
      </w:r>
    </w:p>
    <w:p w14:paraId="7C0D81C8" w14:textId="7F5186B6" w:rsidR="000B1B16" w:rsidRPr="00AB6A3C" w:rsidRDefault="000F506E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Micalizzi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Paolo, </w:t>
      </w:r>
      <w:r w:rsidR="000B1B16" w:rsidRPr="00AB6A3C">
        <w:rPr>
          <w:i/>
          <w:iCs/>
          <w:lang w:val="it-IT"/>
        </w:rPr>
        <w:t>Gubbio. Storia dell’architettura e della città</w:t>
      </w:r>
      <w:r w:rsidR="00540CB2">
        <w:rPr>
          <w:lang w:val="it-IT"/>
        </w:rPr>
        <w:t xml:space="preserve"> [</w:t>
      </w:r>
      <w:r w:rsidR="000B1B16" w:rsidRPr="00AB6A3C">
        <w:rPr>
          <w:lang w:val="it-IT"/>
        </w:rPr>
        <w:t>2</w:t>
      </w:r>
      <w:r w:rsidR="000B1B16" w:rsidRPr="00AB6A3C">
        <w:rPr>
          <w:vertAlign w:val="superscript"/>
          <w:lang w:val="it-IT"/>
        </w:rPr>
        <w:t>e</w:t>
      </w:r>
      <w:r w:rsidR="00540CB2" w:rsidRPr="00540CB2">
        <w:rPr>
          <w:lang w:val="it-IT"/>
        </w:rPr>
        <w:t> </w:t>
      </w:r>
      <w:r w:rsidR="000B1B16" w:rsidRPr="00AB6A3C">
        <w:rPr>
          <w:lang w:val="it-IT"/>
        </w:rPr>
        <w:t>éd</w:t>
      </w:r>
      <w:r w:rsidR="00540CB2">
        <w:rPr>
          <w:lang w:val="it-IT"/>
        </w:rPr>
        <w:t>.]</w:t>
      </w:r>
      <w:r w:rsidR="000B1B16" w:rsidRPr="00AB6A3C">
        <w:rPr>
          <w:lang w:val="it-IT"/>
        </w:rPr>
        <w:t>, Gubbio, L’arte grafica, 2009.</w:t>
      </w:r>
    </w:p>
    <w:p w14:paraId="68D55F0A" w14:textId="77777777" w:rsidR="00540CB2" w:rsidRDefault="000F506E" w:rsidP="006E3B15">
      <w:pPr>
        <w:pStyle w:val="TEIbiblreference"/>
        <w:rPr>
          <w:color w:val="000000" w:themeColor="text1"/>
          <w:lang w:val="it-IT"/>
        </w:rPr>
      </w:pPr>
      <w:r w:rsidRPr="00CB6EC2">
        <w:rPr>
          <w:smallCaps/>
          <w:color w:val="000000" w:themeColor="text1"/>
          <w:lang w:val="it-IT"/>
        </w:rPr>
        <w:t>Millon</w:t>
      </w:r>
      <w:r w:rsidRPr="00B65667">
        <w:rPr>
          <w:color w:val="000000" w:themeColor="text1"/>
          <w:lang w:val="it-IT"/>
        </w:rPr>
        <w:t xml:space="preserve"> </w:t>
      </w:r>
      <w:r w:rsidR="000B1B16" w:rsidRPr="00B65667">
        <w:rPr>
          <w:color w:val="000000" w:themeColor="text1"/>
          <w:lang w:val="it-IT"/>
        </w:rPr>
        <w:t xml:space="preserve">Henry A., </w:t>
      </w:r>
      <w:r w:rsidR="000B1B16" w:rsidRPr="00B65667">
        <w:rPr>
          <w:i/>
          <w:iCs/>
          <w:color w:val="000000" w:themeColor="text1"/>
          <w:lang w:val="it-IT"/>
        </w:rPr>
        <w:t xml:space="preserve">Filippo Juvarra. </w:t>
      </w:r>
      <w:r w:rsidR="000B1B16" w:rsidRPr="00AB6A3C">
        <w:rPr>
          <w:i/>
          <w:iCs/>
          <w:color w:val="000000" w:themeColor="text1"/>
          <w:lang w:val="it-IT"/>
        </w:rPr>
        <w:t>Drawings from the roman period 1704-1714</w:t>
      </w:r>
      <w:r w:rsidR="00726FCD" w:rsidRPr="00726FCD">
        <w:rPr>
          <w:color w:val="000000" w:themeColor="text1"/>
          <w:lang w:val="it-IT"/>
        </w:rPr>
        <w:t>,</w:t>
      </w:r>
      <w:r w:rsidR="000B1B16" w:rsidRPr="00AB6A3C">
        <w:rPr>
          <w:i/>
          <w:iCs/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>Rome, Edizioni dell’Elefante, 1984</w:t>
      </w:r>
      <w:r w:rsidR="00540CB2">
        <w:rPr>
          <w:color w:val="000000" w:themeColor="text1"/>
          <w:lang w:val="it-IT"/>
        </w:rPr>
        <w:t xml:space="preserve">, </w:t>
      </w:r>
      <w:r w:rsidR="00540CB2" w:rsidRPr="00AB6A3C">
        <w:rPr>
          <w:color w:val="000000" w:themeColor="text1"/>
          <w:lang w:val="it-IT"/>
        </w:rPr>
        <w:t>vol.</w:t>
      </w:r>
      <w:r w:rsidR="00540CB2">
        <w:rPr>
          <w:color w:val="000000" w:themeColor="text1"/>
          <w:lang w:val="it-IT"/>
        </w:rPr>
        <w:t> </w:t>
      </w:r>
      <w:r w:rsidR="00540CB2" w:rsidRPr="00AB6A3C">
        <w:rPr>
          <w:color w:val="000000" w:themeColor="text1"/>
          <w:lang w:val="it-IT"/>
        </w:rPr>
        <w:t>1</w:t>
      </w:r>
      <w:r w:rsidR="00540CB2">
        <w:rPr>
          <w:color w:val="000000" w:themeColor="text1"/>
          <w:lang w:val="it-IT"/>
        </w:rPr>
        <w:t>.</w:t>
      </w:r>
    </w:p>
    <w:p w14:paraId="2D38C97F" w14:textId="54E7CA7F" w:rsidR="000B1B16" w:rsidRPr="00AB6A3C" w:rsidRDefault="00540CB2" w:rsidP="006E3B15">
      <w:pPr>
        <w:pStyle w:val="TEIbiblreference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>—,</w:t>
      </w:r>
      <w:r w:rsidR="000B1B16" w:rsidRPr="00AB6A3C">
        <w:rPr>
          <w:color w:val="000000" w:themeColor="text1"/>
          <w:lang w:val="it-IT"/>
        </w:rPr>
        <w:t xml:space="preserve"> </w:t>
      </w:r>
      <w:r w:rsidRPr="00540CB2">
        <w:rPr>
          <w:smallCaps/>
          <w:color w:val="000000" w:themeColor="text1"/>
          <w:lang w:val="it-IT"/>
        </w:rPr>
        <w:t>Griseri</w:t>
      </w:r>
      <w:r w:rsidRPr="00AB6A3C">
        <w:rPr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 xml:space="preserve">Andreina, </w:t>
      </w:r>
      <w:r w:rsidRPr="00540CB2">
        <w:rPr>
          <w:smallCaps/>
          <w:color w:val="000000" w:themeColor="text1"/>
          <w:lang w:val="it-IT"/>
        </w:rPr>
        <w:t>Mc Phee</w:t>
      </w:r>
      <w:r w:rsidRPr="00AB6A3C">
        <w:rPr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>Sarah</w:t>
      </w:r>
      <w:r w:rsidR="0028350E">
        <w:rPr>
          <w:color w:val="000000" w:themeColor="text1"/>
          <w:lang w:val="it-IT"/>
        </w:rPr>
        <w:t xml:space="preserve"> et</w:t>
      </w:r>
      <w:r w:rsidR="000B1B16" w:rsidRPr="00AB6A3C">
        <w:rPr>
          <w:color w:val="000000" w:themeColor="text1"/>
          <w:lang w:val="it-IT"/>
        </w:rPr>
        <w:t xml:space="preserve"> </w:t>
      </w:r>
      <w:r w:rsidRPr="00540CB2">
        <w:rPr>
          <w:smallCaps/>
          <w:color w:val="000000" w:themeColor="text1"/>
          <w:lang w:val="it-IT"/>
        </w:rPr>
        <w:t>Viale Ferrero</w:t>
      </w:r>
      <w:r>
        <w:rPr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 xml:space="preserve">Mercedes </w:t>
      </w:r>
      <w:r>
        <w:rPr>
          <w:color w:val="000000" w:themeColor="text1"/>
          <w:lang w:val="it-IT"/>
        </w:rPr>
        <w:t>(dir.)</w:t>
      </w:r>
      <w:r w:rsidR="000B1B16" w:rsidRPr="00AB6A3C">
        <w:rPr>
          <w:color w:val="000000" w:themeColor="text1"/>
          <w:lang w:val="it-IT"/>
        </w:rPr>
        <w:t xml:space="preserve">, </w:t>
      </w:r>
      <w:r w:rsidRPr="00B65667">
        <w:rPr>
          <w:i/>
          <w:iCs/>
          <w:color w:val="000000" w:themeColor="text1"/>
          <w:lang w:val="it-IT"/>
        </w:rPr>
        <w:t xml:space="preserve">Filippo Juvarra. </w:t>
      </w:r>
      <w:r w:rsidRPr="00AB6A3C">
        <w:rPr>
          <w:i/>
          <w:iCs/>
          <w:color w:val="000000" w:themeColor="text1"/>
          <w:lang w:val="it-IT"/>
        </w:rPr>
        <w:t>Drawings from the roman period 1704-1714</w:t>
      </w:r>
      <w:r w:rsidRPr="00726FCD">
        <w:rPr>
          <w:color w:val="000000" w:themeColor="text1"/>
          <w:lang w:val="it-IT"/>
        </w:rPr>
        <w:t>,</w:t>
      </w:r>
      <w:r w:rsidRPr="00AB6A3C">
        <w:rPr>
          <w:i/>
          <w:iCs/>
          <w:color w:val="000000" w:themeColor="text1"/>
          <w:lang w:val="it-IT"/>
        </w:rPr>
        <w:t xml:space="preserve"> </w:t>
      </w:r>
      <w:r w:rsidRPr="00AB6A3C">
        <w:rPr>
          <w:color w:val="000000" w:themeColor="text1"/>
          <w:lang w:val="it-IT"/>
        </w:rPr>
        <w:t>Rome, Edizioni dell’Elefante,</w:t>
      </w:r>
      <w:r>
        <w:rPr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>1999</w:t>
      </w:r>
      <w:r>
        <w:rPr>
          <w:color w:val="000000" w:themeColor="text1"/>
          <w:lang w:val="it-IT"/>
        </w:rPr>
        <w:t>, vol. 2</w:t>
      </w:r>
      <w:r w:rsidR="000B1B16" w:rsidRPr="00AB6A3C">
        <w:rPr>
          <w:color w:val="000000" w:themeColor="text1"/>
          <w:lang w:val="it-IT"/>
        </w:rPr>
        <w:t>.</w:t>
      </w:r>
    </w:p>
    <w:p w14:paraId="7696E014" w14:textId="500EA0C0" w:rsidR="000B1B16" w:rsidRPr="00AB6A3C" w:rsidRDefault="000F506E" w:rsidP="006E3B15">
      <w:pPr>
        <w:pStyle w:val="TEIbiblreference"/>
        <w:rPr>
          <w:lang w:val="it-IT"/>
        </w:rPr>
      </w:pPr>
      <w:r w:rsidRPr="00CB6EC2">
        <w:rPr>
          <w:smallCaps/>
          <w:color w:val="000000" w:themeColor="text1"/>
          <w:lang w:val="it-IT"/>
        </w:rPr>
        <w:t>Mochi</w:t>
      </w:r>
      <w:r w:rsidRPr="00AB6A3C">
        <w:rPr>
          <w:color w:val="000000" w:themeColor="text1"/>
          <w:lang w:val="it-IT"/>
        </w:rPr>
        <w:t xml:space="preserve"> </w:t>
      </w:r>
      <w:r w:rsidRPr="00CB6EC2">
        <w:rPr>
          <w:smallCaps/>
          <w:color w:val="000000" w:themeColor="text1"/>
          <w:lang w:val="it-IT"/>
        </w:rPr>
        <w:t>Onori</w:t>
      </w:r>
      <w:r w:rsidRPr="00AB6A3C">
        <w:rPr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 xml:space="preserve">Lorenza, </w:t>
      </w:r>
      <w:r w:rsidRPr="00CB6EC2">
        <w:rPr>
          <w:smallCaps/>
          <w:color w:val="000000" w:themeColor="text1"/>
          <w:lang w:val="it-IT"/>
        </w:rPr>
        <w:t>Schutze</w:t>
      </w:r>
      <w:r w:rsidRPr="00AB6A3C">
        <w:rPr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>Sebastian</w:t>
      </w:r>
      <w:r w:rsidR="00FC4A5F">
        <w:rPr>
          <w:color w:val="000000" w:themeColor="text1"/>
          <w:lang w:val="it-IT"/>
        </w:rPr>
        <w:t xml:space="preserve"> et</w:t>
      </w:r>
      <w:r w:rsidR="000B1B16" w:rsidRPr="00AB6A3C">
        <w:rPr>
          <w:color w:val="000000" w:themeColor="text1"/>
          <w:lang w:val="it-IT"/>
        </w:rPr>
        <w:t xml:space="preserve"> </w:t>
      </w:r>
      <w:r w:rsidRPr="00CB6EC2">
        <w:rPr>
          <w:smallCaps/>
          <w:color w:val="000000" w:themeColor="text1"/>
          <w:lang w:val="it-IT"/>
        </w:rPr>
        <w:t>Solinas</w:t>
      </w:r>
      <w:r w:rsidRPr="00AB6A3C">
        <w:rPr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 xml:space="preserve">Francesco (dir.), </w:t>
      </w:r>
      <w:r w:rsidR="000B1B16" w:rsidRPr="00AB6A3C">
        <w:rPr>
          <w:i/>
          <w:lang w:val="it-IT"/>
        </w:rPr>
        <w:t>I Barberini e la cultura europea del Seicento</w:t>
      </w:r>
      <w:r w:rsidR="000B1B16" w:rsidRPr="00AB6A3C">
        <w:rPr>
          <w:lang w:val="it-IT"/>
        </w:rPr>
        <w:t>, Rome, De Luca, 2007.</w:t>
      </w:r>
    </w:p>
    <w:p w14:paraId="151F6265" w14:textId="31A5BB7C" w:rsidR="000B1B16" w:rsidRPr="000B1B16" w:rsidRDefault="000F506E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Modesti</w:t>
      </w:r>
      <w:r w:rsidRPr="000B1B16">
        <w:rPr>
          <w:lang w:val="it-IT"/>
        </w:rPr>
        <w:t xml:space="preserve"> </w:t>
      </w:r>
      <w:r w:rsidR="000B1B16" w:rsidRPr="000B1B16">
        <w:rPr>
          <w:lang w:val="it-IT"/>
        </w:rPr>
        <w:t xml:space="preserve">Adolfo, </w:t>
      </w:r>
      <w:r w:rsidR="000B1B16" w:rsidRPr="000B1B16">
        <w:rPr>
          <w:i/>
          <w:iCs/>
          <w:lang w:val="it-IT"/>
        </w:rPr>
        <w:t>Corpus numismatum omnium romanorum pontificum</w:t>
      </w:r>
      <w:r w:rsidR="000B1B16" w:rsidRPr="000B1B16">
        <w:rPr>
          <w:lang w:val="it-IT"/>
        </w:rPr>
        <w:t>, Rome, Adolfo Modesti, 2002-2018, 6</w:t>
      </w:r>
      <w:r w:rsidR="0028350E">
        <w:rPr>
          <w:lang w:val="it-IT"/>
        </w:rPr>
        <w:t> </w:t>
      </w:r>
      <w:r w:rsidR="000B1B16" w:rsidRPr="000B1B16">
        <w:rPr>
          <w:lang w:val="it-IT"/>
        </w:rPr>
        <w:t>vol.</w:t>
      </w:r>
    </w:p>
    <w:p w14:paraId="700E6B5E" w14:textId="0B6E9D74" w:rsidR="000B1B16" w:rsidRPr="000B1B16" w:rsidRDefault="000B1B16" w:rsidP="006E3B15">
      <w:pPr>
        <w:pStyle w:val="TEIbiblreference"/>
        <w:rPr>
          <w:lang w:val="it-IT"/>
        </w:rPr>
      </w:pPr>
      <w:r w:rsidRPr="000B1B16">
        <w:rPr>
          <w:i/>
          <w:iCs/>
          <w:lang w:val="it-IT"/>
        </w:rPr>
        <w:t>Monasticon Italiae</w:t>
      </w:r>
      <w:r w:rsidRPr="000B1B16">
        <w:rPr>
          <w:lang w:val="it-IT"/>
        </w:rPr>
        <w:t>, Cesena, Badia di Santa Maria del Monte, 1981</w:t>
      </w:r>
      <w:r w:rsidR="00CF3D24">
        <w:rPr>
          <w:lang w:val="it-IT"/>
        </w:rPr>
        <w:t>, t. </w:t>
      </w:r>
      <w:r w:rsidR="00CF3D24" w:rsidRPr="000B1B16">
        <w:rPr>
          <w:lang w:val="it-IT"/>
        </w:rPr>
        <w:t>1</w:t>
      </w:r>
      <w:r w:rsidR="00CF3D24">
        <w:rPr>
          <w:lang w:val="it-IT"/>
        </w:rPr>
        <w:t> </w:t>
      </w:r>
      <w:r w:rsidR="00CF3D24" w:rsidRPr="000B1B16">
        <w:rPr>
          <w:lang w:val="it-IT"/>
        </w:rPr>
        <w:t xml:space="preserve">: </w:t>
      </w:r>
      <w:r w:rsidR="00CF3D24" w:rsidRPr="000B1B16">
        <w:rPr>
          <w:i/>
          <w:iCs/>
          <w:lang w:val="it-IT"/>
        </w:rPr>
        <w:t>Roma e Lazio</w:t>
      </w:r>
      <w:r w:rsidRPr="000B1B16">
        <w:rPr>
          <w:lang w:val="it-IT"/>
        </w:rPr>
        <w:t>.</w:t>
      </w:r>
    </w:p>
    <w:p w14:paraId="7439FB91" w14:textId="37B58D80" w:rsidR="000B1B16" w:rsidRPr="00AB6A3C" w:rsidRDefault="000F506E" w:rsidP="006E3B15">
      <w:pPr>
        <w:pStyle w:val="TEIbiblreference"/>
      </w:pPr>
      <w:r w:rsidRPr="00CB6EC2">
        <w:rPr>
          <w:smallCaps/>
        </w:rPr>
        <w:t>Monstrelet</w:t>
      </w:r>
      <w:r w:rsidRPr="00AB6A3C">
        <w:t xml:space="preserve"> </w:t>
      </w:r>
      <w:r w:rsidR="000B1B16" w:rsidRPr="00AB6A3C">
        <w:t xml:space="preserve">Enguerrand de, </w:t>
      </w:r>
      <w:r w:rsidR="000B1B16" w:rsidRPr="00AB6A3C">
        <w:rPr>
          <w:i/>
          <w:iCs/>
        </w:rPr>
        <w:t>Chronique</w:t>
      </w:r>
      <w:r w:rsidR="000B1B16" w:rsidRPr="00AB6A3C">
        <w:t xml:space="preserve">, Louis </w:t>
      </w:r>
      <w:proofErr w:type="spellStart"/>
      <w:r w:rsidR="000B1B16" w:rsidRPr="00AB6A3C">
        <w:t>Douët</w:t>
      </w:r>
      <w:proofErr w:type="spellEnd"/>
      <w:r w:rsidR="000B1B16" w:rsidRPr="00AB6A3C">
        <w:t xml:space="preserve"> d’</w:t>
      </w:r>
      <w:proofErr w:type="spellStart"/>
      <w:r w:rsidR="000B1B16" w:rsidRPr="00AB6A3C">
        <w:t>Arcq</w:t>
      </w:r>
      <w:proofErr w:type="spellEnd"/>
      <w:r w:rsidR="000B1B16" w:rsidRPr="00AB6A3C">
        <w:t xml:space="preserve"> (éd.), Paris, V</w:t>
      </w:r>
      <w:r w:rsidR="000B1B16" w:rsidRPr="00AB6A3C">
        <w:rPr>
          <w:vertAlign w:val="superscript"/>
        </w:rPr>
        <w:t>e</w:t>
      </w:r>
      <w:r w:rsidR="0028350E" w:rsidRPr="0028350E">
        <w:t> </w:t>
      </w:r>
      <w:r w:rsidR="000B1B16" w:rsidRPr="00AB6A3C">
        <w:t>Jules Renouard, 1857-1862, 6</w:t>
      </w:r>
      <w:r w:rsidR="0028350E">
        <w:t> </w:t>
      </w:r>
      <w:r w:rsidR="000B1B16" w:rsidRPr="00AB6A3C">
        <w:t>vol.</w:t>
      </w:r>
    </w:p>
    <w:p w14:paraId="6F74E4C8" w14:textId="484F154C" w:rsidR="000B1B16" w:rsidRPr="00B65667" w:rsidRDefault="000F506E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Montagu</w:t>
      </w:r>
      <w:r w:rsidRPr="00B65667">
        <w:rPr>
          <w:lang w:val="en-GB"/>
        </w:rPr>
        <w:t xml:space="preserve"> </w:t>
      </w:r>
      <w:r w:rsidR="000B1B16" w:rsidRPr="00B65667">
        <w:rPr>
          <w:shd w:val="clear" w:color="auto" w:fill="FFFFFF"/>
          <w:lang w:val="en-GB"/>
        </w:rPr>
        <w:t xml:space="preserve">Jennifer, </w:t>
      </w:r>
      <w:r w:rsidR="000B1B16" w:rsidRPr="00B65667">
        <w:rPr>
          <w:i/>
          <w:shd w:val="clear" w:color="auto" w:fill="FFFFFF"/>
          <w:lang w:val="en-GB"/>
        </w:rPr>
        <w:t xml:space="preserve">Alessandro </w:t>
      </w:r>
      <w:proofErr w:type="spellStart"/>
      <w:r w:rsidR="000B1B16" w:rsidRPr="00B65667">
        <w:rPr>
          <w:i/>
          <w:shd w:val="clear" w:color="auto" w:fill="FFFFFF"/>
          <w:lang w:val="en-GB"/>
        </w:rPr>
        <w:t>Algardi</w:t>
      </w:r>
      <w:proofErr w:type="spellEnd"/>
      <w:r w:rsidR="000B1B16" w:rsidRPr="00B65667">
        <w:rPr>
          <w:shd w:val="clear" w:color="auto" w:fill="FFFFFF"/>
          <w:lang w:val="en-GB"/>
        </w:rPr>
        <w:t>, New Haven-</w:t>
      </w:r>
      <w:proofErr w:type="spellStart"/>
      <w:r w:rsidR="000B1B16" w:rsidRPr="00B65667">
        <w:rPr>
          <w:shd w:val="clear" w:color="auto" w:fill="FFFFFF"/>
          <w:lang w:val="en-GB"/>
        </w:rPr>
        <w:t>Lond</w:t>
      </w:r>
      <w:r w:rsidR="00FC4A5F">
        <w:rPr>
          <w:shd w:val="clear" w:color="auto" w:fill="FFFFFF"/>
          <w:lang w:val="en-GB"/>
        </w:rPr>
        <w:t>res</w:t>
      </w:r>
      <w:proofErr w:type="spellEnd"/>
      <w:r w:rsidR="000B1B16" w:rsidRPr="00B65667">
        <w:rPr>
          <w:shd w:val="clear" w:color="auto" w:fill="FFFFFF"/>
          <w:lang w:val="en-GB"/>
        </w:rPr>
        <w:t>, Yale University Press, 1985, 2</w:t>
      </w:r>
      <w:r w:rsidR="00FC4A5F">
        <w:rPr>
          <w:shd w:val="clear" w:color="auto" w:fill="FFFFFF"/>
          <w:lang w:val="en-GB"/>
        </w:rPr>
        <w:t> </w:t>
      </w:r>
      <w:r w:rsidR="000B1B16" w:rsidRPr="00B65667">
        <w:rPr>
          <w:shd w:val="clear" w:color="auto" w:fill="FFFFFF"/>
          <w:lang w:val="en-GB"/>
        </w:rPr>
        <w:t>vol.</w:t>
      </w:r>
    </w:p>
    <w:p w14:paraId="7279B747" w14:textId="17F56A14" w:rsidR="000B1B16" w:rsidRPr="00B65667" w:rsidRDefault="000F506E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Moretti</w:t>
      </w:r>
      <w:r w:rsidRPr="00B65667">
        <w:rPr>
          <w:lang w:val="en-GB"/>
        </w:rPr>
        <w:t xml:space="preserve"> </w:t>
      </w:r>
      <w:r w:rsidR="000B1B16" w:rsidRPr="00AB6A3C">
        <w:rPr>
          <w:lang w:val="it-IT"/>
        </w:rPr>
        <w:t>Italo</w:t>
      </w:r>
      <w:r w:rsidR="00FC4A5F">
        <w:rPr>
          <w:lang w:val="it-IT"/>
        </w:rPr>
        <w:t xml:space="preserve"> et </w:t>
      </w:r>
      <w:r w:rsidRPr="00CB6EC2">
        <w:rPr>
          <w:smallCaps/>
          <w:lang w:val="it-IT"/>
        </w:rPr>
        <w:t>Stopani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Renato, </w:t>
      </w:r>
      <w:r w:rsidR="000B1B16" w:rsidRPr="00AB6A3C">
        <w:rPr>
          <w:i/>
          <w:iCs/>
          <w:lang w:val="it-IT"/>
        </w:rPr>
        <w:t>Architettura romanica religiosa a Gubbio</w:t>
      </w:r>
      <w:r w:rsidR="00726FCD" w:rsidRPr="00726FCD">
        <w:rPr>
          <w:iCs/>
          <w:lang w:val="it-IT"/>
        </w:rPr>
        <w:t>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Florence, Salimbeni, 1973.</w:t>
      </w:r>
    </w:p>
    <w:p w14:paraId="42790AEA" w14:textId="1E021679" w:rsidR="000B1B16" w:rsidRPr="000B1B16" w:rsidRDefault="000F506E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Moroni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Gaetano, </w:t>
      </w:r>
      <w:proofErr w:type="spellStart"/>
      <w:r w:rsidR="000B1B16" w:rsidRPr="00B65667">
        <w:rPr>
          <w:i/>
          <w:iCs/>
          <w:lang w:val="en-GB"/>
        </w:rPr>
        <w:t>Dizionario</w:t>
      </w:r>
      <w:proofErr w:type="spellEnd"/>
      <w:r w:rsidR="000B1B16" w:rsidRPr="00B65667">
        <w:rPr>
          <w:i/>
          <w:iCs/>
          <w:lang w:val="en-GB"/>
        </w:rPr>
        <w:t xml:space="preserve"> di </w:t>
      </w:r>
      <w:proofErr w:type="spellStart"/>
      <w:r w:rsidR="000B1B16" w:rsidRPr="00B65667">
        <w:rPr>
          <w:i/>
          <w:iCs/>
          <w:lang w:val="en-GB"/>
        </w:rPr>
        <w:t>erudizione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storico-ecclesiastica</w:t>
      </w:r>
      <w:proofErr w:type="spellEnd"/>
      <w:r w:rsidR="000B1B16" w:rsidRPr="00B65667">
        <w:rPr>
          <w:i/>
          <w:iCs/>
          <w:lang w:val="en-GB"/>
        </w:rPr>
        <w:t xml:space="preserve"> da S.</w:t>
      </w:r>
      <w:r w:rsidR="00FC4A5F">
        <w:rPr>
          <w:i/>
          <w:iCs/>
          <w:lang w:val="en-GB"/>
        </w:rPr>
        <w:t> </w:t>
      </w:r>
      <w:r w:rsidR="000B1B16" w:rsidRPr="00B65667">
        <w:rPr>
          <w:i/>
          <w:iCs/>
          <w:lang w:val="en-GB"/>
        </w:rPr>
        <w:t xml:space="preserve">Pietro </w:t>
      </w:r>
      <w:proofErr w:type="spellStart"/>
      <w:r w:rsidR="000B1B16" w:rsidRPr="00B65667">
        <w:rPr>
          <w:i/>
          <w:iCs/>
          <w:lang w:val="en-GB"/>
        </w:rPr>
        <w:t>sino</w:t>
      </w:r>
      <w:proofErr w:type="spellEnd"/>
      <w:r w:rsidR="000B1B16" w:rsidRPr="00B65667">
        <w:rPr>
          <w:i/>
          <w:iCs/>
          <w:lang w:val="en-GB"/>
        </w:rPr>
        <w:t xml:space="preserve"> ai </w:t>
      </w:r>
      <w:proofErr w:type="spellStart"/>
      <w:r w:rsidR="000B1B16" w:rsidRPr="00B65667">
        <w:rPr>
          <w:i/>
          <w:iCs/>
          <w:lang w:val="en-GB"/>
        </w:rPr>
        <w:t>nostri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giorni</w:t>
      </w:r>
      <w:proofErr w:type="spellEnd"/>
      <w:r w:rsidR="000B1B16" w:rsidRPr="00B65667">
        <w:rPr>
          <w:lang w:val="en-GB"/>
        </w:rPr>
        <w:t xml:space="preserve">, </w:t>
      </w:r>
      <w:bookmarkStart w:id="19" w:name="_Hlk184890300"/>
      <w:r w:rsidR="00033EEF">
        <w:rPr>
          <w:lang w:val="en-GB"/>
        </w:rPr>
        <w:t>In Venezia</w:t>
      </w:r>
      <w:r w:rsidR="000B1B16" w:rsidRPr="00B65667">
        <w:rPr>
          <w:lang w:val="en-GB"/>
        </w:rPr>
        <w:t xml:space="preserve">, </w:t>
      </w:r>
      <w:bookmarkStart w:id="20" w:name="_Hlk181794261"/>
      <w:proofErr w:type="spellStart"/>
      <w:r w:rsidR="00033EEF" w:rsidRPr="00033EEF">
        <w:rPr>
          <w:lang w:val="en-GB"/>
        </w:rPr>
        <w:t>dalla</w:t>
      </w:r>
      <w:proofErr w:type="spellEnd"/>
      <w:r w:rsidR="00033EEF" w:rsidRPr="00033EEF">
        <w:rPr>
          <w:lang w:val="en-GB"/>
        </w:rPr>
        <w:t xml:space="preserve"> </w:t>
      </w:r>
      <w:proofErr w:type="spellStart"/>
      <w:r w:rsidR="00033EEF" w:rsidRPr="00033EEF">
        <w:rPr>
          <w:lang w:val="en-GB"/>
        </w:rPr>
        <w:t>Tipografia</w:t>
      </w:r>
      <w:proofErr w:type="spellEnd"/>
      <w:r w:rsidR="00033EEF" w:rsidRPr="00033EEF">
        <w:rPr>
          <w:lang w:val="en-GB"/>
        </w:rPr>
        <w:t xml:space="preserve"> </w:t>
      </w:r>
      <w:proofErr w:type="spellStart"/>
      <w:r w:rsidR="00033EEF" w:rsidRPr="00033EEF">
        <w:rPr>
          <w:lang w:val="en-GB"/>
        </w:rPr>
        <w:t>Emiliana</w:t>
      </w:r>
      <w:proofErr w:type="spellEnd"/>
      <w:r w:rsidR="000B1B16" w:rsidRPr="000B1B16">
        <w:rPr>
          <w:lang w:val="en-GB"/>
        </w:rPr>
        <w:t xml:space="preserve">, </w:t>
      </w:r>
      <w:bookmarkEnd w:id="20"/>
      <w:r w:rsidR="000B1B16" w:rsidRPr="000B1B16">
        <w:rPr>
          <w:lang w:val="en-GB"/>
        </w:rPr>
        <w:t xml:space="preserve">1840-1878, </w:t>
      </w:r>
      <w:bookmarkEnd w:id="19"/>
      <w:r w:rsidR="000B1B16" w:rsidRPr="000B1B16">
        <w:rPr>
          <w:lang w:val="en-GB"/>
        </w:rPr>
        <w:t>103</w:t>
      </w:r>
      <w:r w:rsidR="00FC4A5F">
        <w:rPr>
          <w:lang w:val="en-GB"/>
        </w:rPr>
        <w:t> </w:t>
      </w:r>
      <w:r w:rsidR="000B1B16" w:rsidRPr="000B1B16">
        <w:rPr>
          <w:lang w:val="en-GB"/>
        </w:rPr>
        <w:t>vol.</w:t>
      </w:r>
    </w:p>
    <w:p w14:paraId="38A4910B" w14:textId="6B54D939" w:rsidR="000B1B16" w:rsidRPr="00B65667" w:rsidRDefault="000F506E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Myers</w:t>
      </w:r>
      <w:r w:rsidRPr="00B65667">
        <w:rPr>
          <w:lang w:val="en-GB"/>
        </w:rPr>
        <w:t xml:space="preserve"> </w:t>
      </w:r>
      <w:r w:rsidR="000B1B16" w:rsidRPr="00AB6A3C">
        <w:rPr>
          <w:color w:val="000000" w:themeColor="text1"/>
          <w:lang w:val="it-IT"/>
        </w:rPr>
        <w:t xml:space="preserve">Mary, </w:t>
      </w:r>
      <w:r w:rsidR="000B1B16" w:rsidRPr="00AB6A3C">
        <w:rPr>
          <w:i/>
          <w:iCs/>
          <w:color w:val="000000" w:themeColor="text1"/>
          <w:lang w:val="it-IT"/>
        </w:rPr>
        <w:t>Architectural and ornament drawings</w:t>
      </w:r>
      <w:r w:rsidR="000B1B16" w:rsidRPr="00AB6A3C">
        <w:rPr>
          <w:color w:val="000000" w:themeColor="text1"/>
          <w:lang w:val="it-IT"/>
        </w:rPr>
        <w:t xml:space="preserve">: </w:t>
      </w:r>
      <w:r w:rsidR="000B1B16" w:rsidRPr="00AB6A3C">
        <w:rPr>
          <w:i/>
          <w:iCs/>
          <w:color w:val="000000" w:themeColor="text1"/>
          <w:lang w:val="it-IT"/>
        </w:rPr>
        <w:t>Juvarra, Vanvitelli, The Bibiena family &amp; other Italian draughtsmen</w:t>
      </w:r>
      <w:r w:rsidR="00726FCD" w:rsidRPr="00726FCD">
        <w:rPr>
          <w:iCs/>
          <w:color w:val="000000" w:themeColor="text1"/>
          <w:lang w:val="it-IT"/>
        </w:rPr>
        <w:t>,</w:t>
      </w:r>
      <w:r w:rsidR="000B1B16" w:rsidRPr="00AB6A3C">
        <w:rPr>
          <w:i/>
          <w:iCs/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>New York, The Metropolitan Museum of Art, 1975.</w:t>
      </w:r>
      <w:r w:rsidR="000B1B16" w:rsidRPr="00B65667">
        <w:rPr>
          <w:lang w:val="en-GB"/>
        </w:rPr>
        <w:t xml:space="preserve"> </w:t>
      </w:r>
    </w:p>
    <w:p w14:paraId="1C5D2B44" w14:textId="1A80607F" w:rsidR="000B1B16" w:rsidRPr="00B65667" w:rsidRDefault="000F506E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Nardelli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Giuseppe Maria, </w:t>
      </w:r>
      <w:r w:rsidR="000B1B16" w:rsidRPr="00B65667">
        <w:rPr>
          <w:i/>
          <w:iCs/>
          <w:lang w:val="en-GB"/>
        </w:rPr>
        <w:t xml:space="preserve">La </w:t>
      </w:r>
      <w:proofErr w:type="spellStart"/>
      <w:r w:rsidR="000B1B16" w:rsidRPr="00B65667">
        <w:rPr>
          <w:i/>
          <w:iCs/>
          <w:lang w:val="en-GB"/>
        </w:rPr>
        <w:t>pianta</w:t>
      </w:r>
      <w:proofErr w:type="spellEnd"/>
      <w:r w:rsidR="000B1B16" w:rsidRPr="00B65667">
        <w:rPr>
          <w:i/>
          <w:iCs/>
          <w:lang w:val="en-GB"/>
        </w:rPr>
        <w:t xml:space="preserve"> di </w:t>
      </w:r>
      <w:proofErr w:type="spellStart"/>
      <w:r w:rsidR="000B1B16" w:rsidRPr="00B65667">
        <w:rPr>
          <w:i/>
          <w:iCs/>
          <w:lang w:val="en-GB"/>
        </w:rPr>
        <w:t>Gubbio</w:t>
      </w:r>
      <w:proofErr w:type="spellEnd"/>
      <w:r w:rsidR="000B1B16" w:rsidRPr="00B65667">
        <w:rPr>
          <w:i/>
          <w:iCs/>
          <w:lang w:val="en-GB"/>
        </w:rPr>
        <w:t xml:space="preserve"> di Ignazio </w:t>
      </w:r>
      <w:proofErr w:type="spellStart"/>
      <w:r w:rsidR="000B1B16" w:rsidRPr="00B65667">
        <w:rPr>
          <w:i/>
          <w:iCs/>
          <w:lang w:val="en-GB"/>
        </w:rPr>
        <w:t>Cassetta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stampata</w:t>
      </w:r>
      <w:proofErr w:type="spellEnd"/>
      <w:r w:rsidR="000B1B16" w:rsidRPr="00B65667">
        <w:rPr>
          <w:i/>
          <w:iCs/>
          <w:lang w:val="en-GB"/>
        </w:rPr>
        <w:t xml:space="preserve"> da </w:t>
      </w:r>
      <w:proofErr w:type="spellStart"/>
      <w:r w:rsidR="000B1B16" w:rsidRPr="00B65667">
        <w:rPr>
          <w:i/>
          <w:iCs/>
          <w:lang w:val="en-GB"/>
        </w:rPr>
        <w:t>Joannis</w:t>
      </w:r>
      <w:proofErr w:type="spellEnd"/>
      <w:r w:rsidR="000B1B16" w:rsidRPr="00B65667">
        <w:rPr>
          <w:i/>
          <w:iCs/>
          <w:lang w:val="en-GB"/>
        </w:rPr>
        <w:t xml:space="preserve"> </w:t>
      </w:r>
      <w:proofErr w:type="spellStart"/>
      <w:r w:rsidR="000B1B16" w:rsidRPr="00B65667">
        <w:rPr>
          <w:i/>
          <w:iCs/>
          <w:lang w:val="en-GB"/>
        </w:rPr>
        <w:t>Blaeu</w:t>
      </w:r>
      <w:proofErr w:type="spellEnd"/>
      <w:r w:rsidR="000B1B16" w:rsidRPr="00B65667">
        <w:rPr>
          <w:i/>
          <w:iCs/>
          <w:lang w:val="en-GB"/>
        </w:rPr>
        <w:t xml:space="preserve"> e Pierre Mortier: </w:t>
      </w:r>
      <w:proofErr w:type="spellStart"/>
      <w:r w:rsidR="000B1B16" w:rsidRPr="00B65667">
        <w:rPr>
          <w:i/>
          <w:iCs/>
          <w:lang w:val="en-GB"/>
        </w:rPr>
        <w:t>rappresentazione</w:t>
      </w:r>
      <w:proofErr w:type="spellEnd"/>
      <w:r w:rsidR="000B1B16" w:rsidRPr="00B65667">
        <w:rPr>
          <w:i/>
          <w:iCs/>
          <w:lang w:val="en-GB"/>
        </w:rPr>
        <w:t xml:space="preserve"> e </w:t>
      </w:r>
      <w:proofErr w:type="spellStart"/>
      <w:r w:rsidR="000B1B16" w:rsidRPr="00B65667">
        <w:rPr>
          <w:i/>
          <w:iCs/>
          <w:lang w:val="en-GB"/>
        </w:rPr>
        <w:t>simbolismi</w:t>
      </w:r>
      <w:proofErr w:type="spellEnd"/>
      <w:r w:rsidR="000B1B16" w:rsidRPr="00FC4A5F">
        <w:rPr>
          <w:lang w:val="en-GB"/>
        </w:rPr>
        <w:t>,</w:t>
      </w:r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Gubbio</w:t>
      </w:r>
      <w:proofErr w:type="spellEnd"/>
      <w:r w:rsidR="000B1B16" w:rsidRPr="00B65667">
        <w:rPr>
          <w:lang w:val="en-GB"/>
        </w:rPr>
        <w:t>, Rotary Club, 2001.</w:t>
      </w:r>
    </w:p>
    <w:p w14:paraId="3D518221" w14:textId="75A87B82" w:rsidR="000B1B16" w:rsidRPr="00AB6A3C" w:rsidRDefault="003C4FAD" w:rsidP="006E3B15">
      <w:pPr>
        <w:pStyle w:val="TEIbiblreference"/>
        <w:rPr>
          <w:color w:val="202122"/>
          <w:lang w:val="it-IT"/>
        </w:rPr>
      </w:pPr>
      <w:proofErr w:type="spellStart"/>
      <w:r w:rsidRPr="00CB6EC2">
        <w:rPr>
          <w:smallCaps/>
        </w:rPr>
        <w:t>Neppi</w:t>
      </w:r>
      <w:proofErr w:type="spellEnd"/>
      <w:r w:rsidRPr="00AB6A3C">
        <w:t xml:space="preserve"> </w:t>
      </w:r>
      <w:r w:rsidR="000B1B16" w:rsidRPr="00AB6A3C">
        <w:rPr>
          <w:color w:val="202122"/>
          <w:lang w:val="it-IT"/>
        </w:rPr>
        <w:t xml:space="preserve">Lionello, </w:t>
      </w:r>
      <w:r w:rsidR="000B1B16" w:rsidRPr="00AB6A3C">
        <w:rPr>
          <w:i/>
          <w:iCs/>
          <w:color w:val="202122"/>
          <w:lang w:val="it-IT"/>
        </w:rPr>
        <w:t>Schede del catalogo di opere d’arte mobili (Santa Maria in Vallicella)</w:t>
      </w:r>
      <w:r w:rsidR="00726FCD" w:rsidRPr="00726FCD">
        <w:rPr>
          <w:iCs/>
          <w:color w:val="202122"/>
          <w:lang w:val="it-IT"/>
        </w:rPr>
        <w:t>,</w:t>
      </w:r>
      <w:r w:rsidR="000B1B16" w:rsidRPr="00AB6A3C">
        <w:rPr>
          <w:color w:val="202122"/>
          <w:lang w:val="it-IT"/>
        </w:rPr>
        <w:t xml:space="preserve"> Rome, Ministero della Pubblica Istruzione, 1957.</w:t>
      </w:r>
    </w:p>
    <w:p w14:paraId="7AFA0F31" w14:textId="021F5274" w:rsidR="000B1B16" w:rsidRPr="00AB6A3C" w:rsidRDefault="003C4FAD" w:rsidP="006E3B15">
      <w:pPr>
        <w:pStyle w:val="TEIbiblreference"/>
      </w:pPr>
      <w:r w:rsidRPr="00CB6EC2">
        <w:rPr>
          <w:smallCaps/>
          <w:color w:val="202122"/>
          <w:lang w:val="it-IT"/>
        </w:rPr>
        <w:t>Noblet</w:t>
      </w:r>
      <w:r w:rsidRPr="00AB6A3C">
        <w:rPr>
          <w:color w:val="202122"/>
          <w:lang w:val="it-IT"/>
        </w:rPr>
        <w:t xml:space="preserve"> </w:t>
      </w:r>
      <w:r w:rsidR="000B1B16" w:rsidRPr="00AB6A3C">
        <w:t xml:space="preserve">Julien, </w:t>
      </w:r>
      <w:r w:rsidR="000B1B16" w:rsidRPr="00AB6A3C">
        <w:rPr>
          <w:i/>
          <w:iCs/>
        </w:rPr>
        <w:t>En perpétuelle mémoire, Collégiales castrales et Saintes-Chapelles à vocation funéraire en France (1450-1560)</w:t>
      </w:r>
      <w:r w:rsidR="000B1B16" w:rsidRPr="00AB6A3C">
        <w:t xml:space="preserve">, Rennes, </w:t>
      </w:r>
      <w:r w:rsidR="00FC4A5F">
        <w:t>PUR</w:t>
      </w:r>
      <w:r w:rsidR="000B1B16" w:rsidRPr="00AB6A3C">
        <w:t>, 2009.</w:t>
      </w:r>
    </w:p>
    <w:p w14:paraId="6625B785" w14:textId="27E8A4DC" w:rsidR="000B1B16" w:rsidRPr="00B65667" w:rsidRDefault="003C4FAD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Nova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Alessandro, </w:t>
      </w:r>
      <w:r w:rsidR="000B1B16" w:rsidRPr="00B65667">
        <w:rPr>
          <w:i/>
          <w:iCs/>
          <w:lang w:val="en-GB"/>
        </w:rPr>
        <w:t>The Artistic Patronage of Pope Julius</w:t>
      </w:r>
      <w:r w:rsidR="00FC4A5F">
        <w:rPr>
          <w:i/>
          <w:iCs/>
          <w:lang w:val="en-GB"/>
        </w:rPr>
        <w:t> </w:t>
      </w:r>
      <w:r w:rsidR="000B1B16" w:rsidRPr="00B65667">
        <w:rPr>
          <w:i/>
          <w:iCs/>
          <w:lang w:val="en-GB"/>
        </w:rPr>
        <w:t>III (1550-1555), Profane Imagery and Buildings for the De Monte Family in Rome</w:t>
      </w:r>
      <w:r w:rsidR="000B1B16" w:rsidRPr="00B65667">
        <w:rPr>
          <w:lang w:val="en-GB"/>
        </w:rPr>
        <w:t>, New York</w:t>
      </w:r>
      <w:r w:rsidR="00FC4A5F">
        <w:rPr>
          <w:lang w:val="en-GB"/>
        </w:rPr>
        <w:t>-</w:t>
      </w:r>
      <w:proofErr w:type="spellStart"/>
      <w:r w:rsidR="000B1B16" w:rsidRPr="00B65667">
        <w:rPr>
          <w:lang w:val="en-GB"/>
        </w:rPr>
        <w:t>Londres</w:t>
      </w:r>
      <w:proofErr w:type="spellEnd"/>
      <w:r w:rsidR="000B1B16" w:rsidRPr="00B65667">
        <w:rPr>
          <w:lang w:val="en-GB"/>
        </w:rPr>
        <w:t>, Garland Publishing, 1988.</w:t>
      </w:r>
    </w:p>
    <w:p w14:paraId="4FFE58BC" w14:textId="6FF13F34" w:rsidR="000B1B16" w:rsidRPr="00B65667" w:rsidRDefault="003C4FAD" w:rsidP="006E3B15">
      <w:pPr>
        <w:pStyle w:val="TEIbiblreference"/>
        <w:rPr>
          <w:lang w:val="en-GB"/>
        </w:rPr>
      </w:pPr>
      <w:proofErr w:type="spellStart"/>
      <w:r w:rsidRPr="00CB6EC2">
        <w:rPr>
          <w:smallCaps/>
          <w:lang w:val="en-GB"/>
        </w:rPr>
        <w:lastRenderedPageBreak/>
        <w:t>Onofrio</w:t>
      </w:r>
      <w:proofErr w:type="spellEnd"/>
      <w:r w:rsidRPr="00B65667">
        <w:rPr>
          <w:lang w:val="en-GB"/>
        </w:rPr>
        <w:t xml:space="preserve"> </w:t>
      </w:r>
      <w:r w:rsidR="000B1B16" w:rsidRPr="00AB6A3C">
        <w:rPr>
          <w:lang w:val="it-IT"/>
        </w:rPr>
        <w:t>Cesare</w:t>
      </w:r>
      <w:r w:rsidR="000B1B16">
        <w:rPr>
          <w:lang w:val="it-IT"/>
        </w:rPr>
        <w:t xml:space="preserve"> d’</w:t>
      </w:r>
      <w:r w:rsidR="000B1B16" w:rsidRPr="00AB6A3C">
        <w:rPr>
          <w:lang w:val="it-IT"/>
        </w:rPr>
        <w:t xml:space="preserve">, </w:t>
      </w:r>
      <w:r w:rsidR="000B1B16" w:rsidRPr="00AB6A3C">
        <w:rPr>
          <w:i/>
          <w:lang w:val="it-IT"/>
        </w:rPr>
        <w:t>Roma val bene un’abiura</w:t>
      </w:r>
      <w:r w:rsidR="000B1B16" w:rsidRPr="00AB6A3C">
        <w:rPr>
          <w:lang w:val="it-IT"/>
        </w:rPr>
        <w:t>, Rome, Fratelli Palombi, 1976.</w:t>
      </w:r>
    </w:p>
    <w:p w14:paraId="6B9F01F4" w14:textId="374A6147" w:rsidR="000B1B16" w:rsidRPr="00432AA6" w:rsidRDefault="003C4FAD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Oy</w:t>
      </w:r>
      <w:r w:rsidR="000B1B16" w:rsidRPr="00B65667">
        <w:rPr>
          <w:lang w:val="en-GB"/>
        </w:rPr>
        <w:t>-</w:t>
      </w:r>
      <w:proofErr w:type="spellStart"/>
      <w:r w:rsidRPr="00CB6EC2">
        <w:rPr>
          <w:smallCaps/>
          <w:lang w:val="en-GB"/>
        </w:rPr>
        <w:t>Marra</w:t>
      </w:r>
      <w:proofErr w:type="spellEnd"/>
      <w:r w:rsidRPr="00B65667">
        <w:rPr>
          <w:lang w:val="en-GB"/>
        </w:rPr>
        <w:t xml:space="preserve"> </w:t>
      </w:r>
      <w:r w:rsidR="000B1B16" w:rsidRPr="00432AA6">
        <w:rPr>
          <w:lang w:val="en-GB"/>
        </w:rPr>
        <w:t>Elisabeth</w:t>
      </w:r>
      <w:r w:rsidR="00726FCD" w:rsidRPr="00432AA6">
        <w:rPr>
          <w:lang w:val="en-GB"/>
        </w:rPr>
        <w:t>,</w:t>
      </w:r>
      <w:r w:rsidR="000B1B16" w:rsidRPr="00432AA6">
        <w:rPr>
          <w:lang w:val="en-GB"/>
        </w:rPr>
        <w:t xml:space="preserve"> </w:t>
      </w:r>
      <w:r w:rsidR="000B1B16" w:rsidRPr="00432AA6">
        <w:rPr>
          <w:i/>
          <w:iCs/>
          <w:lang w:val="en-GB"/>
        </w:rPr>
        <w:t xml:space="preserve">Profane </w:t>
      </w:r>
      <w:proofErr w:type="spellStart"/>
      <w:r w:rsidR="000B1B16" w:rsidRPr="00432AA6">
        <w:rPr>
          <w:i/>
          <w:iCs/>
          <w:lang w:val="en-GB"/>
        </w:rPr>
        <w:t>Repräsentationskunst</w:t>
      </w:r>
      <w:proofErr w:type="spellEnd"/>
      <w:r w:rsidR="000B1B16" w:rsidRPr="00432AA6">
        <w:rPr>
          <w:i/>
          <w:iCs/>
          <w:lang w:val="en-GB"/>
        </w:rPr>
        <w:t xml:space="preserve"> in Rom von Clemens</w:t>
      </w:r>
      <w:r w:rsidR="00FC4A5F" w:rsidRPr="00432AA6">
        <w:rPr>
          <w:i/>
          <w:iCs/>
          <w:lang w:val="en-GB"/>
        </w:rPr>
        <w:t> </w:t>
      </w:r>
      <w:r w:rsidR="000B1B16" w:rsidRPr="00432AA6">
        <w:rPr>
          <w:i/>
          <w:iCs/>
          <w:lang w:val="en-GB"/>
        </w:rPr>
        <w:t xml:space="preserve">VIII </w:t>
      </w:r>
      <w:proofErr w:type="spellStart"/>
      <w:r w:rsidR="000B1B16" w:rsidRPr="00432AA6">
        <w:rPr>
          <w:i/>
          <w:iCs/>
          <w:lang w:val="en-GB"/>
        </w:rPr>
        <w:t>Aldobrandini</w:t>
      </w:r>
      <w:proofErr w:type="spellEnd"/>
      <w:r w:rsidR="000B1B16" w:rsidRPr="00432AA6">
        <w:rPr>
          <w:i/>
          <w:iCs/>
          <w:lang w:val="en-GB"/>
        </w:rPr>
        <w:t xml:space="preserve"> bis Alexander VII </w:t>
      </w:r>
      <w:proofErr w:type="spellStart"/>
      <w:r w:rsidR="000B1B16" w:rsidRPr="00432AA6">
        <w:rPr>
          <w:i/>
          <w:iCs/>
          <w:lang w:val="en-GB"/>
        </w:rPr>
        <w:t>Chigi</w:t>
      </w:r>
      <w:proofErr w:type="spellEnd"/>
      <w:r w:rsidR="000B1B16" w:rsidRPr="00432AA6">
        <w:rPr>
          <w:i/>
          <w:iCs/>
          <w:lang w:val="en-GB"/>
        </w:rPr>
        <w:t xml:space="preserve">. </w:t>
      </w:r>
      <w:proofErr w:type="spellStart"/>
      <w:r w:rsidR="000B1B16" w:rsidRPr="00432AA6">
        <w:rPr>
          <w:i/>
          <w:iCs/>
          <w:lang w:val="en-GB"/>
        </w:rPr>
        <w:t>Studien</w:t>
      </w:r>
      <w:proofErr w:type="spellEnd"/>
      <w:r w:rsidR="000B1B16" w:rsidRPr="00432AA6">
        <w:rPr>
          <w:i/>
          <w:iCs/>
          <w:lang w:val="en-GB"/>
        </w:rPr>
        <w:t xml:space="preserve"> </w:t>
      </w:r>
      <w:proofErr w:type="spellStart"/>
      <w:r w:rsidR="000B1B16" w:rsidRPr="00432AA6">
        <w:rPr>
          <w:i/>
          <w:iCs/>
          <w:lang w:val="en-GB"/>
        </w:rPr>
        <w:t>zur</w:t>
      </w:r>
      <w:proofErr w:type="spellEnd"/>
      <w:r w:rsidR="000B1B16" w:rsidRPr="00432AA6">
        <w:rPr>
          <w:i/>
          <w:iCs/>
          <w:lang w:val="en-GB"/>
        </w:rPr>
        <w:t xml:space="preserve"> </w:t>
      </w:r>
      <w:proofErr w:type="spellStart"/>
      <w:r w:rsidR="000B1B16" w:rsidRPr="00432AA6">
        <w:rPr>
          <w:i/>
          <w:iCs/>
          <w:lang w:val="en-GB"/>
        </w:rPr>
        <w:t>Funktion</w:t>
      </w:r>
      <w:proofErr w:type="spellEnd"/>
      <w:r w:rsidR="000B1B16" w:rsidRPr="00432AA6">
        <w:rPr>
          <w:i/>
          <w:iCs/>
          <w:lang w:val="en-GB"/>
        </w:rPr>
        <w:t xml:space="preserve"> und </w:t>
      </w:r>
      <w:proofErr w:type="spellStart"/>
      <w:r w:rsidR="000B1B16" w:rsidRPr="00432AA6">
        <w:rPr>
          <w:i/>
          <w:iCs/>
          <w:lang w:val="en-GB"/>
        </w:rPr>
        <w:t>Semantik</w:t>
      </w:r>
      <w:proofErr w:type="spellEnd"/>
      <w:r w:rsidR="000B1B16" w:rsidRPr="00432AA6">
        <w:rPr>
          <w:i/>
          <w:iCs/>
          <w:lang w:val="en-GB"/>
        </w:rPr>
        <w:t xml:space="preserve"> </w:t>
      </w:r>
      <w:proofErr w:type="spellStart"/>
      <w:r w:rsidR="000B1B16" w:rsidRPr="00432AA6">
        <w:rPr>
          <w:i/>
          <w:iCs/>
          <w:lang w:val="en-GB"/>
        </w:rPr>
        <w:t>römischer</w:t>
      </w:r>
      <w:proofErr w:type="spellEnd"/>
      <w:r w:rsidR="000B1B16" w:rsidRPr="00432AA6">
        <w:rPr>
          <w:i/>
          <w:iCs/>
          <w:lang w:val="en-GB"/>
        </w:rPr>
        <w:t xml:space="preserve"> </w:t>
      </w:r>
      <w:proofErr w:type="spellStart"/>
      <w:r w:rsidR="000B1B16" w:rsidRPr="00432AA6">
        <w:rPr>
          <w:i/>
          <w:iCs/>
          <w:lang w:val="en-GB"/>
        </w:rPr>
        <w:t>Deckenfresken</w:t>
      </w:r>
      <w:proofErr w:type="spellEnd"/>
      <w:r w:rsidR="000B1B16" w:rsidRPr="00432AA6">
        <w:rPr>
          <w:i/>
          <w:iCs/>
          <w:lang w:val="en-GB"/>
        </w:rPr>
        <w:t xml:space="preserve"> </w:t>
      </w:r>
      <w:proofErr w:type="spellStart"/>
      <w:r w:rsidR="000B1B16" w:rsidRPr="00432AA6">
        <w:rPr>
          <w:i/>
          <w:iCs/>
          <w:lang w:val="en-GB"/>
        </w:rPr>
        <w:t>im</w:t>
      </w:r>
      <w:proofErr w:type="spellEnd"/>
      <w:r w:rsidR="000B1B16" w:rsidRPr="00432AA6">
        <w:rPr>
          <w:i/>
          <w:iCs/>
          <w:lang w:val="en-GB"/>
        </w:rPr>
        <w:t xml:space="preserve"> </w:t>
      </w:r>
      <w:proofErr w:type="spellStart"/>
      <w:r w:rsidR="000B1B16" w:rsidRPr="00432AA6">
        <w:rPr>
          <w:i/>
          <w:iCs/>
          <w:lang w:val="en-GB"/>
        </w:rPr>
        <w:t>höfischen</w:t>
      </w:r>
      <w:proofErr w:type="spellEnd"/>
      <w:r w:rsidR="000B1B16" w:rsidRPr="00432AA6">
        <w:rPr>
          <w:i/>
          <w:iCs/>
          <w:lang w:val="en-GB"/>
        </w:rPr>
        <w:t xml:space="preserve"> </w:t>
      </w:r>
      <w:proofErr w:type="spellStart"/>
      <w:r w:rsidR="000B1B16" w:rsidRPr="00432AA6">
        <w:rPr>
          <w:i/>
          <w:iCs/>
          <w:lang w:val="en-GB"/>
        </w:rPr>
        <w:t>Kontext</w:t>
      </w:r>
      <w:proofErr w:type="spellEnd"/>
      <w:r w:rsidR="000B1B16" w:rsidRPr="00432AA6">
        <w:rPr>
          <w:lang w:val="en-GB"/>
        </w:rPr>
        <w:t xml:space="preserve">, Munich-Berlin, </w:t>
      </w:r>
      <w:proofErr w:type="spellStart"/>
      <w:r w:rsidR="000B1B16" w:rsidRPr="00432AA6">
        <w:rPr>
          <w:lang w:val="en-GB"/>
        </w:rPr>
        <w:t>Deutscher</w:t>
      </w:r>
      <w:proofErr w:type="spellEnd"/>
      <w:r w:rsidR="000B1B16" w:rsidRPr="00432AA6">
        <w:rPr>
          <w:lang w:val="en-GB"/>
        </w:rPr>
        <w:t xml:space="preserve"> </w:t>
      </w:r>
      <w:proofErr w:type="spellStart"/>
      <w:r w:rsidR="000B1B16" w:rsidRPr="00432AA6">
        <w:rPr>
          <w:lang w:val="en-GB"/>
        </w:rPr>
        <w:t>Kunstverlag</w:t>
      </w:r>
      <w:proofErr w:type="spellEnd"/>
      <w:r w:rsidR="000B1B16" w:rsidRPr="00432AA6">
        <w:rPr>
          <w:lang w:val="en-GB"/>
        </w:rPr>
        <w:t>, 2005.</w:t>
      </w:r>
    </w:p>
    <w:p w14:paraId="4E1AEFCA" w14:textId="1D8A1534" w:rsidR="000B1B16" w:rsidRPr="00AB6A3C" w:rsidRDefault="003C4FAD" w:rsidP="006E3B15">
      <w:pPr>
        <w:pStyle w:val="TEIbiblreference"/>
        <w:rPr>
          <w:rStyle w:val="Accentuation"/>
          <w:i w:val="0"/>
          <w:iCs w:val="0"/>
          <w:sz w:val="24"/>
          <w:shd w:val="clear" w:color="auto" w:fill="FFFFFF"/>
        </w:rPr>
      </w:pPr>
      <w:proofErr w:type="spellStart"/>
      <w:r w:rsidRPr="00CB6EC2">
        <w:rPr>
          <w:smallCaps/>
        </w:rPr>
        <w:t>Palliolo</w:t>
      </w:r>
      <w:proofErr w:type="spellEnd"/>
      <w:r w:rsidR="000B1B16" w:rsidRPr="00AB6A3C">
        <w:t xml:space="preserve"> Paolo</w:t>
      </w:r>
      <w:r w:rsidR="000B1B16">
        <w:t>,</w:t>
      </w:r>
      <w:r w:rsidR="000B1B16" w:rsidRPr="00AB6A3C">
        <w:t xml:space="preserve"> </w:t>
      </w:r>
      <w:r w:rsidR="000B1B16" w:rsidRPr="00AB6A3C">
        <w:rPr>
          <w:i/>
        </w:rPr>
        <w:t xml:space="preserve">Le </w:t>
      </w:r>
      <w:proofErr w:type="spellStart"/>
      <w:r w:rsidR="000B1B16" w:rsidRPr="00AB6A3C">
        <w:rPr>
          <w:i/>
        </w:rPr>
        <w:t>feste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pel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conferimento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del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patriziato</w:t>
      </w:r>
      <w:proofErr w:type="spellEnd"/>
      <w:r w:rsidR="000B1B16" w:rsidRPr="00AB6A3C">
        <w:rPr>
          <w:i/>
        </w:rPr>
        <w:t xml:space="preserve"> romano a Giuliano e Lorenzo de’ Medici</w:t>
      </w:r>
      <w:r w:rsidR="000B1B16" w:rsidRPr="00AB6A3C">
        <w:t>. Bologne, G.</w:t>
      </w:r>
      <w:r w:rsidR="00FC4A5F">
        <w:t> </w:t>
      </w:r>
      <w:proofErr w:type="spellStart"/>
      <w:r w:rsidR="000B1B16" w:rsidRPr="00AB6A3C">
        <w:t>Romagnoli</w:t>
      </w:r>
      <w:proofErr w:type="spellEnd"/>
      <w:r w:rsidR="000B1B16" w:rsidRPr="00AB6A3C">
        <w:t>, 1885.</w:t>
      </w:r>
    </w:p>
    <w:p w14:paraId="7A6E05DA" w14:textId="4CB00DDA" w:rsidR="000B1B16" w:rsidRPr="00FC4A5F" w:rsidRDefault="003C4FAD" w:rsidP="00FC4A5F">
      <w:pPr>
        <w:pStyle w:val="TEIbiblreference"/>
        <w:rPr>
          <w:lang w:val="en-GB"/>
        </w:rPr>
      </w:pPr>
      <w:proofErr w:type="spellStart"/>
      <w:r w:rsidRPr="00FC4A5F">
        <w:rPr>
          <w:smallCaps/>
          <w:lang w:val="en-GB"/>
        </w:rPr>
        <w:t>Panciroli</w:t>
      </w:r>
      <w:proofErr w:type="spellEnd"/>
      <w:r w:rsidRPr="00FC4A5F">
        <w:rPr>
          <w:lang w:val="en-GB"/>
        </w:rPr>
        <w:t xml:space="preserve"> </w:t>
      </w:r>
      <w:r w:rsidR="000B1B16" w:rsidRPr="00FC4A5F">
        <w:rPr>
          <w:lang w:val="en-GB"/>
        </w:rPr>
        <w:t>Romeo,</w:t>
      </w:r>
      <w:r w:rsidR="006E3B15" w:rsidRPr="00FC4A5F">
        <w:rPr>
          <w:lang w:val="en-GB"/>
        </w:rPr>
        <w:t xml:space="preserve"> </w:t>
      </w:r>
      <w:r w:rsidR="000B1B16" w:rsidRPr="00FC4A5F">
        <w:rPr>
          <w:i/>
          <w:iCs/>
          <w:lang w:val="en-GB"/>
        </w:rPr>
        <w:t>The audience suite of the papal apartments</w:t>
      </w:r>
      <w:r w:rsidR="000B1B16" w:rsidRPr="00FC4A5F">
        <w:rPr>
          <w:lang w:val="en-GB"/>
        </w:rPr>
        <w:t xml:space="preserve">, </w:t>
      </w:r>
      <w:proofErr w:type="spellStart"/>
      <w:r w:rsidR="000B1B16" w:rsidRPr="00FC4A5F">
        <w:rPr>
          <w:lang w:val="en-GB"/>
        </w:rPr>
        <w:t>Cité</w:t>
      </w:r>
      <w:proofErr w:type="spellEnd"/>
      <w:r w:rsidR="000B1B16" w:rsidRPr="00FC4A5F">
        <w:rPr>
          <w:lang w:val="en-GB"/>
        </w:rPr>
        <w:t xml:space="preserve"> du Vatican, </w:t>
      </w:r>
      <w:proofErr w:type="spellStart"/>
      <w:r w:rsidR="000B1B16" w:rsidRPr="00FC4A5F">
        <w:rPr>
          <w:lang w:val="en-GB"/>
        </w:rPr>
        <w:t>Libreria</w:t>
      </w:r>
      <w:proofErr w:type="spellEnd"/>
      <w:r w:rsidR="000B1B16" w:rsidRPr="00FC4A5F">
        <w:rPr>
          <w:lang w:val="en-GB"/>
        </w:rPr>
        <w:t xml:space="preserve"> </w:t>
      </w:r>
      <w:proofErr w:type="spellStart"/>
      <w:r w:rsidR="000B1B16" w:rsidRPr="00FC4A5F">
        <w:rPr>
          <w:lang w:val="en-GB"/>
        </w:rPr>
        <w:t>Editrice</w:t>
      </w:r>
      <w:proofErr w:type="spellEnd"/>
      <w:r w:rsidR="000B1B16" w:rsidRPr="00FC4A5F">
        <w:rPr>
          <w:lang w:val="en-GB"/>
        </w:rPr>
        <w:t xml:space="preserve"> </w:t>
      </w:r>
      <w:proofErr w:type="spellStart"/>
      <w:r w:rsidR="000B1B16" w:rsidRPr="00FC4A5F">
        <w:rPr>
          <w:lang w:val="en-GB"/>
        </w:rPr>
        <w:t>Vaticana</w:t>
      </w:r>
      <w:proofErr w:type="spellEnd"/>
      <w:r w:rsidR="000B1B16" w:rsidRPr="00FC4A5F">
        <w:rPr>
          <w:lang w:val="en-GB"/>
        </w:rPr>
        <w:t>,</w:t>
      </w:r>
      <w:r w:rsidR="00FC4A5F" w:rsidRPr="00FC4A5F">
        <w:rPr>
          <w:lang w:val="en-GB"/>
        </w:rPr>
        <w:t xml:space="preserve"> </w:t>
      </w:r>
      <w:r w:rsidR="000B1B16" w:rsidRPr="00FC4A5F">
        <w:rPr>
          <w:lang w:val="en-GB"/>
        </w:rPr>
        <w:t>2004.</w:t>
      </w:r>
    </w:p>
    <w:p w14:paraId="69E3647E" w14:textId="6C136495" w:rsidR="000B1B16" w:rsidRPr="00C452D2" w:rsidRDefault="003C4FAD" w:rsidP="006E3B15">
      <w:pPr>
        <w:pStyle w:val="TEIbiblreference"/>
        <w:rPr>
          <w:lang w:val="en-GB"/>
        </w:rPr>
      </w:pPr>
      <w:proofErr w:type="spellStart"/>
      <w:r w:rsidRPr="00C452D2">
        <w:rPr>
          <w:smallCaps/>
          <w:lang w:val="en-GB"/>
        </w:rPr>
        <w:t>Panza</w:t>
      </w:r>
      <w:proofErr w:type="spellEnd"/>
      <w:r w:rsidRPr="00C452D2">
        <w:rPr>
          <w:lang w:val="en-GB"/>
        </w:rPr>
        <w:t xml:space="preserve"> </w:t>
      </w:r>
      <w:proofErr w:type="spellStart"/>
      <w:r w:rsidR="000B1B16" w:rsidRPr="00C452D2">
        <w:rPr>
          <w:lang w:val="en-GB"/>
        </w:rPr>
        <w:t>Pierluigi</w:t>
      </w:r>
      <w:proofErr w:type="spellEnd"/>
      <w:r w:rsidR="000B1B16" w:rsidRPr="00C452D2">
        <w:rPr>
          <w:lang w:val="en-GB"/>
        </w:rPr>
        <w:t xml:space="preserve">, </w:t>
      </w:r>
      <w:r w:rsidR="000B1B16" w:rsidRPr="00C452D2">
        <w:rPr>
          <w:i/>
          <w:iCs/>
          <w:lang w:val="en-GB"/>
        </w:rPr>
        <w:t xml:space="preserve">Piranesi </w:t>
      </w:r>
      <w:proofErr w:type="spellStart"/>
      <w:r w:rsidR="000B1B16" w:rsidRPr="00C452D2">
        <w:rPr>
          <w:i/>
          <w:iCs/>
          <w:lang w:val="en-GB"/>
        </w:rPr>
        <w:t>architetto</w:t>
      </w:r>
      <w:proofErr w:type="spellEnd"/>
      <w:r w:rsidR="000B1B16" w:rsidRPr="00C452D2">
        <w:rPr>
          <w:lang w:val="en-GB"/>
        </w:rPr>
        <w:t xml:space="preserve">, Milan, </w:t>
      </w:r>
      <w:proofErr w:type="spellStart"/>
      <w:r w:rsidR="000B1B16" w:rsidRPr="00C452D2">
        <w:rPr>
          <w:lang w:val="en-GB"/>
        </w:rPr>
        <w:t>Guerini</w:t>
      </w:r>
      <w:proofErr w:type="spellEnd"/>
      <w:r w:rsidR="000B1B16" w:rsidRPr="00C452D2">
        <w:rPr>
          <w:lang w:val="en-GB"/>
        </w:rPr>
        <w:t xml:space="preserve"> Studio, 1998.</w:t>
      </w:r>
    </w:p>
    <w:p w14:paraId="3F069EBE" w14:textId="01A8A2A2" w:rsidR="006A45A7" w:rsidRPr="00C452D2" w:rsidRDefault="006A45A7" w:rsidP="006E3B15">
      <w:pPr>
        <w:pStyle w:val="TEIbiblreference"/>
        <w:rPr>
          <w:lang w:val="en-GB"/>
        </w:rPr>
      </w:pPr>
      <w:r w:rsidRPr="00C452D2">
        <w:rPr>
          <w:smallCaps/>
          <w:lang w:val="en-GB"/>
        </w:rPr>
        <w:t>Paravicini</w:t>
      </w:r>
      <w:r w:rsidRPr="00C452D2">
        <w:rPr>
          <w:lang w:val="en-GB"/>
        </w:rPr>
        <w:t xml:space="preserve"> </w:t>
      </w:r>
      <w:proofErr w:type="spellStart"/>
      <w:r w:rsidRPr="00C452D2">
        <w:rPr>
          <w:smallCaps/>
          <w:lang w:val="en-GB"/>
        </w:rPr>
        <w:t>Bagliani</w:t>
      </w:r>
      <w:proofErr w:type="spellEnd"/>
      <w:r w:rsidRPr="00C452D2">
        <w:rPr>
          <w:lang w:val="en-GB"/>
        </w:rPr>
        <w:t xml:space="preserve"> </w:t>
      </w:r>
      <w:r w:rsidRPr="00C452D2">
        <w:rPr>
          <w:color w:val="000000"/>
          <w:bdr w:val="none" w:sz="0" w:space="0" w:color="auto" w:frame="1"/>
          <w:lang w:val="en-GB"/>
        </w:rPr>
        <w:t xml:space="preserve">Agostino, </w:t>
      </w:r>
      <w:r w:rsidRPr="00C452D2">
        <w:rPr>
          <w:i/>
          <w:iCs/>
          <w:lang w:val="en-GB"/>
        </w:rPr>
        <w:t>Il</w:t>
      </w:r>
      <w:r w:rsidRPr="00C452D2">
        <w:rPr>
          <w:i/>
          <w:lang w:val="en-GB"/>
        </w:rPr>
        <w:t xml:space="preserve"> </w:t>
      </w:r>
      <w:proofErr w:type="spellStart"/>
      <w:r w:rsidRPr="00C452D2">
        <w:rPr>
          <w:i/>
          <w:lang w:val="en-GB"/>
        </w:rPr>
        <w:t>bestiario</w:t>
      </w:r>
      <w:proofErr w:type="spellEnd"/>
      <w:r w:rsidRPr="00C452D2">
        <w:rPr>
          <w:i/>
          <w:lang w:val="en-GB"/>
        </w:rPr>
        <w:t xml:space="preserve"> del papa</w:t>
      </w:r>
      <w:r w:rsidRPr="00C452D2">
        <w:rPr>
          <w:lang w:val="en-GB"/>
        </w:rPr>
        <w:t>, Turin, Einaudi, 2016.</w:t>
      </w:r>
    </w:p>
    <w:p w14:paraId="53932FFB" w14:textId="17305862" w:rsidR="000B1B16" w:rsidRPr="00C452D2" w:rsidRDefault="003C4FAD" w:rsidP="006E3B15">
      <w:pPr>
        <w:pStyle w:val="TEIbiblreference"/>
        <w:rPr>
          <w:lang w:val="en-GB"/>
        </w:rPr>
      </w:pPr>
      <w:proofErr w:type="spellStart"/>
      <w:r w:rsidRPr="00C452D2">
        <w:rPr>
          <w:smallCaps/>
          <w:lang w:val="en-GB"/>
        </w:rPr>
        <w:t>Pasini</w:t>
      </w:r>
      <w:proofErr w:type="spellEnd"/>
      <w:r w:rsidRPr="00C452D2">
        <w:rPr>
          <w:lang w:val="en-GB"/>
        </w:rPr>
        <w:t xml:space="preserve"> </w:t>
      </w:r>
      <w:proofErr w:type="spellStart"/>
      <w:r w:rsidRPr="00C452D2">
        <w:rPr>
          <w:smallCaps/>
          <w:lang w:val="en-GB"/>
        </w:rPr>
        <w:t>Frassoni</w:t>
      </w:r>
      <w:proofErr w:type="spellEnd"/>
      <w:r w:rsidRPr="00C452D2">
        <w:rPr>
          <w:lang w:val="en-GB"/>
        </w:rPr>
        <w:t xml:space="preserve"> </w:t>
      </w:r>
      <w:proofErr w:type="spellStart"/>
      <w:r w:rsidR="000B1B16" w:rsidRPr="00C452D2">
        <w:rPr>
          <w:lang w:val="en-GB"/>
        </w:rPr>
        <w:t>Ferruccio</w:t>
      </w:r>
      <w:proofErr w:type="spellEnd"/>
      <w:r w:rsidR="000B1B16" w:rsidRPr="00C452D2">
        <w:rPr>
          <w:lang w:val="en-GB"/>
        </w:rPr>
        <w:t xml:space="preserve">, </w:t>
      </w:r>
      <w:proofErr w:type="spellStart"/>
      <w:r w:rsidR="000B1B16" w:rsidRPr="00C452D2">
        <w:rPr>
          <w:i/>
          <w:iCs/>
          <w:lang w:val="en-GB"/>
        </w:rPr>
        <w:t>Essai</w:t>
      </w:r>
      <w:proofErr w:type="spellEnd"/>
      <w:r w:rsidR="000B1B16" w:rsidRPr="00C452D2">
        <w:rPr>
          <w:i/>
          <w:iCs/>
          <w:lang w:val="en-GB"/>
        </w:rPr>
        <w:t xml:space="preserve"> </w:t>
      </w:r>
      <w:proofErr w:type="spellStart"/>
      <w:r w:rsidR="000B1B16" w:rsidRPr="00C452D2">
        <w:rPr>
          <w:i/>
          <w:iCs/>
          <w:lang w:val="en-GB"/>
        </w:rPr>
        <w:t>d’armorial</w:t>
      </w:r>
      <w:proofErr w:type="spellEnd"/>
      <w:r w:rsidR="000B1B16" w:rsidRPr="00C452D2">
        <w:rPr>
          <w:i/>
          <w:iCs/>
          <w:lang w:val="en-GB"/>
        </w:rPr>
        <w:t xml:space="preserve"> des </w:t>
      </w:r>
      <w:proofErr w:type="spellStart"/>
      <w:r w:rsidR="000B1B16" w:rsidRPr="00C452D2">
        <w:rPr>
          <w:i/>
          <w:iCs/>
          <w:lang w:val="en-GB"/>
        </w:rPr>
        <w:t>papes</w:t>
      </w:r>
      <w:proofErr w:type="spellEnd"/>
      <w:r w:rsidR="000B1B16" w:rsidRPr="00C452D2">
        <w:rPr>
          <w:lang w:val="en-GB"/>
        </w:rPr>
        <w:t xml:space="preserve">, Rome, Collège </w:t>
      </w:r>
      <w:proofErr w:type="spellStart"/>
      <w:r w:rsidR="000B1B16" w:rsidRPr="00C452D2">
        <w:rPr>
          <w:lang w:val="en-GB"/>
        </w:rPr>
        <w:t>héraldique</w:t>
      </w:r>
      <w:proofErr w:type="spellEnd"/>
      <w:r w:rsidR="000B1B16" w:rsidRPr="00C452D2">
        <w:rPr>
          <w:lang w:val="en-GB"/>
        </w:rPr>
        <w:t>, 1906.</w:t>
      </w:r>
    </w:p>
    <w:p w14:paraId="50A493D6" w14:textId="3F098298" w:rsidR="000B1B16" w:rsidRDefault="003C4FAD" w:rsidP="006E3B15">
      <w:pPr>
        <w:pStyle w:val="TEIbiblreference"/>
        <w:rPr>
          <w:lang w:val="it-IT"/>
        </w:rPr>
      </w:pPr>
      <w:r w:rsidRPr="00CB6EC2">
        <w:rPr>
          <w:smallCaps/>
        </w:rPr>
        <w:t>Pastoureau</w:t>
      </w:r>
      <w:r w:rsidRPr="00560D89">
        <w:t xml:space="preserve"> </w:t>
      </w:r>
      <w:r w:rsidR="000B1B16" w:rsidRPr="00560D89">
        <w:rPr>
          <w:lang w:val="it-IT"/>
        </w:rPr>
        <w:t xml:space="preserve">Michel, </w:t>
      </w:r>
      <w:r w:rsidR="00FC4A5F" w:rsidRPr="00560D89">
        <w:rPr>
          <w:i/>
          <w:iCs/>
          <w:lang w:val="it-IT"/>
        </w:rPr>
        <w:t>Typologie des sources du Moyen</w:t>
      </w:r>
      <w:r w:rsidR="00FC4A5F">
        <w:rPr>
          <w:i/>
          <w:iCs/>
          <w:lang w:val="it-IT"/>
        </w:rPr>
        <w:t> </w:t>
      </w:r>
      <w:r w:rsidR="00FC4A5F" w:rsidRPr="00560D89">
        <w:rPr>
          <w:i/>
          <w:iCs/>
          <w:lang w:val="it-IT"/>
        </w:rPr>
        <w:t>Âge occidental</w:t>
      </w:r>
      <w:r w:rsidR="00FC4A5F" w:rsidRPr="00FC4A5F">
        <w:rPr>
          <w:lang w:val="it-IT"/>
        </w:rPr>
        <w:t>,</w:t>
      </w:r>
      <w:r w:rsidR="00FC4A5F" w:rsidRPr="00560D89">
        <w:rPr>
          <w:lang w:val="it-IT"/>
        </w:rPr>
        <w:t xml:space="preserve"> </w:t>
      </w:r>
      <w:r w:rsidR="000B1B16" w:rsidRPr="00560D89">
        <w:rPr>
          <w:lang w:val="it-IT"/>
        </w:rPr>
        <w:t>Turnhout, Brepols, 1976</w:t>
      </w:r>
      <w:r w:rsidR="008B736A">
        <w:rPr>
          <w:lang w:val="it-IT"/>
        </w:rPr>
        <w:t xml:space="preserve">, </w:t>
      </w:r>
      <w:r w:rsidR="008B736A" w:rsidRPr="00560D89">
        <w:rPr>
          <w:lang w:val="it-IT"/>
        </w:rPr>
        <w:t>fasc.</w:t>
      </w:r>
      <w:r w:rsidR="008B736A">
        <w:rPr>
          <w:lang w:val="it-IT"/>
        </w:rPr>
        <w:t> </w:t>
      </w:r>
      <w:r w:rsidR="008B736A" w:rsidRPr="00560D89">
        <w:rPr>
          <w:lang w:val="it-IT"/>
        </w:rPr>
        <w:t>20</w:t>
      </w:r>
      <w:r w:rsidR="008B736A">
        <w:rPr>
          <w:lang w:val="it-IT"/>
        </w:rPr>
        <w:t xml:space="preserve"> : </w:t>
      </w:r>
      <w:r w:rsidR="008B736A" w:rsidRPr="00560D89">
        <w:rPr>
          <w:i/>
          <w:iCs/>
          <w:lang w:val="it-IT"/>
        </w:rPr>
        <w:t>Les armoiries</w:t>
      </w:r>
      <w:r w:rsidR="000B1B16" w:rsidRPr="00560D89">
        <w:rPr>
          <w:lang w:val="it-IT"/>
        </w:rPr>
        <w:t>.</w:t>
      </w:r>
    </w:p>
    <w:p w14:paraId="0ED819AB" w14:textId="47BF5335" w:rsidR="006A45A7" w:rsidRDefault="006A45A7" w:rsidP="006E3B15">
      <w:pPr>
        <w:pStyle w:val="TEIbiblreference"/>
        <w:rPr>
          <w:lang w:val="it-IT"/>
        </w:rPr>
      </w:pPr>
      <w:r>
        <w:rPr>
          <w:lang w:val="it-IT"/>
        </w:rPr>
        <w:t xml:space="preserve">—, </w:t>
      </w:r>
      <w:r w:rsidRPr="00240950">
        <w:rPr>
          <w:i/>
        </w:rPr>
        <w:t>L’ours. L’histoire d’un roi déchu</w:t>
      </w:r>
      <w:r w:rsidRPr="00240950">
        <w:t>, Paris, Seuil, 2016</w:t>
      </w:r>
      <w:r>
        <w:t>.</w:t>
      </w:r>
    </w:p>
    <w:p w14:paraId="54C868E9" w14:textId="5425E006" w:rsidR="000B1B16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Pecchiai</w:t>
      </w:r>
      <w:r>
        <w:rPr>
          <w:lang w:val="it-IT"/>
        </w:rPr>
        <w:t xml:space="preserve"> </w:t>
      </w:r>
      <w:r w:rsidR="000B1B16" w:rsidRPr="00A2340F">
        <w:rPr>
          <w:lang w:val="it-IT"/>
        </w:rPr>
        <w:t xml:space="preserve">Pio, </w:t>
      </w:r>
      <w:r w:rsidR="000B1B16" w:rsidRPr="00A2340F">
        <w:rPr>
          <w:i/>
          <w:lang w:val="it-IT"/>
        </w:rPr>
        <w:t>Un assassinio politico a Roma nel Cinquecento</w:t>
      </w:r>
      <w:r w:rsidR="000B1B16" w:rsidRPr="00A2340F">
        <w:rPr>
          <w:lang w:val="it-IT"/>
        </w:rPr>
        <w:t>, Rome, Biblioteca d’</w:t>
      </w:r>
      <w:r w:rsidR="00467779">
        <w:rPr>
          <w:lang w:val="it-IT"/>
        </w:rPr>
        <w:t>A</w:t>
      </w:r>
      <w:r w:rsidR="000B1B16" w:rsidRPr="00A2340F">
        <w:rPr>
          <w:lang w:val="it-IT"/>
        </w:rPr>
        <w:t xml:space="preserve">rte </w:t>
      </w:r>
      <w:r w:rsidR="000D3F8B">
        <w:rPr>
          <w:lang w:val="it-IT"/>
        </w:rPr>
        <w:t>E</w:t>
      </w:r>
      <w:r w:rsidR="000B1B16" w:rsidRPr="00A2340F">
        <w:rPr>
          <w:lang w:val="it-IT"/>
        </w:rPr>
        <w:t>ditrice, 1956.</w:t>
      </w:r>
    </w:p>
    <w:p w14:paraId="276D8943" w14:textId="4043A61F" w:rsidR="000B1B16" w:rsidRPr="00B65667" w:rsidRDefault="000B1B16" w:rsidP="006E3B15">
      <w:pPr>
        <w:pStyle w:val="TEIbiblreference"/>
        <w:rPr>
          <w:lang w:val="it-IT"/>
        </w:rPr>
      </w:pPr>
      <w:r w:rsidRPr="00B65667">
        <w:rPr>
          <w:b/>
          <w:bCs/>
          <w:lang w:val="it-IT"/>
        </w:rPr>
        <w:t>—</w:t>
      </w:r>
      <w:r w:rsidRPr="00B65667">
        <w:rPr>
          <w:lang w:val="it-IT"/>
        </w:rPr>
        <w:t xml:space="preserve">, </w:t>
      </w:r>
      <w:r w:rsidRPr="00B65667">
        <w:rPr>
          <w:i/>
          <w:lang w:val="it-IT"/>
        </w:rPr>
        <w:t>I Barberini</w:t>
      </w:r>
      <w:r w:rsidRPr="00B65667">
        <w:rPr>
          <w:lang w:val="it-IT"/>
        </w:rPr>
        <w:t>, Rome, Biblioteca d’</w:t>
      </w:r>
      <w:r w:rsidR="00467779">
        <w:rPr>
          <w:lang w:val="it-IT"/>
        </w:rPr>
        <w:t>A</w:t>
      </w:r>
      <w:r w:rsidRPr="00B65667">
        <w:rPr>
          <w:lang w:val="it-IT"/>
        </w:rPr>
        <w:t xml:space="preserve">rte </w:t>
      </w:r>
      <w:r w:rsidR="000D3F8B">
        <w:rPr>
          <w:lang w:val="it-IT"/>
        </w:rPr>
        <w:t>E</w:t>
      </w:r>
      <w:r w:rsidRPr="00B65667">
        <w:rPr>
          <w:lang w:val="it-IT"/>
        </w:rPr>
        <w:t>ditrice, 1959.</w:t>
      </w:r>
    </w:p>
    <w:p w14:paraId="3037A848" w14:textId="6E0333CA" w:rsidR="000B1B16" w:rsidRPr="00B65667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Perini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Davide Aurelio, </w:t>
      </w:r>
      <w:r w:rsidR="000B1B16" w:rsidRPr="00B65667">
        <w:rPr>
          <w:i/>
          <w:iCs/>
          <w:lang w:val="it-IT"/>
        </w:rPr>
        <w:t>Bibliographia Augustiniana</w:t>
      </w:r>
      <w:r w:rsidR="000B1B16" w:rsidRPr="00B65667">
        <w:rPr>
          <w:lang w:val="it-IT"/>
        </w:rPr>
        <w:t>, Florence, Ti</w:t>
      </w:r>
      <w:r w:rsidR="00F740A0">
        <w:rPr>
          <w:lang w:val="it-IT"/>
        </w:rPr>
        <w:t>p. </w:t>
      </w:r>
      <w:r w:rsidR="000B1B16" w:rsidRPr="00B65667">
        <w:rPr>
          <w:lang w:val="it-IT"/>
        </w:rPr>
        <w:t>Sordomuti, 1929-1938, 4</w:t>
      </w:r>
      <w:r w:rsidR="000D3F8B">
        <w:rPr>
          <w:lang w:val="it-IT"/>
        </w:rPr>
        <w:t> </w:t>
      </w:r>
      <w:r w:rsidR="000B1B16" w:rsidRPr="00B65667">
        <w:rPr>
          <w:lang w:val="it-IT"/>
        </w:rPr>
        <w:t>vol.</w:t>
      </w:r>
    </w:p>
    <w:p w14:paraId="623F9CEF" w14:textId="61EA22C4" w:rsidR="000B1B16" w:rsidRPr="00B65667" w:rsidRDefault="000B1B16" w:rsidP="006E3B15">
      <w:pPr>
        <w:pStyle w:val="TEIbiblreference"/>
        <w:rPr>
          <w:lang w:val="it-IT"/>
        </w:rPr>
      </w:pPr>
      <w:r w:rsidRPr="00B65667">
        <w:rPr>
          <w:i/>
          <w:iCs/>
          <w:lang w:val="it-IT"/>
        </w:rPr>
        <w:t>Piranesi architetto</w:t>
      </w:r>
      <w:r w:rsidRPr="00B65667">
        <w:rPr>
          <w:lang w:val="it-IT"/>
        </w:rPr>
        <w:t>, catalogue d’exposition, American Academy in Rome, 15</w:t>
      </w:r>
      <w:r w:rsidR="00FE19E2">
        <w:rPr>
          <w:lang w:val="it-IT"/>
        </w:rPr>
        <w:t> </w:t>
      </w:r>
      <w:r w:rsidRPr="00B65667">
        <w:rPr>
          <w:lang w:val="it-IT"/>
        </w:rPr>
        <w:t>mai-5</w:t>
      </w:r>
      <w:r w:rsidR="00FE19E2">
        <w:rPr>
          <w:lang w:val="it-IT"/>
        </w:rPr>
        <w:t> </w:t>
      </w:r>
      <w:r w:rsidRPr="00B65667">
        <w:rPr>
          <w:lang w:val="it-IT"/>
        </w:rPr>
        <w:t>juillet 1992, Rome, Edizioni dell’Elefante, 1992.</w:t>
      </w:r>
    </w:p>
    <w:p w14:paraId="3D74614E" w14:textId="70F4C924" w:rsidR="000B1B16" w:rsidRPr="00AB6A3C" w:rsidRDefault="003C4FAD" w:rsidP="006E3B15">
      <w:pPr>
        <w:pStyle w:val="TEIbiblreference"/>
        <w:rPr>
          <w:lang w:val="it-IT"/>
        </w:rPr>
      </w:pPr>
      <w:proofErr w:type="spellStart"/>
      <w:r w:rsidRPr="00CB6EC2">
        <w:rPr>
          <w:smallCaps/>
        </w:rPr>
        <w:t>Pizzagalli</w:t>
      </w:r>
      <w:proofErr w:type="spellEnd"/>
      <w:r w:rsidRPr="00AB6A3C">
        <w:t xml:space="preserve"> </w:t>
      </w:r>
      <w:r w:rsidR="000B1B16" w:rsidRPr="00AB6A3C">
        <w:rPr>
          <w:lang w:val="it-IT"/>
        </w:rPr>
        <w:t xml:space="preserve">Daniela, </w:t>
      </w:r>
      <w:r w:rsidR="000B1B16" w:rsidRPr="00AB6A3C">
        <w:rPr>
          <w:i/>
          <w:lang w:val="it-IT"/>
        </w:rPr>
        <w:t>La regina di Roma. Vita e misteri di Cristina di Svezia nell’Italia barocca</w:t>
      </w:r>
      <w:r w:rsidR="000B1B16" w:rsidRPr="00AB6A3C">
        <w:rPr>
          <w:lang w:val="it-IT"/>
        </w:rPr>
        <w:t>, Milan, Rizzoli, 2002.</w:t>
      </w:r>
    </w:p>
    <w:p w14:paraId="34C5B711" w14:textId="0B3C5C4B" w:rsidR="000B1B16" w:rsidRPr="000B1B16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Plessi</w:t>
      </w:r>
      <w:r w:rsidRPr="000B1B16">
        <w:rPr>
          <w:lang w:val="it-IT"/>
        </w:rPr>
        <w:t xml:space="preserve"> </w:t>
      </w:r>
      <w:r w:rsidR="000B1B16" w:rsidRPr="000B1B16">
        <w:rPr>
          <w:lang w:val="it-IT"/>
        </w:rPr>
        <w:t xml:space="preserve">Giuseppe (dir.), </w:t>
      </w:r>
      <w:r w:rsidR="000B1B16" w:rsidRPr="000B1B16">
        <w:rPr>
          <w:i/>
          <w:iCs/>
          <w:lang w:val="it-IT"/>
        </w:rPr>
        <w:t>Le Insignia degli Anziani del comune dal 1530 al 1796: catalogo-inventario</w:t>
      </w:r>
      <w:r w:rsidR="000B1B16" w:rsidRPr="000B1B16">
        <w:rPr>
          <w:lang w:val="it-IT"/>
        </w:rPr>
        <w:t xml:space="preserve">, Bologne, </w:t>
      </w:r>
      <w:r w:rsidR="00CE312F">
        <w:rPr>
          <w:lang w:val="it-IT"/>
        </w:rPr>
        <w:t>ASBO</w:t>
      </w:r>
      <w:r w:rsidR="000B1B16" w:rsidRPr="000B1B16">
        <w:rPr>
          <w:lang w:val="it-IT"/>
        </w:rPr>
        <w:t>, 1954.</w:t>
      </w:r>
    </w:p>
    <w:p w14:paraId="279A39B7" w14:textId="33C45EDC" w:rsidR="000B1B16" w:rsidRPr="00841283" w:rsidRDefault="003C4FAD" w:rsidP="006E3B15">
      <w:pPr>
        <w:pStyle w:val="TEIbiblreference"/>
        <w:rPr>
          <w:iCs/>
          <w:lang w:val="it-IT"/>
        </w:rPr>
      </w:pPr>
      <w:r w:rsidRPr="00CB6EC2">
        <w:rPr>
          <w:smallCaps/>
        </w:rPr>
        <w:t>Polo</w:t>
      </w:r>
      <w:r w:rsidR="000B1B16">
        <w:t xml:space="preserve"> </w:t>
      </w:r>
      <w:r w:rsidR="000B1B16" w:rsidRPr="00841283">
        <w:rPr>
          <w:iCs/>
          <w:lang w:val="it-IT"/>
        </w:rPr>
        <w:t xml:space="preserve">Anna, </w:t>
      </w:r>
      <w:r w:rsidR="000B1B16" w:rsidRPr="00841283">
        <w:rPr>
          <w:i/>
          <w:lang w:val="it-IT"/>
        </w:rPr>
        <w:t xml:space="preserve">Las </w:t>
      </w:r>
      <w:r w:rsidR="000B1B16" w:rsidRPr="00841283">
        <w:rPr>
          <w:iCs/>
          <w:lang w:val="it-IT"/>
        </w:rPr>
        <w:t xml:space="preserve">Annotationi </w:t>
      </w:r>
      <w:r w:rsidR="000B1B16" w:rsidRPr="00841283">
        <w:rPr>
          <w:i/>
          <w:lang w:val="it-IT"/>
        </w:rPr>
        <w:t>de Gauges de</w:t>
      </w:r>
      <w:r w:rsidR="003D0DDF">
        <w:rPr>
          <w:i/>
          <w:lang w:val="it-IT"/>
        </w:rPr>
        <w:t>’ </w:t>
      </w:r>
      <w:r w:rsidR="000B1B16" w:rsidRPr="00841283">
        <w:rPr>
          <w:i/>
          <w:lang w:val="it-IT"/>
        </w:rPr>
        <w:t>Gozze (1631) en relación con la obra didáctica de Franciosini</w:t>
      </w:r>
      <w:r w:rsidR="000B1B16" w:rsidRPr="00841283">
        <w:rPr>
          <w:iCs/>
          <w:lang w:val="it-IT"/>
        </w:rPr>
        <w:t xml:space="preserve">, Padoue, </w:t>
      </w:r>
      <w:r w:rsidR="000B1B16" w:rsidRPr="00CB6EC2">
        <w:rPr>
          <w:iCs/>
          <w:smallCaps/>
          <w:lang w:val="it-IT"/>
        </w:rPr>
        <w:t>CLEUP</w:t>
      </w:r>
      <w:r w:rsidR="000B1B16" w:rsidRPr="00841283">
        <w:rPr>
          <w:iCs/>
          <w:lang w:val="it-IT"/>
        </w:rPr>
        <w:t>, 2021.</w:t>
      </w:r>
    </w:p>
    <w:p w14:paraId="6BFA251A" w14:textId="15706E30" w:rsidR="000B1B16" w:rsidRPr="00AB6A3C" w:rsidRDefault="003C4FAD" w:rsidP="006E3B15">
      <w:pPr>
        <w:pStyle w:val="TEIbiblreference"/>
        <w:rPr>
          <w:color w:val="202122"/>
          <w:lang w:val="it-IT"/>
        </w:rPr>
      </w:pPr>
      <w:r w:rsidRPr="00CB6EC2">
        <w:rPr>
          <w:smallCaps/>
          <w:lang w:val="en-GB"/>
        </w:rPr>
        <w:t>Poos</w:t>
      </w:r>
      <w:r w:rsidRPr="00B65667">
        <w:rPr>
          <w:lang w:val="en-GB"/>
        </w:rPr>
        <w:t xml:space="preserve"> </w:t>
      </w:r>
      <w:r w:rsidR="000B1B16" w:rsidRPr="00AB6A3C">
        <w:rPr>
          <w:color w:val="202122"/>
          <w:lang w:val="it-IT"/>
        </w:rPr>
        <w:t xml:space="preserve">Adam, </w:t>
      </w:r>
      <w:r w:rsidR="000B1B16" w:rsidRPr="00AB6A3C">
        <w:rPr>
          <w:i/>
          <w:iCs/>
          <w:color w:val="202122"/>
          <w:lang w:val="it-IT"/>
        </w:rPr>
        <w:t>San Lorenzo in Damaso a Roma</w:t>
      </w:r>
      <w:r w:rsidR="000B1B16" w:rsidRPr="00AB6A3C">
        <w:rPr>
          <w:color w:val="202122"/>
          <w:lang w:val="it-IT"/>
        </w:rPr>
        <w:t xml:space="preserve">, </w:t>
      </w:r>
      <w:r w:rsidR="000B1B16" w:rsidRPr="00AB6A3C">
        <w:rPr>
          <w:i/>
          <w:iCs/>
          <w:color w:val="202122"/>
          <w:lang w:val="it-IT"/>
        </w:rPr>
        <w:t>Guida alla basilica</w:t>
      </w:r>
      <w:r w:rsidR="000B1B16" w:rsidRPr="00AB6A3C">
        <w:rPr>
          <w:color w:val="202122"/>
          <w:lang w:val="it-IT"/>
        </w:rPr>
        <w:t xml:space="preserve">, Rome, </w:t>
      </w:r>
      <w:r w:rsidR="000B1B16" w:rsidRPr="00CB6EC2">
        <w:rPr>
          <w:smallCaps/>
          <w:color w:val="202122"/>
          <w:lang w:val="it-IT"/>
        </w:rPr>
        <w:t>GB</w:t>
      </w:r>
      <w:r w:rsidR="000B1B16" w:rsidRPr="00AB6A3C">
        <w:rPr>
          <w:color w:val="202122"/>
          <w:lang w:val="it-IT"/>
        </w:rPr>
        <w:t xml:space="preserve"> Editoria, 2015.</w:t>
      </w:r>
    </w:p>
    <w:p w14:paraId="766E34C7" w14:textId="7E49E452" w:rsidR="000B1B16" w:rsidRDefault="003C4FAD" w:rsidP="006E3B15">
      <w:pPr>
        <w:pStyle w:val="TEIbiblreference"/>
      </w:pPr>
      <w:r w:rsidRPr="00CB6EC2">
        <w:rPr>
          <w:smallCaps/>
          <w:color w:val="202122"/>
          <w:lang w:val="it-IT"/>
        </w:rPr>
        <w:t>Poulbrière</w:t>
      </w:r>
      <w:r w:rsidRPr="00AB6A3C">
        <w:rPr>
          <w:color w:val="202122"/>
          <w:lang w:val="it-IT"/>
        </w:rPr>
        <w:t xml:space="preserve"> </w:t>
      </w:r>
      <w:r w:rsidR="000B1B16" w:rsidRPr="00AB6A3C">
        <w:t xml:space="preserve">Jean-Baptiste, </w:t>
      </w:r>
      <w:r w:rsidR="000B1B16" w:rsidRPr="00AB6A3C">
        <w:rPr>
          <w:i/>
          <w:iCs/>
        </w:rPr>
        <w:t>Notice historique et archéologique sur Castelnau-de-Bretenoux, Lot</w:t>
      </w:r>
      <w:r w:rsidR="000B1B16" w:rsidRPr="00AB6A3C">
        <w:t xml:space="preserve">, Tulle, </w:t>
      </w:r>
      <w:r w:rsidR="00FC0682">
        <w:t>I</w:t>
      </w:r>
      <w:r w:rsidR="000B1B16" w:rsidRPr="00AB6A3C">
        <w:t>mprimerie E.</w:t>
      </w:r>
      <w:r w:rsidR="00FC0682">
        <w:t> </w:t>
      </w:r>
      <w:proofErr w:type="spellStart"/>
      <w:r w:rsidR="000B1B16" w:rsidRPr="00AB6A3C">
        <w:t>Crauffon</w:t>
      </w:r>
      <w:proofErr w:type="spellEnd"/>
      <w:r w:rsidR="000B1B16" w:rsidRPr="00AB6A3C">
        <w:t>, 1873.</w:t>
      </w:r>
    </w:p>
    <w:p w14:paraId="73C91B97" w14:textId="11EA0C00" w:rsidR="004B6D2D" w:rsidRPr="00AB6A3C" w:rsidRDefault="004B6D2D" w:rsidP="006E3B15">
      <w:pPr>
        <w:pStyle w:val="TEIbiblreference"/>
      </w:pPr>
      <w:proofErr w:type="spellStart"/>
      <w:r w:rsidRPr="004B6D2D">
        <w:rPr>
          <w:rFonts w:cstheme="majorHAnsi"/>
          <w:smallCaps/>
        </w:rPr>
        <w:t>Poutrin</w:t>
      </w:r>
      <w:proofErr w:type="spellEnd"/>
      <w:r>
        <w:rPr>
          <w:rFonts w:cstheme="majorHAnsi"/>
        </w:rPr>
        <w:t xml:space="preserve"> Isabelle, </w:t>
      </w:r>
      <w:r>
        <w:rPr>
          <w:rFonts w:cstheme="majorHAnsi"/>
          <w:i/>
          <w:iCs/>
        </w:rPr>
        <w:t xml:space="preserve">Les convertis du pape. Une famille de banquiers juifs à Rome au </w:t>
      </w:r>
      <w:proofErr w:type="spellStart"/>
      <w:r>
        <w:rPr>
          <w:rFonts w:cstheme="majorHAnsi"/>
          <w:i/>
          <w:iCs/>
          <w:smallCaps/>
        </w:rPr>
        <w:t>xvi</w:t>
      </w:r>
      <w:r>
        <w:rPr>
          <w:rFonts w:cstheme="majorHAnsi"/>
          <w:i/>
          <w:iCs/>
          <w:vertAlign w:val="superscript"/>
        </w:rPr>
        <w:t>e</w:t>
      </w:r>
      <w:proofErr w:type="spellEnd"/>
      <w:r>
        <w:rPr>
          <w:rFonts w:cstheme="majorHAnsi"/>
          <w:i/>
          <w:iCs/>
        </w:rPr>
        <w:t> siècle</w:t>
      </w:r>
      <w:r>
        <w:rPr>
          <w:rFonts w:cstheme="majorHAnsi"/>
        </w:rPr>
        <w:t>, Paris, Seuil, 2023.</w:t>
      </w:r>
    </w:p>
    <w:p w14:paraId="7CEBAA81" w14:textId="2FE71978" w:rsidR="000B1B16" w:rsidRPr="00AB6A3C" w:rsidRDefault="003C4FAD" w:rsidP="006E3B15">
      <w:pPr>
        <w:pStyle w:val="TEIbiblreference"/>
      </w:pPr>
      <w:r w:rsidRPr="00CB6EC2">
        <w:rPr>
          <w:smallCaps/>
        </w:rPr>
        <w:t>Prodi</w:t>
      </w:r>
      <w:r w:rsidRPr="00AB6A3C">
        <w:t xml:space="preserve"> </w:t>
      </w:r>
      <w:r w:rsidR="000B1B16" w:rsidRPr="00AB6A3C">
        <w:rPr>
          <w:lang w:val="it-IT"/>
        </w:rPr>
        <w:t xml:space="preserve">Paolo, </w:t>
      </w:r>
      <w:r w:rsidR="000B1B16" w:rsidRPr="00AB6A3C">
        <w:rPr>
          <w:i/>
          <w:lang w:val="it-IT"/>
        </w:rPr>
        <w:t>Il sovrano pontefice: un corpo e due anime: la monarchia papale nella prima età moderna</w:t>
      </w:r>
      <w:r w:rsidR="000B1B16" w:rsidRPr="00AB6A3C">
        <w:rPr>
          <w:lang w:val="it-IT"/>
        </w:rPr>
        <w:t>, Bologne, Il Mulino, 1982.</w:t>
      </w:r>
    </w:p>
    <w:p w14:paraId="77F90C93" w14:textId="7DEE7A28" w:rsidR="000B1B16" w:rsidRPr="00B65667" w:rsidRDefault="003C4FAD" w:rsidP="006E3B15">
      <w:pPr>
        <w:pStyle w:val="TEIbiblreference"/>
        <w:rPr>
          <w:lang w:val="en-GB"/>
        </w:rPr>
      </w:pPr>
      <w:proofErr w:type="spellStart"/>
      <w:r w:rsidRPr="00CB6EC2">
        <w:rPr>
          <w:smallCaps/>
          <w:lang w:val="en-GB"/>
        </w:rPr>
        <w:t>Rietstap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Jean-Baptiste, </w:t>
      </w:r>
      <w:r w:rsidR="000B1B16" w:rsidRPr="00B65667">
        <w:rPr>
          <w:i/>
          <w:iCs/>
          <w:lang w:val="en-GB"/>
        </w:rPr>
        <w:t xml:space="preserve">Armorial </w:t>
      </w:r>
      <w:proofErr w:type="spellStart"/>
      <w:r w:rsidR="000B1B16" w:rsidRPr="00B65667">
        <w:rPr>
          <w:i/>
          <w:iCs/>
          <w:lang w:val="en-GB"/>
        </w:rPr>
        <w:t>général</w:t>
      </w:r>
      <w:proofErr w:type="spellEnd"/>
      <w:r w:rsidR="000B1B16" w:rsidRPr="00B65667">
        <w:rPr>
          <w:lang w:val="en-GB"/>
        </w:rPr>
        <w:t>, Gouda, G.</w:t>
      </w:r>
      <w:r w:rsidR="00432AA6">
        <w:rPr>
          <w:lang w:val="en-GB"/>
        </w:rPr>
        <w:t> </w:t>
      </w:r>
      <w:r w:rsidR="000B1B16" w:rsidRPr="00B65667">
        <w:rPr>
          <w:lang w:val="en-GB"/>
        </w:rPr>
        <w:t>B. van</w:t>
      </w:r>
      <w:r w:rsidR="00432AA6">
        <w:rPr>
          <w:lang w:val="en-GB"/>
        </w:rPr>
        <w:t> </w:t>
      </w:r>
      <w:proofErr w:type="spellStart"/>
      <w:r w:rsidR="000B1B16" w:rsidRPr="00B65667">
        <w:rPr>
          <w:lang w:val="en-GB"/>
        </w:rPr>
        <w:t>Goor</w:t>
      </w:r>
      <w:proofErr w:type="spellEnd"/>
      <w:r w:rsidR="000B1B16" w:rsidRPr="00B65667">
        <w:rPr>
          <w:lang w:val="en-GB"/>
        </w:rPr>
        <w:t>, 1861.</w:t>
      </w:r>
    </w:p>
    <w:p w14:paraId="28644B08" w14:textId="3807BA26" w:rsidR="000B1B16" w:rsidRPr="00B65667" w:rsidRDefault="000B1B16" w:rsidP="006E3B15">
      <w:pPr>
        <w:pStyle w:val="TEIbiblreference"/>
        <w:rPr>
          <w:lang w:val="en-GB"/>
        </w:rPr>
      </w:pPr>
      <w:r w:rsidRPr="00B65667">
        <w:rPr>
          <w:b/>
          <w:bCs/>
          <w:lang w:val="en-GB"/>
        </w:rPr>
        <w:t>—</w:t>
      </w:r>
      <w:r w:rsidRPr="00B65667">
        <w:rPr>
          <w:lang w:val="en-GB"/>
        </w:rPr>
        <w:t xml:space="preserve">, </w:t>
      </w:r>
      <w:r w:rsidRPr="00B65667">
        <w:rPr>
          <w:i/>
          <w:iCs/>
          <w:lang w:val="en-GB"/>
        </w:rPr>
        <w:t xml:space="preserve">Armorial </w:t>
      </w:r>
      <w:proofErr w:type="spellStart"/>
      <w:r w:rsidRPr="00B65667">
        <w:rPr>
          <w:i/>
          <w:iCs/>
          <w:lang w:val="en-GB"/>
        </w:rPr>
        <w:t>général</w:t>
      </w:r>
      <w:proofErr w:type="spellEnd"/>
      <w:r w:rsidRPr="00B65667">
        <w:rPr>
          <w:lang w:val="en-GB"/>
        </w:rPr>
        <w:t xml:space="preserve">, </w:t>
      </w:r>
      <w:proofErr w:type="spellStart"/>
      <w:r w:rsidRPr="00B65667">
        <w:rPr>
          <w:lang w:val="en-GB"/>
        </w:rPr>
        <w:t>Londres</w:t>
      </w:r>
      <w:proofErr w:type="spellEnd"/>
      <w:r w:rsidRPr="00B65667">
        <w:rPr>
          <w:lang w:val="en-GB"/>
        </w:rPr>
        <w:t>, Heraldry Today, 1988, 2</w:t>
      </w:r>
      <w:r w:rsidR="00432AA6">
        <w:rPr>
          <w:lang w:val="en-GB"/>
        </w:rPr>
        <w:t> </w:t>
      </w:r>
      <w:r w:rsidRPr="00B65667">
        <w:rPr>
          <w:lang w:val="en-GB"/>
        </w:rPr>
        <w:t>vol.</w:t>
      </w:r>
    </w:p>
    <w:p w14:paraId="2A9F2D7A" w14:textId="13D31543" w:rsidR="000B1B16" w:rsidRPr="00AB6A3C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Rivosecchi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Valerio, </w:t>
      </w:r>
      <w:r w:rsidR="000B1B16" w:rsidRPr="00AB6A3C">
        <w:rPr>
          <w:i/>
          <w:iCs/>
          <w:lang w:val="it-IT"/>
        </w:rPr>
        <w:t>Esotismo in Roma Barocca. Studi sul Padre Kircher</w:t>
      </w:r>
      <w:r w:rsidR="000B1B16" w:rsidRPr="00AB6A3C">
        <w:rPr>
          <w:lang w:val="it-IT"/>
        </w:rPr>
        <w:t>, Rome, Bulzoni, 1982.</w:t>
      </w:r>
    </w:p>
    <w:p w14:paraId="37A0644F" w14:textId="4AC6E264" w:rsidR="000B1B16" w:rsidRPr="00AB6A3C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Robertson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>Clare,</w:t>
      </w:r>
      <w:r w:rsidR="000B1B16" w:rsidRPr="00B65667">
        <w:rPr>
          <w:lang w:val="en-GB"/>
        </w:rPr>
        <w:t xml:space="preserve"> </w:t>
      </w:r>
      <w:r w:rsidR="000B1B16" w:rsidRPr="00B65667">
        <w:rPr>
          <w:i/>
          <w:lang w:val="en-GB"/>
        </w:rPr>
        <w:t>The city and the visual arts under Clement VIII</w:t>
      </w:r>
      <w:r w:rsidR="000B1B16" w:rsidRPr="00B65667">
        <w:rPr>
          <w:lang w:val="en-GB"/>
        </w:rPr>
        <w:t>, New Haven, Yale University Press, 2015.</w:t>
      </w:r>
    </w:p>
    <w:p w14:paraId="1F34ED03" w14:textId="58A3361D" w:rsidR="000B1B16" w:rsidRPr="00AB6A3C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Roca</w:t>
      </w:r>
      <w:r w:rsidRPr="00AB6A3C">
        <w:rPr>
          <w:lang w:val="it-IT"/>
        </w:rPr>
        <w:t xml:space="preserve"> </w:t>
      </w:r>
      <w:r w:rsidRPr="00CB6EC2">
        <w:rPr>
          <w:smallCaps/>
          <w:lang w:val="it-IT"/>
        </w:rPr>
        <w:t>De</w:t>
      </w:r>
      <w:r w:rsidRPr="00AB6A3C">
        <w:rPr>
          <w:lang w:val="it-IT"/>
        </w:rPr>
        <w:t xml:space="preserve"> </w:t>
      </w:r>
      <w:r w:rsidRPr="00CB6EC2">
        <w:rPr>
          <w:smallCaps/>
          <w:lang w:val="it-IT"/>
        </w:rPr>
        <w:t>Amicis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Augusto, </w:t>
      </w:r>
      <w:r w:rsidR="000B1B16" w:rsidRPr="00AB6A3C">
        <w:rPr>
          <w:i/>
          <w:iCs/>
          <w:lang w:val="it-IT"/>
        </w:rPr>
        <w:t>L</w:t>
      </w:r>
      <w:r w:rsidR="000B1B16">
        <w:rPr>
          <w:i/>
          <w:iCs/>
          <w:lang w:val="it-IT"/>
        </w:rPr>
        <w:t>’</w:t>
      </w:r>
      <w:r w:rsidR="000B1B16" w:rsidRPr="00AB6A3C">
        <w:rPr>
          <w:i/>
          <w:iCs/>
          <w:lang w:val="it-IT"/>
        </w:rPr>
        <w:t>opera di Borromini in San Giovanni in Laterano: gli anni della fabbrica (1646,1650</w:t>
      </w:r>
      <w:r w:rsidR="000B1B16" w:rsidRPr="00AB6A3C">
        <w:rPr>
          <w:lang w:val="it-IT"/>
        </w:rPr>
        <w:t xml:space="preserve"> ), Rome, Dedalo, 1996.</w:t>
      </w:r>
    </w:p>
    <w:p w14:paraId="4C755C6A" w14:textId="71A0812E" w:rsidR="000B1B16" w:rsidRPr="00AB6A3C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lastRenderedPageBreak/>
        <w:t>Roettgen</w:t>
      </w:r>
      <w:r w:rsidRPr="00AB6A3C">
        <w:rPr>
          <w:lang w:val="it-IT"/>
        </w:rPr>
        <w:t xml:space="preserve"> </w:t>
      </w:r>
      <w:r w:rsidR="000B1B16" w:rsidRPr="00AB6A3C">
        <w:t xml:space="preserve">Steffi, </w:t>
      </w:r>
      <w:r w:rsidR="000B1B16" w:rsidRPr="00AB6A3C">
        <w:rPr>
          <w:i/>
        </w:rPr>
        <w:t>Fresques italiennes du Baroque aux Lumières (1600-1797)</w:t>
      </w:r>
      <w:r w:rsidR="000B1B16" w:rsidRPr="00AB6A3C">
        <w:t>, J</w:t>
      </w:r>
      <w:r w:rsidR="002A0400">
        <w:t xml:space="preserve">eanne </w:t>
      </w:r>
      <w:proofErr w:type="spellStart"/>
      <w:r w:rsidR="000B1B16" w:rsidRPr="00AB6A3C">
        <w:t>Étoré-Lortholary</w:t>
      </w:r>
      <w:proofErr w:type="spellEnd"/>
      <w:r w:rsidR="000B1B16" w:rsidRPr="00AB6A3C">
        <w:t xml:space="preserve"> (trad.), Paris, Citadelle &amp; Mazenod, 2007.</w:t>
      </w:r>
    </w:p>
    <w:p w14:paraId="4D671D8F" w14:textId="7251237D" w:rsidR="000B1B16" w:rsidRPr="00B65667" w:rsidRDefault="003C4FAD" w:rsidP="006E3B15">
      <w:pPr>
        <w:pStyle w:val="TEIbiblreference"/>
        <w:rPr>
          <w:lang w:val="en-GB"/>
        </w:rPr>
      </w:pPr>
      <w:r w:rsidRPr="00CB6EC2">
        <w:rPr>
          <w:rFonts w:eastAsia="Times New Roman"/>
          <w:smallCaps/>
          <w:lang w:val="en-GB"/>
        </w:rPr>
        <w:t>Rollo</w:t>
      </w:r>
      <w:r w:rsidRPr="00B65667">
        <w:rPr>
          <w:rFonts w:eastAsia="Times New Roman"/>
          <w:lang w:val="en-GB"/>
        </w:rPr>
        <w:t>-</w:t>
      </w:r>
      <w:proofErr w:type="spellStart"/>
      <w:r w:rsidRPr="00CB6EC2">
        <w:rPr>
          <w:rFonts w:eastAsia="Times New Roman"/>
          <w:smallCaps/>
          <w:lang w:val="en-GB"/>
        </w:rPr>
        <w:t>Koster</w:t>
      </w:r>
      <w:proofErr w:type="spellEnd"/>
      <w:r w:rsidRPr="00B65667">
        <w:rPr>
          <w:rFonts w:eastAsia="Times New Roman"/>
          <w:lang w:val="en-GB"/>
        </w:rPr>
        <w:t xml:space="preserve"> </w:t>
      </w:r>
      <w:proofErr w:type="spellStart"/>
      <w:r w:rsidR="000B1B16" w:rsidRPr="00B65667">
        <w:rPr>
          <w:rFonts w:eastAsia="Times New Roman"/>
          <w:lang w:val="en-GB"/>
        </w:rPr>
        <w:t>Joëlle</w:t>
      </w:r>
      <w:proofErr w:type="spellEnd"/>
      <w:r w:rsidR="000B1B16" w:rsidRPr="00B65667">
        <w:rPr>
          <w:rFonts w:eastAsia="Times New Roman"/>
          <w:lang w:val="en-GB"/>
        </w:rPr>
        <w:t xml:space="preserve">, </w:t>
      </w:r>
      <w:r w:rsidR="000B1B16" w:rsidRPr="00B65667">
        <w:rPr>
          <w:rFonts w:eastAsia="Times New Roman"/>
          <w:i/>
          <w:lang w:val="en-GB"/>
        </w:rPr>
        <w:t>Avignon and its papacy 1309-1417: Popes, Institutions and Society</w:t>
      </w:r>
      <w:r w:rsidR="000B1B16" w:rsidRPr="00B65667">
        <w:rPr>
          <w:rFonts w:eastAsia="Times New Roman"/>
          <w:lang w:val="en-GB"/>
        </w:rPr>
        <w:t xml:space="preserve">, </w:t>
      </w:r>
      <w:proofErr w:type="spellStart"/>
      <w:r w:rsidR="000B1B16" w:rsidRPr="00B65667">
        <w:rPr>
          <w:rFonts w:eastAsia="Times New Roman"/>
          <w:lang w:val="en-GB"/>
        </w:rPr>
        <w:t>Londres</w:t>
      </w:r>
      <w:proofErr w:type="spellEnd"/>
      <w:r w:rsidR="000B1B16" w:rsidRPr="00B65667">
        <w:rPr>
          <w:rFonts w:eastAsia="Times New Roman"/>
          <w:lang w:val="en-GB"/>
        </w:rPr>
        <w:t xml:space="preserve">, </w:t>
      </w:r>
      <w:r w:rsidR="000B1B16" w:rsidRPr="00432AA6">
        <w:rPr>
          <w:rFonts w:cs="Times New Roman"/>
          <w:lang w:val="en-GB"/>
        </w:rPr>
        <w:t>Rowman &amp; Littlefield</w:t>
      </w:r>
      <w:r w:rsidR="000B1B16" w:rsidRPr="00283E26">
        <w:rPr>
          <w:lang w:val="en-GB"/>
        </w:rPr>
        <w:t>,</w:t>
      </w:r>
      <w:r w:rsidR="000B1B16" w:rsidRPr="00B65667">
        <w:rPr>
          <w:lang w:val="en-GB"/>
        </w:rPr>
        <w:t xml:space="preserve"> </w:t>
      </w:r>
      <w:r w:rsidR="000B1B16" w:rsidRPr="00B65667">
        <w:rPr>
          <w:rFonts w:eastAsia="Times New Roman"/>
          <w:lang w:val="en-GB"/>
        </w:rPr>
        <w:t>2015.</w:t>
      </w:r>
    </w:p>
    <w:p w14:paraId="07E5C2A1" w14:textId="70621935" w:rsidR="000B1B16" w:rsidRPr="00AB6A3C" w:rsidRDefault="003C4FAD" w:rsidP="006E3B15">
      <w:pPr>
        <w:pStyle w:val="TEIbiblreference"/>
      </w:pPr>
      <w:r w:rsidRPr="00CB6EC2">
        <w:rPr>
          <w:smallCaps/>
        </w:rPr>
        <w:t>Romanis</w:t>
      </w:r>
      <w:r w:rsidRPr="00AB6A3C">
        <w:t xml:space="preserve"> </w:t>
      </w:r>
      <w:r w:rsidR="000B1B16" w:rsidRPr="00AB6A3C">
        <w:t xml:space="preserve">Alfonso Camillo De, </w:t>
      </w:r>
      <w:r w:rsidR="000B1B16" w:rsidRPr="00AB6A3C">
        <w:rPr>
          <w:i/>
          <w:iCs/>
        </w:rPr>
        <w:t xml:space="preserve">Per un </w:t>
      </w:r>
      <w:proofErr w:type="spellStart"/>
      <w:r w:rsidR="000B1B16" w:rsidRPr="00AB6A3C">
        <w:rPr>
          <w:i/>
          <w:iCs/>
        </w:rPr>
        <w:t>nuovo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Battistero</w:t>
      </w:r>
      <w:proofErr w:type="spellEnd"/>
      <w:r w:rsidR="000B1B16" w:rsidRPr="00AB6A3C">
        <w:rPr>
          <w:i/>
          <w:iCs/>
        </w:rPr>
        <w:t xml:space="preserve"> a Santa Prisca. Nova et </w:t>
      </w:r>
      <w:proofErr w:type="spellStart"/>
      <w:r w:rsidR="000B1B16" w:rsidRPr="00AB6A3C">
        <w:rPr>
          <w:i/>
          <w:iCs/>
        </w:rPr>
        <w:t>vetera</w:t>
      </w:r>
      <w:proofErr w:type="spellEnd"/>
      <w:r w:rsidR="000B1B16" w:rsidRPr="00AB6A3C">
        <w:t xml:space="preserve">, Cité du Vatican, </w:t>
      </w:r>
      <w:proofErr w:type="spellStart"/>
      <w:r w:rsidR="000B1B16" w:rsidRPr="00AB6A3C">
        <w:t>Tipografia</w:t>
      </w:r>
      <w:proofErr w:type="spellEnd"/>
      <w:r w:rsidR="000B1B16" w:rsidRPr="00AB6A3C">
        <w:t xml:space="preserve"> </w:t>
      </w:r>
      <w:proofErr w:type="spellStart"/>
      <w:r w:rsidR="000B1B16" w:rsidRPr="00AB6A3C">
        <w:t>poliglotta</w:t>
      </w:r>
      <w:proofErr w:type="spellEnd"/>
      <w:r w:rsidR="000B1B16" w:rsidRPr="00AB6A3C">
        <w:t xml:space="preserve"> </w:t>
      </w:r>
      <w:proofErr w:type="spellStart"/>
      <w:r w:rsidR="000B1B16" w:rsidRPr="00AB6A3C">
        <w:t>vaticana</w:t>
      </w:r>
      <w:proofErr w:type="spellEnd"/>
      <w:r w:rsidR="000B1B16" w:rsidRPr="00AB6A3C">
        <w:t>, 1948.</w:t>
      </w:r>
    </w:p>
    <w:p w14:paraId="14685F80" w14:textId="6B4DA541" w:rsidR="000B1B16" w:rsidRPr="00432AA6" w:rsidRDefault="003C4FAD" w:rsidP="006E3B15">
      <w:pPr>
        <w:pStyle w:val="TEIbiblreference"/>
      </w:pPr>
      <w:proofErr w:type="spellStart"/>
      <w:r w:rsidRPr="00432AA6">
        <w:rPr>
          <w:smallCaps/>
        </w:rPr>
        <w:t>Roncalli</w:t>
      </w:r>
      <w:proofErr w:type="spellEnd"/>
      <w:r w:rsidRPr="00432AA6">
        <w:t xml:space="preserve"> </w:t>
      </w:r>
      <w:r w:rsidR="000B1B16" w:rsidRPr="00432AA6">
        <w:t xml:space="preserve">Angelo, </w:t>
      </w:r>
      <w:r w:rsidR="000B1B16" w:rsidRPr="00432AA6">
        <w:rPr>
          <w:i/>
          <w:iCs/>
        </w:rPr>
        <w:t xml:space="preserve">Il Cardinale Cesare </w:t>
      </w:r>
      <w:proofErr w:type="spellStart"/>
      <w:r w:rsidR="000B1B16" w:rsidRPr="00432AA6">
        <w:rPr>
          <w:i/>
          <w:iCs/>
        </w:rPr>
        <w:t>Baronio</w:t>
      </w:r>
      <w:proofErr w:type="spellEnd"/>
      <w:r w:rsidR="000B1B16" w:rsidRPr="00432AA6">
        <w:t xml:space="preserve">, Rome, </w:t>
      </w:r>
      <w:proofErr w:type="spellStart"/>
      <w:r w:rsidR="000B1B16" w:rsidRPr="00432AA6">
        <w:t>Edizioni</w:t>
      </w:r>
      <w:proofErr w:type="spellEnd"/>
      <w:r w:rsidR="000B1B16" w:rsidRPr="00432AA6">
        <w:t xml:space="preserve"> di </w:t>
      </w:r>
      <w:proofErr w:type="spellStart"/>
      <w:r w:rsidR="000B1B16" w:rsidRPr="00432AA6">
        <w:t>storia</w:t>
      </w:r>
      <w:proofErr w:type="spellEnd"/>
      <w:r w:rsidR="000B1B16" w:rsidRPr="00432AA6">
        <w:t xml:space="preserve"> e </w:t>
      </w:r>
      <w:proofErr w:type="spellStart"/>
      <w:r w:rsidR="000B1B16" w:rsidRPr="00432AA6">
        <w:t>letteratura</w:t>
      </w:r>
      <w:proofErr w:type="spellEnd"/>
      <w:r w:rsidR="000B1B16" w:rsidRPr="00432AA6">
        <w:t>, 1961.</w:t>
      </w:r>
    </w:p>
    <w:p w14:paraId="03247025" w14:textId="19E28817" w:rsidR="000B1B16" w:rsidRPr="00B65667" w:rsidRDefault="003C4FAD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Roscoe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William, </w:t>
      </w:r>
      <w:r w:rsidR="000B1B16" w:rsidRPr="00B65667">
        <w:rPr>
          <w:i/>
          <w:lang w:val="en-GB"/>
        </w:rPr>
        <w:t>Life and Pontificate of Leo</w:t>
      </w:r>
      <w:r w:rsidR="00432AA6">
        <w:rPr>
          <w:i/>
          <w:lang w:val="en-GB"/>
        </w:rPr>
        <w:t> </w:t>
      </w:r>
      <w:r w:rsidR="000B1B16" w:rsidRPr="00432AA6">
        <w:rPr>
          <w:i/>
          <w:iCs/>
          <w:lang w:val="en-GB"/>
        </w:rPr>
        <w:t>X</w:t>
      </w:r>
      <w:r w:rsidR="000B1B16" w:rsidRPr="00B65667">
        <w:rPr>
          <w:lang w:val="en-GB"/>
        </w:rPr>
        <w:t xml:space="preserve">, </w:t>
      </w:r>
      <w:proofErr w:type="spellStart"/>
      <w:r w:rsidR="000B1B16" w:rsidRPr="00B65667">
        <w:rPr>
          <w:lang w:val="en-GB"/>
        </w:rPr>
        <w:t>Londres</w:t>
      </w:r>
      <w:proofErr w:type="spellEnd"/>
      <w:r w:rsidR="000B1B16" w:rsidRPr="00B65667">
        <w:rPr>
          <w:lang w:val="en-GB"/>
        </w:rPr>
        <w:t>, Henry G.</w:t>
      </w:r>
      <w:r w:rsidR="00432AA6">
        <w:rPr>
          <w:lang w:val="en-GB"/>
        </w:rPr>
        <w:t> </w:t>
      </w:r>
      <w:r w:rsidR="000B1B16" w:rsidRPr="00B65667">
        <w:rPr>
          <w:lang w:val="en-GB"/>
        </w:rPr>
        <w:t>Bohn, 1846, 2</w:t>
      </w:r>
      <w:r w:rsidR="00432AA6">
        <w:rPr>
          <w:lang w:val="en-GB"/>
        </w:rPr>
        <w:t> </w:t>
      </w:r>
      <w:r w:rsidR="000B1B16" w:rsidRPr="00B65667">
        <w:rPr>
          <w:lang w:val="en-GB"/>
        </w:rPr>
        <w:t>vol.</w:t>
      </w:r>
    </w:p>
    <w:p w14:paraId="27EEE939" w14:textId="160C248E" w:rsidR="000B1B16" w:rsidRPr="00AB6A3C" w:rsidRDefault="003C4FAD" w:rsidP="006E3B15">
      <w:pPr>
        <w:pStyle w:val="TEIbiblreference"/>
      </w:pPr>
      <w:r w:rsidRPr="00CB6EC2">
        <w:rPr>
          <w:smallCaps/>
        </w:rPr>
        <w:t>Rossi</w:t>
      </w:r>
      <w:r w:rsidRPr="00AB6A3C">
        <w:t xml:space="preserve"> </w:t>
      </w:r>
      <w:proofErr w:type="spellStart"/>
      <w:r w:rsidR="000B1B16" w:rsidRPr="00AB6A3C">
        <w:t>Iohannes</w:t>
      </w:r>
      <w:proofErr w:type="spellEnd"/>
      <w:r w:rsidR="000B1B16" w:rsidRPr="00AB6A3C">
        <w:t xml:space="preserve"> Baptista de</w:t>
      </w:r>
      <w:r w:rsidR="00432AA6">
        <w:t xml:space="preserve"> et</w:t>
      </w:r>
      <w:r w:rsidR="000B1B16" w:rsidRPr="00AB6A3C">
        <w:t xml:space="preserve"> </w:t>
      </w:r>
      <w:r w:rsidR="00432AA6" w:rsidRPr="00432AA6">
        <w:rPr>
          <w:smallCaps/>
        </w:rPr>
        <w:t>Duchesne</w:t>
      </w:r>
      <w:r w:rsidR="00432AA6" w:rsidRPr="00AB6A3C">
        <w:t xml:space="preserve"> </w:t>
      </w:r>
      <w:proofErr w:type="spellStart"/>
      <w:r w:rsidR="000B1B16" w:rsidRPr="00AB6A3C">
        <w:t>Ludovicus</w:t>
      </w:r>
      <w:proofErr w:type="spellEnd"/>
      <w:r w:rsidR="000B1B16" w:rsidRPr="00AB6A3C">
        <w:t xml:space="preserve">, </w:t>
      </w:r>
      <w:r w:rsidR="00432AA6" w:rsidRPr="00AB6A3C">
        <w:rPr>
          <w:i/>
          <w:iCs/>
        </w:rPr>
        <w:t xml:space="preserve">Acta </w:t>
      </w:r>
      <w:proofErr w:type="spellStart"/>
      <w:r w:rsidR="00432AA6" w:rsidRPr="00AB6A3C">
        <w:rPr>
          <w:i/>
          <w:iCs/>
        </w:rPr>
        <w:t>Sanctorum</w:t>
      </w:r>
      <w:proofErr w:type="spellEnd"/>
      <w:r w:rsidR="00432AA6" w:rsidRPr="00AB6A3C">
        <w:rPr>
          <w:i/>
          <w:iCs/>
        </w:rPr>
        <w:t xml:space="preserve"> </w:t>
      </w:r>
      <w:proofErr w:type="spellStart"/>
      <w:r w:rsidR="00432AA6" w:rsidRPr="00AB6A3C">
        <w:rPr>
          <w:i/>
          <w:iCs/>
        </w:rPr>
        <w:t>Novembris</w:t>
      </w:r>
      <w:proofErr w:type="spellEnd"/>
      <w:r w:rsidR="00090832">
        <w:rPr>
          <w:i/>
          <w:iCs/>
        </w:rPr>
        <w:t>.</w:t>
      </w:r>
      <w:r w:rsidR="009D492E">
        <w:t xml:space="preserve"> </w:t>
      </w:r>
      <w:r w:rsidR="000B1B16" w:rsidRPr="00AB6A3C">
        <w:t xml:space="preserve">Bruxelles, 1894, </w:t>
      </w:r>
      <w:bookmarkStart w:id="21" w:name="_Hlk181715163"/>
      <w:r w:rsidR="009D492E">
        <w:t>vol. 2, part. 1</w:t>
      </w:r>
      <w:r w:rsidR="00E44BC4">
        <w:t xml:space="preserve"> : </w:t>
      </w:r>
      <w:proofErr w:type="spellStart"/>
      <w:r w:rsidR="00E44BC4" w:rsidRPr="00AB6A3C">
        <w:rPr>
          <w:i/>
          <w:iCs/>
        </w:rPr>
        <w:t>Martyrologium</w:t>
      </w:r>
      <w:proofErr w:type="spellEnd"/>
      <w:r w:rsidR="00E44BC4" w:rsidRPr="00AB6A3C">
        <w:rPr>
          <w:i/>
          <w:iCs/>
        </w:rPr>
        <w:t xml:space="preserve"> </w:t>
      </w:r>
      <w:proofErr w:type="spellStart"/>
      <w:r w:rsidR="00E44BC4" w:rsidRPr="00AB6A3C">
        <w:rPr>
          <w:i/>
          <w:iCs/>
        </w:rPr>
        <w:t>Hieronymianum</w:t>
      </w:r>
      <w:proofErr w:type="spellEnd"/>
      <w:r w:rsidR="000B1B16" w:rsidRPr="00AB6A3C">
        <w:t>.</w:t>
      </w:r>
      <w:bookmarkEnd w:id="21"/>
    </w:p>
    <w:p w14:paraId="137608E1" w14:textId="5ABFC3A5" w:rsidR="000B1B16" w:rsidRPr="00AB6A3C" w:rsidRDefault="003C4FAD" w:rsidP="006E3B15">
      <w:pPr>
        <w:pStyle w:val="TEIbiblreference"/>
      </w:pPr>
      <w:r w:rsidRPr="00CB6EC2">
        <w:rPr>
          <w:smallCaps/>
        </w:rPr>
        <w:t>Safarik</w:t>
      </w:r>
      <w:r w:rsidRPr="00AB6A3C">
        <w:t xml:space="preserve"> </w:t>
      </w:r>
      <w:proofErr w:type="spellStart"/>
      <w:r w:rsidR="000B1B16" w:rsidRPr="00AB6A3C">
        <w:rPr>
          <w:shd w:val="clear" w:color="auto" w:fill="FFFFFF"/>
        </w:rPr>
        <w:t>Eduard</w:t>
      </w:r>
      <w:proofErr w:type="spellEnd"/>
      <w:r w:rsidR="000B1B16" w:rsidRPr="00AB6A3C">
        <w:rPr>
          <w:shd w:val="clear" w:color="auto" w:fill="FFFFFF"/>
        </w:rPr>
        <w:t xml:space="preserve"> A., </w:t>
      </w:r>
      <w:r w:rsidR="000B1B16" w:rsidRPr="00AB6A3C">
        <w:rPr>
          <w:i/>
          <w:shd w:val="clear" w:color="auto" w:fill="FFFFFF"/>
        </w:rPr>
        <w:t>L’</w:t>
      </w:r>
      <w:proofErr w:type="spellStart"/>
      <w:r w:rsidR="000B1B16" w:rsidRPr="00AB6A3C">
        <w:rPr>
          <w:i/>
          <w:shd w:val="clear" w:color="auto" w:fill="FFFFFF"/>
        </w:rPr>
        <w:t>Apoteosi</w:t>
      </w:r>
      <w:proofErr w:type="spellEnd"/>
      <w:r w:rsidR="000B1B16" w:rsidRPr="00AB6A3C">
        <w:rPr>
          <w:i/>
          <w:shd w:val="clear" w:color="auto" w:fill="FFFFFF"/>
        </w:rPr>
        <w:t xml:space="preserve"> di </w:t>
      </w:r>
      <w:proofErr w:type="spellStart"/>
      <w:r w:rsidR="000B1B16" w:rsidRPr="00AB6A3C">
        <w:rPr>
          <w:i/>
          <w:shd w:val="clear" w:color="auto" w:fill="FFFFFF"/>
        </w:rPr>
        <w:t>Romolo</w:t>
      </w:r>
      <w:proofErr w:type="spellEnd"/>
      <w:r w:rsidR="000B1B16" w:rsidRPr="00AB6A3C">
        <w:rPr>
          <w:i/>
          <w:shd w:val="clear" w:color="auto" w:fill="FFFFFF"/>
        </w:rPr>
        <w:t xml:space="preserve"> di Domenico Maria </w:t>
      </w:r>
      <w:proofErr w:type="spellStart"/>
      <w:r w:rsidR="000B1B16" w:rsidRPr="00AB6A3C">
        <w:rPr>
          <w:i/>
          <w:shd w:val="clear" w:color="auto" w:fill="FFFFFF"/>
        </w:rPr>
        <w:t>Canuti</w:t>
      </w:r>
      <w:proofErr w:type="spellEnd"/>
      <w:r w:rsidR="000B1B16" w:rsidRPr="00AB6A3C">
        <w:rPr>
          <w:i/>
          <w:shd w:val="clear" w:color="auto" w:fill="FFFFFF"/>
        </w:rPr>
        <w:t xml:space="preserve"> in </w:t>
      </w:r>
      <w:proofErr w:type="spellStart"/>
      <w:r w:rsidR="000B1B16" w:rsidRPr="00AB6A3C">
        <w:rPr>
          <w:i/>
          <w:shd w:val="clear" w:color="auto" w:fill="FFFFFF"/>
        </w:rPr>
        <w:t>Palazzo</w:t>
      </w:r>
      <w:proofErr w:type="spellEnd"/>
      <w:r w:rsidR="000B1B16" w:rsidRPr="00AB6A3C">
        <w:rPr>
          <w:i/>
          <w:shd w:val="clear" w:color="auto" w:fill="FFFFFF"/>
        </w:rPr>
        <w:t xml:space="preserve"> </w:t>
      </w:r>
      <w:proofErr w:type="spellStart"/>
      <w:r w:rsidR="000B1B16" w:rsidRPr="00AB6A3C">
        <w:rPr>
          <w:i/>
          <w:shd w:val="clear" w:color="auto" w:fill="FFFFFF"/>
        </w:rPr>
        <w:t>Altieri</w:t>
      </w:r>
      <w:proofErr w:type="spellEnd"/>
      <w:r w:rsidR="000B1B16" w:rsidRPr="00AB6A3C">
        <w:rPr>
          <w:shd w:val="clear" w:color="auto" w:fill="FFFFFF"/>
        </w:rPr>
        <w:t xml:space="preserve">, Rome, </w:t>
      </w:r>
      <w:proofErr w:type="spellStart"/>
      <w:r w:rsidR="000B1B16" w:rsidRPr="00AB6A3C">
        <w:rPr>
          <w:shd w:val="clear" w:color="auto" w:fill="FFFFFF"/>
        </w:rPr>
        <w:t>Finnat</w:t>
      </w:r>
      <w:proofErr w:type="spellEnd"/>
      <w:r w:rsidR="000B1B16" w:rsidRPr="00AB6A3C">
        <w:rPr>
          <w:shd w:val="clear" w:color="auto" w:fill="FFFFFF"/>
        </w:rPr>
        <w:t xml:space="preserve"> </w:t>
      </w:r>
      <w:proofErr w:type="spellStart"/>
      <w:r w:rsidR="000B1B16" w:rsidRPr="00AB6A3C">
        <w:rPr>
          <w:shd w:val="clear" w:color="auto" w:fill="FFFFFF"/>
        </w:rPr>
        <w:t>Euramerica</w:t>
      </w:r>
      <w:proofErr w:type="spellEnd"/>
      <w:r w:rsidR="000B1B16" w:rsidRPr="00AB6A3C">
        <w:rPr>
          <w:shd w:val="clear" w:color="auto" w:fill="FFFFFF"/>
        </w:rPr>
        <w:t>, 1995.</w:t>
      </w:r>
    </w:p>
    <w:p w14:paraId="323F49B3" w14:textId="5D6203C1" w:rsidR="000B1B16" w:rsidRPr="00AB6A3C" w:rsidRDefault="003C4FAD" w:rsidP="006E3B15">
      <w:pPr>
        <w:pStyle w:val="TEIbiblreference"/>
      </w:pPr>
      <w:proofErr w:type="spellStart"/>
      <w:r w:rsidRPr="00CB6EC2">
        <w:rPr>
          <w:smallCaps/>
        </w:rPr>
        <w:t>Salvestrini</w:t>
      </w:r>
      <w:proofErr w:type="spellEnd"/>
      <w:r w:rsidRPr="00AB6A3C">
        <w:t xml:space="preserve"> </w:t>
      </w:r>
      <w:r w:rsidR="000B1B16" w:rsidRPr="00AB6A3C">
        <w:t xml:space="preserve">Francesco, </w:t>
      </w:r>
      <w:r w:rsidR="000B1B16" w:rsidRPr="00AB6A3C">
        <w:rPr>
          <w:i/>
          <w:iCs/>
        </w:rPr>
        <w:t xml:space="preserve">Santa Maria di </w:t>
      </w:r>
      <w:proofErr w:type="spellStart"/>
      <w:r w:rsidR="000B1B16" w:rsidRPr="00AB6A3C">
        <w:rPr>
          <w:i/>
          <w:iCs/>
        </w:rPr>
        <w:t>Vallombrosa</w:t>
      </w:r>
      <w:proofErr w:type="spellEnd"/>
      <w:r w:rsidR="000B1B16" w:rsidRPr="00AB6A3C">
        <w:rPr>
          <w:i/>
          <w:iCs/>
        </w:rPr>
        <w:t xml:space="preserve">. Patrimonio e </w:t>
      </w:r>
      <w:proofErr w:type="spellStart"/>
      <w:r w:rsidR="000B1B16" w:rsidRPr="00AB6A3C">
        <w:rPr>
          <w:i/>
          <w:iCs/>
        </w:rPr>
        <w:t>vita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economica</w:t>
      </w:r>
      <w:proofErr w:type="spellEnd"/>
      <w:r w:rsidR="000B1B16" w:rsidRPr="00AB6A3C">
        <w:rPr>
          <w:i/>
          <w:iCs/>
        </w:rPr>
        <w:t xml:space="preserve"> di un grande </w:t>
      </w:r>
      <w:proofErr w:type="spellStart"/>
      <w:r w:rsidR="000B1B16" w:rsidRPr="00AB6A3C">
        <w:rPr>
          <w:i/>
          <w:iCs/>
        </w:rPr>
        <w:t>monastero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medievale</w:t>
      </w:r>
      <w:proofErr w:type="spellEnd"/>
      <w:r w:rsidR="000B1B16" w:rsidRPr="00AB6A3C">
        <w:t xml:space="preserve">, Florence, </w:t>
      </w:r>
      <w:proofErr w:type="spellStart"/>
      <w:r w:rsidR="000B1B16" w:rsidRPr="00AB6A3C">
        <w:t>Olschki</w:t>
      </w:r>
      <w:proofErr w:type="spellEnd"/>
      <w:r w:rsidR="00432AA6">
        <w:t>, « </w:t>
      </w:r>
      <w:proofErr w:type="spellStart"/>
      <w:r w:rsidR="00432AA6" w:rsidRPr="00AB6A3C">
        <w:t>Biblioteca</w:t>
      </w:r>
      <w:proofErr w:type="spellEnd"/>
      <w:r w:rsidR="00432AA6" w:rsidRPr="00AB6A3C">
        <w:t xml:space="preserve"> </w:t>
      </w:r>
      <w:proofErr w:type="spellStart"/>
      <w:r w:rsidR="00432AA6" w:rsidRPr="00AB6A3C">
        <w:t>Storica</w:t>
      </w:r>
      <w:proofErr w:type="spellEnd"/>
      <w:r w:rsidR="00432AA6" w:rsidRPr="00AB6A3C">
        <w:t xml:space="preserve"> </w:t>
      </w:r>
      <w:proofErr w:type="spellStart"/>
      <w:r w:rsidR="00432AA6" w:rsidRPr="00AB6A3C">
        <w:t>Toscana</w:t>
      </w:r>
      <w:proofErr w:type="spellEnd"/>
      <w:r w:rsidR="007571FA">
        <w:t>, I, 33</w:t>
      </w:r>
      <w:r w:rsidR="00432AA6">
        <w:t> »</w:t>
      </w:r>
      <w:r w:rsidR="00432AA6" w:rsidRPr="00AB6A3C">
        <w:t xml:space="preserve">, </w:t>
      </w:r>
      <w:r w:rsidR="000B1B16" w:rsidRPr="00AB6A3C">
        <w:t>1998.</w:t>
      </w:r>
    </w:p>
    <w:p w14:paraId="40FB2714" w14:textId="6B54005B" w:rsidR="000B1B16" w:rsidRPr="00AB6A3C" w:rsidRDefault="003C4FAD" w:rsidP="006E3B15">
      <w:pPr>
        <w:pStyle w:val="TEIbiblreference"/>
      </w:pPr>
      <w:proofErr w:type="spellStart"/>
      <w:r w:rsidRPr="00CB6EC2">
        <w:rPr>
          <w:smallCaps/>
        </w:rPr>
        <w:t>Salvestrini</w:t>
      </w:r>
      <w:proofErr w:type="spellEnd"/>
      <w:r w:rsidRPr="00AB6A3C">
        <w:t xml:space="preserve"> </w:t>
      </w:r>
      <w:r w:rsidR="000B1B16" w:rsidRPr="00AB6A3C">
        <w:t>Francesco</w:t>
      </w:r>
      <w:r w:rsidR="00090832">
        <w:t xml:space="preserve"> et</w:t>
      </w:r>
      <w:r w:rsidR="000B1B16" w:rsidRPr="00AB6A3C">
        <w:t xml:space="preserve"> </w:t>
      </w:r>
      <w:proofErr w:type="spellStart"/>
      <w:r w:rsidRPr="00CB6EC2">
        <w:rPr>
          <w:smallCaps/>
        </w:rPr>
        <w:t>Ciliberti</w:t>
      </w:r>
      <w:proofErr w:type="spellEnd"/>
      <w:r w:rsidRPr="00AB6A3C">
        <w:t xml:space="preserve"> </w:t>
      </w:r>
      <w:proofErr w:type="spellStart"/>
      <w:r w:rsidR="000B1B16" w:rsidRPr="00AB6A3C">
        <w:t>Rosagemma</w:t>
      </w:r>
      <w:proofErr w:type="spellEnd"/>
      <w:r w:rsidR="000B1B16" w:rsidRPr="00AB6A3C">
        <w:t xml:space="preserve">, </w:t>
      </w:r>
      <w:r w:rsidR="000B1B16" w:rsidRPr="00AB6A3C">
        <w:rPr>
          <w:i/>
          <w:iCs/>
        </w:rPr>
        <w:t xml:space="preserve">I </w:t>
      </w:r>
      <w:proofErr w:type="spellStart"/>
      <w:r w:rsidR="000B1B16" w:rsidRPr="00AB6A3C">
        <w:rPr>
          <w:i/>
          <w:iCs/>
        </w:rPr>
        <w:t>Vallombrosani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nel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Piemonte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medievale</w:t>
      </w:r>
      <w:proofErr w:type="spellEnd"/>
      <w:r w:rsidR="000B1B16" w:rsidRPr="00AB6A3C">
        <w:rPr>
          <w:i/>
          <w:iCs/>
        </w:rPr>
        <w:t xml:space="preserve"> e </w:t>
      </w:r>
      <w:proofErr w:type="spellStart"/>
      <w:r w:rsidR="000B1B16" w:rsidRPr="00AB6A3C">
        <w:rPr>
          <w:i/>
          <w:iCs/>
        </w:rPr>
        <w:t>moderno</w:t>
      </w:r>
      <w:proofErr w:type="spellEnd"/>
      <w:r w:rsidR="000B1B16" w:rsidRPr="00AB6A3C">
        <w:rPr>
          <w:i/>
          <w:iCs/>
        </w:rPr>
        <w:t xml:space="preserve">. </w:t>
      </w:r>
      <w:proofErr w:type="spellStart"/>
      <w:r w:rsidR="000B1B16" w:rsidRPr="00AB6A3C">
        <w:rPr>
          <w:i/>
          <w:iCs/>
        </w:rPr>
        <w:t>Ospizi</w:t>
      </w:r>
      <w:proofErr w:type="spellEnd"/>
      <w:r w:rsidR="000B1B16" w:rsidRPr="00AB6A3C">
        <w:rPr>
          <w:i/>
          <w:iCs/>
        </w:rPr>
        <w:t xml:space="preserve"> e </w:t>
      </w:r>
      <w:proofErr w:type="spellStart"/>
      <w:r w:rsidR="000B1B16" w:rsidRPr="00AB6A3C">
        <w:rPr>
          <w:i/>
          <w:iCs/>
        </w:rPr>
        <w:t>monasteri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intorno</w:t>
      </w:r>
      <w:proofErr w:type="spellEnd"/>
      <w:r w:rsidR="000B1B16" w:rsidRPr="00AB6A3C">
        <w:rPr>
          <w:i/>
          <w:iCs/>
        </w:rPr>
        <w:t xml:space="preserve"> alla </w:t>
      </w:r>
      <w:proofErr w:type="spellStart"/>
      <w:r w:rsidR="000B1B16" w:rsidRPr="00AB6A3C">
        <w:rPr>
          <w:i/>
          <w:iCs/>
        </w:rPr>
        <w:t>strada</w:t>
      </w:r>
      <w:proofErr w:type="spellEnd"/>
      <w:r w:rsidR="000B1B16" w:rsidRPr="00AB6A3C">
        <w:rPr>
          <w:i/>
          <w:iCs/>
        </w:rPr>
        <w:t xml:space="preserve"> di Francia</w:t>
      </w:r>
      <w:r w:rsidR="000B1B16" w:rsidRPr="00AB6A3C">
        <w:t>, Rome, Viella, 2014.</w:t>
      </w:r>
    </w:p>
    <w:p w14:paraId="7E16F5F1" w14:textId="39AEAF91" w:rsidR="000B1B16" w:rsidRPr="00AB6A3C" w:rsidRDefault="003C4FAD" w:rsidP="006E3B15">
      <w:pPr>
        <w:pStyle w:val="TEIbiblreference"/>
      </w:pPr>
      <w:proofErr w:type="spellStart"/>
      <w:r w:rsidRPr="00CB6EC2">
        <w:rPr>
          <w:smallCaps/>
        </w:rPr>
        <w:t>Sangiorgi</w:t>
      </w:r>
      <w:proofErr w:type="spellEnd"/>
      <w:r w:rsidRPr="00AB6A3C">
        <w:t xml:space="preserve"> </w:t>
      </w:r>
      <w:r w:rsidR="000B1B16" w:rsidRPr="00AB6A3C">
        <w:t xml:space="preserve">Geremia, </w:t>
      </w:r>
      <w:r w:rsidR="000B1B16" w:rsidRPr="00AB6A3C">
        <w:rPr>
          <w:i/>
          <w:iCs/>
        </w:rPr>
        <w:t>S.</w:t>
      </w:r>
      <w:r w:rsidR="00090832">
        <w:rPr>
          <w:i/>
          <w:iCs/>
        </w:rPr>
        <w:t> </w:t>
      </w:r>
      <w:r w:rsidR="000B1B16" w:rsidRPr="00AB6A3C">
        <w:rPr>
          <w:i/>
          <w:iCs/>
        </w:rPr>
        <w:t xml:space="preserve">Prisca e il </w:t>
      </w:r>
      <w:proofErr w:type="spellStart"/>
      <w:r w:rsidR="000B1B16" w:rsidRPr="00AB6A3C">
        <w:rPr>
          <w:i/>
          <w:iCs/>
        </w:rPr>
        <w:t>suo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mitreo</w:t>
      </w:r>
      <w:proofErr w:type="spellEnd"/>
      <w:r w:rsidR="000B1B16" w:rsidRPr="00AB6A3C">
        <w:t xml:space="preserve">, Rome, </w:t>
      </w:r>
      <w:proofErr w:type="spellStart"/>
      <w:r w:rsidR="000B1B16" w:rsidRPr="00AB6A3C">
        <w:t>Marietti</w:t>
      </w:r>
      <w:proofErr w:type="spellEnd"/>
      <w:r w:rsidR="000B1B16" w:rsidRPr="00AB6A3C">
        <w:t xml:space="preserve">, </w:t>
      </w:r>
      <w:r w:rsidR="00090832">
        <w:t>« </w:t>
      </w:r>
      <w:r w:rsidR="00090832" w:rsidRPr="00AB6A3C">
        <w:t xml:space="preserve">Le </w:t>
      </w:r>
      <w:proofErr w:type="spellStart"/>
      <w:r w:rsidR="00090832" w:rsidRPr="00AB6A3C">
        <w:t>chiese</w:t>
      </w:r>
      <w:proofErr w:type="spellEnd"/>
      <w:r w:rsidR="00090832" w:rsidRPr="00AB6A3C">
        <w:t xml:space="preserve"> di Roma </w:t>
      </w:r>
      <w:proofErr w:type="spellStart"/>
      <w:r w:rsidR="00090832" w:rsidRPr="00AB6A3C">
        <w:t>illustrate</w:t>
      </w:r>
      <w:proofErr w:type="spellEnd"/>
      <w:r w:rsidR="007571FA">
        <w:t xml:space="preserve">, </w:t>
      </w:r>
      <w:r w:rsidR="007571FA" w:rsidRPr="00AB6A3C">
        <w:t>101</w:t>
      </w:r>
      <w:r w:rsidR="00090832">
        <w:t> »</w:t>
      </w:r>
      <w:r w:rsidR="00090832" w:rsidRPr="00AB6A3C">
        <w:t xml:space="preserve">, </w:t>
      </w:r>
      <w:r w:rsidR="000B1B16" w:rsidRPr="00AB6A3C">
        <w:t>1968.</w:t>
      </w:r>
    </w:p>
    <w:p w14:paraId="51E609EC" w14:textId="09FF962A" w:rsidR="000B1B16" w:rsidRDefault="003C4FAD" w:rsidP="006E3B15">
      <w:pPr>
        <w:pStyle w:val="TEIbiblreference"/>
      </w:pPr>
      <w:proofErr w:type="spellStart"/>
      <w:r w:rsidRPr="00CB6EC2">
        <w:rPr>
          <w:smallCaps/>
        </w:rPr>
        <w:t>Schiavo</w:t>
      </w:r>
      <w:proofErr w:type="spellEnd"/>
      <w:r w:rsidRPr="00AB6A3C">
        <w:t xml:space="preserve"> </w:t>
      </w:r>
      <w:r w:rsidR="000B1B16" w:rsidRPr="00AB6A3C">
        <w:t xml:space="preserve">Armando, </w:t>
      </w:r>
      <w:r w:rsidR="000B1B16" w:rsidRPr="00AB6A3C">
        <w:rPr>
          <w:i/>
        </w:rPr>
        <w:t xml:space="preserve">Villa </w:t>
      </w:r>
      <w:proofErr w:type="spellStart"/>
      <w:r w:rsidR="000B1B16" w:rsidRPr="00AB6A3C">
        <w:rPr>
          <w:i/>
        </w:rPr>
        <w:t>Ludovisi</w:t>
      </w:r>
      <w:proofErr w:type="spellEnd"/>
      <w:r w:rsidR="000B1B16" w:rsidRPr="00AB6A3C">
        <w:rPr>
          <w:i/>
        </w:rPr>
        <w:t xml:space="preserve"> e </w:t>
      </w:r>
      <w:proofErr w:type="spellStart"/>
      <w:r w:rsidR="000B1B16" w:rsidRPr="00AB6A3C">
        <w:rPr>
          <w:i/>
        </w:rPr>
        <w:t>Palazzo</w:t>
      </w:r>
      <w:proofErr w:type="spellEnd"/>
      <w:r w:rsidR="000B1B16" w:rsidRPr="00AB6A3C">
        <w:rPr>
          <w:i/>
        </w:rPr>
        <w:t xml:space="preserve"> Margherita</w:t>
      </w:r>
      <w:r w:rsidR="000B1B16" w:rsidRPr="00AB6A3C">
        <w:t>, Rome, Roma Amor, 1981.</w:t>
      </w:r>
    </w:p>
    <w:p w14:paraId="2D3087AD" w14:textId="4CA75F5F" w:rsidR="006351F8" w:rsidRPr="00AB6A3C" w:rsidRDefault="006351F8" w:rsidP="006E3B15">
      <w:pPr>
        <w:pStyle w:val="TEIbiblreference"/>
      </w:pPr>
      <w:proofErr w:type="spellStart"/>
      <w:r w:rsidRPr="00CB6EC2">
        <w:rPr>
          <w:smallCaps/>
        </w:rPr>
        <w:t>Simonetta</w:t>
      </w:r>
      <w:proofErr w:type="spellEnd"/>
      <w:r w:rsidRPr="00AB6A3C">
        <w:t xml:space="preserve"> </w:t>
      </w:r>
      <w:r w:rsidRPr="00AB6A3C">
        <w:rPr>
          <w:color w:val="000000" w:themeColor="text1"/>
          <w:lang w:val="it-IT"/>
        </w:rPr>
        <w:t xml:space="preserve">Giuseppe, </w:t>
      </w:r>
      <w:r w:rsidRPr="00CB6EC2">
        <w:rPr>
          <w:smallCaps/>
          <w:color w:val="000000" w:themeColor="text1"/>
          <w:lang w:val="it-IT"/>
        </w:rPr>
        <w:t>Gigli</w:t>
      </w:r>
      <w:r w:rsidRPr="00AB6A3C">
        <w:rPr>
          <w:color w:val="000000" w:themeColor="text1"/>
          <w:lang w:val="it-IT"/>
        </w:rPr>
        <w:t xml:space="preserve"> Laura</w:t>
      </w:r>
      <w:r>
        <w:rPr>
          <w:color w:val="000000" w:themeColor="text1"/>
          <w:lang w:val="it-IT"/>
        </w:rPr>
        <w:t xml:space="preserve"> et</w:t>
      </w:r>
      <w:r w:rsidRPr="00AB6A3C">
        <w:rPr>
          <w:color w:val="000000" w:themeColor="text1"/>
          <w:lang w:val="it-IT"/>
        </w:rPr>
        <w:t xml:space="preserve"> </w:t>
      </w:r>
      <w:r w:rsidRPr="00CB6EC2">
        <w:rPr>
          <w:smallCaps/>
          <w:color w:val="000000" w:themeColor="text1"/>
          <w:lang w:val="it-IT"/>
        </w:rPr>
        <w:t>Marchetti</w:t>
      </w:r>
      <w:r w:rsidRPr="00AB6A3C">
        <w:rPr>
          <w:color w:val="000000" w:themeColor="text1"/>
          <w:lang w:val="it-IT"/>
        </w:rPr>
        <w:t xml:space="preserve"> Gabriella,</w:t>
      </w:r>
      <w:r>
        <w:rPr>
          <w:color w:val="000000" w:themeColor="text1"/>
          <w:lang w:val="it-IT"/>
        </w:rPr>
        <w:t xml:space="preserve"> </w:t>
      </w:r>
      <w:r w:rsidRPr="00623A9B">
        <w:rPr>
          <w:rFonts w:cstheme="majorHAnsi"/>
          <w:i/>
          <w:iCs/>
          <w:lang w:val="it-IT"/>
        </w:rPr>
        <w:t>Sant’Angese in Agone a Piazza Navona</w:t>
      </w:r>
      <w:r>
        <w:rPr>
          <w:rFonts w:cstheme="majorHAnsi"/>
          <w:i/>
          <w:iCs/>
          <w:lang w:val="it-IT"/>
        </w:rPr>
        <w:t>.</w:t>
      </w:r>
      <w:r w:rsidRPr="00623A9B">
        <w:rPr>
          <w:rFonts w:cstheme="majorHAnsi"/>
          <w:i/>
          <w:iCs/>
          <w:lang w:val="it-IT"/>
        </w:rPr>
        <w:t xml:space="preserve"> Bellezz</w:t>
      </w:r>
      <w:r>
        <w:rPr>
          <w:rFonts w:cstheme="majorHAnsi"/>
          <w:i/>
          <w:iCs/>
          <w:lang w:val="it-IT"/>
        </w:rPr>
        <w:t>a,</w:t>
      </w:r>
      <w:r w:rsidRPr="00623A9B">
        <w:rPr>
          <w:rFonts w:cstheme="majorHAnsi"/>
          <w:i/>
          <w:iCs/>
          <w:lang w:val="it-IT"/>
        </w:rPr>
        <w:t xml:space="preserve"> Proporzione</w:t>
      </w:r>
      <w:r>
        <w:rPr>
          <w:rFonts w:cstheme="majorHAnsi"/>
          <w:i/>
          <w:iCs/>
          <w:lang w:val="it-IT"/>
        </w:rPr>
        <w:t>,</w:t>
      </w:r>
      <w:r w:rsidRPr="00623A9B">
        <w:rPr>
          <w:rFonts w:cstheme="majorHAnsi"/>
          <w:i/>
          <w:iCs/>
          <w:lang w:val="it-IT"/>
        </w:rPr>
        <w:t xml:space="preserve"> A</w:t>
      </w:r>
      <w:r>
        <w:rPr>
          <w:rFonts w:cstheme="majorHAnsi"/>
          <w:i/>
          <w:iCs/>
          <w:lang w:val="it-IT"/>
        </w:rPr>
        <w:t>r</w:t>
      </w:r>
      <w:r w:rsidRPr="00623A9B">
        <w:rPr>
          <w:rFonts w:cstheme="majorHAnsi"/>
          <w:i/>
          <w:iCs/>
          <w:lang w:val="it-IT"/>
        </w:rPr>
        <w:t>monia nelle fabbriche Pamphili</w:t>
      </w:r>
      <w:r>
        <w:rPr>
          <w:rFonts w:cstheme="majorHAnsi"/>
          <w:lang w:val="it-IT"/>
        </w:rPr>
        <w:t xml:space="preserve">, Rome, Gangemi, </w:t>
      </w:r>
      <w:r w:rsidRPr="009C4C85">
        <w:rPr>
          <w:rFonts w:cstheme="majorHAnsi"/>
          <w:lang w:val="it-IT"/>
        </w:rPr>
        <w:t>2003</w:t>
      </w:r>
      <w:r>
        <w:rPr>
          <w:rFonts w:cstheme="majorHAnsi"/>
          <w:lang w:val="it-IT"/>
        </w:rPr>
        <w:t>.</w:t>
      </w:r>
    </w:p>
    <w:p w14:paraId="011787D1" w14:textId="443E7675" w:rsidR="000B1B16" w:rsidRPr="00AB6A3C" w:rsidRDefault="006351F8" w:rsidP="006E3B15">
      <w:pPr>
        <w:pStyle w:val="TEIbiblreference"/>
      </w:pPr>
      <w:r>
        <w:rPr>
          <w:smallCaps/>
        </w:rPr>
        <w:t>—</w:t>
      </w:r>
      <w:r w:rsidR="000B1B16" w:rsidRPr="00AB6A3C">
        <w:rPr>
          <w:color w:val="000000" w:themeColor="text1"/>
          <w:lang w:val="it-IT"/>
        </w:rPr>
        <w:t xml:space="preserve">, </w:t>
      </w:r>
      <w:r>
        <w:rPr>
          <w:smallCaps/>
          <w:color w:val="000000" w:themeColor="text1"/>
          <w:lang w:val="it-IT"/>
        </w:rPr>
        <w:t>—</w:t>
      </w:r>
      <w:r w:rsidR="00090832">
        <w:rPr>
          <w:color w:val="000000" w:themeColor="text1"/>
          <w:lang w:val="it-IT"/>
        </w:rPr>
        <w:t xml:space="preserve"> et</w:t>
      </w:r>
      <w:r w:rsidR="000B1B16" w:rsidRPr="00AB6A3C">
        <w:rPr>
          <w:color w:val="000000" w:themeColor="text1"/>
          <w:lang w:val="it-IT"/>
        </w:rPr>
        <w:t xml:space="preserve"> </w:t>
      </w:r>
      <w:r>
        <w:rPr>
          <w:smallCaps/>
          <w:color w:val="000000" w:themeColor="text1"/>
          <w:lang w:val="it-IT"/>
        </w:rPr>
        <w:t>—</w:t>
      </w:r>
      <w:r w:rsidR="000B1B16" w:rsidRPr="00AB6A3C">
        <w:rPr>
          <w:color w:val="000000" w:themeColor="text1"/>
          <w:lang w:val="it-IT"/>
        </w:rPr>
        <w:t xml:space="preserve">, </w:t>
      </w:r>
      <w:r w:rsidR="000B1B16" w:rsidRPr="00AB6A3C">
        <w:rPr>
          <w:i/>
          <w:iCs/>
          <w:color w:val="000000" w:themeColor="text1"/>
          <w:lang w:val="it-IT"/>
        </w:rPr>
        <w:t>Sant’Agnese in Agone a Piazza Navona, Immagine, Luce, Ordine, Suono nelle fabbriche Pamphili</w:t>
      </w:r>
      <w:r w:rsidR="00726FCD" w:rsidRPr="00726FCD">
        <w:rPr>
          <w:iCs/>
          <w:color w:val="000000" w:themeColor="text1"/>
          <w:lang w:val="it-IT"/>
        </w:rPr>
        <w:t>,</w:t>
      </w:r>
      <w:r w:rsidR="000B1B16" w:rsidRPr="00AB6A3C">
        <w:rPr>
          <w:i/>
          <w:iCs/>
          <w:color w:val="000000" w:themeColor="text1"/>
          <w:lang w:val="it-IT"/>
        </w:rPr>
        <w:t xml:space="preserve"> </w:t>
      </w:r>
      <w:r w:rsidR="000B1B16" w:rsidRPr="00AB6A3C">
        <w:rPr>
          <w:color w:val="000000" w:themeColor="text1"/>
          <w:lang w:val="it-IT"/>
        </w:rPr>
        <w:t>Rome, Gangemi, 200</w:t>
      </w:r>
      <w:r w:rsidR="00C67C3E">
        <w:rPr>
          <w:color w:val="000000" w:themeColor="text1"/>
          <w:lang w:val="it-IT"/>
        </w:rPr>
        <w:t>5</w:t>
      </w:r>
      <w:r w:rsidR="000B1B16" w:rsidRPr="00AB6A3C">
        <w:rPr>
          <w:color w:val="000000" w:themeColor="text1"/>
          <w:lang w:val="it-IT"/>
        </w:rPr>
        <w:t>.</w:t>
      </w:r>
    </w:p>
    <w:p w14:paraId="762CEEE4" w14:textId="159728D4" w:rsidR="000B1B16" w:rsidRPr="00B65667" w:rsidRDefault="003C4FAD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Spike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>John T. (</w:t>
      </w:r>
      <w:proofErr w:type="spellStart"/>
      <w:r w:rsidR="000B1B16" w:rsidRPr="00B65667">
        <w:rPr>
          <w:lang w:val="en-GB"/>
        </w:rPr>
        <w:t>éd</w:t>
      </w:r>
      <w:proofErr w:type="spellEnd"/>
      <w:r w:rsidR="000B1B16" w:rsidRPr="00B65667">
        <w:rPr>
          <w:lang w:val="en-GB"/>
        </w:rPr>
        <w:t xml:space="preserve">.), </w:t>
      </w:r>
      <w:r w:rsidR="000B1B16" w:rsidRPr="00B65667">
        <w:rPr>
          <w:i/>
          <w:lang w:val="en-GB"/>
        </w:rPr>
        <w:t>The Illustrated Bartsch</w:t>
      </w:r>
      <w:r w:rsidR="000B1B16" w:rsidRPr="00B65667">
        <w:rPr>
          <w:lang w:val="en-GB"/>
        </w:rPr>
        <w:t xml:space="preserve">, New York, </w:t>
      </w:r>
      <w:proofErr w:type="spellStart"/>
      <w:r w:rsidR="000B1B16" w:rsidRPr="00B65667">
        <w:rPr>
          <w:lang w:val="en-GB"/>
        </w:rPr>
        <w:t>Abaris</w:t>
      </w:r>
      <w:proofErr w:type="spellEnd"/>
      <w:r w:rsidR="000B1B16" w:rsidRPr="00B65667">
        <w:rPr>
          <w:lang w:val="en-GB"/>
        </w:rPr>
        <w:t xml:space="preserve"> Book, 1981, vol.</w:t>
      </w:r>
      <w:r w:rsidR="00466444">
        <w:rPr>
          <w:lang w:val="en-GB"/>
        </w:rPr>
        <w:t> </w:t>
      </w:r>
      <w:r w:rsidR="000B1B16" w:rsidRPr="00B65667">
        <w:rPr>
          <w:lang w:val="en-GB"/>
        </w:rPr>
        <w:t>41.</w:t>
      </w:r>
    </w:p>
    <w:p w14:paraId="34D58C80" w14:textId="60EEF279" w:rsidR="000B1B16" w:rsidRPr="00AB6A3C" w:rsidRDefault="003C4FAD" w:rsidP="006E3B15">
      <w:pPr>
        <w:pStyle w:val="TEIbiblreference"/>
      </w:pPr>
      <w:proofErr w:type="spellStart"/>
      <w:r w:rsidRPr="00CB6EC2">
        <w:rPr>
          <w:smallCaps/>
        </w:rPr>
        <w:t>Stagni</w:t>
      </w:r>
      <w:proofErr w:type="spellEnd"/>
      <w:r w:rsidRPr="00AB6A3C">
        <w:t xml:space="preserve"> </w:t>
      </w:r>
      <w:proofErr w:type="spellStart"/>
      <w:r w:rsidR="000B1B16" w:rsidRPr="00AB6A3C">
        <w:t>Simonetta</w:t>
      </w:r>
      <w:proofErr w:type="spellEnd"/>
      <w:r w:rsidR="000B1B16" w:rsidRPr="00AB6A3C">
        <w:t xml:space="preserve">, </w:t>
      </w:r>
      <w:r w:rsidR="000B1B16" w:rsidRPr="00AB6A3C">
        <w:rPr>
          <w:i/>
        </w:rPr>
        <w:t xml:space="preserve">Domenico Maria </w:t>
      </w:r>
      <w:proofErr w:type="spellStart"/>
      <w:r w:rsidR="000B1B16" w:rsidRPr="00AB6A3C">
        <w:rPr>
          <w:i/>
        </w:rPr>
        <w:t>Canuti</w:t>
      </w:r>
      <w:proofErr w:type="spellEnd"/>
      <w:r w:rsidR="000B1B16" w:rsidRPr="00AB6A3C">
        <w:t xml:space="preserve">, Rimini, </w:t>
      </w:r>
      <w:proofErr w:type="spellStart"/>
      <w:r w:rsidR="000B1B16" w:rsidRPr="00AB6A3C">
        <w:t>Luisè</w:t>
      </w:r>
      <w:proofErr w:type="spellEnd"/>
      <w:r w:rsidR="000B1B16" w:rsidRPr="00AB6A3C">
        <w:t>, 1988.</w:t>
      </w:r>
    </w:p>
    <w:p w14:paraId="7F7BE516" w14:textId="4D71F65E" w:rsidR="000B1B16" w:rsidRPr="00AB6A3C" w:rsidRDefault="003C4FAD" w:rsidP="006E3B15">
      <w:pPr>
        <w:pStyle w:val="TEIbiblreference"/>
      </w:pPr>
      <w:r w:rsidRPr="00CB6EC2">
        <w:rPr>
          <w:smallCaps/>
        </w:rPr>
        <w:t>Takahashi</w:t>
      </w:r>
      <w:r w:rsidRPr="00AB6A3C">
        <w:t xml:space="preserve"> </w:t>
      </w:r>
      <w:proofErr w:type="spellStart"/>
      <w:r w:rsidR="000B1B16" w:rsidRPr="00AB6A3C">
        <w:t>Kenichi</w:t>
      </w:r>
      <w:proofErr w:type="spellEnd"/>
      <w:r w:rsidR="000B1B16" w:rsidRPr="00AB6A3C">
        <w:t xml:space="preserve">, </w:t>
      </w:r>
      <w:r w:rsidR="000B1B16" w:rsidRPr="00AB6A3C">
        <w:rPr>
          <w:i/>
        </w:rPr>
        <w:t xml:space="preserve">Giovanni Luigi </w:t>
      </w:r>
      <w:proofErr w:type="spellStart"/>
      <w:r w:rsidR="000B1B16" w:rsidRPr="00AB6A3C">
        <w:rPr>
          <w:i/>
        </w:rPr>
        <w:t>Valesio</w:t>
      </w:r>
      <w:proofErr w:type="spellEnd"/>
      <w:r w:rsidR="000B1B16" w:rsidRPr="00AB6A3C">
        <w:rPr>
          <w:i/>
        </w:rPr>
        <w:t xml:space="preserve">. </w:t>
      </w:r>
      <w:proofErr w:type="spellStart"/>
      <w:r w:rsidR="000B1B16" w:rsidRPr="00AB6A3C">
        <w:rPr>
          <w:i/>
        </w:rPr>
        <w:t>Ritratto</w:t>
      </w:r>
      <w:proofErr w:type="spellEnd"/>
      <w:r w:rsidR="000B1B16" w:rsidRPr="00AB6A3C">
        <w:rPr>
          <w:i/>
        </w:rPr>
        <w:t xml:space="preserve"> de « l’</w:t>
      </w:r>
      <w:proofErr w:type="spellStart"/>
      <w:r w:rsidR="000B1B16" w:rsidRPr="00AB6A3C">
        <w:rPr>
          <w:i/>
        </w:rPr>
        <w:t>Instabile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academico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incaminato</w:t>
      </w:r>
      <w:proofErr w:type="spellEnd"/>
      <w:r w:rsidR="000B1B16" w:rsidRPr="00AB6A3C">
        <w:rPr>
          <w:i/>
        </w:rPr>
        <w:t> »</w:t>
      </w:r>
      <w:r w:rsidR="00726FCD" w:rsidRPr="00726FCD">
        <w:t>,</w:t>
      </w:r>
      <w:r w:rsidR="000B1B16" w:rsidRPr="00AB6A3C">
        <w:t xml:space="preserve"> Bologne, </w:t>
      </w:r>
      <w:proofErr w:type="spellStart"/>
      <w:r w:rsidR="000B1B16" w:rsidRPr="00AB6A3C">
        <w:t>Clueb</w:t>
      </w:r>
      <w:proofErr w:type="spellEnd"/>
      <w:r w:rsidR="000B1B16" w:rsidRPr="00AB6A3C">
        <w:t>, 2007.</w:t>
      </w:r>
    </w:p>
    <w:p w14:paraId="4F106DFC" w14:textId="4E15550C" w:rsidR="000B1B16" w:rsidRPr="00AB6A3C" w:rsidRDefault="003C4FAD" w:rsidP="006E3B15">
      <w:pPr>
        <w:pStyle w:val="TEIbiblreference"/>
      </w:pPr>
      <w:proofErr w:type="spellStart"/>
      <w:r w:rsidRPr="00CB6EC2">
        <w:rPr>
          <w:smallCaps/>
        </w:rPr>
        <w:t>Talamo</w:t>
      </w:r>
      <w:proofErr w:type="spellEnd"/>
      <w:r w:rsidRPr="00AB6A3C">
        <w:t xml:space="preserve"> </w:t>
      </w:r>
      <w:r w:rsidR="000B1B16" w:rsidRPr="00AB6A3C">
        <w:t xml:space="preserve">Emilia Anna, </w:t>
      </w:r>
      <w:proofErr w:type="spellStart"/>
      <w:r w:rsidR="000B1B16" w:rsidRPr="00AB6A3C">
        <w:rPr>
          <w:i/>
          <w:iCs/>
        </w:rPr>
        <w:t>Codices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cantorum</w:t>
      </w:r>
      <w:proofErr w:type="spellEnd"/>
      <w:r w:rsidR="000B1B16" w:rsidRPr="00AB6A3C">
        <w:rPr>
          <w:i/>
          <w:iCs/>
        </w:rPr>
        <w:t xml:space="preserve">, </w:t>
      </w:r>
      <w:r w:rsidR="00AF57AB">
        <w:rPr>
          <w:i/>
          <w:iCs/>
        </w:rPr>
        <w:t>m</w:t>
      </w:r>
      <w:r w:rsidR="000B1B16" w:rsidRPr="00AB6A3C">
        <w:rPr>
          <w:i/>
          <w:iCs/>
        </w:rPr>
        <w:t xml:space="preserve">iniature e </w:t>
      </w:r>
      <w:proofErr w:type="spellStart"/>
      <w:r w:rsidR="000B1B16" w:rsidRPr="00AB6A3C">
        <w:rPr>
          <w:i/>
          <w:iCs/>
        </w:rPr>
        <w:t>disegni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nei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codici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della</w:t>
      </w:r>
      <w:proofErr w:type="spellEnd"/>
      <w:r w:rsidR="000B1B16" w:rsidRPr="00AB6A3C">
        <w:rPr>
          <w:i/>
          <w:iCs/>
        </w:rPr>
        <w:t xml:space="preserve"> Cappella </w:t>
      </w:r>
      <w:proofErr w:type="spellStart"/>
      <w:r w:rsidR="000B1B16" w:rsidRPr="00AB6A3C">
        <w:rPr>
          <w:i/>
          <w:iCs/>
        </w:rPr>
        <w:t>Sistina</w:t>
      </w:r>
      <w:proofErr w:type="spellEnd"/>
      <w:r w:rsidR="000B1B16" w:rsidRPr="00AB6A3C">
        <w:t xml:space="preserve">, Florence, Officine </w:t>
      </w:r>
      <w:proofErr w:type="spellStart"/>
      <w:r w:rsidR="000B1B16" w:rsidRPr="00AB6A3C">
        <w:t>del</w:t>
      </w:r>
      <w:proofErr w:type="spellEnd"/>
      <w:r w:rsidR="000B1B16" w:rsidRPr="00AB6A3C">
        <w:t xml:space="preserve"> </w:t>
      </w:r>
      <w:proofErr w:type="spellStart"/>
      <w:r w:rsidR="000B1B16" w:rsidRPr="00AB6A3C">
        <w:t>Novecento</w:t>
      </w:r>
      <w:proofErr w:type="spellEnd"/>
      <w:r w:rsidR="000B1B16" w:rsidRPr="00AB6A3C">
        <w:t>, 1997.</w:t>
      </w:r>
    </w:p>
    <w:p w14:paraId="44583317" w14:textId="278DF977" w:rsidR="000B1B16" w:rsidRPr="00AB6A3C" w:rsidRDefault="003C4FAD" w:rsidP="006E3B15">
      <w:pPr>
        <w:pStyle w:val="TEIbiblreference"/>
        <w:rPr>
          <w:lang w:val="en-US"/>
        </w:rPr>
      </w:pPr>
      <w:proofErr w:type="spellStart"/>
      <w:r w:rsidRPr="00CB6EC2">
        <w:rPr>
          <w:smallCaps/>
          <w:lang w:val="en-GB"/>
        </w:rPr>
        <w:t>Thiry</w:t>
      </w:r>
      <w:proofErr w:type="spellEnd"/>
      <w:r w:rsidRPr="00B65667">
        <w:rPr>
          <w:lang w:val="en-GB"/>
        </w:rPr>
        <w:t xml:space="preserve"> </w:t>
      </w:r>
      <w:r w:rsidR="000B1B16" w:rsidRPr="00AB6A3C">
        <w:rPr>
          <w:lang w:val="en-US"/>
        </w:rPr>
        <w:t xml:space="preserve">Steven, </w:t>
      </w:r>
      <w:r w:rsidR="000B1B16" w:rsidRPr="00AB6A3C">
        <w:rPr>
          <w:i/>
          <w:iCs/>
          <w:lang w:val="en-US"/>
        </w:rPr>
        <w:t xml:space="preserve">Matter(s) of State. Heraldic Display and Discourse in the </w:t>
      </w:r>
      <w:r w:rsidR="00466444">
        <w:rPr>
          <w:i/>
          <w:iCs/>
          <w:lang w:val="en-US"/>
        </w:rPr>
        <w:t>E</w:t>
      </w:r>
      <w:r w:rsidR="000B1B16" w:rsidRPr="00AB6A3C">
        <w:rPr>
          <w:i/>
          <w:iCs/>
          <w:lang w:val="en-US"/>
        </w:rPr>
        <w:t>arly Modern Monarchy (c.</w:t>
      </w:r>
      <w:r w:rsidR="00466444">
        <w:rPr>
          <w:i/>
          <w:iCs/>
          <w:lang w:val="en-US"/>
        </w:rPr>
        <w:t> </w:t>
      </w:r>
      <w:r w:rsidR="000B1B16" w:rsidRPr="00AB6A3C">
        <w:rPr>
          <w:i/>
          <w:iCs/>
          <w:lang w:val="en-US"/>
        </w:rPr>
        <w:t>1480-1650)</w:t>
      </w:r>
      <w:r w:rsidR="000B1B16" w:rsidRPr="00AB6A3C">
        <w:rPr>
          <w:lang w:val="en-US"/>
        </w:rPr>
        <w:t xml:space="preserve">, </w:t>
      </w:r>
      <w:bookmarkStart w:id="22" w:name="_Hlk181710237"/>
      <w:proofErr w:type="spellStart"/>
      <w:r w:rsidR="000B1B16" w:rsidRPr="00B65667">
        <w:rPr>
          <w:lang w:val="en-GB"/>
        </w:rPr>
        <w:t>Ostfildern</w:t>
      </w:r>
      <w:proofErr w:type="spellEnd"/>
      <w:r w:rsidR="000B1B16" w:rsidRPr="00AB6A3C">
        <w:rPr>
          <w:lang w:val="en-US"/>
        </w:rPr>
        <w:t xml:space="preserve">, </w:t>
      </w:r>
      <w:proofErr w:type="spellStart"/>
      <w:r w:rsidR="000B1B16" w:rsidRPr="00AB6A3C">
        <w:rPr>
          <w:lang w:val="en-US"/>
        </w:rPr>
        <w:t>Thorbecke</w:t>
      </w:r>
      <w:proofErr w:type="spellEnd"/>
      <w:r w:rsidR="000B1B16" w:rsidRPr="00AB6A3C">
        <w:rPr>
          <w:lang w:val="en-US"/>
        </w:rPr>
        <w:t xml:space="preserve"> Verlag, </w:t>
      </w:r>
      <w:r w:rsidR="00466444">
        <w:rPr>
          <w:lang w:val="en-US"/>
        </w:rPr>
        <w:t>« </w:t>
      </w:r>
      <w:r w:rsidR="00466444" w:rsidRPr="00AB6A3C">
        <w:rPr>
          <w:lang w:val="en-US"/>
        </w:rPr>
        <w:t>Heraldic Studies</w:t>
      </w:r>
      <w:r w:rsidR="007571FA">
        <w:rPr>
          <w:lang w:val="en-US"/>
        </w:rPr>
        <w:t>, 2</w:t>
      </w:r>
      <w:r w:rsidR="00466444">
        <w:rPr>
          <w:lang w:val="en-US"/>
        </w:rPr>
        <w:t> »,</w:t>
      </w:r>
      <w:r w:rsidR="00466444" w:rsidRPr="00AB6A3C">
        <w:rPr>
          <w:lang w:val="en-US"/>
        </w:rPr>
        <w:t xml:space="preserve"> </w:t>
      </w:r>
      <w:bookmarkEnd w:id="22"/>
      <w:r w:rsidR="000B1B16" w:rsidRPr="00AB6A3C">
        <w:rPr>
          <w:lang w:val="en-US"/>
        </w:rPr>
        <w:t>2018.</w:t>
      </w:r>
    </w:p>
    <w:p w14:paraId="06ACCB55" w14:textId="155B58C7" w:rsidR="000B1B16" w:rsidRPr="00AB6A3C" w:rsidRDefault="003C4FAD" w:rsidP="006E3B15">
      <w:pPr>
        <w:pStyle w:val="TEIbiblreference"/>
        <w:rPr>
          <w:lang w:val="it-IT"/>
        </w:rPr>
      </w:pPr>
      <w:proofErr w:type="spellStart"/>
      <w:r w:rsidRPr="00CB6EC2">
        <w:rPr>
          <w:smallCaps/>
        </w:rPr>
        <w:t>Todini</w:t>
      </w:r>
      <w:proofErr w:type="spellEnd"/>
      <w:r w:rsidRPr="00AB6A3C">
        <w:t xml:space="preserve"> </w:t>
      </w:r>
      <w:r w:rsidR="000B1B16" w:rsidRPr="00AB6A3C">
        <w:rPr>
          <w:lang w:val="it-IT"/>
        </w:rPr>
        <w:t xml:space="preserve">Filippo, </w:t>
      </w:r>
      <w:r w:rsidR="000B1B16" w:rsidRPr="00AB6A3C">
        <w:rPr>
          <w:i/>
          <w:iCs/>
          <w:lang w:val="it-IT"/>
        </w:rPr>
        <w:t>La pittura umbra dal Duecento al primo Cinquecento</w:t>
      </w:r>
      <w:r w:rsidR="000B1B16" w:rsidRPr="00AB6A3C">
        <w:rPr>
          <w:lang w:val="it-IT"/>
        </w:rPr>
        <w:t>, Milan, Longanesi, 1989.</w:t>
      </w:r>
    </w:p>
    <w:p w14:paraId="2E01246B" w14:textId="0FB2C846" w:rsidR="000B1B16" w:rsidRPr="00AB6A3C" w:rsidRDefault="003C4FAD" w:rsidP="006E3B15">
      <w:pPr>
        <w:pStyle w:val="TEIbiblreference"/>
      </w:pPr>
      <w:r w:rsidRPr="00CB6EC2">
        <w:rPr>
          <w:smallCaps/>
          <w:lang w:val="it-IT"/>
        </w:rPr>
        <w:t>Vaillancourt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>Daniel</w:t>
      </w:r>
      <w:r w:rsidR="00BD4054">
        <w:rPr>
          <w:lang w:val="it-IT"/>
        </w:rPr>
        <w:t xml:space="preserve"> et </w:t>
      </w:r>
      <w:r w:rsidR="00BD4054" w:rsidRPr="00CB6EC2">
        <w:rPr>
          <w:smallCaps/>
          <w:lang w:val="it-IT"/>
        </w:rPr>
        <w:t>Wagner</w:t>
      </w:r>
      <w:r w:rsidR="00BD4054"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Marie-France (dir.), </w:t>
      </w:r>
      <w:r w:rsidR="00660B6D" w:rsidRPr="00660B6D">
        <w:rPr>
          <w:i/>
          <w:iCs/>
        </w:rPr>
        <w:t>Dix-septiè</w:t>
      </w:r>
      <w:r w:rsidR="00990B98">
        <w:rPr>
          <w:i/>
          <w:iCs/>
        </w:rPr>
        <w:t>me</w:t>
      </w:r>
      <w:r w:rsidR="00BD4054">
        <w:rPr>
          <w:i/>
          <w:iCs/>
        </w:rPr>
        <w:t> </w:t>
      </w:r>
      <w:r w:rsidR="000B1B16" w:rsidRPr="00AB6A3C">
        <w:rPr>
          <w:i/>
          <w:iCs/>
        </w:rPr>
        <w:t>siècle</w:t>
      </w:r>
      <w:r w:rsidR="000B1B16" w:rsidRPr="00AB6A3C">
        <w:t xml:space="preserve">, </w:t>
      </w:r>
      <w:r w:rsidR="00660B6D">
        <w:t>numéro spécial :</w:t>
      </w:r>
      <w:r w:rsidR="00660B6D" w:rsidRPr="00AB6A3C">
        <w:rPr>
          <w:i/>
          <w:iCs/>
        </w:rPr>
        <w:t xml:space="preserve"> Les entrées royales</w:t>
      </w:r>
      <w:r w:rsidR="00660B6D" w:rsidRPr="00AB6A3C">
        <w:t xml:space="preserve">, </w:t>
      </w:r>
      <w:r w:rsidR="00660B6D">
        <w:t>n</w:t>
      </w:r>
      <w:r w:rsidR="00660B6D" w:rsidRPr="00660B6D">
        <w:rPr>
          <w:vertAlign w:val="superscript"/>
        </w:rPr>
        <w:t>o</w:t>
      </w:r>
      <w:r w:rsidR="00660B6D">
        <w:t xml:space="preserve"> 3, </w:t>
      </w:r>
      <w:r w:rsidR="000B1B16" w:rsidRPr="00AB6A3C">
        <w:t>2001.</w:t>
      </w:r>
    </w:p>
    <w:p w14:paraId="7CDEDA9C" w14:textId="268254D2" w:rsidR="000B1B16" w:rsidRPr="00AB6A3C" w:rsidRDefault="003C4FAD" w:rsidP="006E3B15">
      <w:pPr>
        <w:pStyle w:val="TEIbiblreference"/>
      </w:pPr>
      <w:r w:rsidRPr="00CB6EC2">
        <w:rPr>
          <w:smallCaps/>
        </w:rPr>
        <w:t>Villani</w:t>
      </w:r>
      <w:r w:rsidRPr="00AB6A3C">
        <w:t xml:space="preserve"> </w:t>
      </w:r>
      <w:r w:rsidR="000B1B16" w:rsidRPr="00AB6A3C">
        <w:t xml:space="preserve">Giovanni, </w:t>
      </w:r>
      <w:proofErr w:type="spellStart"/>
      <w:r w:rsidR="000B1B16" w:rsidRPr="00AB6A3C">
        <w:rPr>
          <w:i/>
          <w:iCs/>
        </w:rPr>
        <w:t>Nuova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Cronica</w:t>
      </w:r>
      <w:proofErr w:type="spellEnd"/>
      <w:r w:rsidR="000B1B16" w:rsidRPr="00AB6A3C">
        <w:t>, Giuseppe Porta (éd.), Parm</w:t>
      </w:r>
      <w:r w:rsidR="000B1B16">
        <w:t>e</w:t>
      </w:r>
      <w:r w:rsidR="000B1B16" w:rsidRPr="00AB6A3C">
        <w:t xml:space="preserve">, </w:t>
      </w:r>
      <w:proofErr w:type="spellStart"/>
      <w:r w:rsidR="000B1B16" w:rsidRPr="00AB6A3C">
        <w:t>Guanda</w:t>
      </w:r>
      <w:proofErr w:type="spellEnd"/>
      <w:r w:rsidR="000B1B16" w:rsidRPr="00AB6A3C">
        <w:t xml:space="preserve">, 1990-1991, </w:t>
      </w:r>
      <w:r w:rsidR="00BD4054">
        <w:t>livre </w:t>
      </w:r>
      <w:r w:rsidR="000B1B16" w:rsidRPr="00CB6EC2">
        <w:rPr>
          <w:smallCaps/>
        </w:rPr>
        <w:t>VII</w:t>
      </w:r>
      <w:r w:rsidR="000B1B16" w:rsidRPr="00AB6A3C">
        <w:t xml:space="preserve">, </w:t>
      </w:r>
      <w:r w:rsidR="00BD4054">
        <w:t>vol. </w:t>
      </w:r>
      <w:r w:rsidR="000B1B16" w:rsidRPr="00AB6A3C">
        <w:t>2.</w:t>
      </w:r>
    </w:p>
    <w:p w14:paraId="0C75864A" w14:textId="46BABD17" w:rsidR="000B1B16" w:rsidRPr="00B65667" w:rsidRDefault="003C4FAD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Von</w:t>
      </w:r>
      <w:r w:rsidRPr="00B65667">
        <w:rPr>
          <w:lang w:val="en-GB"/>
        </w:rPr>
        <w:t xml:space="preserve"> </w:t>
      </w:r>
      <w:r w:rsidRPr="00CB6EC2">
        <w:rPr>
          <w:smallCaps/>
          <w:lang w:val="en-GB"/>
        </w:rPr>
        <w:t>Pastor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Ludwig Freiherr, </w:t>
      </w:r>
      <w:bookmarkStart w:id="23" w:name="_Hlk181797642"/>
      <w:r w:rsidR="000B1B16" w:rsidRPr="00B65667">
        <w:rPr>
          <w:i/>
          <w:lang w:val="en-GB"/>
        </w:rPr>
        <w:t>The History of the Popes</w:t>
      </w:r>
      <w:r w:rsidR="00F65D58">
        <w:rPr>
          <w:i/>
          <w:lang w:val="en-GB"/>
        </w:rPr>
        <w:t xml:space="preserve">: </w:t>
      </w:r>
      <w:r w:rsidR="00F65D58">
        <w:rPr>
          <w:i/>
          <w:iCs/>
          <w:lang w:val="en-GB"/>
        </w:rPr>
        <w:t>F</w:t>
      </w:r>
      <w:r w:rsidR="00F65D58" w:rsidRPr="004D42B8">
        <w:rPr>
          <w:i/>
          <w:iCs/>
          <w:lang w:val="en-GB"/>
        </w:rPr>
        <w:t xml:space="preserve">rom the </w:t>
      </w:r>
      <w:r w:rsidR="00F65D58">
        <w:rPr>
          <w:i/>
          <w:iCs/>
          <w:lang w:val="en-GB"/>
        </w:rPr>
        <w:t>C</w:t>
      </w:r>
      <w:r w:rsidR="00F65D58" w:rsidRPr="004D42B8">
        <w:rPr>
          <w:i/>
          <w:iCs/>
          <w:lang w:val="en-GB"/>
        </w:rPr>
        <w:t xml:space="preserve">lose of the Middle Ages, </w:t>
      </w:r>
      <w:r w:rsidR="00F65D58">
        <w:rPr>
          <w:i/>
          <w:iCs/>
          <w:lang w:val="en-GB"/>
        </w:rPr>
        <w:t>D</w:t>
      </w:r>
      <w:r w:rsidR="00F65D58" w:rsidRPr="004D42B8">
        <w:rPr>
          <w:i/>
          <w:iCs/>
          <w:lang w:val="en-GB"/>
        </w:rPr>
        <w:t xml:space="preserve">rawn </w:t>
      </w:r>
      <w:r w:rsidR="00F65D58">
        <w:rPr>
          <w:i/>
          <w:iCs/>
          <w:lang w:val="en-GB"/>
        </w:rPr>
        <w:t>F</w:t>
      </w:r>
      <w:r w:rsidR="00F65D58" w:rsidRPr="004D42B8">
        <w:rPr>
          <w:i/>
          <w:iCs/>
          <w:lang w:val="en-GB"/>
        </w:rPr>
        <w:t xml:space="preserve">rom the </w:t>
      </w:r>
      <w:r w:rsidR="00F65D58">
        <w:rPr>
          <w:i/>
          <w:iCs/>
          <w:lang w:val="en-GB"/>
        </w:rPr>
        <w:t>S</w:t>
      </w:r>
      <w:r w:rsidR="00F65D58" w:rsidRPr="004D42B8">
        <w:rPr>
          <w:i/>
          <w:iCs/>
          <w:lang w:val="en-GB"/>
        </w:rPr>
        <w:t xml:space="preserve">ecret </w:t>
      </w:r>
      <w:r w:rsidR="00F65D58">
        <w:rPr>
          <w:i/>
          <w:iCs/>
          <w:lang w:val="en-GB"/>
        </w:rPr>
        <w:t>A</w:t>
      </w:r>
      <w:r w:rsidR="00F65D58" w:rsidRPr="004D42B8">
        <w:rPr>
          <w:i/>
          <w:iCs/>
          <w:lang w:val="en-GB"/>
        </w:rPr>
        <w:t xml:space="preserve">rchives of the Vatican and </w:t>
      </w:r>
      <w:r w:rsidR="00F65D58">
        <w:rPr>
          <w:i/>
          <w:iCs/>
          <w:lang w:val="en-GB"/>
        </w:rPr>
        <w:t>O</w:t>
      </w:r>
      <w:r w:rsidR="00F65D58" w:rsidRPr="004D42B8">
        <w:rPr>
          <w:i/>
          <w:iCs/>
          <w:lang w:val="en-GB"/>
        </w:rPr>
        <w:t xml:space="preserve">ther </w:t>
      </w:r>
      <w:r w:rsidR="00F65D58">
        <w:rPr>
          <w:i/>
          <w:iCs/>
          <w:lang w:val="en-GB"/>
        </w:rPr>
        <w:t>O</w:t>
      </w:r>
      <w:r w:rsidR="00F65D58" w:rsidRPr="004D42B8">
        <w:rPr>
          <w:i/>
          <w:iCs/>
          <w:lang w:val="en-GB"/>
        </w:rPr>
        <w:t xml:space="preserve">riginal </w:t>
      </w:r>
      <w:r w:rsidR="00F65D58">
        <w:rPr>
          <w:i/>
          <w:iCs/>
          <w:lang w:val="en-GB"/>
        </w:rPr>
        <w:t>S</w:t>
      </w:r>
      <w:r w:rsidR="00F65D58" w:rsidRPr="004D42B8">
        <w:rPr>
          <w:i/>
          <w:iCs/>
          <w:lang w:val="en-GB"/>
        </w:rPr>
        <w:t>ources</w:t>
      </w:r>
      <w:r w:rsidR="000B1B16" w:rsidRPr="00B65667">
        <w:rPr>
          <w:lang w:val="en-GB"/>
        </w:rPr>
        <w:t xml:space="preserve">, </w:t>
      </w:r>
      <w:bookmarkStart w:id="24" w:name="_Hlk179814991"/>
      <w:r w:rsidR="000B1B16" w:rsidRPr="00B65667">
        <w:rPr>
          <w:lang w:val="en-GB"/>
        </w:rPr>
        <w:t>R.</w:t>
      </w:r>
      <w:r w:rsidR="00BD4054">
        <w:rPr>
          <w:lang w:val="en-GB"/>
        </w:rPr>
        <w:t> </w:t>
      </w:r>
      <w:r w:rsidR="000B1B16" w:rsidRPr="00B65667">
        <w:rPr>
          <w:lang w:val="en-GB"/>
        </w:rPr>
        <w:t>F. Kerr (</w:t>
      </w:r>
      <w:proofErr w:type="spellStart"/>
      <w:r w:rsidR="000B1B16" w:rsidRPr="00B65667">
        <w:rPr>
          <w:lang w:val="en-GB"/>
        </w:rPr>
        <w:t>éd</w:t>
      </w:r>
      <w:proofErr w:type="spellEnd"/>
      <w:r w:rsidR="000B1B16" w:rsidRPr="00B65667">
        <w:rPr>
          <w:lang w:val="en-GB"/>
        </w:rPr>
        <w:t xml:space="preserve">.), </w:t>
      </w:r>
      <w:bookmarkEnd w:id="24"/>
      <w:bookmarkEnd w:id="23"/>
      <w:proofErr w:type="spellStart"/>
      <w:r w:rsidR="000B1B16" w:rsidRPr="00B65667">
        <w:rPr>
          <w:lang w:val="en-GB"/>
        </w:rPr>
        <w:t>Londres</w:t>
      </w:r>
      <w:proofErr w:type="spellEnd"/>
      <w:r w:rsidR="000B1B16" w:rsidRPr="00B65667">
        <w:rPr>
          <w:lang w:val="en-GB"/>
        </w:rPr>
        <w:t>, Kegan</w:t>
      </w:r>
      <w:r w:rsidR="00F65D58">
        <w:rPr>
          <w:lang w:val="en-GB"/>
        </w:rPr>
        <w:t xml:space="preserve"> Paul,</w:t>
      </w:r>
      <w:r w:rsidR="000B1B16" w:rsidRPr="00B65667">
        <w:rPr>
          <w:lang w:val="en-GB"/>
        </w:rPr>
        <w:t xml:space="preserve"> Trench, </w:t>
      </w:r>
      <w:proofErr w:type="spellStart"/>
      <w:r w:rsidR="000B1B16" w:rsidRPr="00B65667">
        <w:rPr>
          <w:lang w:val="en-GB"/>
        </w:rPr>
        <w:t>Trubner</w:t>
      </w:r>
      <w:proofErr w:type="spellEnd"/>
      <w:r w:rsidR="00BD4054">
        <w:rPr>
          <w:lang w:val="en-GB"/>
        </w:rPr>
        <w:t> </w:t>
      </w:r>
      <w:r w:rsidR="000B1B16" w:rsidRPr="00B65667">
        <w:rPr>
          <w:lang w:val="en-GB"/>
        </w:rPr>
        <w:t>&amp; Co., 1910, vol.</w:t>
      </w:r>
      <w:r w:rsidR="00BD4054">
        <w:rPr>
          <w:lang w:val="en-GB"/>
        </w:rPr>
        <w:t> </w:t>
      </w:r>
      <w:r w:rsidR="000B1B16" w:rsidRPr="00B65667">
        <w:rPr>
          <w:lang w:val="en-GB"/>
        </w:rPr>
        <w:t>8</w:t>
      </w:r>
      <w:r w:rsidR="00BD4054">
        <w:rPr>
          <w:lang w:val="en-GB"/>
        </w:rPr>
        <w:t>;</w:t>
      </w:r>
      <w:r w:rsidR="000B1B16" w:rsidRPr="00B65667">
        <w:rPr>
          <w:lang w:val="en-GB"/>
        </w:rPr>
        <w:t xml:space="preserve"> 1933, vol.</w:t>
      </w:r>
      <w:r w:rsidR="00BD4054">
        <w:rPr>
          <w:lang w:val="en-GB"/>
        </w:rPr>
        <w:t> </w:t>
      </w:r>
      <w:r w:rsidR="000B1B16" w:rsidRPr="00B65667">
        <w:rPr>
          <w:lang w:val="en-GB"/>
        </w:rPr>
        <w:t>23.</w:t>
      </w:r>
    </w:p>
    <w:p w14:paraId="13AD82DA" w14:textId="131B0FF0" w:rsidR="000B1B16" w:rsidRPr="00B65667" w:rsidRDefault="003C4FAD" w:rsidP="006E3B15">
      <w:pPr>
        <w:pStyle w:val="TEIbiblreference"/>
        <w:rPr>
          <w:lang w:val="en-GB"/>
        </w:rPr>
      </w:pPr>
      <w:proofErr w:type="spellStart"/>
      <w:r w:rsidRPr="00CB6EC2">
        <w:rPr>
          <w:smallCaps/>
          <w:lang w:val="en-GB"/>
        </w:rPr>
        <w:t>Waddy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bCs/>
          <w:iCs/>
          <w:shd w:val="clear" w:color="auto" w:fill="FFFFFF"/>
          <w:lang w:val="en-GB"/>
        </w:rPr>
        <w:t xml:space="preserve">Patricia, </w:t>
      </w:r>
      <w:r w:rsidR="000B1B16" w:rsidRPr="00B65667">
        <w:rPr>
          <w:bCs/>
          <w:i/>
          <w:iCs/>
          <w:shd w:val="clear" w:color="auto" w:fill="FFFFFF"/>
          <w:lang w:val="en-GB"/>
        </w:rPr>
        <w:t>Seventeenth-Century Roman Palaces. Use and the Art of the Plan</w:t>
      </w:r>
      <w:r w:rsidR="000B1B16" w:rsidRPr="00B65667">
        <w:rPr>
          <w:bCs/>
          <w:iCs/>
          <w:shd w:val="clear" w:color="auto" w:fill="FFFFFF"/>
          <w:lang w:val="en-GB"/>
        </w:rPr>
        <w:t>, Cambridge-</w:t>
      </w:r>
      <w:proofErr w:type="spellStart"/>
      <w:r w:rsidR="000B1B16" w:rsidRPr="00B65667">
        <w:rPr>
          <w:bCs/>
          <w:iCs/>
          <w:shd w:val="clear" w:color="auto" w:fill="FFFFFF"/>
          <w:lang w:val="en-GB"/>
        </w:rPr>
        <w:t>Londres</w:t>
      </w:r>
      <w:proofErr w:type="spellEnd"/>
      <w:r w:rsidR="000B1B16" w:rsidRPr="00B65667">
        <w:rPr>
          <w:bCs/>
          <w:iCs/>
          <w:shd w:val="clear" w:color="auto" w:fill="FFFFFF"/>
          <w:lang w:val="en-GB"/>
        </w:rPr>
        <w:t xml:space="preserve">, The </w:t>
      </w:r>
      <w:r w:rsidR="000B1B16" w:rsidRPr="00CB6EC2">
        <w:rPr>
          <w:bCs/>
          <w:iCs/>
          <w:smallCaps/>
          <w:shd w:val="clear" w:color="auto" w:fill="FFFFFF"/>
          <w:lang w:val="en-GB"/>
        </w:rPr>
        <w:t>MIT</w:t>
      </w:r>
      <w:r w:rsidR="000B1B16" w:rsidRPr="00B65667">
        <w:rPr>
          <w:bCs/>
          <w:iCs/>
          <w:shd w:val="clear" w:color="auto" w:fill="FFFFFF"/>
          <w:lang w:val="en-GB"/>
        </w:rPr>
        <w:t xml:space="preserve"> Press, 1990.</w:t>
      </w:r>
    </w:p>
    <w:p w14:paraId="0281A0FE" w14:textId="2035485A" w:rsidR="000B1B16" w:rsidRPr="001E039E" w:rsidRDefault="003C4FAD" w:rsidP="006E3B15">
      <w:pPr>
        <w:pStyle w:val="TEIbiblreference"/>
        <w:rPr>
          <w:lang w:val="en-US"/>
        </w:rPr>
      </w:pPr>
      <w:r w:rsidRPr="00CB6EC2">
        <w:rPr>
          <w:smallCaps/>
          <w:lang w:val="en-GB"/>
        </w:rPr>
        <w:lastRenderedPageBreak/>
        <w:t>Weber</w:t>
      </w:r>
      <w:r w:rsidRPr="00283E26">
        <w:rPr>
          <w:lang w:val="en-GB"/>
        </w:rPr>
        <w:t xml:space="preserve"> </w:t>
      </w:r>
      <w:r w:rsidR="000B1B16" w:rsidRPr="001E039E">
        <w:rPr>
          <w:lang w:val="en-US"/>
        </w:rPr>
        <w:t xml:space="preserve">Christoph Friedrich, </w:t>
      </w:r>
      <w:proofErr w:type="spellStart"/>
      <w:r w:rsidR="000B1B16" w:rsidRPr="001E039E">
        <w:rPr>
          <w:i/>
          <w:iCs/>
          <w:lang w:val="en-US"/>
        </w:rPr>
        <w:t>Zeichen</w:t>
      </w:r>
      <w:proofErr w:type="spellEnd"/>
      <w:r w:rsidR="000B1B16" w:rsidRPr="001E039E">
        <w:rPr>
          <w:i/>
          <w:iCs/>
          <w:lang w:val="en-US"/>
        </w:rPr>
        <w:t xml:space="preserve"> </w:t>
      </w:r>
      <w:bookmarkStart w:id="25" w:name="_Hlk181712066"/>
      <w:r w:rsidR="000B1B16" w:rsidRPr="001E039E">
        <w:rPr>
          <w:i/>
          <w:iCs/>
          <w:lang w:val="en-US"/>
        </w:rPr>
        <w:t xml:space="preserve">der </w:t>
      </w:r>
      <w:proofErr w:type="spellStart"/>
      <w:r w:rsidR="000B1B16" w:rsidRPr="001E039E">
        <w:rPr>
          <w:i/>
          <w:iCs/>
          <w:lang w:val="en-US"/>
        </w:rPr>
        <w:t>Ordnung</w:t>
      </w:r>
      <w:proofErr w:type="spellEnd"/>
      <w:r w:rsidR="000B1B16" w:rsidRPr="001E039E">
        <w:rPr>
          <w:i/>
          <w:iCs/>
          <w:lang w:val="en-US"/>
        </w:rPr>
        <w:t xml:space="preserve"> und des </w:t>
      </w:r>
      <w:proofErr w:type="spellStart"/>
      <w:r w:rsidR="000B1B16" w:rsidRPr="001E039E">
        <w:rPr>
          <w:i/>
          <w:iCs/>
          <w:lang w:val="en-US"/>
        </w:rPr>
        <w:t>Aufruhrs</w:t>
      </w:r>
      <w:bookmarkEnd w:id="25"/>
      <w:proofErr w:type="spellEnd"/>
      <w:r w:rsidR="000B1B16" w:rsidRPr="001E039E">
        <w:rPr>
          <w:i/>
          <w:iCs/>
          <w:lang w:val="en-US"/>
        </w:rPr>
        <w:t xml:space="preserve">. </w:t>
      </w:r>
      <w:proofErr w:type="spellStart"/>
      <w:r w:rsidR="000B1B16" w:rsidRPr="001E039E">
        <w:rPr>
          <w:i/>
          <w:iCs/>
          <w:lang w:val="en-US"/>
        </w:rPr>
        <w:t>Heraldische</w:t>
      </w:r>
      <w:proofErr w:type="spellEnd"/>
      <w:r w:rsidR="000B1B16" w:rsidRPr="001E039E">
        <w:rPr>
          <w:i/>
          <w:iCs/>
          <w:lang w:val="en-US"/>
        </w:rPr>
        <w:t xml:space="preserve"> </w:t>
      </w:r>
      <w:proofErr w:type="spellStart"/>
      <w:r w:rsidR="000B1B16" w:rsidRPr="001E039E">
        <w:rPr>
          <w:i/>
          <w:iCs/>
          <w:lang w:val="en-US"/>
        </w:rPr>
        <w:t>Symbolik</w:t>
      </w:r>
      <w:proofErr w:type="spellEnd"/>
      <w:r w:rsidR="000B1B16" w:rsidRPr="001E039E">
        <w:rPr>
          <w:i/>
          <w:iCs/>
          <w:lang w:val="en-US"/>
        </w:rPr>
        <w:t xml:space="preserve"> in </w:t>
      </w:r>
      <w:proofErr w:type="spellStart"/>
      <w:r w:rsidR="000B1B16" w:rsidRPr="001E039E">
        <w:rPr>
          <w:i/>
          <w:iCs/>
          <w:lang w:val="en-US"/>
        </w:rPr>
        <w:t>italienischen</w:t>
      </w:r>
      <w:proofErr w:type="spellEnd"/>
      <w:r w:rsidR="000B1B16" w:rsidRPr="001E039E">
        <w:rPr>
          <w:i/>
          <w:iCs/>
          <w:lang w:val="en-US"/>
        </w:rPr>
        <w:t xml:space="preserve"> </w:t>
      </w:r>
      <w:proofErr w:type="spellStart"/>
      <w:r w:rsidR="000B1B16" w:rsidRPr="001E039E">
        <w:rPr>
          <w:i/>
          <w:iCs/>
          <w:lang w:val="en-US"/>
        </w:rPr>
        <w:t>Stadtkommunen</w:t>
      </w:r>
      <w:proofErr w:type="spellEnd"/>
      <w:r w:rsidR="000B1B16" w:rsidRPr="001E039E">
        <w:rPr>
          <w:i/>
          <w:iCs/>
          <w:lang w:val="en-US"/>
        </w:rPr>
        <w:t xml:space="preserve"> des </w:t>
      </w:r>
      <w:proofErr w:type="spellStart"/>
      <w:r w:rsidR="000B1B16" w:rsidRPr="001E039E">
        <w:rPr>
          <w:i/>
          <w:iCs/>
          <w:lang w:val="en-US"/>
        </w:rPr>
        <w:t>Mittelalters</w:t>
      </w:r>
      <w:proofErr w:type="spellEnd"/>
      <w:r w:rsidR="000B1B16" w:rsidRPr="001E039E">
        <w:rPr>
          <w:lang w:val="en-US"/>
        </w:rPr>
        <w:t xml:space="preserve">, </w:t>
      </w:r>
      <w:r w:rsidR="000B1B16">
        <w:rPr>
          <w:lang w:val="en-US"/>
        </w:rPr>
        <w:t>Cologne</w:t>
      </w:r>
      <w:r w:rsidR="000B1B16" w:rsidRPr="001E039E">
        <w:rPr>
          <w:lang w:val="en-US"/>
        </w:rPr>
        <w:t xml:space="preserve">, </w:t>
      </w:r>
      <w:proofErr w:type="spellStart"/>
      <w:r w:rsidR="000B1B16" w:rsidRPr="001E039E">
        <w:rPr>
          <w:lang w:val="en-US"/>
        </w:rPr>
        <w:t>Böhlau</w:t>
      </w:r>
      <w:proofErr w:type="spellEnd"/>
      <w:r w:rsidR="000B1B16" w:rsidRPr="001E039E">
        <w:rPr>
          <w:lang w:val="en-US"/>
        </w:rPr>
        <w:t xml:space="preserve">, 2011. </w:t>
      </w:r>
    </w:p>
    <w:p w14:paraId="4209E1CD" w14:textId="7A4A8BA8" w:rsidR="000B1B16" w:rsidRPr="001E039E" w:rsidRDefault="003C4FAD" w:rsidP="006E3B15">
      <w:pPr>
        <w:pStyle w:val="TEIbiblreference"/>
        <w:rPr>
          <w:lang w:val="en-US"/>
        </w:rPr>
      </w:pPr>
      <w:proofErr w:type="spellStart"/>
      <w:r w:rsidRPr="00CB6EC2">
        <w:rPr>
          <w:bCs/>
          <w:iCs/>
          <w:smallCaps/>
          <w:shd w:val="clear" w:color="auto" w:fill="FFFFFF"/>
          <w:lang w:val="en-GB"/>
        </w:rPr>
        <w:t>Weddigen</w:t>
      </w:r>
      <w:proofErr w:type="spellEnd"/>
      <w:r w:rsidRPr="00283E26">
        <w:rPr>
          <w:bCs/>
          <w:iCs/>
          <w:shd w:val="clear" w:color="auto" w:fill="FFFFFF"/>
          <w:lang w:val="en-GB"/>
        </w:rPr>
        <w:t xml:space="preserve"> </w:t>
      </w:r>
      <w:proofErr w:type="spellStart"/>
      <w:r w:rsidR="000B1B16" w:rsidRPr="00283E26">
        <w:rPr>
          <w:bCs/>
          <w:iCs/>
          <w:shd w:val="clear" w:color="auto" w:fill="FFFFFF"/>
          <w:lang w:val="en-GB"/>
        </w:rPr>
        <w:t>Tristam</w:t>
      </w:r>
      <w:proofErr w:type="spellEnd"/>
      <w:r w:rsidR="000B1B16" w:rsidRPr="00283E26">
        <w:rPr>
          <w:bCs/>
          <w:iCs/>
          <w:shd w:val="clear" w:color="auto" w:fill="FFFFFF"/>
          <w:lang w:val="en-GB"/>
        </w:rPr>
        <w:t xml:space="preserve">, </w:t>
      </w:r>
      <w:r w:rsidR="00BD4054">
        <w:rPr>
          <w:bCs/>
          <w:iCs/>
          <w:shd w:val="clear" w:color="auto" w:fill="FFFFFF"/>
          <w:lang w:val="en-GB"/>
        </w:rPr>
        <w:t>De </w:t>
      </w:r>
      <w:proofErr w:type="spellStart"/>
      <w:r w:rsidR="00BD4054" w:rsidRPr="00CB6EC2">
        <w:rPr>
          <w:bCs/>
          <w:iCs/>
          <w:smallCaps/>
          <w:shd w:val="clear" w:color="auto" w:fill="FFFFFF"/>
          <w:lang w:val="en-GB"/>
        </w:rPr>
        <w:t>Blaauw</w:t>
      </w:r>
      <w:proofErr w:type="spellEnd"/>
      <w:r w:rsidR="00BD4054" w:rsidRPr="00283E26">
        <w:rPr>
          <w:bCs/>
          <w:iCs/>
          <w:shd w:val="clear" w:color="auto" w:fill="FFFFFF"/>
          <w:lang w:val="en-GB"/>
        </w:rPr>
        <w:t xml:space="preserve"> </w:t>
      </w:r>
      <w:proofErr w:type="spellStart"/>
      <w:r w:rsidR="000B1B16" w:rsidRPr="00283E26">
        <w:rPr>
          <w:bCs/>
          <w:iCs/>
          <w:shd w:val="clear" w:color="auto" w:fill="FFFFFF"/>
          <w:lang w:val="en-GB"/>
        </w:rPr>
        <w:t>Sible</w:t>
      </w:r>
      <w:proofErr w:type="spellEnd"/>
      <w:r w:rsidR="00BD4054">
        <w:rPr>
          <w:bCs/>
          <w:iCs/>
          <w:shd w:val="clear" w:color="auto" w:fill="FFFFFF"/>
          <w:lang w:val="en-GB"/>
        </w:rPr>
        <w:t xml:space="preserve"> et</w:t>
      </w:r>
      <w:r w:rsidR="000B1B16" w:rsidRPr="00283E26">
        <w:rPr>
          <w:bCs/>
          <w:iCs/>
          <w:shd w:val="clear" w:color="auto" w:fill="FFFFFF"/>
          <w:lang w:val="en-GB"/>
        </w:rPr>
        <w:t xml:space="preserve"> </w:t>
      </w:r>
      <w:proofErr w:type="spellStart"/>
      <w:r w:rsidR="00BD4054" w:rsidRPr="00CB6EC2">
        <w:rPr>
          <w:bCs/>
          <w:iCs/>
          <w:smallCaps/>
          <w:shd w:val="clear" w:color="auto" w:fill="FFFFFF"/>
          <w:lang w:val="en-GB"/>
        </w:rPr>
        <w:t>Kempers</w:t>
      </w:r>
      <w:proofErr w:type="spellEnd"/>
      <w:r w:rsidR="00BD4054" w:rsidRPr="00283E26">
        <w:rPr>
          <w:bCs/>
          <w:iCs/>
          <w:shd w:val="clear" w:color="auto" w:fill="FFFFFF"/>
          <w:lang w:val="en-GB"/>
        </w:rPr>
        <w:t xml:space="preserve"> </w:t>
      </w:r>
      <w:r w:rsidR="000B1B16" w:rsidRPr="00283E26">
        <w:rPr>
          <w:bCs/>
          <w:iCs/>
          <w:shd w:val="clear" w:color="auto" w:fill="FFFFFF"/>
          <w:lang w:val="en-GB"/>
        </w:rPr>
        <w:t>Bram (</w:t>
      </w:r>
      <w:proofErr w:type="spellStart"/>
      <w:r w:rsidR="000B1B16" w:rsidRPr="00283E26">
        <w:rPr>
          <w:bCs/>
          <w:iCs/>
          <w:shd w:val="clear" w:color="auto" w:fill="FFFFFF"/>
          <w:lang w:val="en-GB"/>
        </w:rPr>
        <w:t>éd</w:t>
      </w:r>
      <w:proofErr w:type="spellEnd"/>
      <w:r w:rsidR="000B1B16" w:rsidRPr="00283E26">
        <w:rPr>
          <w:bCs/>
          <w:iCs/>
          <w:shd w:val="clear" w:color="auto" w:fill="FFFFFF"/>
          <w:lang w:val="en-GB"/>
        </w:rPr>
        <w:t xml:space="preserve">.), </w:t>
      </w:r>
      <w:r w:rsidR="000B1B16" w:rsidRPr="00283E26">
        <w:rPr>
          <w:bCs/>
          <w:i/>
          <w:iCs/>
          <w:shd w:val="clear" w:color="auto" w:fill="FFFFFF"/>
          <w:lang w:val="en-GB"/>
        </w:rPr>
        <w:t>Functions and Decorations: Art and Ritual at the Vatican Palace in the Middle Ages and the Renaissance</w:t>
      </w:r>
      <w:r w:rsidR="000B1B16" w:rsidRPr="00283E26">
        <w:rPr>
          <w:bCs/>
          <w:iCs/>
          <w:shd w:val="clear" w:color="auto" w:fill="FFFFFF"/>
          <w:lang w:val="en-GB"/>
        </w:rPr>
        <w:t xml:space="preserve">, </w:t>
      </w:r>
      <w:proofErr w:type="spellStart"/>
      <w:r w:rsidR="000B1B16" w:rsidRPr="00283E26">
        <w:rPr>
          <w:bCs/>
          <w:iCs/>
          <w:shd w:val="clear" w:color="auto" w:fill="FFFFFF"/>
          <w:lang w:val="en-GB"/>
        </w:rPr>
        <w:t>Cité</w:t>
      </w:r>
      <w:proofErr w:type="spellEnd"/>
      <w:r w:rsidR="000B1B16" w:rsidRPr="00283E26">
        <w:rPr>
          <w:bCs/>
          <w:iCs/>
          <w:shd w:val="clear" w:color="auto" w:fill="FFFFFF"/>
          <w:lang w:val="en-GB"/>
        </w:rPr>
        <w:t xml:space="preserve"> du Vatican-Turnhout, </w:t>
      </w:r>
      <w:r w:rsidR="00962106">
        <w:rPr>
          <w:bCs/>
          <w:iCs/>
          <w:shd w:val="clear" w:color="auto" w:fill="FFFFFF"/>
          <w:lang w:val="en-GB"/>
        </w:rPr>
        <w:t>BAV</w:t>
      </w:r>
      <w:r w:rsidR="000B1B16" w:rsidRPr="00283E26">
        <w:rPr>
          <w:bCs/>
          <w:iCs/>
          <w:shd w:val="clear" w:color="auto" w:fill="FFFFFF"/>
          <w:lang w:val="en-GB"/>
        </w:rPr>
        <w:t>-</w:t>
      </w:r>
      <w:proofErr w:type="spellStart"/>
      <w:r w:rsidR="000B1B16" w:rsidRPr="00283E26">
        <w:rPr>
          <w:bCs/>
          <w:iCs/>
          <w:shd w:val="clear" w:color="auto" w:fill="FFFFFF"/>
          <w:lang w:val="en-GB"/>
        </w:rPr>
        <w:t>Brepols</w:t>
      </w:r>
      <w:proofErr w:type="spellEnd"/>
      <w:r w:rsidR="000B1B16" w:rsidRPr="00283E26">
        <w:rPr>
          <w:bCs/>
          <w:iCs/>
          <w:shd w:val="clear" w:color="auto" w:fill="FFFFFF"/>
          <w:lang w:val="en-GB"/>
        </w:rPr>
        <w:t>, 2003.</w:t>
      </w:r>
    </w:p>
    <w:p w14:paraId="102851CA" w14:textId="0AC4399A" w:rsidR="000B1B16" w:rsidRPr="00B65667" w:rsidRDefault="003C4FAD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Wilton</w:t>
      </w:r>
      <w:r w:rsidR="000B1B16" w:rsidRPr="00B65667">
        <w:rPr>
          <w:lang w:val="en-GB"/>
        </w:rPr>
        <w:t>-</w:t>
      </w:r>
      <w:r w:rsidRPr="00CB6EC2">
        <w:rPr>
          <w:smallCaps/>
          <w:lang w:val="en-GB"/>
        </w:rPr>
        <w:t>Ely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John, </w:t>
      </w:r>
      <w:r w:rsidR="000B1B16" w:rsidRPr="00B65667">
        <w:rPr>
          <w:i/>
          <w:iCs/>
          <w:lang w:val="en-GB"/>
        </w:rPr>
        <w:t>Piranesi as Architect and Designer</w:t>
      </w:r>
      <w:r w:rsidR="000B1B16" w:rsidRPr="00B65667">
        <w:rPr>
          <w:lang w:val="en-GB"/>
        </w:rPr>
        <w:t>, New York</w:t>
      </w:r>
      <w:r w:rsidR="00BD4054">
        <w:rPr>
          <w:lang w:val="en-GB"/>
        </w:rPr>
        <w:t>-New Haven-</w:t>
      </w:r>
      <w:proofErr w:type="spellStart"/>
      <w:r w:rsidR="00BD4054">
        <w:rPr>
          <w:lang w:val="en-GB"/>
        </w:rPr>
        <w:t>Londres</w:t>
      </w:r>
      <w:proofErr w:type="spellEnd"/>
      <w:r w:rsidR="000B1B16" w:rsidRPr="00B65667">
        <w:rPr>
          <w:lang w:val="en-GB"/>
        </w:rPr>
        <w:t>, The Pierpont Morgan Library</w:t>
      </w:r>
      <w:r w:rsidR="00BD4054">
        <w:rPr>
          <w:lang w:val="en-GB"/>
        </w:rPr>
        <w:t>-</w:t>
      </w:r>
      <w:r w:rsidR="000B1B16" w:rsidRPr="00B65667">
        <w:rPr>
          <w:lang w:val="en-GB"/>
        </w:rPr>
        <w:t>Yale University Press, 1993.</w:t>
      </w:r>
    </w:p>
    <w:p w14:paraId="75D67477" w14:textId="1A919FAD" w:rsidR="000B1B16" w:rsidRPr="00B65667" w:rsidRDefault="003C4FAD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Yorke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>Carolyn</w:t>
      </w:r>
      <w:r w:rsidR="00BD4054">
        <w:rPr>
          <w:lang w:val="en-GB"/>
        </w:rPr>
        <w:t xml:space="preserve"> et</w:t>
      </w:r>
      <w:r w:rsidR="000B1B16" w:rsidRPr="00B65667">
        <w:rPr>
          <w:lang w:val="en-GB"/>
        </w:rPr>
        <w:t xml:space="preserve"> </w:t>
      </w:r>
      <w:r w:rsidR="00BD4054" w:rsidRPr="00CB6EC2">
        <w:rPr>
          <w:smallCaps/>
          <w:lang w:val="en-GB"/>
        </w:rPr>
        <w:t>Minor</w:t>
      </w:r>
      <w:r w:rsidR="00BD4054"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Heather Hyde, </w:t>
      </w:r>
      <w:proofErr w:type="spellStart"/>
      <w:r w:rsidR="000B1B16" w:rsidRPr="00B65667">
        <w:rPr>
          <w:i/>
          <w:iCs/>
          <w:lang w:val="en-GB"/>
        </w:rPr>
        <w:t>Piranese</w:t>
      </w:r>
      <w:proofErr w:type="spellEnd"/>
      <w:r w:rsidR="000B1B16" w:rsidRPr="00B65667">
        <w:rPr>
          <w:i/>
          <w:iCs/>
          <w:lang w:val="en-GB"/>
        </w:rPr>
        <w:t xml:space="preserve"> unbound</w:t>
      </w:r>
      <w:r w:rsidR="000B1B16" w:rsidRPr="00B65667">
        <w:rPr>
          <w:lang w:val="en-GB"/>
        </w:rPr>
        <w:t>, Princeton et Oxford, Princeton University Press, 2020.</w:t>
      </w:r>
    </w:p>
    <w:p w14:paraId="6F249B5C" w14:textId="64967EF2" w:rsidR="000B1B16" w:rsidRDefault="003C4FAD" w:rsidP="006E3B15">
      <w:pPr>
        <w:pStyle w:val="TEIbiblreference"/>
      </w:pPr>
      <w:r w:rsidRPr="00CB6EC2">
        <w:rPr>
          <w:smallCaps/>
        </w:rPr>
        <w:t>Zola</w:t>
      </w:r>
      <w:r w:rsidRPr="00AB6A3C">
        <w:t xml:space="preserve"> </w:t>
      </w:r>
      <w:r w:rsidR="000B1B16" w:rsidRPr="00AB6A3C">
        <w:t xml:space="preserve">Émile, </w:t>
      </w:r>
      <w:r w:rsidR="000B1B16" w:rsidRPr="00AB6A3C">
        <w:rPr>
          <w:i/>
        </w:rPr>
        <w:t>Les trois villes. Rome</w:t>
      </w:r>
      <w:r w:rsidR="000B1B16" w:rsidRPr="00AB6A3C">
        <w:t>, Paris, G.</w:t>
      </w:r>
      <w:r w:rsidR="00F740A0">
        <w:t> </w:t>
      </w:r>
      <w:r w:rsidR="000B1B16" w:rsidRPr="00AB6A3C">
        <w:t>Charpentier et E.</w:t>
      </w:r>
      <w:r w:rsidR="00F740A0">
        <w:t> </w:t>
      </w:r>
      <w:proofErr w:type="spellStart"/>
      <w:r w:rsidR="000B1B16" w:rsidRPr="00AB6A3C">
        <w:t>Fasquelle</w:t>
      </w:r>
      <w:proofErr w:type="spellEnd"/>
      <w:r w:rsidR="000B1B16" w:rsidRPr="00AB6A3C">
        <w:t>, 1896.</w:t>
      </w:r>
    </w:p>
    <w:p w14:paraId="61BFA3C5" w14:textId="7C80CA65" w:rsidR="00C452D2" w:rsidRPr="00AB6A3C" w:rsidRDefault="00C452D2" w:rsidP="00C452D2">
      <w:pPr>
        <w:pStyle w:val="TEIbiblreference"/>
      </w:pPr>
      <w:r w:rsidRPr="00C452D2">
        <w:rPr>
          <w:smallCaps/>
        </w:rPr>
        <w:t>Zuccari</w:t>
      </w:r>
      <w:r w:rsidRPr="00C452D2">
        <w:t xml:space="preserve"> Alessandro, </w:t>
      </w:r>
      <w:proofErr w:type="spellStart"/>
      <w:r w:rsidRPr="00C452D2">
        <w:rPr>
          <w:smallCaps/>
        </w:rPr>
        <w:t>Benocci</w:t>
      </w:r>
      <w:proofErr w:type="spellEnd"/>
      <w:r>
        <w:t xml:space="preserve"> </w:t>
      </w:r>
      <w:r w:rsidRPr="00C452D2">
        <w:t xml:space="preserve">Carla </w:t>
      </w:r>
      <w:r>
        <w:t>et</w:t>
      </w:r>
      <w:r w:rsidRPr="00C452D2">
        <w:t xml:space="preserve"> </w:t>
      </w:r>
      <w:proofErr w:type="spellStart"/>
      <w:r w:rsidRPr="00C452D2">
        <w:rPr>
          <w:smallCaps/>
        </w:rPr>
        <w:t>Bagolan</w:t>
      </w:r>
      <w:proofErr w:type="spellEnd"/>
      <w:r w:rsidRPr="00C452D2">
        <w:t xml:space="preserve"> Maria Cristin</w:t>
      </w:r>
      <w:r>
        <w:t>a (</w:t>
      </w:r>
      <w:proofErr w:type="spellStart"/>
      <w:r>
        <w:t>dir</w:t>
      </w:r>
      <w:proofErr w:type="spellEnd"/>
      <w:r>
        <w:t>.)</w:t>
      </w:r>
      <w:r>
        <w:rPr>
          <w:i/>
          <w:iCs/>
        </w:rPr>
        <w:t xml:space="preserve">, </w:t>
      </w:r>
      <w:r w:rsidRPr="00AB6A3C">
        <w:rPr>
          <w:i/>
          <w:iCs/>
        </w:rPr>
        <w:t xml:space="preserve">La </w:t>
      </w:r>
      <w:proofErr w:type="spellStart"/>
      <w:r w:rsidRPr="00AB6A3C">
        <w:rPr>
          <w:i/>
          <w:iCs/>
        </w:rPr>
        <w:t>Spagna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sul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Gianicolo</w:t>
      </w:r>
      <w:proofErr w:type="spellEnd"/>
      <w:r w:rsidRPr="00AB6A3C">
        <w:t xml:space="preserve">, Rome, </w:t>
      </w:r>
      <w:proofErr w:type="spellStart"/>
      <w:r w:rsidRPr="00AB6A3C">
        <w:t>Eurografica</w:t>
      </w:r>
      <w:proofErr w:type="spellEnd"/>
      <w:r w:rsidRPr="00AB6A3C">
        <w:t>, 2004, 3</w:t>
      </w:r>
      <w:r>
        <w:t> </w:t>
      </w:r>
      <w:r w:rsidRPr="00AB6A3C">
        <w:t>vol.</w:t>
      </w:r>
    </w:p>
    <w:p w14:paraId="102ECEE6" w14:textId="672DCA67" w:rsidR="00F47969" w:rsidRPr="00F47969" w:rsidRDefault="00F47969" w:rsidP="006E3B15">
      <w:pPr>
        <w:pStyle w:val="TEIbiblreference"/>
        <w:rPr>
          <w:lang w:val="en-GB"/>
        </w:rPr>
      </w:pPr>
      <w:r w:rsidRPr="00F47969">
        <w:rPr>
          <w:smallCaps/>
          <w:lang w:val="en-GB"/>
        </w:rPr>
        <w:t>Zwart</w:t>
      </w:r>
      <w:r>
        <w:rPr>
          <w:lang w:val="en-GB"/>
        </w:rPr>
        <w:t xml:space="preserve"> Hub</w:t>
      </w:r>
      <w:r w:rsidRPr="00D84D3F">
        <w:rPr>
          <w:lang w:val="en-GB"/>
        </w:rPr>
        <w:t xml:space="preserve">, </w:t>
      </w:r>
      <w:r w:rsidRPr="00E37E06">
        <w:rPr>
          <w:i/>
          <w:iCs/>
          <w:lang w:val="en-GB"/>
        </w:rPr>
        <w:t>Ethical Consensus and the Truth of Laughter: The Structure of Moral Transformations</w:t>
      </w:r>
      <w:r w:rsidRPr="00D84D3F">
        <w:rPr>
          <w:lang w:val="en-GB"/>
        </w:rPr>
        <w:t xml:space="preserve">, </w:t>
      </w:r>
      <w:proofErr w:type="spellStart"/>
      <w:r w:rsidRPr="00D84D3F">
        <w:rPr>
          <w:lang w:val="en-GB"/>
        </w:rPr>
        <w:t>Kampen</w:t>
      </w:r>
      <w:proofErr w:type="spellEnd"/>
      <w:r w:rsidRPr="00D84D3F">
        <w:rPr>
          <w:lang w:val="en-GB"/>
        </w:rPr>
        <w:t xml:space="preserve">, </w:t>
      </w:r>
      <w:proofErr w:type="spellStart"/>
      <w:r w:rsidRPr="00D84D3F">
        <w:rPr>
          <w:lang w:val="en-GB"/>
        </w:rPr>
        <w:t>Kok</w:t>
      </w:r>
      <w:proofErr w:type="spellEnd"/>
      <w:r w:rsidRPr="00D84D3F">
        <w:rPr>
          <w:lang w:val="en-GB"/>
        </w:rPr>
        <w:t xml:space="preserve"> Pharos, 1996</w:t>
      </w:r>
      <w:r>
        <w:rPr>
          <w:lang w:val="en-GB"/>
        </w:rPr>
        <w:t>.</w:t>
      </w:r>
    </w:p>
    <w:p w14:paraId="6A69104E" w14:textId="40166641" w:rsidR="000B1B16" w:rsidRPr="00AB6A3C" w:rsidRDefault="006E3B15" w:rsidP="009546D2">
      <w:pPr>
        <w:pStyle w:val="Titre1"/>
      </w:pPr>
      <w:r>
        <w:t>Articles</w:t>
      </w:r>
    </w:p>
    <w:p w14:paraId="5BA37227" w14:textId="0AA78AA0" w:rsidR="000B1B16" w:rsidRPr="00AB6A3C" w:rsidRDefault="000B1B16" w:rsidP="00E72DDF">
      <w:pPr>
        <w:pStyle w:val="Titre2"/>
      </w:pPr>
      <w:r w:rsidRPr="00AB6A3C">
        <w:t>Art</w:t>
      </w:r>
      <w:r w:rsidR="006E3B15">
        <w:t>i</w:t>
      </w:r>
      <w:r w:rsidRPr="00AB6A3C">
        <w:t>cles d’ouvrages</w:t>
      </w:r>
    </w:p>
    <w:p w14:paraId="285F18A3" w14:textId="4FBB5867" w:rsidR="000B1B16" w:rsidRPr="00AB6A3C" w:rsidRDefault="003C4FAD" w:rsidP="006E3B15">
      <w:pPr>
        <w:pStyle w:val="TEIbiblreference"/>
      </w:pPr>
      <w:proofErr w:type="spellStart"/>
      <w:r w:rsidRPr="00CB6EC2">
        <w:rPr>
          <w:smallCaps/>
        </w:rPr>
        <w:t>Alteri</w:t>
      </w:r>
      <w:proofErr w:type="spellEnd"/>
      <w:r w:rsidRPr="00AB6A3C">
        <w:t xml:space="preserve"> </w:t>
      </w:r>
      <w:r w:rsidR="000B1B16" w:rsidRPr="00AB6A3C">
        <w:t>Giancarlo, « </w:t>
      </w:r>
      <w:proofErr w:type="spellStart"/>
      <w:r w:rsidR="000B1B16" w:rsidRPr="00AB6A3C">
        <w:t>Monete</w:t>
      </w:r>
      <w:proofErr w:type="spellEnd"/>
      <w:r w:rsidR="000B1B16" w:rsidRPr="00AB6A3C">
        <w:t xml:space="preserve"> e </w:t>
      </w:r>
      <w:proofErr w:type="spellStart"/>
      <w:r w:rsidR="000B1B16" w:rsidRPr="00AB6A3C">
        <w:t>medaglie</w:t>
      </w:r>
      <w:proofErr w:type="spellEnd"/>
      <w:r w:rsidR="000B1B16" w:rsidRPr="00AB6A3C">
        <w:t xml:space="preserve"> </w:t>
      </w:r>
      <w:proofErr w:type="spellStart"/>
      <w:r w:rsidR="000B1B16" w:rsidRPr="00AB6A3C">
        <w:t>del</w:t>
      </w:r>
      <w:proofErr w:type="spellEnd"/>
      <w:r w:rsidR="000B1B16" w:rsidRPr="00AB6A3C">
        <w:t xml:space="preserve"> </w:t>
      </w:r>
      <w:proofErr w:type="spellStart"/>
      <w:r w:rsidR="000B1B16" w:rsidRPr="00AB6A3C">
        <w:t>pontificato</w:t>
      </w:r>
      <w:proofErr w:type="spellEnd"/>
      <w:r w:rsidR="000B1B16" w:rsidRPr="00AB6A3C">
        <w:t xml:space="preserve"> di </w:t>
      </w:r>
      <w:proofErr w:type="spellStart"/>
      <w:r w:rsidR="000B1B16" w:rsidRPr="00AB6A3C">
        <w:t>Clemente</w:t>
      </w:r>
      <w:proofErr w:type="spellEnd"/>
      <w:r w:rsidR="00F740A0">
        <w:t> </w:t>
      </w:r>
      <w:r w:rsidR="000B1B16" w:rsidRPr="00CB6EC2">
        <w:rPr>
          <w:smallCaps/>
        </w:rPr>
        <w:t>XIII</w:t>
      </w:r>
      <w:r w:rsidR="000B1B16" w:rsidRPr="00AB6A3C">
        <w:t xml:space="preserve"> (1758-1769) »,</w:t>
      </w:r>
      <w:r w:rsidR="00F740A0">
        <w:t xml:space="preserve"> dans </w:t>
      </w:r>
      <w:r w:rsidR="00F740A0" w:rsidRPr="00AB6A3C">
        <w:t xml:space="preserve">Barbara </w:t>
      </w:r>
      <w:proofErr w:type="spellStart"/>
      <w:r w:rsidR="00F740A0" w:rsidRPr="00AB6A3C">
        <w:t>Jatta</w:t>
      </w:r>
      <w:proofErr w:type="spellEnd"/>
      <w:r w:rsidR="00F740A0" w:rsidRPr="00AB6A3C">
        <w:t xml:space="preserve"> (</w:t>
      </w:r>
      <w:proofErr w:type="spellStart"/>
      <w:r w:rsidR="00F740A0" w:rsidRPr="00AB6A3C">
        <w:t>dir</w:t>
      </w:r>
      <w:proofErr w:type="spellEnd"/>
      <w:r w:rsidR="00F740A0" w:rsidRPr="00AB6A3C">
        <w:t>.),</w:t>
      </w:r>
      <w:r w:rsidR="000B1B16" w:rsidRPr="00AB6A3C">
        <w:t xml:space="preserve"> </w:t>
      </w:r>
      <w:proofErr w:type="spellStart"/>
      <w:r w:rsidR="000B1B16" w:rsidRPr="00AB6A3C">
        <w:rPr>
          <w:i/>
          <w:iCs/>
        </w:rPr>
        <w:t>Piranesi</w:t>
      </w:r>
      <w:proofErr w:type="spellEnd"/>
      <w:r w:rsidR="000B1B16" w:rsidRPr="00AB6A3C">
        <w:rPr>
          <w:i/>
          <w:iCs/>
        </w:rPr>
        <w:t xml:space="preserve"> e l’</w:t>
      </w:r>
      <w:proofErr w:type="spellStart"/>
      <w:r w:rsidR="000B1B16" w:rsidRPr="00AB6A3C">
        <w:rPr>
          <w:i/>
          <w:iCs/>
        </w:rPr>
        <w:t>Aventino</w:t>
      </w:r>
      <w:proofErr w:type="spellEnd"/>
      <w:r w:rsidR="000B1B16" w:rsidRPr="00AB6A3C">
        <w:t xml:space="preserve">, Milan, </w:t>
      </w:r>
      <w:proofErr w:type="spellStart"/>
      <w:r w:rsidR="000B1B16" w:rsidRPr="00AB6A3C">
        <w:t>Electa</w:t>
      </w:r>
      <w:proofErr w:type="spellEnd"/>
      <w:r w:rsidR="000B1B16" w:rsidRPr="00AB6A3C">
        <w:t>, 1998, p.</w:t>
      </w:r>
      <w:r w:rsidR="00F740A0">
        <w:t> </w:t>
      </w:r>
      <w:r w:rsidR="000B1B16" w:rsidRPr="00AB6A3C">
        <w:t>204.</w:t>
      </w:r>
    </w:p>
    <w:p w14:paraId="4D4C675D" w14:textId="5E7DBB12" w:rsidR="000B1B16" w:rsidRPr="00C525DF" w:rsidRDefault="003C4FAD" w:rsidP="006E3B15">
      <w:pPr>
        <w:pStyle w:val="TEIbiblreference"/>
      </w:pPr>
      <w:r w:rsidRPr="00CB6EC2">
        <w:rPr>
          <w:smallCaps/>
          <w:lang w:val="it-IT"/>
        </w:rPr>
        <w:t>Andretta</w:t>
      </w:r>
      <w:r w:rsidRPr="00AB6A3C">
        <w:rPr>
          <w:lang w:val="it-IT"/>
        </w:rPr>
        <w:t xml:space="preserve"> </w:t>
      </w:r>
      <w:r w:rsidR="000B1B16" w:rsidRPr="00C525DF">
        <w:t>Stefano, «</w:t>
      </w:r>
      <w:r w:rsidR="00F740A0" w:rsidRPr="00C525DF">
        <w:t> </w:t>
      </w:r>
      <w:r w:rsidR="000B1B16" w:rsidRPr="00C525DF">
        <w:t>Farnese, Girolamo</w:t>
      </w:r>
      <w:r w:rsidR="00F740A0" w:rsidRPr="00C525DF">
        <w:t> </w:t>
      </w:r>
      <w:r w:rsidR="000B1B16" w:rsidRPr="00C525DF">
        <w:t xml:space="preserve">», </w:t>
      </w:r>
      <w:r w:rsidR="00F740A0" w:rsidRPr="00C525DF">
        <w:t xml:space="preserve">dans </w:t>
      </w:r>
      <w:r w:rsidR="00527E72" w:rsidRPr="00C525DF">
        <w:rPr>
          <w:i/>
          <w:iCs/>
        </w:rPr>
        <w:t>DBI</w:t>
      </w:r>
      <w:r w:rsidR="000B1B16" w:rsidRPr="00C525DF">
        <w:t xml:space="preserve">, </w:t>
      </w:r>
      <w:bookmarkStart w:id="26" w:name="_Hlk180681595"/>
      <w:r w:rsidR="000B1B16" w:rsidRPr="00C525DF">
        <w:t xml:space="preserve">Rome, </w:t>
      </w:r>
      <w:proofErr w:type="spellStart"/>
      <w:r w:rsidR="000B1B16" w:rsidRPr="00C525DF">
        <w:t>Istituto</w:t>
      </w:r>
      <w:proofErr w:type="spellEnd"/>
      <w:r w:rsidR="000B1B16" w:rsidRPr="00C525DF">
        <w:t xml:space="preserve"> </w:t>
      </w:r>
      <w:proofErr w:type="spellStart"/>
      <w:r w:rsidR="000B1B16" w:rsidRPr="00C525DF">
        <w:t>della</w:t>
      </w:r>
      <w:proofErr w:type="spellEnd"/>
      <w:r w:rsidR="000B1B16" w:rsidRPr="00C525DF">
        <w:t xml:space="preserve"> </w:t>
      </w:r>
      <w:proofErr w:type="spellStart"/>
      <w:r w:rsidR="000B1B16" w:rsidRPr="00C525DF">
        <w:t>Enciclopedia</w:t>
      </w:r>
      <w:proofErr w:type="spellEnd"/>
      <w:r w:rsidR="000B1B16" w:rsidRPr="00C525DF">
        <w:t xml:space="preserve"> </w:t>
      </w:r>
      <w:proofErr w:type="spellStart"/>
      <w:r w:rsidR="000B1B16" w:rsidRPr="00C525DF">
        <w:t>italiana</w:t>
      </w:r>
      <w:proofErr w:type="spellEnd"/>
      <w:r w:rsidR="000B1B16" w:rsidRPr="00C525DF">
        <w:t xml:space="preserve">, </w:t>
      </w:r>
      <w:bookmarkEnd w:id="26"/>
      <w:r w:rsidR="000B1B16" w:rsidRPr="00C525DF">
        <w:t xml:space="preserve">1995, </w:t>
      </w:r>
      <w:r w:rsidR="00844120" w:rsidRPr="00C525DF">
        <w:t xml:space="preserve">vol. 45, </w:t>
      </w:r>
      <w:r w:rsidR="000B1B16" w:rsidRPr="00C525DF">
        <w:t>p.</w:t>
      </w:r>
      <w:r w:rsidR="00F740A0" w:rsidRPr="00C525DF">
        <w:t> </w:t>
      </w:r>
      <w:r w:rsidR="000B1B16" w:rsidRPr="00C525DF">
        <w:t>95-98.</w:t>
      </w:r>
    </w:p>
    <w:p w14:paraId="07263E85" w14:textId="51AAAF9E" w:rsidR="000B1B16" w:rsidRPr="00AB6A3C" w:rsidRDefault="003C4FAD" w:rsidP="006E3B15">
      <w:pPr>
        <w:pStyle w:val="TEIbiblreference"/>
      </w:pPr>
      <w:proofErr w:type="spellStart"/>
      <w:r w:rsidRPr="00CB6EC2">
        <w:rPr>
          <w:smallCaps/>
        </w:rPr>
        <w:t>Anselmi</w:t>
      </w:r>
      <w:proofErr w:type="spellEnd"/>
      <w:r w:rsidRPr="00AB6A3C">
        <w:t xml:space="preserve"> </w:t>
      </w:r>
      <w:r w:rsidR="000B1B16" w:rsidRPr="00AB6A3C">
        <w:t>Salvatore Enrico, «</w:t>
      </w:r>
      <w:r w:rsidR="00F740A0">
        <w:t> </w:t>
      </w:r>
      <w:proofErr w:type="spellStart"/>
      <w:r w:rsidR="000B1B16" w:rsidRPr="00AB6A3C">
        <w:t>Novità</w:t>
      </w:r>
      <w:proofErr w:type="spellEnd"/>
      <w:r w:rsidR="000B1B16" w:rsidRPr="00AB6A3C">
        <w:t xml:space="preserve"> </w:t>
      </w:r>
      <w:proofErr w:type="spellStart"/>
      <w:r w:rsidR="000B1B16" w:rsidRPr="00AB6A3C">
        <w:t>documentarie</w:t>
      </w:r>
      <w:proofErr w:type="spellEnd"/>
      <w:r w:rsidR="000B1B16" w:rsidRPr="00AB6A3C">
        <w:t xml:space="preserve"> su S.</w:t>
      </w:r>
      <w:r w:rsidR="00F740A0">
        <w:t> </w:t>
      </w:r>
      <w:r w:rsidR="000B1B16" w:rsidRPr="00AB6A3C">
        <w:t xml:space="preserve">Prisca in </w:t>
      </w:r>
      <w:proofErr w:type="spellStart"/>
      <w:r w:rsidR="000B1B16" w:rsidRPr="00AB6A3C">
        <w:t>età</w:t>
      </w:r>
      <w:proofErr w:type="spellEnd"/>
      <w:r w:rsidR="000B1B16" w:rsidRPr="00AB6A3C">
        <w:t xml:space="preserve"> </w:t>
      </w:r>
      <w:proofErr w:type="spellStart"/>
      <w:r w:rsidR="000B1B16" w:rsidRPr="00AB6A3C">
        <w:t>barocca</w:t>
      </w:r>
      <w:proofErr w:type="spellEnd"/>
      <w:r w:rsidR="000B1B16" w:rsidRPr="00AB6A3C">
        <w:t>. L’</w:t>
      </w:r>
      <w:proofErr w:type="spellStart"/>
      <w:r w:rsidR="000B1B16" w:rsidRPr="00AB6A3C">
        <w:t>attività</w:t>
      </w:r>
      <w:proofErr w:type="spellEnd"/>
      <w:r w:rsidR="000B1B16" w:rsidRPr="00AB6A3C">
        <w:t xml:space="preserve"> di Carlo </w:t>
      </w:r>
      <w:proofErr w:type="spellStart"/>
      <w:r w:rsidR="000B1B16" w:rsidRPr="00AB6A3C">
        <w:t>Lambardi</w:t>
      </w:r>
      <w:proofErr w:type="spellEnd"/>
      <w:r w:rsidR="000B1B16" w:rsidRPr="00AB6A3C">
        <w:t xml:space="preserve"> e di Carlo Fontana</w:t>
      </w:r>
      <w:r w:rsidR="00F740A0">
        <w:t> »</w:t>
      </w:r>
      <w:r w:rsidR="000B1B16" w:rsidRPr="00AB6A3C">
        <w:t xml:space="preserve">, </w:t>
      </w:r>
      <w:r w:rsidR="0013072C">
        <w:t xml:space="preserve">dans </w:t>
      </w:r>
      <w:r w:rsidR="0013072C" w:rsidRPr="00AB6A3C">
        <w:t xml:space="preserve">Mario </w:t>
      </w:r>
      <w:proofErr w:type="spellStart"/>
      <w:r w:rsidR="0013072C" w:rsidRPr="00AB6A3C">
        <w:t>Bevilacqua</w:t>
      </w:r>
      <w:proofErr w:type="spellEnd"/>
      <w:r w:rsidR="0013072C">
        <w:t xml:space="preserve"> et</w:t>
      </w:r>
      <w:r w:rsidR="0013072C" w:rsidRPr="00AB6A3C">
        <w:t xml:space="preserve"> Daniela </w:t>
      </w:r>
      <w:proofErr w:type="spellStart"/>
      <w:r w:rsidR="0013072C" w:rsidRPr="00AB6A3C">
        <w:t>Gallavotti</w:t>
      </w:r>
      <w:proofErr w:type="spellEnd"/>
      <w:r w:rsidR="0013072C" w:rsidRPr="00AB6A3C">
        <w:t xml:space="preserve"> Cavallero (</w:t>
      </w:r>
      <w:proofErr w:type="spellStart"/>
      <w:r w:rsidR="0013072C" w:rsidRPr="00AB6A3C">
        <w:t>dir</w:t>
      </w:r>
      <w:proofErr w:type="spellEnd"/>
      <w:r w:rsidR="0013072C" w:rsidRPr="00AB6A3C">
        <w:t xml:space="preserve">.), </w:t>
      </w:r>
      <w:r w:rsidR="000B1B16" w:rsidRPr="00AB6A3C">
        <w:rPr>
          <w:i/>
          <w:iCs/>
        </w:rPr>
        <w:t>L’</w:t>
      </w:r>
      <w:proofErr w:type="spellStart"/>
      <w:r w:rsidR="000B1B16" w:rsidRPr="00AB6A3C">
        <w:rPr>
          <w:i/>
          <w:iCs/>
        </w:rPr>
        <w:t>Aventino</w:t>
      </w:r>
      <w:proofErr w:type="spellEnd"/>
      <w:r w:rsidR="000B1B16" w:rsidRPr="00AB6A3C">
        <w:rPr>
          <w:i/>
          <w:iCs/>
        </w:rPr>
        <w:t xml:space="preserve"> dal </w:t>
      </w:r>
      <w:proofErr w:type="spellStart"/>
      <w:r w:rsidR="000B1B16" w:rsidRPr="00AB6A3C">
        <w:rPr>
          <w:i/>
          <w:iCs/>
        </w:rPr>
        <w:t>Rinascimento</w:t>
      </w:r>
      <w:proofErr w:type="spellEnd"/>
      <w:r w:rsidR="000B1B16" w:rsidRPr="00AB6A3C">
        <w:rPr>
          <w:i/>
          <w:iCs/>
        </w:rPr>
        <w:t xml:space="preserve"> a </w:t>
      </w:r>
      <w:proofErr w:type="spellStart"/>
      <w:r w:rsidR="000B1B16" w:rsidRPr="00AB6A3C">
        <w:rPr>
          <w:i/>
          <w:iCs/>
        </w:rPr>
        <w:t>oggi</w:t>
      </w:r>
      <w:proofErr w:type="spellEnd"/>
      <w:r w:rsidR="000B1B16" w:rsidRPr="00AB6A3C">
        <w:rPr>
          <w:i/>
          <w:iCs/>
        </w:rPr>
        <w:t xml:space="preserve">. Arte e </w:t>
      </w:r>
      <w:proofErr w:type="spellStart"/>
      <w:r w:rsidR="000B1B16" w:rsidRPr="00AB6A3C">
        <w:rPr>
          <w:i/>
          <w:iCs/>
        </w:rPr>
        <w:t>Architettura</w:t>
      </w:r>
      <w:proofErr w:type="spellEnd"/>
      <w:r w:rsidR="007571FA" w:rsidRPr="007571FA">
        <w:t xml:space="preserve">, </w:t>
      </w:r>
      <w:r w:rsidR="000B1B16" w:rsidRPr="00AB6A3C">
        <w:t xml:space="preserve">Rome, </w:t>
      </w:r>
      <w:proofErr w:type="spellStart"/>
      <w:r w:rsidR="000B1B16" w:rsidRPr="00AB6A3C">
        <w:t>Artemide</w:t>
      </w:r>
      <w:proofErr w:type="spellEnd"/>
      <w:r w:rsidR="000B1B16" w:rsidRPr="00AB6A3C">
        <w:t>, 2010, p.</w:t>
      </w:r>
      <w:r w:rsidR="00466444">
        <w:t> </w:t>
      </w:r>
      <w:r w:rsidR="000B1B16" w:rsidRPr="00AB6A3C">
        <w:t>73-77.</w:t>
      </w:r>
    </w:p>
    <w:p w14:paraId="61391EB9" w14:textId="6FD8F4B2" w:rsidR="000B1B16" w:rsidRPr="00B65667" w:rsidRDefault="003C4FAD" w:rsidP="006E3B15">
      <w:pPr>
        <w:pStyle w:val="TEIbiblreference"/>
        <w:rPr>
          <w:lang w:val="it-IT"/>
        </w:rPr>
      </w:pPr>
      <w:r w:rsidRPr="00CB6EC2">
        <w:rPr>
          <w:smallCaps/>
        </w:rPr>
        <w:t>Argan</w:t>
      </w:r>
      <w:r w:rsidRPr="00AB6A3C">
        <w:t xml:space="preserve"> </w:t>
      </w:r>
      <w:r w:rsidR="000B1B16" w:rsidRPr="00AB6A3C">
        <w:rPr>
          <w:lang w:val="it-IT"/>
        </w:rPr>
        <w:t xml:space="preserve">Giulio Carlo,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>La rettorica et l’arte barocca »,</w:t>
      </w:r>
      <w:r w:rsidR="00F740A0">
        <w:rPr>
          <w:lang w:val="it-IT"/>
        </w:rPr>
        <w:t xml:space="preserve"> dans</w:t>
      </w:r>
      <w:r w:rsidR="000B1B16" w:rsidRPr="00AB6A3C">
        <w:rPr>
          <w:lang w:val="it-IT"/>
        </w:rPr>
        <w:t xml:space="preserve"> </w:t>
      </w:r>
      <w:r w:rsidR="00F740A0" w:rsidRPr="00AB6A3C">
        <w:rPr>
          <w:lang w:val="it-IT"/>
        </w:rPr>
        <w:t xml:space="preserve">Enrico Castelli (dir.), </w:t>
      </w:r>
      <w:r w:rsidR="000B1B16" w:rsidRPr="00AB6A3C">
        <w:rPr>
          <w:i/>
          <w:lang w:val="it-IT"/>
        </w:rPr>
        <w:t>Retorica e Barocco</w:t>
      </w:r>
      <w:r w:rsidR="00D1206A">
        <w:rPr>
          <w:i/>
          <w:lang w:val="it-IT"/>
        </w:rPr>
        <w:t>.</w:t>
      </w:r>
      <w:r w:rsidR="000B1B16" w:rsidRPr="00D1206A">
        <w:rPr>
          <w:i/>
          <w:iCs/>
          <w:lang w:val="it-IT"/>
        </w:rPr>
        <w:t xml:space="preserve"> Atti del 3</w:t>
      </w:r>
      <w:r w:rsidR="00D1206A" w:rsidRPr="00D1206A">
        <w:rPr>
          <w:i/>
          <w:iCs/>
          <w:lang w:val="it-IT"/>
        </w:rPr>
        <w:t> </w:t>
      </w:r>
      <w:r w:rsidR="000B1B16" w:rsidRPr="00D1206A">
        <w:rPr>
          <w:i/>
          <w:iCs/>
          <w:lang w:val="it-IT"/>
        </w:rPr>
        <w:t>congresso internazionale di studi umanistici</w:t>
      </w:r>
      <w:r w:rsidR="000B1B16" w:rsidRPr="00AB6A3C">
        <w:rPr>
          <w:lang w:val="it-IT"/>
        </w:rPr>
        <w:t>, Rome, Fratelli Bocca, 1955, p.</w:t>
      </w:r>
      <w:r w:rsidR="00466444">
        <w:rPr>
          <w:lang w:val="it-IT"/>
        </w:rPr>
        <w:t> </w:t>
      </w:r>
      <w:r w:rsidR="000B1B16" w:rsidRPr="00AB6A3C">
        <w:rPr>
          <w:lang w:val="it-IT"/>
        </w:rPr>
        <w:t xml:space="preserve">10-14, republié dans </w:t>
      </w:r>
      <w:r w:rsidR="000B1B16" w:rsidRPr="00AB6A3C">
        <w:rPr>
          <w:i/>
          <w:lang w:val="it-IT"/>
        </w:rPr>
        <w:t xml:space="preserve">Studi e Note. </w:t>
      </w:r>
      <w:r w:rsidR="000B1B16" w:rsidRPr="00B65667">
        <w:rPr>
          <w:i/>
          <w:lang w:val="it-IT"/>
        </w:rPr>
        <w:t>Da Bramante a Canova</w:t>
      </w:r>
      <w:r w:rsidR="000B1B16" w:rsidRPr="00B65667">
        <w:rPr>
          <w:lang w:val="it-IT"/>
        </w:rPr>
        <w:t>, Rome, Bulzoni, 1970.</w:t>
      </w:r>
    </w:p>
    <w:p w14:paraId="675C9810" w14:textId="323751C3" w:rsidR="000B1B16" w:rsidRPr="00AB6A3C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Arrighi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>Vanna</w:t>
      </w:r>
      <w:r w:rsidR="00F740A0">
        <w:rPr>
          <w:lang w:val="it-IT"/>
        </w:rPr>
        <w:t xml:space="preserve"> et</w:t>
      </w:r>
      <w:r w:rsidR="000B1B16" w:rsidRPr="00AB6A3C">
        <w:rPr>
          <w:lang w:val="it-IT"/>
        </w:rPr>
        <w:t xml:space="preserve"> </w:t>
      </w:r>
      <w:r w:rsidRPr="00CB6EC2">
        <w:rPr>
          <w:smallCaps/>
          <w:lang w:val="it-IT"/>
        </w:rPr>
        <w:t>Insabato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>Elisabetta,</w:t>
      </w:r>
      <w:r w:rsidR="00F740A0">
        <w:rPr>
          <w:lang w:val="it-IT"/>
        </w:rPr>
        <w:t xml:space="preserve"> </w:t>
      </w:r>
      <w:r w:rsidR="000B1B16" w:rsidRPr="00AB6A3C">
        <w:rPr>
          <w:lang w:val="it-IT"/>
        </w:rPr>
        <w:t>« Tra storia e mito, la ricostruzione del passato familiare nella nobiltà toscana dei secoli</w:t>
      </w:r>
      <w:r w:rsidR="00F740A0">
        <w:rPr>
          <w:lang w:val="it-IT"/>
        </w:rPr>
        <w:t> </w:t>
      </w:r>
      <w:r w:rsidR="000B1B16" w:rsidRPr="00CB6EC2">
        <w:rPr>
          <w:smallCaps/>
          <w:lang w:val="it-IT"/>
        </w:rPr>
        <w:t>XVI</w:t>
      </w:r>
      <w:r w:rsidR="000B1B16" w:rsidRPr="00AB6A3C">
        <w:rPr>
          <w:lang w:val="it-IT"/>
        </w:rPr>
        <w:t>-</w:t>
      </w:r>
      <w:r w:rsidR="000B1B16" w:rsidRPr="00CB6EC2">
        <w:rPr>
          <w:smallCaps/>
          <w:lang w:val="it-IT"/>
        </w:rPr>
        <w:t>XVIII</w:t>
      </w:r>
      <w:r w:rsidR="000B1B16" w:rsidRPr="00AB6A3C">
        <w:rPr>
          <w:lang w:val="it-IT"/>
        </w:rPr>
        <w:t> »</w:t>
      </w:r>
      <w:r w:rsidR="00726FCD" w:rsidRPr="00726FCD">
        <w:rPr>
          <w:iCs/>
          <w:lang w:val="it-IT"/>
        </w:rPr>
        <w:t>,</w:t>
      </w:r>
      <w:r w:rsidR="000B1B16" w:rsidRPr="00AB6A3C">
        <w:rPr>
          <w:lang w:val="it-IT"/>
        </w:rPr>
        <w:t xml:space="preserve"> </w:t>
      </w:r>
      <w:r w:rsidR="00F740A0">
        <w:rPr>
          <w:lang w:val="it-IT"/>
        </w:rPr>
        <w:t xml:space="preserve">dans </w:t>
      </w:r>
      <w:r w:rsidR="000B1B16" w:rsidRPr="00AB6A3C">
        <w:rPr>
          <w:i/>
          <w:iCs/>
          <w:lang w:val="it-IT"/>
        </w:rPr>
        <w:t>L’identità genealogica e araldica. Fonti, metodologie, interdisciplinarietà</w:t>
      </w:r>
      <w:r w:rsidR="00726FCD" w:rsidRPr="00726FCD">
        <w:rPr>
          <w:iCs/>
          <w:lang w:val="it-IT"/>
        </w:rPr>
        <w:t>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actes du colloque</w:t>
      </w:r>
      <w:r w:rsidR="00F740A0">
        <w:rPr>
          <w:lang w:val="it-IT"/>
        </w:rPr>
        <w:t xml:space="preserve">, </w:t>
      </w:r>
      <w:r w:rsidR="000B1B16" w:rsidRPr="00AB6A3C">
        <w:rPr>
          <w:lang w:val="it-IT"/>
        </w:rPr>
        <w:t>Turin,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Archive d’État, 21-26</w:t>
      </w:r>
      <w:r w:rsidR="00F740A0">
        <w:rPr>
          <w:lang w:val="it-IT"/>
        </w:rPr>
        <w:t> </w:t>
      </w:r>
      <w:r w:rsidR="000B1B16" w:rsidRPr="00AB6A3C">
        <w:rPr>
          <w:lang w:val="it-IT"/>
        </w:rPr>
        <w:t xml:space="preserve">septembre 1988, Rome, </w:t>
      </w:r>
      <w:proofErr w:type="spellStart"/>
      <w:r w:rsidR="000B1B16" w:rsidRPr="00AB6A3C">
        <w:t>Ministero</w:t>
      </w:r>
      <w:proofErr w:type="spellEnd"/>
      <w:r w:rsidR="000B1B16" w:rsidRPr="00AB6A3C">
        <w:t xml:space="preserve"> per i </w:t>
      </w:r>
      <w:proofErr w:type="spellStart"/>
      <w:r w:rsidR="000B1B16" w:rsidRPr="00AB6A3C">
        <w:t>beni</w:t>
      </w:r>
      <w:proofErr w:type="spellEnd"/>
      <w:r w:rsidR="000B1B16" w:rsidRPr="00AB6A3C">
        <w:t xml:space="preserve"> e le </w:t>
      </w:r>
      <w:proofErr w:type="spellStart"/>
      <w:r w:rsidR="000B1B16" w:rsidRPr="00AB6A3C">
        <w:t>attività</w:t>
      </w:r>
      <w:proofErr w:type="spellEnd"/>
      <w:r w:rsidR="000B1B16" w:rsidRPr="00AB6A3C">
        <w:t xml:space="preserve"> </w:t>
      </w:r>
      <w:proofErr w:type="spellStart"/>
      <w:r w:rsidR="000B1B16" w:rsidRPr="00AB6A3C">
        <w:t>culturali</w:t>
      </w:r>
      <w:proofErr w:type="spellEnd"/>
      <w:r w:rsidR="000B1B16" w:rsidRPr="00AB6A3C">
        <w:rPr>
          <w:lang w:val="it-IT"/>
        </w:rPr>
        <w:t xml:space="preserve">, 2000,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1099-1121.</w:t>
      </w:r>
    </w:p>
    <w:p w14:paraId="24A0B208" w14:textId="58B9DE39" w:rsidR="000B1B16" w:rsidRPr="0013072C" w:rsidRDefault="003C4FAD" w:rsidP="006E3B15">
      <w:pPr>
        <w:pStyle w:val="TEIbiblreference"/>
        <w:rPr>
          <w:lang w:val="it-IT"/>
        </w:rPr>
      </w:pPr>
      <w:r w:rsidRPr="0013072C">
        <w:rPr>
          <w:smallCaps/>
          <w:lang w:val="it-IT"/>
        </w:rPr>
        <w:t>Barry</w:t>
      </w:r>
      <w:r w:rsidRPr="0013072C">
        <w:rPr>
          <w:lang w:val="it-IT"/>
        </w:rPr>
        <w:t xml:space="preserve"> </w:t>
      </w:r>
      <w:r w:rsidR="000B1B16" w:rsidRPr="0013072C">
        <w:rPr>
          <w:lang w:val="it-IT"/>
        </w:rPr>
        <w:t>Fabio, « </w:t>
      </w:r>
      <w:r w:rsidR="00F740A0" w:rsidRPr="0013072C">
        <w:rPr>
          <w:lang w:val="it-IT"/>
        </w:rPr>
        <w:t>“</w:t>
      </w:r>
      <w:r w:rsidR="000B1B16" w:rsidRPr="0013072C">
        <w:rPr>
          <w:lang w:val="it-IT"/>
        </w:rPr>
        <w:t>Onward Christian Soldier</w:t>
      </w:r>
      <w:r w:rsidR="00F740A0" w:rsidRPr="0013072C">
        <w:rPr>
          <w:lang w:val="it-IT"/>
        </w:rPr>
        <w:t>”</w:t>
      </w:r>
      <w:r w:rsidR="000B1B16" w:rsidRPr="0013072C">
        <w:rPr>
          <w:lang w:val="it-IT"/>
        </w:rPr>
        <w:t> : Piranesi at Santa Maria del Priorato »,</w:t>
      </w:r>
      <w:r w:rsidR="00990B98">
        <w:rPr>
          <w:lang w:val="it-IT"/>
        </w:rPr>
        <w:t xml:space="preserve"> </w:t>
      </w:r>
      <w:r w:rsidR="0013072C" w:rsidRPr="0013072C">
        <w:rPr>
          <w:lang w:val="it-IT"/>
        </w:rPr>
        <w:t>dans Mario Bevilacqua</w:t>
      </w:r>
      <w:r w:rsidR="0013072C">
        <w:rPr>
          <w:lang w:val="it-IT"/>
        </w:rPr>
        <w:t xml:space="preserve"> et</w:t>
      </w:r>
      <w:r w:rsidR="0013072C" w:rsidRPr="0013072C">
        <w:rPr>
          <w:lang w:val="it-IT"/>
        </w:rPr>
        <w:t xml:space="preserve"> Daniela Gallavotti Cavallero (dir.), </w:t>
      </w:r>
      <w:r w:rsidR="000B1B16" w:rsidRPr="0013072C">
        <w:rPr>
          <w:i/>
          <w:iCs/>
          <w:lang w:val="it-IT"/>
        </w:rPr>
        <w:t>L’Aventino dal Rinascimento a oggi, Arte e architettura</w:t>
      </w:r>
      <w:r w:rsidR="000B1B16" w:rsidRPr="0013072C">
        <w:rPr>
          <w:lang w:val="it-IT"/>
        </w:rPr>
        <w:t xml:space="preserve">, Rome, Editoriale Artemide, 2010, </w:t>
      </w:r>
      <w:r w:rsidR="00F740A0" w:rsidRPr="0013072C">
        <w:rPr>
          <w:lang w:val="it-IT"/>
        </w:rPr>
        <w:t>p. </w:t>
      </w:r>
      <w:r w:rsidR="000B1B16" w:rsidRPr="0013072C">
        <w:rPr>
          <w:lang w:val="it-IT"/>
        </w:rPr>
        <w:t>140-175.</w:t>
      </w:r>
    </w:p>
    <w:p w14:paraId="43DAACC8" w14:textId="6F35D7E6" w:rsidR="000B1B16" w:rsidRPr="0013072C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Beccarini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>Dario, « Riflessioni e nuove proposte su Francisco Vieira de Matos, detto Vieira Lusitano, “eccellente disegnatore […] felice e franco nell’inventare”</w:t>
      </w:r>
      <w:r w:rsidR="00F740A0">
        <w:rPr>
          <w:lang w:val="it-IT"/>
        </w:rPr>
        <w:t> »</w:t>
      </w:r>
      <w:r w:rsidR="000B1B16" w:rsidRPr="00AB6A3C">
        <w:rPr>
          <w:lang w:val="it-IT"/>
        </w:rPr>
        <w:t>,</w:t>
      </w:r>
      <w:r w:rsidR="0013072C">
        <w:rPr>
          <w:lang w:val="it-IT"/>
        </w:rPr>
        <w:t xml:space="preserve"> dans </w:t>
      </w:r>
      <w:r w:rsidR="0013072C" w:rsidRPr="00AB6A3C">
        <w:rPr>
          <w:lang w:val="it-IT"/>
        </w:rPr>
        <w:t xml:space="preserve">Elisa Debenedetti (dir.), </w:t>
      </w:r>
      <w:r w:rsidR="000B1B16" w:rsidRPr="00AB6A3C">
        <w:rPr>
          <w:i/>
          <w:iCs/>
          <w:lang w:val="it-IT"/>
        </w:rPr>
        <w:t>Studi sul Settecento romano</w:t>
      </w:r>
      <w:r w:rsidR="000B1B16" w:rsidRPr="00AB6A3C">
        <w:rPr>
          <w:lang w:val="it-IT"/>
        </w:rPr>
        <w:t xml:space="preserve">, Rome, Edizioni Quazar, 2021,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207-220.</w:t>
      </w:r>
    </w:p>
    <w:p w14:paraId="5E650861" w14:textId="02088F5C" w:rsidR="000B1B16" w:rsidRPr="00844120" w:rsidRDefault="003C4FAD" w:rsidP="006E3B15">
      <w:pPr>
        <w:pStyle w:val="TEIbiblreference"/>
        <w:rPr>
          <w:rFonts w:eastAsia="Times New Roman"/>
          <w:lang w:val="it-IT" w:eastAsia="it-IT"/>
        </w:rPr>
      </w:pPr>
      <w:r w:rsidRPr="00844120">
        <w:rPr>
          <w:smallCaps/>
          <w:lang w:val="it-IT"/>
        </w:rPr>
        <w:t>Bernardini</w:t>
      </w:r>
      <w:r w:rsidRPr="00844120">
        <w:rPr>
          <w:lang w:val="it-IT"/>
        </w:rPr>
        <w:t xml:space="preserve"> </w:t>
      </w:r>
      <w:r w:rsidR="000B1B16" w:rsidRPr="00844120">
        <w:rPr>
          <w:lang w:val="it-IT"/>
        </w:rPr>
        <w:t xml:space="preserve">Carla, </w:t>
      </w:r>
      <w:r w:rsidR="00F740A0" w:rsidRPr="00844120">
        <w:rPr>
          <w:rFonts w:eastAsia="Times New Roman"/>
          <w:lang w:val="it-IT" w:eastAsia="it-IT"/>
        </w:rPr>
        <w:t>« </w:t>
      </w:r>
      <w:r w:rsidR="000B1B16" w:rsidRPr="00844120">
        <w:rPr>
          <w:rFonts w:eastAsia="Times New Roman"/>
          <w:lang w:val="it-IT" w:eastAsia="it-IT"/>
        </w:rPr>
        <w:t xml:space="preserve">Bologna 1660. Una committenza Farnese per papa Alessandro </w:t>
      </w:r>
      <w:r w:rsidR="000B1B16" w:rsidRPr="00844120">
        <w:rPr>
          <w:rFonts w:eastAsia="Times New Roman"/>
          <w:smallCaps/>
          <w:lang w:val="it-IT" w:eastAsia="it-IT"/>
        </w:rPr>
        <w:t>VII</w:t>
      </w:r>
      <w:r w:rsidR="00F740A0" w:rsidRPr="00844120">
        <w:rPr>
          <w:rFonts w:eastAsia="Times New Roman"/>
          <w:lang w:val="it-IT" w:eastAsia="it-IT"/>
        </w:rPr>
        <w:t> »</w:t>
      </w:r>
      <w:r w:rsidR="000B1B16" w:rsidRPr="00844120">
        <w:rPr>
          <w:rFonts w:eastAsia="Times New Roman"/>
          <w:lang w:val="it-IT" w:eastAsia="it-IT"/>
        </w:rPr>
        <w:t xml:space="preserve">, </w:t>
      </w:r>
      <w:r w:rsidR="00381F48" w:rsidRPr="00844120">
        <w:rPr>
          <w:rFonts w:eastAsia="Times New Roman"/>
          <w:lang w:val="it-IT" w:eastAsia="it-IT"/>
        </w:rPr>
        <w:t>dans Andrea Bacchi et Luca</w:t>
      </w:r>
      <w:r w:rsidR="00844120" w:rsidRPr="00844120">
        <w:rPr>
          <w:rFonts w:eastAsia="Times New Roman"/>
          <w:lang w:val="it-IT" w:eastAsia="it-IT"/>
        </w:rPr>
        <w:t> </w:t>
      </w:r>
      <w:r w:rsidR="00381F48" w:rsidRPr="00844120">
        <w:rPr>
          <w:rFonts w:eastAsia="Times New Roman"/>
          <w:lang w:val="it-IT" w:eastAsia="it-IT"/>
        </w:rPr>
        <w:t xml:space="preserve">M. Barbero (dir.), </w:t>
      </w:r>
      <w:r w:rsidR="000B1B16" w:rsidRPr="00844120">
        <w:rPr>
          <w:rFonts w:eastAsia="Times New Roman"/>
          <w:i/>
          <w:iCs/>
          <w:lang w:val="it-IT" w:eastAsia="it-IT"/>
        </w:rPr>
        <w:t>Studi in onore di Stefano Tumidei</w:t>
      </w:r>
      <w:r w:rsidR="000B1B16" w:rsidRPr="00844120">
        <w:rPr>
          <w:rFonts w:eastAsia="Times New Roman"/>
          <w:lang w:val="it-IT" w:eastAsia="it-IT"/>
        </w:rPr>
        <w:t xml:space="preserve">, Venise-Bologne, Fondazione Cini-Fondazione Zeri, 2016, </w:t>
      </w:r>
      <w:r w:rsidR="00F740A0" w:rsidRPr="00844120">
        <w:rPr>
          <w:rFonts w:eastAsia="Times New Roman"/>
          <w:lang w:val="it-IT" w:eastAsia="it-IT"/>
        </w:rPr>
        <w:t>p. </w:t>
      </w:r>
      <w:r w:rsidR="000B1B16" w:rsidRPr="00844120">
        <w:rPr>
          <w:rFonts w:eastAsia="Times New Roman"/>
          <w:lang w:val="it-IT" w:eastAsia="it-IT"/>
        </w:rPr>
        <w:t>279-287.</w:t>
      </w:r>
    </w:p>
    <w:p w14:paraId="64FF5A5C" w14:textId="22580C03" w:rsidR="000B1B16" w:rsidRPr="00AB6A3C" w:rsidRDefault="003C4FAD" w:rsidP="006E3B15">
      <w:pPr>
        <w:pStyle w:val="TEIbiblreference"/>
      </w:pPr>
      <w:r w:rsidRPr="00CB6EC2">
        <w:rPr>
          <w:rFonts w:eastAsia="Times New Roman"/>
          <w:smallCaps/>
          <w:lang w:eastAsia="it-IT"/>
        </w:rPr>
        <w:t>Bertrand</w:t>
      </w:r>
      <w:r w:rsidRPr="00AB6A3C">
        <w:rPr>
          <w:rFonts w:eastAsia="Times New Roman"/>
          <w:lang w:eastAsia="it-IT"/>
        </w:rPr>
        <w:t xml:space="preserve"> </w:t>
      </w:r>
      <w:r w:rsidR="000B1B16" w:rsidRPr="00AB6A3C">
        <w:rPr>
          <w:lang w:val="it-IT"/>
        </w:rPr>
        <w:t>Pascal-François, « L’uso dell’arazzo a Roma: l’esempio del Cardinale Francesco Barberini »,</w:t>
      </w:r>
      <w:r w:rsidR="00381F48">
        <w:rPr>
          <w:lang w:val="it-IT"/>
        </w:rPr>
        <w:t xml:space="preserve"> dans </w:t>
      </w:r>
      <w:r w:rsidR="00381F48" w:rsidRPr="00AB6A3C">
        <w:rPr>
          <w:lang w:val="it-IT"/>
        </w:rPr>
        <w:t>Lorenza Mochi Onori, Sebastian Schutze</w:t>
      </w:r>
      <w:r w:rsidR="00381F48">
        <w:rPr>
          <w:lang w:val="it-IT"/>
        </w:rPr>
        <w:t xml:space="preserve"> et</w:t>
      </w:r>
      <w:r w:rsidR="00381F48" w:rsidRPr="00AB6A3C">
        <w:rPr>
          <w:lang w:val="it-IT"/>
        </w:rPr>
        <w:t xml:space="preserve"> Francesco Solinas (dir.), </w:t>
      </w:r>
      <w:r w:rsidR="000B1B16" w:rsidRPr="00AB6A3C">
        <w:rPr>
          <w:i/>
          <w:lang w:val="it-IT"/>
        </w:rPr>
        <w:t>I Barberini e la cultura europea del Seicento</w:t>
      </w:r>
      <w:r w:rsidR="00726FCD" w:rsidRPr="00726FCD">
        <w:rPr>
          <w:lang w:val="it-IT"/>
        </w:rPr>
        <w:t>,</w:t>
      </w:r>
      <w:r w:rsidR="000B1B16" w:rsidRPr="00AB6A3C">
        <w:rPr>
          <w:lang w:val="it-IT"/>
        </w:rPr>
        <w:t xml:space="preserve"> Rome, De</w:t>
      </w:r>
      <w:r w:rsidR="00381F48">
        <w:rPr>
          <w:lang w:val="it-IT"/>
        </w:rPr>
        <w:t> </w:t>
      </w:r>
      <w:r w:rsidR="000B1B16" w:rsidRPr="00AB6A3C">
        <w:rPr>
          <w:lang w:val="it-IT"/>
        </w:rPr>
        <w:t xml:space="preserve">Luca, 2007,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421-430.</w:t>
      </w:r>
    </w:p>
    <w:p w14:paraId="333A758E" w14:textId="14EE0D4D" w:rsidR="000B1B16" w:rsidRPr="00B65667" w:rsidRDefault="003C4FAD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lastRenderedPageBreak/>
        <w:t>Bevilacqua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Mario, « The Young Piranesi: </w:t>
      </w:r>
      <w:r w:rsidR="00381F48" w:rsidRPr="00B65667">
        <w:rPr>
          <w:lang w:val="en-GB"/>
        </w:rPr>
        <w:t>The</w:t>
      </w:r>
      <w:r w:rsidR="000B1B16" w:rsidRPr="00B65667">
        <w:rPr>
          <w:lang w:val="en-GB"/>
        </w:rPr>
        <w:t xml:space="preserve"> Itineraries of his formation », </w:t>
      </w:r>
      <w:r w:rsidR="00381F48">
        <w:rPr>
          <w:lang w:val="en-GB"/>
        </w:rPr>
        <w:t xml:space="preserve">dans </w:t>
      </w:r>
      <w:r w:rsidR="00381F48" w:rsidRPr="00B65667">
        <w:rPr>
          <w:lang w:val="en-GB"/>
        </w:rPr>
        <w:t>Mario Bevilacqua, Heather Hyde Mino</w:t>
      </w:r>
      <w:r w:rsidR="00381F48">
        <w:rPr>
          <w:lang w:val="en-GB"/>
        </w:rPr>
        <w:t>r et</w:t>
      </w:r>
      <w:r w:rsidR="00381F48" w:rsidRPr="00B65667">
        <w:rPr>
          <w:lang w:val="en-GB"/>
        </w:rPr>
        <w:t xml:space="preserve"> Fabio </w:t>
      </w:r>
      <w:proofErr w:type="spellStart"/>
      <w:r w:rsidR="00381F48" w:rsidRPr="00B65667">
        <w:rPr>
          <w:lang w:val="en-GB"/>
        </w:rPr>
        <w:t>Barri</w:t>
      </w:r>
      <w:proofErr w:type="spellEnd"/>
      <w:r w:rsidR="00381F48" w:rsidRPr="00B65667">
        <w:rPr>
          <w:lang w:val="en-GB"/>
        </w:rPr>
        <w:t xml:space="preserve"> (dir.), </w:t>
      </w:r>
      <w:r w:rsidR="000B1B16" w:rsidRPr="00B65667">
        <w:rPr>
          <w:i/>
          <w:iCs/>
          <w:lang w:val="en-GB"/>
        </w:rPr>
        <w:t>The Serpent and the Stylus</w:t>
      </w:r>
      <w:r w:rsidR="00726FCD" w:rsidRPr="00726FCD">
        <w:rPr>
          <w:i/>
          <w:lang w:val="en-GB"/>
        </w:rPr>
        <w:t>,</w:t>
      </w:r>
      <w:r w:rsidR="000B1B16" w:rsidRPr="00B65667">
        <w:rPr>
          <w:i/>
          <w:iCs/>
          <w:lang w:val="en-GB"/>
        </w:rPr>
        <w:t xml:space="preserve"> Essays on G.</w:t>
      </w:r>
      <w:r w:rsidR="00381F48">
        <w:rPr>
          <w:i/>
          <w:iCs/>
          <w:lang w:val="en-GB"/>
        </w:rPr>
        <w:t> </w:t>
      </w:r>
      <w:r w:rsidR="000B1B16" w:rsidRPr="00B65667">
        <w:rPr>
          <w:i/>
          <w:iCs/>
          <w:lang w:val="en-GB"/>
        </w:rPr>
        <w:t>B. Piranesi</w:t>
      </w:r>
      <w:r w:rsidR="000B1B16" w:rsidRPr="00B65667">
        <w:rPr>
          <w:lang w:val="en-GB"/>
        </w:rPr>
        <w:t xml:space="preserve">, Ann Arbor, The University of Michigan Press, </w:t>
      </w:r>
      <w:r w:rsidR="00381F48">
        <w:rPr>
          <w:lang w:val="en-GB"/>
        </w:rPr>
        <w:t>« </w:t>
      </w:r>
      <w:r w:rsidR="00381F48" w:rsidRPr="00381F48">
        <w:rPr>
          <w:lang w:val="en-GB"/>
        </w:rPr>
        <w:t xml:space="preserve">Supplements to the </w:t>
      </w:r>
      <w:r w:rsidR="000B1B16" w:rsidRPr="00B65667">
        <w:rPr>
          <w:lang w:val="en-GB"/>
        </w:rPr>
        <w:t>Memoirs of the American Academy in Rome</w:t>
      </w:r>
      <w:r w:rsidR="00381F48">
        <w:rPr>
          <w:lang w:val="en-GB"/>
        </w:rPr>
        <w:t> »</w:t>
      </w:r>
      <w:r w:rsidR="000B1B16" w:rsidRPr="00B65667">
        <w:rPr>
          <w:lang w:val="en-GB"/>
        </w:rPr>
        <w:t xml:space="preserve">, 2006,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13-53.</w:t>
      </w:r>
    </w:p>
    <w:p w14:paraId="64BCA545" w14:textId="695481A8" w:rsidR="000B1B16" w:rsidRPr="00B65667" w:rsidRDefault="003C4FAD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Blackburn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Bonnie, « Messages in Miniature: Pictorial Programme and Theological Implications in the </w:t>
      </w:r>
      <w:proofErr w:type="spellStart"/>
      <w:r w:rsidR="000B1B16" w:rsidRPr="00B65667">
        <w:rPr>
          <w:lang w:val="en-GB"/>
        </w:rPr>
        <w:t>Alamire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Choirbooks</w:t>
      </w:r>
      <w:proofErr w:type="spellEnd"/>
      <w:r w:rsidR="000B1B16" w:rsidRPr="00B65667">
        <w:rPr>
          <w:lang w:val="en-GB"/>
        </w:rPr>
        <w:t> »,</w:t>
      </w:r>
      <w:r w:rsidR="00381F48">
        <w:rPr>
          <w:lang w:val="en-GB"/>
        </w:rPr>
        <w:t xml:space="preserve"> dans</w:t>
      </w:r>
      <w:r w:rsidR="000B1B16" w:rsidRPr="00B65667">
        <w:rPr>
          <w:lang w:val="en-GB"/>
        </w:rPr>
        <w:t xml:space="preserve"> </w:t>
      </w:r>
      <w:r w:rsidR="000B1B16" w:rsidRPr="00B65667">
        <w:rPr>
          <w:i/>
          <w:iCs/>
          <w:lang w:val="en-GB"/>
        </w:rPr>
        <w:t xml:space="preserve">The Burgundian-Habsburg Court Complex of Music Manuscripts (1500-1535) and the Workshop of Petrus </w:t>
      </w:r>
      <w:proofErr w:type="spellStart"/>
      <w:r w:rsidR="000B1B16" w:rsidRPr="00B65667">
        <w:rPr>
          <w:i/>
          <w:iCs/>
          <w:lang w:val="en-GB"/>
        </w:rPr>
        <w:t>Alamire</w:t>
      </w:r>
      <w:proofErr w:type="spellEnd"/>
      <w:r w:rsidR="000B1B16" w:rsidRPr="00B65667">
        <w:rPr>
          <w:i/>
          <w:iCs/>
          <w:lang w:val="en-GB"/>
        </w:rPr>
        <w:t>: Colloquium Proceedings, Leuven, 25-28 November 1999</w:t>
      </w:r>
      <w:r w:rsidR="000B1B16" w:rsidRPr="00B65667">
        <w:rPr>
          <w:lang w:val="en-GB"/>
        </w:rPr>
        <w:t xml:space="preserve">, Louvain-Neerpelt, </w:t>
      </w:r>
      <w:proofErr w:type="spellStart"/>
      <w:r w:rsidR="000B1B16" w:rsidRPr="00B65667">
        <w:rPr>
          <w:lang w:val="en-GB"/>
        </w:rPr>
        <w:t>Alamire</w:t>
      </w:r>
      <w:proofErr w:type="spellEnd"/>
      <w:r w:rsidR="000B1B16" w:rsidRPr="00B65667">
        <w:rPr>
          <w:lang w:val="en-GB"/>
        </w:rPr>
        <w:t xml:space="preserve"> Foundation, 2003,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 xml:space="preserve">161-184. </w:t>
      </w:r>
    </w:p>
    <w:p w14:paraId="341D3C5B" w14:textId="55ECCD17" w:rsidR="000B1B16" w:rsidRDefault="003C4FAD" w:rsidP="006E3B15">
      <w:pPr>
        <w:pStyle w:val="TEIbiblreference"/>
      </w:pPr>
      <w:proofErr w:type="spellStart"/>
      <w:r w:rsidRPr="00CB6EC2">
        <w:rPr>
          <w:smallCaps/>
        </w:rPr>
        <w:t>Boesch</w:t>
      </w:r>
      <w:proofErr w:type="spellEnd"/>
      <w:r w:rsidRPr="00AB6A3C">
        <w:t xml:space="preserve"> </w:t>
      </w:r>
      <w:proofErr w:type="spellStart"/>
      <w:r w:rsidRPr="00CB6EC2">
        <w:rPr>
          <w:smallCaps/>
        </w:rPr>
        <w:t>Gajano</w:t>
      </w:r>
      <w:proofErr w:type="spellEnd"/>
      <w:r w:rsidRPr="00AB6A3C">
        <w:t xml:space="preserve"> </w:t>
      </w:r>
      <w:r w:rsidR="000B1B16" w:rsidRPr="00AB6A3C">
        <w:t xml:space="preserve">Sofia, </w:t>
      </w:r>
      <w:r w:rsidR="00F740A0">
        <w:t>« </w:t>
      </w:r>
      <w:proofErr w:type="spellStart"/>
      <w:r w:rsidR="000B1B16" w:rsidRPr="00381F48">
        <w:t>Storia</w:t>
      </w:r>
      <w:proofErr w:type="spellEnd"/>
      <w:r w:rsidR="000B1B16" w:rsidRPr="00381F48">
        <w:t xml:space="preserve"> e </w:t>
      </w:r>
      <w:proofErr w:type="spellStart"/>
      <w:r w:rsidR="000B1B16" w:rsidRPr="00381F48">
        <w:t>tradizione</w:t>
      </w:r>
      <w:proofErr w:type="spellEnd"/>
      <w:r w:rsidR="000B1B16" w:rsidRPr="00381F48">
        <w:t xml:space="preserve"> </w:t>
      </w:r>
      <w:proofErr w:type="spellStart"/>
      <w:r w:rsidR="000B1B16" w:rsidRPr="00381F48">
        <w:t>vallombrosane</w:t>
      </w:r>
      <w:proofErr w:type="spellEnd"/>
      <w:r w:rsidR="00F740A0" w:rsidRPr="00381F48">
        <w:t> »</w:t>
      </w:r>
      <w:r w:rsidR="000B1B16" w:rsidRPr="00381F48">
        <w:t>,</w:t>
      </w:r>
      <w:r w:rsidR="00381F48">
        <w:t xml:space="preserve"> dans </w:t>
      </w:r>
      <w:r w:rsidR="00381F48" w:rsidRPr="00AB6A3C">
        <w:t xml:space="preserve">Antonella </w:t>
      </w:r>
      <w:proofErr w:type="spellStart"/>
      <w:r w:rsidR="00381F48" w:rsidRPr="00AB6A3C">
        <w:t>Degl’Innocenti</w:t>
      </w:r>
      <w:proofErr w:type="spellEnd"/>
      <w:r w:rsidR="00381F48" w:rsidRPr="00AB6A3C">
        <w:t xml:space="preserve"> (</w:t>
      </w:r>
      <w:proofErr w:type="spellStart"/>
      <w:r w:rsidR="00381F48" w:rsidRPr="00AB6A3C">
        <w:t>dir</w:t>
      </w:r>
      <w:proofErr w:type="spellEnd"/>
      <w:r w:rsidR="00381F48" w:rsidRPr="00AB6A3C">
        <w:t xml:space="preserve">.), </w:t>
      </w:r>
      <w:proofErr w:type="spellStart"/>
      <w:r w:rsidR="000B1B16" w:rsidRPr="00381F48">
        <w:rPr>
          <w:i/>
          <w:iCs/>
        </w:rPr>
        <w:t>Vallombrosa</w:t>
      </w:r>
      <w:proofErr w:type="spellEnd"/>
      <w:r w:rsidR="000B1B16" w:rsidRPr="00381F48">
        <w:rPr>
          <w:i/>
          <w:iCs/>
        </w:rPr>
        <w:t xml:space="preserve">. </w:t>
      </w:r>
      <w:proofErr w:type="spellStart"/>
      <w:r w:rsidR="000B1B16" w:rsidRPr="00381F48">
        <w:rPr>
          <w:i/>
          <w:iCs/>
        </w:rPr>
        <w:t>Memorie</w:t>
      </w:r>
      <w:proofErr w:type="spellEnd"/>
      <w:r w:rsidR="000B1B16" w:rsidRPr="00381F48">
        <w:rPr>
          <w:i/>
          <w:iCs/>
        </w:rPr>
        <w:t xml:space="preserve"> </w:t>
      </w:r>
      <w:proofErr w:type="spellStart"/>
      <w:r w:rsidR="000B1B16" w:rsidRPr="00381F48">
        <w:rPr>
          <w:i/>
          <w:iCs/>
        </w:rPr>
        <w:t>agiografiche</w:t>
      </w:r>
      <w:proofErr w:type="spellEnd"/>
      <w:r w:rsidR="000B1B16" w:rsidRPr="00381F48">
        <w:rPr>
          <w:i/>
          <w:iCs/>
        </w:rPr>
        <w:t xml:space="preserve"> e </w:t>
      </w:r>
      <w:proofErr w:type="spellStart"/>
      <w:r w:rsidR="000B1B16" w:rsidRPr="00381F48">
        <w:rPr>
          <w:i/>
          <w:iCs/>
        </w:rPr>
        <w:t>culto</w:t>
      </w:r>
      <w:proofErr w:type="spellEnd"/>
      <w:r w:rsidR="000B1B16" w:rsidRPr="00381F48">
        <w:rPr>
          <w:i/>
          <w:iCs/>
        </w:rPr>
        <w:t xml:space="preserve"> delle </w:t>
      </w:r>
      <w:proofErr w:type="spellStart"/>
      <w:r w:rsidR="000B1B16" w:rsidRPr="00381F48">
        <w:rPr>
          <w:i/>
          <w:iCs/>
        </w:rPr>
        <w:t>reliquie</w:t>
      </w:r>
      <w:proofErr w:type="spellEnd"/>
      <w:r w:rsidR="000B1B16" w:rsidRPr="00381F48">
        <w:t>,</w:t>
      </w:r>
      <w:r w:rsidR="000B1B16" w:rsidRPr="00AB6A3C">
        <w:t xml:space="preserve"> Rome, Viella, 2012, </w:t>
      </w:r>
      <w:r w:rsidR="00F740A0">
        <w:t>p. </w:t>
      </w:r>
      <w:r w:rsidR="000B1B16" w:rsidRPr="00AB6A3C">
        <w:t>15-115.</w:t>
      </w:r>
      <w:r w:rsidR="000B1B16">
        <w:t xml:space="preserve"> </w:t>
      </w:r>
    </w:p>
    <w:p w14:paraId="60A1454D" w14:textId="7CE11FDB" w:rsidR="000B1B16" w:rsidRPr="00643EF9" w:rsidRDefault="003C4FAD" w:rsidP="006E3B15">
      <w:pPr>
        <w:pStyle w:val="TEIbiblreference"/>
        <w:rPr>
          <w:bCs/>
          <w:shd w:val="clear" w:color="auto" w:fill="FFFFFF"/>
          <w:lang w:val="en-GB"/>
        </w:rPr>
      </w:pPr>
      <w:r w:rsidRPr="00CB6EC2">
        <w:rPr>
          <w:smallCaps/>
        </w:rPr>
        <w:t>Boiteux</w:t>
      </w:r>
      <w:r w:rsidRPr="00AB6A3C">
        <w:t xml:space="preserve"> </w:t>
      </w:r>
      <w:r w:rsidR="000B1B16" w:rsidRPr="00AB6A3C">
        <w:t xml:space="preserve">Martine, « La vacance du siège pontifical. De la mort et des funérailles à l’investiture du Pape : les rites de l’époque moderne », </w:t>
      </w:r>
      <w:r w:rsidR="00381F48">
        <w:t xml:space="preserve">dans </w:t>
      </w:r>
      <w:r w:rsidR="00381F48" w:rsidRPr="00381F48">
        <w:rPr>
          <w:bCs/>
          <w:shd w:val="clear" w:color="auto" w:fill="FFFFFF"/>
        </w:rPr>
        <w:t>José Pedro Paiva (</w:t>
      </w:r>
      <w:proofErr w:type="spellStart"/>
      <w:r w:rsidR="00381F48" w:rsidRPr="00381F48">
        <w:rPr>
          <w:bCs/>
          <w:shd w:val="clear" w:color="auto" w:fill="FFFFFF"/>
        </w:rPr>
        <w:t>dir</w:t>
      </w:r>
      <w:proofErr w:type="spellEnd"/>
      <w:r w:rsidR="00381F48" w:rsidRPr="00381F48">
        <w:rPr>
          <w:bCs/>
          <w:shd w:val="clear" w:color="auto" w:fill="FFFFFF"/>
        </w:rPr>
        <w:t xml:space="preserve">.), </w:t>
      </w:r>
      <w:proofErr w:type="spellStart"/>
      <w:r w:rsidR="000B1B16" w:rsidRPr="00AB6A3C">
        <w:rPr>
          <w:bCs/>
          <w:i/>
          <w:shd w:val="clear" w:color="auto" w:fill="FFFFFF"/>
        </w:rPr>
        <w:t>Religious</w:t>
      </w:r>
      <w:proofErr w:type="spellEnd"/>
      <w:r w:rsidR="000B1B16" w:rsidRPr="00AB6A3C">
        <w:rPr>
          <w:bCs/>
          <w:i/>
          <w:shd w:val="clear" w:color="auto" w:fill="FFFFFF"/>
        </w:rPr>
        <w:t xml:space="preserve"> </w:t>
      </w:r>
      <w:proofErr w:type="spellStart"/>
      <w:r w:rsidR="000B1B16" w:rsidRPr="00AB6A3C">
        <w:rPr>
          <w:bCs/>
          <w:i/>
          <w:shd w:val="clear" w:color="auto" w:fill="FFFFFF"/>
        </w:rPr>
        <w:t>Ceremonials</w:t>
      </w:r>
      <w:proofErr w:type="spellEnd"/>
      <w:r w:rsidR="000B1B16" w:rsidRPr="00AB6A3C">
        <w:rPr>
          <w:bCs/>
          <w:i/>
          <w:shd w:val="clear" w:color="auto" w:fill="FFFFFF"/>
        </w:rPr>
        <w:t xml:space="preserve"> and Images</w:t>
      </w:r>
      <w:r w:rsidR="000B1B16" w:rsidRPr="00AB6A3C">
        <w:rPr>
          <w:bCs/>
          <w:shd w:val="clear" w:color="auto" w:fill="FFFFFF"/>
        </w:rPr>
        <w:t xml:space="preserve">. </w:t>
      </w:r>
      <w:r w:rsidR="000B1B16" w:rsidRPr="00643EF9">
        <w:rPr>
          <w:bCs/>
          <w:i/>
          <w:shd w:val="clear" w:color="auto" w:fill="FFFFFF"/>
          <w:lang w:val="en-GB"/>
        </w:rPr>
        <w:t>Power and social meaning (1400-1750)</w:t>
      </w:r>
      <w:r w:rsidR="000B1B16" w:rsidRPr="00643EF9">
        <w:rPr>
          <w:bCs/>
          <w:shd w:val="clear" w:color="auto" w:fill="FFFFFF"/>
          <w:lang w:val="en-GB"/>
        </w:rPr>
        <w:t xml:space="preserve">, Coimbra, </w:t>
      </w:r>
      <w:proofErr w:type="spellStart"/>
      <w:r w:rsidR="000B1B16" w:rsidRPr="00643EF9">
        <w:rPr>
          <w:bCs/>
          <w:shd w:val="clear" w:color="auto" w:fill="FFFFFF"/>
          <w:lang w:val="en-GB"/>
        </w:rPr>
        <w:t>Palimage</w:t>
      </w:r>
      <w:proofErr w:type="spellEnd"/>
      <w:r w:rsidR="000B1B16" w:rsidRPr="00643EF9">
        <w:rPr>
          <w:bCs/>
          <w:shd w:val="clear" w:color="auto" w:fill="FFFFFF"/>
          <w:lang w:val="en-GB"/>
        </w:rPr>
        <w:t xml:space="preserve"> </w:t>
      </w:r>
      <w:proofErr w:type="spellStart"/>
      <w:r w:rsidR="000B1B16" w:rsidRPr="00643EF9">
        <w:rPr>
          <w:bCs/>
          <w:shd w:val="clear" w:color="auto" w:fill="FFFFFF"/>
          <w:lang w:val="en-GB"/>
        </w:rPr>
        <w:t>Editores</w:t>
      </w:r>
      <w:proofErr w:type="spellEnd"/>
      <w:r w:rsidR="000B1B16" w:rsidRPr="00643EF9">
        <w:rPr>
          <w:bCs/>
          <w:shd w:val="clear" w:color="auto" w:fill="FFFFFF"/>
          <w:lang w:val="en-GB"/>
        </w:rPr>
        <w:t xml:space="preserve">, 2002, </w:t>
      </w:r>
      <w:r w:rsidR="00F740A0" w:rsidRPr="00643EF9">
        <w:rPr>
          <w:bCs/>
          <w:shd w:val="clear" w:color="auto" w:fill="FFFFFF"/>
          <w:lang w:val="en-GB"/>
        </w:rPr>
        <w:t>p. </w:t>
      </w:r>
      <w:r w:rsidR="000B1B16" w:rsidRPr="00643EF9">
        <w:rPr>
          <w:bCs/>
          <w:shd w:val="clear" w:color="auto" w:fill="FFFFFF"/>
          <w:lang w:val="en-GB"/>
        </w:rPr>
        <w:t xml:space="preserve">103-141. </w:t>
      </w:r>
    </w:p>
    <w:p w14:paraId="25EC7770" w14:textId="0B4B14D4" w:rsidR="000B1B16" w:rsidRPr="00AB6A3C" w:rsidRDefault="000B1B16" w:rsidP="006E3B15">
      <w:pPr>
        <w:pStyle w:val="TEIbiblreference"/>
        <w:rPr>
          <w:lang w:val="it-IT"/>
        </w:rPr>
      </w:pPr>
      <w:r w:rsidRPr="00643EF9">
        <w:rPr>
          <w:b/>
          <w:bCs/>
          <w:lang w:val="en-GB"/>
        </w:rPr>
        <w:t>—</w:t>
      </w:r>
      <w:r w:rsidRPr="00643EF9">
        <w:rPr>
          <w:lang w:val="en-GB"/>
        </w:rPr>
        <w:t xml:space="preserve">, </w:t>
      </w:r>
      <w:r w:rsidR="00F740A0">
        <w:rPr>
          <w:lang w:val="it-IT"/>
        </w:rPr>
        <w:t>« </w:t>
      </w:r>
      <w:r w:rsidRPr="00AB6A3C">
        <w:rPr>
          <w:i/>
          <w:lang w:val="it-IT"/>
        </w:rPr>
        <w:t>Il</w:t>
      </w:r>
      <w:r w:rsidRPr="00AB6A3C">
        <w:rPr>
          <w:lang w:val="it-IT"/>
        </w:rPr>
        <w:t xml:space="preserve"> </w:t>
      </w:r>
      <w:r w:rsidRPr="00AB6A3C">
        <w:rPr>
          <w:i/>
          <w:lang w:val="it-IT"/>
        </w:rPr>
        <w:t>Possesso</w:t>
      </w:r>
      <w:r w:rsidRPr="00AB6A3C">
        <w:rPr>
          <w:lang w:val="it-IT"/>
        </w:rPr>
        <w:t>. La presa di potere del Sovrano Pontefice sulla città di Roma</w:t>
      </w:r>
      <w:r w:rsidR="00F740A0">
        <w:rPr>
          <w:lang w:val="it-IT"/>
        </w:rPr>
        <w:t> »</w:t>
      </w:r>
      <w:r w:rsidRPr="00AB6A3C">
        <w:rPr>
          <w:lang w:val="it-IT"/>
        </w:rPr>
        <w:t>,</w:t>
      </w:r>
      <w:r w:rsidR="0086187E">
        <w:rPr>
          <w:lang w:val="it-IT"/>
        </w:rPr>
        <w:t xml:space="preserve"> dans </w:t>
      </w:r>
      <w:r w:rsidR="0086187E" w:rsidRPr="00AB6A3C">
        <w:rPr>
          <w:lang w:val="it-IT"/>
        </w:rPr>
        <w:t>Francesco Buranelli (dir.),</w:t>
      </w:r>
      <w:r w:rsidR="0086187E" w:rsidRPr="00AB6A3C">
        <w:rPr>
          <w:i/>
          <w:lang w:val="it-IT"/>
        </w:rPr>
        <w:t xml:space="preserve"> </w:t>
      </w:r>
      <w:r w:rsidRPr="00AB6A3C">
        <w:rPr>
          <w:i/>
          <w:lang w:val="it-IT"/>
        </w:rPr>
        <w:t>Habemus Papam. Le elezioni pontificie da San Pietro a Benedetto</w:t>
      </w:r>
      <w:r w:rsidR="0086187E">
        <w:rPr>
          <w:i/>
          <w:lang w:val="it-IT"/>
        </w:rPr>
        <w:t> </w:t>
      </w:r>
      <w:r w:rsidRPr="00AB6A3C">
        <w:rPr>
          <w:i/>
          <w:lang w:val="it-IT"/>
        </w:rPr>
        <w:t>XIV</w:t>
      </w:r>
      <w:r w:rsidRPr="00AB6A3C">
        <w:rPr>
          <w:lang w:val="it-IT"/>
        </w:rPr>
        <w:t xml:space="preserve">, Rome, De Luca, 2006, </w:t>
      </w:r>
      <w:r w:rsidR="00F740A0">
        <w:rPr>
          <w:lang w:val="it-IT"/>
        </w:rPr>
        <w:t>p. </w:t>
      </w:r>
      <w:r w:rsidRPr="00AB6A3C">
        <w:rPr>
          <w:lang w:val="it-IT"/>
        </w:rPr>
        <w:t>131-140.</w:t>
      </w:r>
    </w:p>
    <w:p w14:paraId="7BAEBCB4" w14:textId="596030DC" w:rsidR="000B1B16" w:rsidRPr="00AB6A3C" w:rsidRDefault="000B1B16" w:rsidP="006E3B15">
      <w:pPr>
        <w:pStyle w:val="TEIbiblreference"/>
        <w:rPr>
          <w:lang w:val="it-IT"/>
        </w:rPr>
      </w:pPr>
      <w:r w:rsidRPr="00B65667">
        <w:rPr>
          <w:b/>
          <w:bCs/>
          <w:lang w:val="en-GB"/>
        </w:rPr>
        <w:t>—</w:t>
      </w:r>
      <w:r w:rsidRPr="00B65667">
        <w:rPr>
          <w:lang w:val="en-GB"/>
        </w:rPr>
        <w:t xml:space="preserve">, </w:t>
      </w:r>
      <w:r w:rsidR="00F740A0">
        <w:rPr>
          <w:lang w:val="it-IT"/>
        </w:rPr>
        <w:t>« </w:t>
      </w:r>
      <w:r w:rsidRPr="00AB6A3C">
        <w:rPr>
          <w:lang w:val="it-IT"/>
        </w:rPr>
        <w:t>Linguaggio figurativo ed efficacia rituale</w:t>
      </w:r>
      <w:r w:rsidR="00F740A0">
        <w:rPr>
          <w:lang w:val="it-IT"/>
        </w:rPr>
        <w:t> »</w:t>
      </w:r>
      <w:r w:rsidRPr="00AB6A3C">
        <w:rPr>
          <w:lang w:val="it-IT"/>
        </w:rPr>
        <w:t xml:space="preserve">, </w:t>
      </w:r>
      <w:r w:rsidR="0086187E">
        <w:rPr>
          <w:lang w:val="it-IT"/>
        </w:rPr>
        <w:t xml:space="preserve">dans </w:t>
      </w:r>
      <w:r w:rsidR="0086187E" w:rsidRPr="00AB6A3C">
        <w:rPr>
          <w:lang w:val="it-IT"/>
        </w:rPr>
        <w:t xml:space="preserve">Francesca Cantù (dir.), </w:t>
      </w:r>
      <w:r w:rsidRPr="00AB6A3C">
        <w:rPr>
          <w:i/>
          <w:lang w:val="it-IT"/>
        </w:rPr>
        <w:t>I linguaggi del potere. Politica e religione nell’età barocca</w:t>
      </w:r>
      <w:r w:rsidRPr="00AB6A3C">
        <w:rPr>
          <w:lang w:val="it-IT"/>
        </w:rPr>
        <w:t xml:space="preserve">, Rome, Viella, 2007, </w:t>
      </w:r>
      <w:r w:rsidR="00F740A0">
        <w:rPr>
          <w:lang w:val="it-IT"/>
        </w:rPr>
        <w:t>p. </w:t>
      </w:r>
      <w:r w:rsidRPr="00AB6A3C">
        <w:rPr>
          <w:lang w:val="it-IT"/>
        </w:rPr>
        <w:t>39-79.</w:t>
      </w:r>
    </w:p>
    <w:p w14:paraId="798A4E5B" w14:textId="3B5D99E9" w:rsidR="000B1B16" w:rsidRPr="00AB6A3C" w:rsidRDefault="000B1B16" w:rsidP="006E3B15">
      <w:pPr>
        <w:pStyle w:val="TEIbiblreference"/>
        <w:rPr>
          <w:lang w:val="it-IT"/>
        </w:rPr>
      </w:pPr>
      <w:r w:rsidRPr="00AB6A3C">
        <w:rPr>
          <w:lang w:val="it-IT"/>
        </w:rPr>
        <w:t xml:space="preserve"> </w:t>
      </w:r>
      <w:r w:rsidRPr="00AB6A3C">
        <w:rPr>
          <w:b/>
          <w:bCs/>
        </w:rPr>
        <w:t>—</w:t>
      </w:r>
      <w:r w:rsidRPr="00AB6A3C">
        <w:t xml:space="preserve">, </w:t>
      </w:r>
      <w:r w:rsidRPr="00AB6A3C">
        <w:rPr>
          <w:lang w:val="it-IT"/>
        </w:rPr>
        <w:t>« Les Barberini, Rome et la France : fête et politique</w:t>
      </w:r>
      <w:r w:rsidR="00F740A0">
        <w:rPr>
          <w:lang w:val="it-IT"/>
        </w:rPr>
        <w:t> »</w:t>
      </w:r>
      <w:r w:rsidRPr="00AB6A3C">
        <w:rPr>
          <w:lang w:val="it-IT"/>
        </w:rPr>
        <w:t xml:space="preserve">, </w:t>
      </w:r>
      <w:r w:rsidR="0086187E">
        <w:rPr>
          <w:lang w:val="it-IT"/>
        </w:rPr>
        <w:t xml:space="preserve">dans </w:t>
      </w:r>
      <w:r w:rsidR="0086187E" w:rsidRPr="00AB6A3C">
        <w:rPr>
          <w:lang w:val="it-IT"/>
        </w:rPr>
        <w:t>Lorenza Mochi Onori, Sebastian Schutze</w:t>
      </w:r>
      <w:r w:rsidR="00C743E9">
        <w:rPr>
          <w:lang w:val="it-IT"/>
        </w:rPr>
        <w:t xml:space="preserve"> et</w:t>
      </w:r>
      <w:r w:rsidR="0086187E" w:rsidRPr="00AB6A3C">
        <w:rPr>
          <w:lang w:val="it-IT"/>
        </w:rPr>
        <w:t xml:space="preserve"> Francesco Solinas (dir.), </w:t>
      </w:r>
      <w:r w:rsidRPr="00AB6A3C">
        <w:rPr>
          <w:i/>
          <w:lang w:val="it-IT"/>
        </w:rPr>
        <w:t>I Barberini e la cultura europea del Seicento</w:t>
      </w:r>
      <w:r w:rsidRPr="00AB6A3C">
        <w:rPr>
          <w:lang w:val="it-IT"/>
        </w:rPr>
        <w:t xml:space="preserve">, Rome, De Luca, 2007, </w:t>
      </w:r>
      <w:r w:rsidR="00F740A0">
        <w:rPr>
          <w:lang w:val="it-IT"/>
        </w:rPr>
        <w:t>p. </w:t>
      </w:r>
      <w:r w:rsidRPr="00AB6A3C">
        <w:rPr>
          <w:lang w:val="it-IT"/>
        </w:rPr>
        <w:t>345-360.</w:t>
      </w:r>
    </w:p>
    <w:p w14:paraId="49ECFAC2" w14:textId="6BCB53EB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="00F740A0">
        <w:rPr>
          <w:bCs/>
        </w:rPr>
        <w:t>« </w:t>
      </w:r>
      <w:r w:rsidRPr="00AB6A3C">
        <w:t>Funérailles féminines dans la Rome baroque</w:t>
      </w:r>
      <w:r w:rsidR="00F740A0">
        <w:t> »</w:t>
      </w:r>
      <w:r w:rsidRPr="00AB6A3C">
        <w:t>,</w:t>
      </w:r>
      <w:r w:rsidR="0086187E">
        <w:t xml:space="preserve"> dans </w:t>
      </w:r>
      <w:r w:rsidR="0086187E" w:rsidRPr="00AB6A3C">
        <w:t xml:space="preserve">Bernard </w:t>
      </w:r>
      <w:proofErr w:type="spellStart"/>
      <w:r w:rsidR="0086187E" w:rsidRPr="00AB6A3C">
        <w:t>Dompnier</w:t>
      </w:r>
      <w:proofErr w:type="spellEnd"/>
      <w:r w:rsidR="0086187E" w:rsidRPr="00AB6A3C">
        <w:t xml:space="preserve"> (</w:t>
      </w:r>
      <w:proofErr w:type="spellStart"/>
      <w:r w:rsidR="0086187E" w:rsidRPr="00AB6A3C">
        <w:t>dir</w:t>
      </w:r>
      <w:proofErr w:type="spellEnd"/>
      <w:r w:rsidR="0086187E" w:rsidRPr="00AB6A3C">
        <w:t xml:space="preserve">.), </w:t>
      </w:r>
      <w:r w:rsidRPr="00AB6A3C">
        <w:rPr>
          <w:i/>
        </w:rPr>
        <w:t>Les cérémonies extraordinaires du catholicisme baroque</w:t>
      </w:r>
      <w:r w:rsidRPr="00AB6A3C">
        <w:t xml:space="preserve">, Clermont-Ferrand, </w:t>
      </w:r>
      <w:r w:rsidR="0086187E">
        <w:t>PUBP</w:t>
      </w:r>
      <w:r w:rsidRPr="00AB6A3C">
        <w:t xml:space="preserve">, 2009, </w:t>
      </w:r>
      <w:r w:rsidR="00F740A0">
        <w:t>p. </w:t>
      </w:r>
      <w:r w:rsidRPr="00AB6A3C">
        <w:t>389-421.</w:t>
      </w:r>
    </w:p>
    <w:p w14:paraId="235CCE81" w14:textId="7D343A88" w:rsidR="000B1B16" w:rsidRPr="00F740A0" w:rsidRDefault="000B1B16" w:rsidP="006E3B15">
      <w:pPr>
        <w:pStyle w:val="TEIbiblreference"/>
        <w:rPr>
          <w:lang w:val="it-IT"/>
        </w:rPr>
      </w:pPr>
      <w:r w:rsidRPr="00AB6A3C">
        <w:rPr>
          <w:b/>
          <w:bCs/>
        </w:rPr>
        <w:t>—</w:t>
      </w:r>
      <w:r w:rsidRPr="00AB6A3C">
        <w:t xml:space="preserve">, </w:t>
      </w:r>
      <w:r w:rsidRPr="00AB6A3C">
        <w:rPr>
          <w:lang w:val="it-IT"/>
        </w:rPr>
        <w:t>« La cerimonia della canonizzazione. Teatro riti, stendardi e immagini</w:t>
      </w:r>
      <w:r w:rsidR="00F740A0">
        <w:rPr>
          <w:lang w:val="it-IT"/>
        </w:rPr>
        <w:t> </w:t>
      </w:r>
      <w:r w:rsidR="00F740A0" w:rsidRPr="0086187E">
        <w:rPr>
          <w:lang w:val="it-IT"/>
        </w:rPr>
        <w:t>»</w:t>
      </w:r>
      <w:r w:rsidRPr="0086187E">
        <w:rPr>
          <w:lang w:val="it-IT"/>
        </w:rPr>
        <w:t>,</w:t>
      </w:r>
      <w:r w:rsidR="0086187E" w:rsidRPr="0086187E">
        <w:rPr>
          <w:lang w:val="it-IT"/>
        </w:rPr>
        <w:t xml:space="preserve"> </w:t>
      </w:r>
      <w:r w:rsidR="0086187E">
        <w:rPr>
          <w:lang w:val="it-IT"/>
        </w:rPr>
        <w:t>dans A</w:t>
      </w:r>
      <w:r w:rsidR="00C743E9">
        <w:rPr>
          <w:lang w:val="it-IT"/>
        </w:rPr>
        <w:t>lessandra</w:t>
      </w:r>
      <w:r w:rsidR="0086187E" w:rsidRPr="00AB6A3C">
        <w:rPr>
          <w:lang w:val="it-IT"/>
        </w:rPr>
        <w:t xml:space="preserve"> Bartolomei Romagnoli (dir.),</w:t>
      </w:r>
      <w:r w:rsidRPr="0086187E">
        <w:rPr>
          <w:lang w:val="it-IT"/>
        </w:rPr>
        <w:t xml:space="preserve"> </w:t>
      </w:r>
      <w:r w:rsidRPr="0086187E">
        <w:rPr>
          <w:i/>
          <w:iCs/>
          <w:lang w:val="it-IT"/>
        </w:rPr>
        <w:t>La canonizzazione di Santa Francesca Romana, Santità, cultura e istituzioni a Roma tra Medioevo e età moderna</w:t>
      </w:r>
      <w:r w:rsidRPr="0086187E">
        <w:rPr>
          <w:lang w:val="it-IT"/>
        </w:rPr>
        <w:t xml:space="preserve">, </w:t>
      </w:r>
      <w:r w:rsidRPr="00F740A0">
        <w:rPr>
          <w:lang w:val="it-IT"/>
        </w:rPr>
        <w:t>Florence, Edizioni del Galluzzo per la Fondazione Ezio Franceschini, 2013, p. 99-121</w:t>
      </w:r>
      <w:r w:rsidRPr="00AB6A3C">
        <w:rPr>
          <w:lang w:val="it-IT"/>
        </w:rPr>
        <w:t>.</w:t>
      </w:r>
    </w:p>
    <w:p w14:paraId="3A6ADF2A" w14:textId="7B5E8E84" w:rsidR="000B1B16" w:rsidRPr="00AB6A3C" w:rsidRDefault="000B1B16" w:rsidP="006E3B15">
      <w:pPr>
        <w:pStyle w:val="TEIbiblreference"/>
        <w:rPr>
          <w:lang w:val="it-IT"/>
        </w:rPr>
      </w:pPr>
      <w:r w:rsidRPr="00AB6A3C">
        <w:rPr>
          <w:b/>
          <w:bCs/>
        </w:rPr>
        <w:t>—</w:t>
      </w:r>
      <w:r w:rsidRPr="00AB6A3C">
        <w:t xml:space="preserve">, </w:t>
      </w:r>
      <w:r w:rsidRPr="00AB6A3C">
        <w:rPr>
          <w:lang w:val="it-IT"/>
        </w:rPr>
        <w:t>« Il cer</w:t>
      </w:r>
      <w:r w:rsidR="006113D6">
        <w:rPr>
          <w:lang w:val="it-IT"/>
        </w:rPr>
        <w:t>i</w:t>
      </w:r>
      <w:r w:rsidRPr="00AB6A3C">
        <w:rPr>
          <w:lang w:val="it-IT"/>
        </w:rPr>
        <w:t>moniale. La necessità della magnificenza »,</w:t>
      </w:r>
      <w:r w:rsidR="0086187E">
        <w:rPr>
          <w:lang w:val="it-IT"/>
        </w:rPr>
        <w:t xml:space="preserve"> dans</w:t>
      </w:r>
      <w:r w:rsidR="0086187E" w:rsidRPr="0086187E">
        <w:rPr>
          <w:lang w:val="it-IT"/>
        </w:rPr>
        <w:t xml:space="preserve"> </w:t>
      </w:r>
      <w:r w:rsidR="0086187E" w:rsidRPr="00AB6A3C">
        <w:rPr>
          <w:lang w:val="it-IT"/>
        </w:rPr>
        <w:t xml:space="preserve">Francesco Buranelli (dir.), </w:t>
      </w:r>
      <w:r w:rsidRPr="00AB6A3C">
        <w:rPr>
          <w:i/>
          <w:lang w:val="it-IT"/>
        </w:rPr>
        <w:t>Il Vaticano Barocco, Arte, architettura e cerimoniale</w:t>
      </w:r>
      <w:r w:rsidR="00726FCD" w:rsidRPr="00726FCD">
        <w:rPr>
          <w:lang w:val="it-IT"/>
        </w:rPr>
        <w:t>,</w:t>
      </w:r>
      <w:r w:rsidRPr="00AB6A3C">
        <w:rPr>
          <w:lang w:val="it-IT"/>
        </w:rPr>
        <w:t xml:space="preserve"> Milan, Jaca Book, 2014, </w:t>
      </w:r>
      <w:r w:rsidR="00F740A0">
        <w:rPr>
          <w:lang w:val="it-IT"/>
        </w:rPr>
        <w:t>p. </w:t>
      </w:r>
      <w:r w:rsidRPr="00AB6A3C">
        <w:rPr>
          <w:lang w:val="it-IT"/>
        </w:rPr>
        <w:t>10-27.</w:t>
      </w:r>
    </w:p>
    <w:p w14:paraId="31001FDB" w14:textId="1D884183" w:rsidR="000B1B16" w:rsidRPr="00AB6A3C" w:rsidRDefault="000B1B16" w:rsidP="006E3B15">
      <w:pPr>
        <w:pStyle w:val="TEIbiblreference"/>
        <w:rPr>
          <w:lang w:val="it-IT"/>
        </w:rPr>
      </w:pPr>
      <w:r w:rsidRPr="00AB6A3C">
        <w:rPr>
          <w:b/>
          <w:bCs/>
        </w:rPr>
        <w:t>—</w:t>
      </w:r>
      <w:r w:rsidRPr="00AB6A3C">
        <w:t xml:space="preserve">, « Triomphes romains des </w:t>
      </w:r>
      <w:proofErr w:type="spellStart"/>
      <w:r w:rsidRPr="00AB6A3C">
        <w:t>Sobieski</w:t>
      </w:r>
      <w:proofErr w:type="spellEnd"/>
      <w:r w:rsidRPr="00AB6A3C">
        <w:t>, 1683-1735 »,</w:t>
      </w:r>
      <w:r w:rsidR="0086187E">
        <w:t xml:space="preserve"> dans</w:t>
      </w:r>
      <w:r w:rsidRPr="00AB6A3C">
        <w:t xml:space="preserve"> </w:t>
      </w:r>
      <w:r w:rsidRPr="00AB6A3C">
        <w:rPr>
          <w:i/>
        </w:rPr>
        <w:t xml:space="preserve">I </w:t>
      </w:r>
      <w:proofErr w:type="spellStart"/>
      <w:r w:rsidRPr="00AB6A3C">
        <w:rPr>
          <w:i/>
        </w:rPr>
        <w:t>Sobieski</w:t>
      </w:r>
      <w:proofErr w:type="spellEnd"/>
      <w:r w:rsidRPr="00AB6A3C">
        <w:rPr>
          <w:i/>
        </w:rPr>
        <w:t xml:space="preserve"> a Roma. </w:t>
      </w:r>
      <w:r w:rsidRPr="00AB6A3C">
        <w:rPr>
          <w:i/>
          <w:lang w:val="it-IT"/>
        </w:rPr>
        <w:t>La famiglia reale polacca nella Città Eterna</w:t>
      </w:r>
      <w:r w:rsidRPr="00AB6A3C">
        <w:rPr>
          <w:lang w:val="it-IT"/>
        </w:rPr>
        <w:t xml:space="preserve">, Varsovie, </w:t>
      </w:r>
      <w:proofErr w:type="spellStart"/>
      <w:r w:rsidRPr="00AB6A3C">
        <w:t>Muzeum</w:t>
      </w:r>
      <w:proofErr w:type="spellEnd"/>
      <w:r w:rsidRPr="00AB6A3C">
        <w:t xml:space="preserve"> </w:t>
      </w:r>
      <w:proofErr w:type="spellStart"/>
      <w:r w:rsidRPr="00AB6A3C">
        <w:t>Pałacu</w:t>
      </w:r>
      <w:proofErr w:type="spellEnd"/>
      <w:r w:rsidRPr="00AB6A3C">
        <w:t xml:space="preserve"> </w:t>
      </w:r>
      <w:proofErr w:type="spellStart"/>
      <w:r w:rsidRPr="00AB6A3C">
        <w:t>Króla</w:t>
      </w:r>
      <w:proofErr w:type="spellEnd"/>
      <w:r w:rsidRPr="00AB6A3C">
        <w:t xml:space="preserve"> Jana</w:t>
      </w:r>
      <w:r w:rsidR="0086187E">
        <w:t> </w:t>
      </w:r>
      <w:r w:rsidRPr="00CB6EC2">
        <w:rPr>
          <w:smallCaps/>
        </w:rPr>
        <w:t>III</w:t>
      </w:r>
      <w:r w:rsidRPr="00AB6A3C">
        <w:t xml:space="preserve"> w </w:t>
      </w:r>
      <w:proofErr w:type="spellStart"/>
      <w:r w:rsidRPr="00AB6A3C">
        <w:t>Wiłanwie</w:t>
      </w:r>
      <w:proofErr w:type="spellEnd"/>
      <w:r w:rsidRPr="00AB6A3C">
        <w:t xml:space="preserve">, </w:t>
      </w:r>
      <w:r w:rsidRPr="00AB6A3C">
        <w:rPr>
          <w:lang w:val="it-IT"/>
        </w:rPr>
        <w:t xml:space="preserve">2018, </w:t>
      </w:r>
      <w:r w:rsidR="00F740A0">
        <w:rPr>
          <w:lang w:val="it-IT"/>
        </w:rPr>
        <w:t>p. </w:t>
      </w:r>
      <w:r w:rsidRPr="00AB6A3C">
        <w:rPr>
          <w:lang w:val="it-IT"/>
        </w:rPr>
        <w:t>48-51.</w:t>
      </w:r>
    </w:p>
    <w:p w14:paraId="6CD2E6FA" w14:textId="03513CE6" w:rsidR="000B1B16" w:rsidRPr="00AB6A3C" w:rsidRDefault="000B1B16" w:rsidP="006E3B15">
      <w:pPr>
        <w:pStyle w:val="TEIbiblreference"/>
        <w:rPr>
          <w:lang w:val="it-IT"/>
        </w:rPr>
      </w:pPr>
      <w:r w:rsidRPr="00AB6A3C">
        <w:rPr>
          <w:b/>
          <w:bCs/>
        </w:rPr>
        <w:t>—</w:t>
      </w:r>
      <w:r w:rsidRPr="00AB6A3C">
        <w:t xml:space="preserve">, </w:t>
      </w:r>
      <w:r w:rsidR="00F740A0">
        <w:rPr>
          <w:lang w:val="it-IT"/>
        </w:rPr>
        <w:t>« </w:t>
      </w:r>
      <w:r w:rsidRPr="00AB6A3C">
        <w:rPr>
          <w:lang w:val="it-IT"/>
        </w:rPr>
        <w:t>La Croce luminosa, un rito della Settimana Santa nella basilica di San Pietro</w:t>
      </w:r>
      <w:r w:rsidR="00F740A0">
        <w:rPr>
          <w:lang w:val="it-IT"/>
        </w:rPr>
        <w:t> »</w:t>
      </w:r>
      <w:r w:rsidRPr="00AB6A3C">
        <w:rPr>
          <w:lang w:val="it-IT"/>
        </w:rPr>
        <w:t xml:space="preserve">, </w:t>
      </w:r>
      <w:r w:rsidR="0086187E">
        <w:rPr>
          <w:lang w:val="it-IT"/>
        </w:rPr>
        <w:t xml:space="preserve">dans </w:t>
      </w:r>
      <w:r w:rsidR="0086187E" w:rsidRPr="00AB6A3C">
        <w:rPr>
          <w:lang w:val="it-IT"/>
        </w:rPr>
        <w:t>Roberto Regoli et Ilaria Fiumi Sermattei (dir</w:t>
      </w:r>
      <w:r w:rsidR="0086187E" w:rsidRPr="00AB6A3C">
        <w:rPr>
          <w:i/>
          <w:iCs/>
          <w:lang w:val="it-IT"/>
        </w:rPr>
        <w:t>.</w:t>
      </w:r>
      <w:r w:rsidR="0086187E" w:rsidRPr="0086187E">
        <w:rPr>
          <w:lang w:val="it-IT"/>
        </w:rPr>
        <w:t>),</w:t>
      </w:r>
      <w:r w:rsidR="0086187E" w:rsidRPr="00AB6A3C">
        <w:rPr>
          <w:i/>
          <w:iCs/>
          <w:lang w:val="it-IT"/>
        </w:rPr>
        <w:t xml:space="preserve"> </w:t>
      </w:r>
      <w:r w:rsidRPr="00AB6A3C">
        <w:rPr>
          <w:i/>
          <w:iCs/>
          <w:lang w:val="it-IT"/>
        </w:rPr>
        <w:t>La religione dei nuovi tempi. Il riformismo spirituale nell’età di Leone</w:t>
      </w:r>
      <w:r w:rsidR="0086187E">
        <w:rPr>
          <w:i/>
          <w:iCs/>
          <w:lang w:val="it-IT"/>
        </w:rPr>
        <w:t> </w:t>
      </w:r>
      <w:r w:rsidRPr="00AB6A3C">
        <w:rPr>
          <w:i/>
          <w:iCs/>
          <w:lang w:val="it-IT"/>
        </w:rPr>
        <w:t>XII</w:t>
      </w:r>
      <w:r w:rsidRPr="00AB6A3C">
        <w:rPr>
          <w:lang w:val="it-IT"/>
        </w:rPr>
        <w:t xml:space="preserve">, Ancone, </w:t>
      </w:r>
      <w:proofErr w:type="spellStart"/>
      <w:r w:rsidRPr="00AB6A3C">
        <w:t>Consiglio</w:t>
      </w:r>
      <w:proofErr w:type="spellEnd"/>
      <w:r w:rsidRPr="00AB6A3C">
        <w:t xml:space="preserve"> </w:t>
      </w:r>
      <w:proofErr w:type="spellStart"/>
      <w:r w:rsidRPr="00AB6A3C">
        <w:t>regionale</w:t>
      </w:r>
      <w:proofErr w:type="spellEnd"/>
      <w:r w:rsidRPr="00AB6A3C">
        <w:t xml:space="preserve"> delle Marche, </w:t>
      </w:r>
      <w:r w:rsidRPr="00AB6A3C">
        <w:rPr>
          <w:lang w:val="it-IT"/>
        </w:rPr>
        <w:t xml:space="preserve">2020, </w:t>
      </w:r>
      <w:r w:rsidR="00F740A0">
        <w:rPr>
          <w:lang w:val="it-IT"/>
        </w:rPr>
        <w:t>p. </w:t>
      </w:r>
      <w:r w:rsidRPr="00AB6A3C">
        <w:rPr>
          <w:lang w:val="it-IT"/>
        </w:rPr>
        <w:t>281-316.</w:t>
      </w:r>
    </w:p>
    <w:p w14:paraId="71F3FD87" w14:textId="581AAFB9" w:rsidR="000B1B16" w:rsidRPr="00B65667" w:rsidRDefault="003C4FAD" w:rsidP="006E3B15">
      <w:pPr>
        <w:pStyle w:val="TEIbiblreference"/>
        <w:rPr>
          <w:highlight w:val="yellow"/>
          <w:lang w:val="it-IT"/>
        </w:rPr>
      </w:pPr>
      <w:r w:rsidRPr="00CB6EC2">
        <w:rPr>
          <w:smallCaps/>
          <w:lang w:val="it-IT"/>
        </w:rPr>
        <w:t>Borello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Benedetta,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>Strategie di insediamento in città: i Pamphilj a Roma nel primo Cinquecento »,</w:t>
      </w:r>
      <w:r w:rsidR="0086187E">
        <w:rPr>
          <w:lang w:val="it-IT"/>
        </w:rPr>
        <w:t xml:space="preserve"> dans </w:t>
      </w:r>
      <w:r w:rsidR="0086187E" w:rsidRPr="00AB6A3C">
        <w:rPr>
          <w:lang w:val="it-IT"/>
        </w:rPr>
        <w:t xml:space="preserve">Maria Antonietta Visceglia (dir.), </w:t>
      </w:r>
      <w:r w:rsidR="000B1B16" w:rsidRPr="00AB6A3C">
        <w:rPr>
          <w:i/>
          <w:iCs/>
          <w:lang w:val="it-IT"/>
        </w:rPr>
        <w:t>La nobiltà romana in età moderna</w:t>
      </w:r>
      <w:r w:rsidR="000B1B16" w:rsidRPr="00AB6A3C">
        <w:rPr>
          <w:lang w:val="it-IT"/>
        </w:rPr>
        <w:t xml:space="preserve">, Rome, Carocci, 2001,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31-61.</w:t>
      </w:r>
    </w:p>
    <w:p w14:paraId="385215DC" w14:textId="3914C25B" w:rsidR="000B1B16" w:rsidRPr="00AB6A3C" w:rsidRDefault="000B1B16" w:rsidP="006E3B15">
      <w:pPr>
        <w:pStyle w:val="TEIbiblreference"/>
        <w:rPr>
          <w:lang w:val="it-IT"/>
        </w:rPr>
      </w:pPr>
      <w:r w:rsidRPr="00AB6A3C">
        <w:rPr>
          <w:b/>
          <w:bCs/>
        </w:rPr>
        <w:t>—</w:t>
      </w:r>
      <w:r w:rsidRPr="00AB6A3C">
        <w:t xml:space="preserve">, </w:t>
      </w:r>
      <w:r w:rsidR="00F740A0">
        <w:t>« </w:t>
      </w:r>
      <w:r w:rsidRPr="00AB6A3C">
        <w:rPr>
          <w:lang w:val="it-IT"/>
        </w:rPr>
        <w:t>Pamphili, Girolamo</w:t>
      </w:r>
      <w:r w:rsidR="00F740A0">
        <w:t> »</w:t>
      </w:r>
      <w:r w:rsidRPr="00AB6A3C">
        <w:rPr>
          <w:lang w:val="it-IT"/>
        </w:rPr>
        <w:t>,</w:t>
      </w:r>
      <w:r w:rsidR="0086187E">
        <w:rPr>
          <w:lang w:val="it-IT"/>
        </w:rPr>
        <w:t xml:space="preserve"> dans</w:t>
      </w:r>
      <w:r w:rsidRPr="00AB6A3C">
        <w:rPr>
          <w:lang w:val="it-IT"/>
        </w:rPr>
        <w:t xml:space="preserve"> </w:t>
      </w:r>
      <w:r w:rsidR="00527E72">
        <w:rPr>
          <w:i/>
          <w:iCs/>
          <w:lang w:val="it-IT"/>
        </w:rPr>
        <w:t>DBI</w:t>
      </w:r>
      <w:r w:rsidRPr="00AB6A3C">
        <w:rPr>
          <w:lang w:val="it-IT"/>
        </w:rPr>
        <w:t xml:space="preserve">, </w:t>
      </w:r>
      <w:r w:rsidRPr="00AB6A3C">
        <w:t xml:space="preserve">Rome, </w:t>
      </w:r>
      <w:proofErr w:type="spellStart"/>
      <w:r w:rsidRPr="00AB6A3C">
        <w:t>Istituto</w:t>
      </w:r>
      <w:proofErr w:type="spellEnd"/>
      <w:r w:rsidRPr="00AB6A3C">
        <w:t xml:space="preserve"> </w:t>
      </w:r>
      <w:proofErr w:type="spellStart"/>
      <w:r w:rsidRPr="00AB6A3C">
        <w:t>della</w:t>
      </w:r>
      <w:proofErr w:type="spellEnd"/>
      <w:r w:rsidRPr="00AB6A3C">
        <w:t xml:space="preserve"> </w:t>
      </w:r>
      <w:proofErr w:type="spellStart"/>
      <w:r w:rsidRPr="00AB6A3C">
        <w:t>Enciclopedia</w:t>
      </w:r>
      <w:proofErr w:type="spellEnd"/>
      <w:r w:rsidRPr="00AB6A3C">
        <w:t xml:space="preserve"> </w:t>
      </w:r>
      <w:proofErr w:type="spellStart"/>
      <w:r w:rsidRPr="00AB6A3C">
        <w:t>italiana</w:t>
      </w:r>
      <w:proofErr w:type="spellEnd"/>
      <w:r w:rsidRPr="00AB6A3C">
        <w:rPr>
          <w:lang w:val="it-IT"/>
        </w:rPr>
        <w:t xml:space="preserve">, 2014, </w:t>
      </w:r>
      <w:r w:rsidR="0086187E" w:rsidRPr="00AB6A3C">
        <w:rPr>
          <w:lang w:val="it-IT"/>
        </w:rPr>
        <w:t>vol.</w:t>
      </w:r>
      <w:r w:rsidR="0086187E">
        <w:rPr>
          <w:lang w:val="it-IT"/>
        </w:rPr>
        <w:t> </w:t>
      </w:r>
      <w:r w:rsidR="0086187E" w:rsidRPr="00AB6A3C">
        <w:rPr>
          <w:lang w:val="it-IT"/>
        </w:rPr>
        <w:t xml:space="preserve">80, </w:t>
      </w:r>
      <w:r w:rsidR="00F740A0">
        <w:rPr>
          <w:lang w:val="it-IT"/>
        </w:rPr>
        <w:t>p. </w:t>
      </w:r>
      <w:r w:rsidRPr="00AB6A3C">
        <w:rPr>
          <w:lang w:val="it-IT"/>
        </w:rPr>
        <w:t>670-671.</w:t>
      </w:r>
    </w:p>
    <w:p w14:paraId="401D6F77" w14:textId="5F2AD635" w:rsidR="000B1B16" w:rsidRPr="00AB6A3C" w:rsidRDefault="003C4FAD" w:rsidP="006E3B15">
      <w:pPr>
        <w:pStyle w:val="TEIbiblreference"/>
      </w:pPr>
      <w:proofErr w:type="spellStart"/>
      <w:r w:rsidRPr="00CB6EC2">
        <w:rPr>
          <w:smallCaps/>
        </w:rPr>
        <w:t>Bouyé</w:t>
      </w:r>
      <w:proofErr w:type="spellEnd"/>
      <w:r w:rsidRPr="00AB6A3C">
        <w:t xml:space="preserve"> </w:t>
      </w:r>
      <w:r w:rsidR="000B1B16" w:rsidRPr="00AB6A3C">
        <w:t>Édouard, « Les clefs de saint Pierre, sur la terre comme au ciel »,</w:t>
      </w:r>
      <w:r w:rsidR="0086187E">
        <w:t xml:space="preserve"> dans </w:t>
      </w:r>
      <w:bookmarkStart w:id="27" w:name="_Hlk181711120"/>
      <w:r w:rsidR="0086187E">
        <w:t xml:space="preserve">Catalina </w:t>
      </w:r>
      <w:proofErr w:type="spellStart"/>
      <w:r w:rsidR="0086187E">
        <w:t>Girbea</w:t>
      </w:r>
      <w:proofErr w:type="spellEnd"/>
      <w:r w:rsidR="0086187E">
        <w:t xml:space="preserve">, Christine </w:t>
      </w:r>
      <w:proofErr w:type="spellStart"/>
      <w:r w:rsidR="0086187E">
        <w:t>Manigand</w:t>
      </w:r>
      <w:proofErr w:type="spellEnd"/>
      <w:r w:rsidR="0086187E">
        <w:t>, Jérôme Grévy,</w:t>
      </w:r>
      <w:r w:rsidR="0086187E" w:rsidRPr="0086187E">
        <w:t xml:space="preserve"> </w:t>
      </w:r>
      <w:r w:rsidR="0086187E" w:rsidRPr="00AB6A3C">
        <w:t xml:space="preserve">Laurent </w:t>
      </w:r>
      <w:proofErr w:type="spellStart"/>
      <w:r w:rsidR="0086187E" w:rsidRPr="00AB6A3C">
        <w:t>Hablot</w:t>
      </w:r>
      <w:bookmarkEnd w:id="27"/>
      <w:proofErr w:type="spellEnd"/>
      <w:r w:rsidR="0086187E">
        <w:t xml:space="preserve">, Denise </w:t>
      </w:r>
      <w:proofErr w:type="spellStart"/>
      <w:r w:rsidR="0086187E">
        <w:t>Turrel</w:t>
      </w:r>
      <w:proofErr w:type="spellEnd"/>
      <w:r w:rsidR="0086187E">
        <w:t xml:space="preserve"> et Martin </w:t>
      </w:r>
      <w:proofErr w:type="spellStart"/>
      <w:r w:rsidR="0086187E">
        <w:t>Aurell</w:t>
      </w:r>
      <w:proofErr w:type="spellEnd"/>
      <w:r w:rsidR="0086187E" w:rsidRPr="00AB6A3C">
        <w:rPr>
          <w:i/>
          <w:iCs/>
        </w:rPr>
        <w:t xml:space="preserve"> </w:t>
      </w:r>
      <w:r w:rsidR="0086187E" w:rsidRPr="00AB6A3C">
        <w:t>(</w:t>
      </w:r>
      <w:proofErr w:type="spellStart"/>
      <w:r w:rsidR="0086187E" w:rsidRPr="00AB6A3C">
        <w:t>dir</w:t>
      </w:r>
      <w:proofErr w:type="spellEnd"/>
      <w:r w:rsidR="0086187E" w:rsidRPr="00AB6A3C">
        <w:t xml:space="preserve">.), </w:t>
      </w:r>
      <w:r w:rsidR="000B1B16" w:rsidRPr="00AB6A3C">
        <w:rPr>
          <w:i/>
          <w:iCs/>
        </w:rPr>
        <w:t>Signes et couleurs des identités politiques</w:t>
      </w:r>
      <w:r w:rsidR="000B1B16" w:rsidRPr="00AB6A3C">
        <w:t xml:space="preserve">, Rennes, </w:t>
      </w:r>
      <w:r w:rsidR="000B1B16" w:rsidRPr="00CB6EC2">
        <w:rPr>
          <w:smallCaps/>
        </w:rPr>
        <w:t>PUR</w:t>
      </w:r>
      <w:r w:rsidR="000B1B16" w:rsidRPr="00AB6A3C">
        <w:t xml:space="preserve">, 2008, </w:t>
      </w:r>
      <w:r w:rsidR="00F740A0">
        <w:t>p. </w:t>
      </w:r>
      <w:r w:rsidR="000B1B16" w:rsidRPr="00AB6A3C">
        <w:t>275-312.</w:t>
      </w:r>
    </w:p>
    <w:p w14:paraId="4449FA34" w14:textId="74D37534" w:rsidR="000B1B16" w:rsidRPr="00AB6A3C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Brunelli</w:t>
      </w:r>
      <w:r w:rsidRPr="00AB6A3C">
        <w:rPr>
          <w:lang w:val="it-IT"/>
        </w:rPr>
        <w:t xml:space="preserve"> </w:t>
      </w:r>
      <w:proofErr w:type="spellStart"/>
      <w:r w:rsidR="000B1B16" w:rsidRPr="00AB6A3C">
        <w:t>Giampiero</w:t>
      </w:r>
      <w:proofErr w:type="spellEnd"/>
      <w:r w:rsidR="000B1B16" w:rsidRPr="00AB6A3C">
        <w:t xml:space="preserve">, </w:t>
      </w:r>
      <w:r w:rsidR="00F740A0">
        <w:t>« </w:t>
      </w:r>
      <w:proofErr w:type="spellStart"/>
      <w:r w:rsidR="000B1B16" w:rsidRPr="00AB6A3C">
        <w:t>Vidoni</w:t>
      </w:r>
      <w:proofErr w:type="spellEnd"/>
      <w:r w:rsidR="000B1B16" w:rsidRPr="00AB6A3C">
        <w:t>, Pietro senior</w:t>
      </w:r>
      <w:r w:rsidR="00F740A0">
        <w:t> »</w:t>
      </w:r>
      <w:r w:rsidR="000B1B16" w:rsidRPr="00AB6A3C">
        <w:t xml:space="preserve">, </w:t>
      </w:r>
      <w:r w:rsidR="00E624D9">
        <w:t xml:space="preserve">dans </w:t>
      </w:r>
      <w:r w:rsidR="00527E72">
        <w:rPr>
          <w:i/>
          <w:iCs/>
          <w:lang w:val="it-IT"/>
        </w:rPr>
        <w:t>DBI</w:t>
      </w:r>
      <w:r w:rsidR="000B1B16" w:rsidRPr="00AB6A3C">
        <w:rPr>
          <w:lang w:val="it-IT"/>
        </w:rPr>
        <w:t>,</w:t>
      </w:r>
      <w:r w:rsidR="000B1B16" w:rsidRPr="00AB6A3C">
        <w:t xml:space="preserve"> Rome, </w:t>
      </w:r>
      <w:proofErr w:type="spellStart"/>
      <w:r w:rsidR="000B1B16" w:rsidRPr="00AB6A3C">
        <w:t>Istituto</w:t>
      </w:r>
      <w:proofErr w:type="spellEnd"/>
      <w:r w:rsidR="000B1B16" w:rsidRPr="00AB6A3C">
        <w:t xml:space="preserve"> </w:t>
      </w:r>
      <w:proofErr w:type="spellStart"/>
      <w:r w:rsidR="000B1B16" w:rsidRPr="00AB6A3C">
        <w:t>della</w:t>
      </w:r>
      <w:proofErr w:type="spellEnd"/>
      <w:r w:rsidR="000B1B16" w:rsidRPr="00AB6A3C">
        <w:t xml:space="preserve"> </w:t>
      </w:r>
      <w:proofErr w:type="spellStart"/>
      <w:r w:rsidR="000B1B16" w:rsidRPr="00AB6A3C">
        <w:t>Enciclopedia</w:t>
      </w:r>
      <w:proofErr w:type="spellEnd"/>
      <w:r w:rsidR="000B1B16" w:rsidRPr="00AB6A3C">
        <w:t xml:space="preserve"> </w:t>
      </w:r>
      <w:proofErr w:type="spellStart"/>
      <w:r w:rsidR="000B1B16" w:rsidRPr="00AB6A3C">
        <w:t>italiana</w:t>
      </w:r>
      <w:proofErr w:type="spellEnd"/>
      <w:r w:rsidR="000B1B16" w:rsidRPr="00AB6A3C">
        <w:t xml:space="preserve">, 2020, </w:t>
      </w:r>
      <w:r w:rsidR="00E624D9" w:rsidRPr="00AB6A3C">
        <w:t>vol.</w:t>
      </w:r>
      <w:r w:rsidR="00E624D9">
        <w:t> </w:t>
      </w:r>
      <w:r w:rsidR="00E624D9" w:rsidRPr="00AB6A3C">
        <w:t xml:space="preserve">99, </w:t>
      </w:r>
      <w:r w:rsidR="00F740A0">
        <w:t>p. </w:t>
      </w:r>
      <w:r w:rsidR="000B1B16" w:rsidRPr="00AB6A3C">
        <w:t>204-207.</w:t>
      </w:r>
    </w:p>
    <w:p w14:paraId="65106BCA" w14:textId="43AD00DB" w:rsidR="000B1B16" w:rsidRPr="00AB6A3C" w:rsidRDefault="003C4FAD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lastRenderedPageBreak/>
        <w:t>Buscaroli</w:t>
      </w:r>
      <w:r w:rsidRPr="00AB6A3C">
        <w:rPr>
          <w:lang w:val="it-IT"/>
        </w:rPr>
        <w:t xml:space="preserve"> </w:t>
      </w:r>
      <w:r w:rsidRPr="00CB6EC2">
        <w:rPr>
          <w:smallCaps/>
          <w:lang w:val="it-IT"/>
        </w:rPr>
        <w:t>Fabbri</w:t>
      </w:r>
      <w:r w:rsidRPr="00AB6A3C">
        <w:rPr>
          <w:lang w:val="it-IT"/>
        </w:rPr>
        <w:t xml:space="preserve"> </w:t>
      </w:r>
      <w:r w:rsidR="000B1B16" w:rsidRPr="00AB6A3C">
        <w:t xml:space="preserve">Beatrice, </w:t>
      </w:r>
      <w:r w:rsidR="00F740A0">
        <w:t>« </w:t>
      </w:r>
      <w:r w:rsidR="000B1B16" w:rsidRPr="00AB6A3C">
        <w:rPr>
          <w:iCs/>
        </w:rPr>
        <w:t>Il Cardinal Farnese e la sua</w:t>
      </w:r>
      <w:r w:rsidR="000B1B16" w:rsidRPr="00AB6A3C">
        <w:rPr>
          <w:i/>
        </w:rPr>
        <w:t xml:space="preserve"> </w:t>
      </w:r>
      <w:r w:rsidR="000B1B16" w:rsidRPr="00AB6A3C">
        <w:rPr>
          <w:iCs/>
        </w:rPr>
        <w:t xml:space="preserve">sala. Un </w:t>
      </w:r>
      <w:proofErr w:type="spellStart"/>
      <w:r w:rsidR="000B1B16" w:rsidRPr="00AB6A3C">
        <w:rPr>
          <w:iCs/>
        </w:rPr>
        <w:t>ciclo</w:t>
      </w:r>
      <w:proofErr w:type="spellEnd"/>
      <w:r w:rsidR="000B1B16" w:rsidRPr="00AB6A3C">
        <w:rPr>
          <w:iCs/>
        </w:rPr>
        <w:t xml:space="preserve"> di </w:t>
      </w:r>
      <w:proofErr w:type="spellStart"/>
      <w:r w:rsidR="000B1B16" w:rsidRPr="00AB6A3C">
        <w:rPr>
          <w:iCs/>
        </w:rPr>
        <w:t>affreschi</w:t>
      </w:r>
      <w:proofErr w:type="spellEnd"/>
      <w:r w:rsidR="000B1B16" w:rsidRPr="00AB6A3C">
        <w:rPr>
          <w:iCs/>
        </w:rPr>
        <w:t xml:space="preserve"> per la </w:t>
      </w:r>
      <w:proofErr w:type="spellStart"/>
      <w:r w:rsidR="000B1B16" w:rsidRPr="00AB6A3C">
        <w:rPr>
          <w:iCs/>
        </w:rPr>
        <w:t>famiglia</w:t>
      </w:r>
      <w:proofErr w:type="spellEnd"/>
      <w:r w:rsidR="000B1B16" w:rsidRPr="00AB6A3C">
        <w:rPr>
          <w:iCs/>
        </w:rPr>
        <w:t xml:space="preserve"> e la </w:t>
      </w:r>
      <w:proofErr w:type="spellStart"/>
      <w:r w:rsidR="000B1B16" w:rsidRPr="00AB6A3C">
        <w:rPr>
          <w:iCs/>
        </w:rPr>
        <w:t>città</w:t>
      </w:r>
      <w:proofErr w:type="spellEnd"/>
      <w:r w:rsidR="00F740A0">
        <w:rPr>
          <w:iCs/>
        </w:rPr>
        <w:t> »</w:t>
      </w:r>
      <w:r w:rsidR="000B1B16" w:rsidRPr="00AB6A3C">
        <w:t>,</w:t>
      </w:r>
      <w:r w:rsidR="00E624D9">
        <w:t xml:space="preserve"> dans </w:t>
      </w:r>
      <w:r w:rsidR="00E624D9" w:rsidRPr="00AB6A3C">
        <w:rPr>
          <w:color w:val="202122"/>
          <w:shd w:val="clear" w:color="auto" w:fill="FFFFFF"/>
        </w:rPr>
        <w:t xml:space="preserve">Camilla </w:t>
      </w:r>
      <w:proofErr w:type="spellStart"/>
      <w:r w:rsidR="00E624D9" w:rsidRPr="00AB6A3C">
        <w:rPr>
          <w:color w:val="202122"/>
          <w:shd w:val="clear" w:color="auto" w:fill="FFFFFF"/>
        </w:rPr>
        <w:t>Bottino</w:t>
      </w:r>
      <w:proofErr w:type="spellEnd"/>
      <w:r w:rsidR="00E624D9" w:rsidRPr="00AB6A3C">
        <w:rPr>
          <w:color w:val="202122"/>
          <w:shd w:val="clear" w:color="auto" w:fill="FFFFFF"/>
        </w:rPr>
        <w:t xml:space="preserve"> (</w:t>
      </w:r>
      <w:proofErr w:type="spellStart"/>
      <w:r w:rsidR="00E624D9" w:rsidRPr="00AB6A3C">
        <w:rPr>
          <w:color w:val="202122"/>
          <w:shd w:val="clear" w:color="auto" w:fill="FFFFFF"/>
        </w:rPr>
        <w:t>dir</w:t>
      </w:r>
      <w:proofErr w:type="spellEnd"/>
      <w:r w:rsidR="00E624D9" w:rsidRPr="00AB6A3C">
        <w:rPr>
          <w:color w:val="202122"/>
          <w:shd w:val="clear" w:color="auto" w:fill="FFFFFF"/>
        </w:rPr>
        <w:t>.),</w:t>
      </w:r>
      <w:r w:rsidR="00E624D9">
        <w:rPr>
          <w:color w:val="202122"/>
          <w:shd w:val="clear" w:color="auto" w:fill="FFFFFF"/>
        </w:rPr>
        <w:t xml:space="preserve"> </w:t>
      </w:r>
      <w:r w:rsidR="000B1B16" w:rsidRPr="00AB6A3C">
        <w:rPr>
          <w:i/>
          <w:iCs/>
          <w:color w:val="202122"/>
          <w:shd w:val="clear" w:color="auto" w:fill="FFFFFF"/>
        </w:rPr>
        <w:t xml:space="preserve">Il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palazzo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comunale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 di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Bologna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.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Storia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,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architettura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 e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restauri</w:t>
      </w:r>
      <w:proofErr w:type="spellEnd"/>
      <w:r w:rsidR="000B1B16" w:rsidRPr="00AB6A3C">
        <w:rPr>
          <w:color w:val="202122"/>
          <w:shd w:val="clear" w:color="auto" w:fill="FFFFFF"/>
        </w:rPr>
        <w:t xml:space="preserve">, Bologne, </w:t>
      </w:r>
      <w:proofErr w:type="spellStart"/>
      <w:r w:rsidR="000B1B16" w:rsidRPr="00AB6A3C">
        <w:rPr>
          <w:color w:val="202122"/>
          <w:shd w:val="clear" w:color="auto" w:fill="FFFFFF"/>
        </w:rPr>
        <w:t>Compositori</w:t>
      </w:r>
      <w:proofErr w:type="spellEnd"/>
      <w:r w:rsidR="000B1B16" w:rsidRPr="00AB6A3C">
        <w:rPr>
          <w:color w:val="202122"/>
          <w:shd w:val="clear" w:color="auto" w:fill="FFFFFF"/>
        </w:rPr>
        <w:t>, 1999,</w:t>
      </w:r>
      <w:r w:rsidR="000B1B16" w:rsidRPr="00AB6A3C">
        <w:rPr>
          <w:i/>
        </w:rPr>
        <w:t xml:space="preserve"> </w:t>
      </w:r>
      <w:r w:rsidR="00F740A0">
        <w:t>p. </w:t>
      </w:r>
      <w:r w:rsidR="000B1B16" w:rsidRPr="00AB6A3C">
        <w:t>99-110.</w:t>
      </w:r>
    </w:p>
    <w:p w14:paraId="4204087D" w14:textId="3FA9B345" w:rsidR="000B1B16" w:rsidRPr="00AB6A3C" w:rsidRDefault="0074606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Coldagelli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Umberto, </w:t>
      </w:r>
      <w:r w:rsidR="000B1B16" w:rsidRPr="00E624D9">
        <w:rPr>
          <w:lang w:val="it-IT"/>
        </w:rPr>
        <w:t>« </w:t>
      </w:r>
      <w:r w:rsidR="000B1B16" w:rsidRPr="00AB6A3C">
        <w:rPr>
          <w:lang w:val="it-IT"/>
        </w:rPr>
        <w:t>Armanni, Vincenzo</w:t>
      </w:r>
      <w:r w:rsidR="00F740A0">
        <w:rPr>
          <w:lang w:val="it-IT"/>
        </w:rPr>
        <w:t> »</w:t>
      </w:r>
      <w:r w:rsidR="00726FCD" w:rsidRPr="00726FCD">
        <w:rPr>
          <w:iCs/>
          <w:lang w:val="it-IT"/>
        </w:rPr>
        <w:t>,</w:t>
      </w:r>
      <w:r w:rsidR="00E624D9">
        <w:rPr>
          <w:iCs/>
          <w:lang w:val="it-IT"/>
        </w:rPr>
        <w:t xml:space="preserve"> dans</w:t>
      </w:r>
      <w:r w:rsidR="000B1B16" w:rsidRPr="00AB6A3C">
        <w:rPr>
          <w:i/>
          <w:iCs/>
          <w:lang w:val="it-IT"/>
        </w:rPr>
        <w:t xml:space="preserve"> </w:t>
      </w:r>
      <w:r w:rsidR="00527E72">
        <w:rPr>
          <w:i/>
          <w:iCs/>
          <w:lang w:val="it-IT"/>
        </w:rPr>
        <w:t>DBI</w:t>
      </w:r>
      <w:r w:rsidR="000B1B16" w:rsidRPr="00AB6A3C">
        <w:rPr>
          <w:lang w:val="it-IT"/>
        </w:rPr>
        <w:t xml:space="preserve">, </w:t>
      </w:r>
      <w:bookmarkStart w:id="28" w:name="_Hlk180673408"/>
      <w:r w:rsidR="000B1B16" w:rsidRPr="00E624D9">
        <w:rPr>
          <w:lang w:val="it-IT"/>
        </w:rPr>
        <w:t>Rome, Istituto della Enciclopedia italiana</w:t>
      </w:r>
      <w:r w:rsidR="000B1B16" w:rsidRPr="00AB6A3C">
        <w:rPr>
          <w:lang w:val="it-IT"/>
        </w:rPr>
        <w:t xml:space="preserve">, 1962, </w:t>
      </w:r>
      <w:bookmarkEnd w:id="28"/>
      <w:r w:rsidR="00E624D9" w:rsidRPr="00AB6A3C">
        <w:rPr>
          <w:lang w:val="it-IT"/>
        </w:rPr>
        <w:t>vol.</w:t>
      </w:r>
      <w:r w:rsidR="00E624D9">
        <w:rPr>
          <w:lang w:val="it-IT"/>
        </w:rPr>
        <w:t> </w:t>
      </w:r>
      <w:r w:rsidR="00E624D9" w:rsidRPr="00AB6A3C">
        <w:rPr>
          <w:lang w:val="it-IT"/>
        </w:rPr>
        <w:t xml:space="preserve">4,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222-224.</w:t>
      </w:r>
    </w:p>
    <w:p w14:paraId="2FC670AA" w14:textId="2E987373" w:rsidR="000B1B16" w:rsidRPr="00AB6A3C" w:rsidRDefault="0074606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Cacciamani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Giuseppe, </w:t>
      </w:r>
      <w:r w:rsidR="000B1B16" w:rsidRPr="00AB6A3C">
        <w:rPr>
          <w:i/>
          <w:iCs/>
          <w:lang w:val="it-IT"/>
        </w:rPr>
        <w:t>Dizionario degli Istituti di Perfezione</w:t>
      </w:r>
      <w:r w:rsidR="000B1B16" w:rsidRPr="00AB6A3C">
        <w:rPr>
          <w:lang w:val="it-IT"/>
        </w:rPr>
        <w:t>, Milan, Paoline, 1974, vol.</w:t>
      </w:r>
      <w:r w:rsidR="00E624D9">
        <w:rPr>
          <w:lang w:val="it-IT"/>
        </w:rPr>
        <w:t> </w:t>
      </w:r>
      <w:r w:rsidR="000B1B16" w:rsidRPr="00AB6A3C">
        <w:rPr>
          <w:lang w:val="it-IT"/>
        </w:rPr>
        <w:t>1.</w:t>
      </w:r>
    </w:p>
    <w:p w14:paraId="6ADCE7A5" w14:textId="2495767B" w:rsidR="000B1B16" w:rsidRPr="00726FCD" w:rsidRDefault="00746065" w:rsidP="006E3B15">
      <w:pPr>
        <w:pStyle w:val="TEIbiblreference"/>
      </w:pPr>
      <w:r w:rsidRPr="00CB6EC2">
        <w:rPr>
          <w:smallCaps/>
          <w:lang w:val="it-IT"/>
        </w:rPr>
        <w:t>Carlevaris</w:t>
      </w:r>
      <w:r w:rsidRPr="00AB6A3C">
        <w:rPr>
          <w:lang w:val="it-IT"/>
        </w:rPr>
        <w:t xml:space="preserve"> </w:t>
      </w:r>
      <w:r w:rsidR="000B1B16" w:rsidRPr="00B65667">
        <w:rPr>
          <w:lang w:val="it-IT"/>
        </w:rPr>
        <w:t xml:space="preserve">Anna </w:t>
      </w:r>
      <w:r w:rsidR="000B1B16" w:rsidRPr="00283E26">
        <w:rPr>
          <w:lang w:val="it-IT"/>
        </w:rPr>
        <w:t xml:space="preserve">Laura, </w:t>
      </w:r>
      <w:r w:rsidR="000B1B16" w:rsidRPr="00726FCD">
        <w:rPr>
          <w:lang w:val="it-IT"/>
        </w:rPr>
        <w:t>D</w:t>
      </w:r>
      <w:r w:rsidR="00726FCD" w:rsidRPr="00726FCD">
        <w:rPr>
          <w:smallCaps/>
          <w:lang w:val="it-IT"/>
        </w:rPr>
        <w:t>e</w:t>
      </w:r>
      <w:r w:rsidR="00AD090C">
        <w:rPr>
          <w:smallCaps/>
          <w:lang w:val="it-IT"/>
        </w:rPr>
        <w:t> </w:t>
      </w:r>
      <w:r w:rsidR="00726FCD" w:rsidRPr="00726FCD">
        <w:rPr>
          <w:smallCaps/>
          <w:lang w:val="it-IT"/>
        </w:rPr>
        <w:t>Carlo</w:t>
      </w:r>
      <w:r w:rsidR="00726FCD" w:rsidRPr="00726FCD">
        <w:rPr>
          <w:lang w:val="it-IT"/>
        </w:rPr>
        <w:t xml:space="preserve"> </w:t>
      </w:r>
      <w:r w:rsidR="000B1B16" w:rsidRPr="00726FCD">
        <w:rPr>
          <w:lang w:val="it-IT"/>
        </w:rPr>
        <w:t>Laura</w:t>
      </w:r>
      <w:r w:rsidR="00AD090C">
        <w:rPr>
          <w:lang w:val="it-IT"/>
        </w:rPr>
        <w:t xml:space="preserve"> et </w:t>
      </w:r>
      <w:r w:rsidR="00726FCD" w:rsidRPr="00726FCD">
        <w:rPr>
          <w:smallCaps/>
          <w:lang w:val="it-IT"/>
        </w:rPr>
        <w:t>Di</w:t>
      </w:r>
      <w:r w:rsidR="00AD090C">
        <w:rPr>
          <w:smallCaps/>
          <w:lang w:val="it-IT"/>
        </w:rPr>
        <w:t> </w:t>
      </w:r>
      <w:r w:rsidR="00726FCD" w:rsidRPr="00726FCD">
        <w:rPr>
          <w:smallCaps/>
          <w:lang w:val="it-IT"/>
        </w:rPr>
        <w:t>Marzio</w:t>
      </w:r>
      <w:r w:rsidR="00726FCD" w:rsidRPr="00432AA6">
        <w:rPr>
          <w:lang w:val="it-IT"/>
        </w:rPr>
        <w:t xml:space="preserve"> </w:t>
      </w:r>
      <w:r w:rsidR="000B1B16" w:rsidRPr="00432AA6">
        <w:rPr>
          <w:lang w:val="it-IT"/>
        </w:rPr>
        <w:t xml:space="preserve">Daniel, « La sala Clementina in Vaticano tra manierismo e barocco », </w:t>
      </w:r>
      <w:r w:rsidR="00AD090C">
        <w:rPr>
          <w:lang w:val="it-IT"/>
        </w:rPr>
        <w:t xml:space="preserve">dans </w:t>
      </w:r>
      <w:r w:rsidR="00AD090C" w:rsidRPr="00643EF9">
        <w:rPr>
          <w:lang w:val="it-IT"/>
        </w:rPr>
        <w:t xml:space="preserve">Fauzia Farneti et Deanna Lenzi (dir.), </w:t>
      </w:r>
      <w:r w:rsidR="000B1B16" w:rsidRPr="00AD090C">
        <w:rPr>
          <w:i/>
          <w:iCs/>
          <w:lang w:val="it-IT"/>
        </w:rPr>
        <w:t>L</w:t>
      </w:r>
      <w:r w:rsidR="00AD090C" w:rsidRPr="00AD090C">
        <w:rPr>
          <w:i/>
          <w:iCs/>
          <w:lang w:val="it-IT"/>
        </w:rPr>
        <w:t>’</w:t>
      </w:r>
      <w:r w:rsidR="000B1B16" w:rsidRPr="00AD090C">
        <w:rPr>
          <w:i/>
          <w:iCs/>
          <w:lang w:val="it-IT"/>
        </w:rPr>
        <w:t>architettura dell</w:t>
      </w:r>
      <w:r w:rsidR="00AD090C" w:rsidRPr="00AD090C">
        <w:rPr>
          <w:i/>
          <w:iCs/>
          <w:lang w:val="it-IT"/>
        </w:rPr>
        <w:t>’</w:t>
      </w:r>
      <w:r w:rsidR="000B1B16" w:rsidRPr="00AD090C">
        <w:rPr>
          <w:i/>
          <w:iCs/>
          <w:lang w:val="it-IT"/>
        </w:rPr>
        <w:t xml:space="preserve">inganno. </w:t>
      </w:r>
      <w:proofErr w:type="spellStart"/>
      <w:r w:rsidR="000B1B16" w:rsidRPr="00AD090C">
        <w:rPr>
          <w:i/>
          <w:iCs/>
        </w:rPr>
        <w:t>Quadraturismo</w:t>
      </w:r>
      <w:proofErr w:type="spellEnd"/>
      <w:r w:rsidR="000B1B16" w:rsidRPr="00AD090C">
        <w:rPr>
          <w:i/>
          <w:iCs/>
        </w:rPr>
        <w:t xml:space="preserve"> e grande </w:t>
      </w:r>
      <w:proofErr w:type="spellStart"/>
      <w:r w:rsidR="000B1B16" w:rsidRPr="00AD090C">
        <w:rPr>
          <w:i/>
          <w:iCs/>
        </w:rPr>
        <w:t>decorazione</w:t>
      </w:r>
      <w:proofErr w:type="spellEnd"/>
      <w:r w:rsidR="000B1B16" w:rsidRPr="00AD090C">
        <w:rPr>
          <w:i/>
          <w:iCs/>
        </w:rPr>
        <w:t xml:space="preserve"> </w:t>
      </w:r>
      <w:proofErr w:type="spellStart"/>
      <w:r w:rsidR="000B1B16" w:rsidRPr="00AD090C">
        <w:rPr>
          <w:i/>
          <w:iCs/>
        </w:rPr>
        <w:t>nella</w:t>
      </w:r>
      <w:proofErr w:type="spellEnd"/>
      <w:r w:rsidR="000B1B16" w:rsidRPr="00AD090C">
        <w:rPr>
          <w:i/>
          <w:iCs/>
        </w:rPr>
        <w:t xml:space="preserve"> </w:t>
      </w:r>
      <w:proofErr w:type="spellStart"/>
      <w:r w:rsidR="000B1B16" w:rsidRPr="00AD090C">
        <w:rPr>
          <w:i/>
          <w:iCs/>
        </w:rPr>
        <w:t>pittura</w:t>
      </w:r>
      <w:proofErr w:type="spellEnd"/>
      <w:r w:rsidR="000B1B16" w:rsidRPr="00AD090C">
        <w:rPr>
          <w:i/>
          <w:iCs/>
        </w:rPr>
        <w:t xml:space="preserve"> di </w:t>
      </w:r>
      <w:proofErr w:type="spellStart"/>
      <w:r w:rsidR="000B1B16" w:rsidRPr="00AD090C">
        <w:rPr>
          <w:i/>
          <w:iCs/>
        </w:rPr>
        <w:t>età</w:t>
      </w:r>
      <w:proofErr w:type="spellEnd"/>
      <w:r w:rsidR="000B1B16" w:rsidRPr="00AD090C">
        <w:rPr>
          <w:i/>
          <w:iCs/>
        </w:rPr>
        <w:t xml:space="preserve"> </w:t>
      </w:r>
      <w:proofErr w:type="spellStart"/>
      <w:r w:rsidR="000B1B16" w:rsidRPr="00AD090C">
        <w:rPr>
          <w:i/>
          <w:iCs/>
        </w:rPr>
        <w:t>barocca</w:t>
      </w:r>
      <w:proofErr w:type="spellEnd"/>
      <w:r w:rsidR="000B1B16" w:rsidRPr="00726FCD">
        <w:t xml:space="preserve">, Florence, </w:t>
      </w:r>
      <w:proofErr w:type="spellStart"/>
      <w:r w:rsidR="000B1B16" w:rsidRPr="00726FCD">
        <w:t>Alinea</w:t>
      </w:r>
      <w:proofErr w:type="spellEnd"/>
      <w:r w:rsidR="000B1B16" w:rsidRPr="00726FCD">
        <w:t xml:space="preserve">, 2004, </w:t>
      </w:r>
      <w:r w:rsidR="00F740A0">
        <w:t>p. </w:t>
      </w:r>
      <w:r w:rsidR="000B1B16" w:rsidRPr="00726FCD">
        <w:t>133-148.</w:t>
      </w:r>
    </w:p>
    <w:p w14:paraId="6C3AD9D3" w14:textId="59C8E1F3" w:rsidR="000B1B16" w:rsidRPr="00B65667" w:rsidRDefault="0074606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Cattaneo</w:t>
      </w:r>
      <w:r w:rsidRPr="00C919D4">
        <w:rPr>
          <w:lang w:val="it-IT"/>
        </w:rPr>
        <w:t xml:space="preserve"> </w:t>
      </w:r>
      <w:r w:rsidR="000B1B16" w:rsidRPr="00B65667">
        <w:rPr>
          <w:lang w:val="it-IT"/>
        </w:rPr>
        <w:t>Maria Vittoria</w:t>
      </w:r>
      <w:r w:rsidR="00AD090C">
        <w:rPr>
          <w:lang w:val="it-IT"/>
        </w:rPr>
        <w:t xml:space="preserve"> et</w:t>
      </w:r>
      <w:r w:rsidR="000B1B16" w:rsidRPr="00B65667">
        <w:rPr>
          <w:lang w:val="it-IT"/>
        </w:rPr>
        <w:t xml:space="preserve"> </w:t>
      </w:r>
      <w:r w:rsidR="00AD090C" w:rsidRPr="00CB6EC2">
        <w:rPr>
          <w:smallCaps/>
          <w:lang w:val="it-IT"/>
        </w:rPr>
        <w:t>Gianasso</w:t>
      </w:r>
      <w:r w:rsidR="00AD090C"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Elena, </w:t>
      </w:r>
      <w:r w:rsidR="00F740A0">
        <w:rPr>
          <w:color w:val="000000" w:themeColor="text1"/>
          <w:lang w:val="it-IT"/>
        </w:rPr>
        <w:t>« </w:t>
      </w:r>
      <w:r w:rsidR="000B1B16" w:rsidRPr="00B65667">
        <w:rPr>
          <w:lang w:val="it-IT"/>
        </w:rPr>
        <w:t>Il Corpus Juvarrianum della Biblioteca Nazionale Universitaria di Torino </w:t>
      </w:r>
      <w:r w:rsidR="000B1B16" w:rsidRPr="00C919D4">
        <w:rPr>
          <w:lang w:val="it-IT"/>
        </w:rPr>
        <w:t>»</w:t>
      </w:r>
      <w:r w:rsidR="000B1B16" w:rsidRPr="00B65667">
        <w:rPr>
          <w:lang w:val="it-IT"/>
        </w:rPr>
        <w:t xml:space="preserve">, </w:t>
      </w:r>
      <w:r w:rsidR="00C126D3">
        <w:rPr>
          <w:lang w:val="it-IT"/>
        </w:rPr>
        <w:t xml:space="preserve">dans </w:t>
      </w:r>
      <w:r w:rsidR="00AD090C" w:rsidRPr="00B65667">
        <w:rPr>
          <w:lang w:val="it-IT"/>
        </w:rPr>
        <w:t>Franca Porticelli, Costanza Roggero, Chiara Devoti</w:t>
      </w:r>
      <w:r w:rsidR="00C126D3">
        <w:rPr>
          <w:lang w:val="it-IT"/>
        </w:rPr>
        <w:t xml:space="preserve"> et</w:t>
      </w:r>
      <w:r w:rsidR="00AD090C" w:rsidRPr="00B65667">
        <w:rPr>
          <w:lang w:val="it-IT"/>
        </w:rPr>
        <w:t xml:space="preserve"> Gustavo Mola Di</w:t>
      </w:r>
      <w:r w:rsidR="00C126D3">
        <w:rPr>
          <w:lang w:val="it-IT"/>
        </w:rPr>
        <w:t> </w:t>
      </w:r>
      <w:r w:rsidR="00AD090C" w:rsidRPr="00B65667">
        <w:rPr>
          <w:lang w:val="it-IT"/>
        </w:rPr>
        <w:t>Nomaglio (dir.),</w:t>
      </w:r>
      <w:r w:rsidR="00C126D3">
        <w:rPr>
          <w:lang w:val="it-IT"/>
        </w:rPr>
        <w:t xml:space="preserve"> </w:t>
      </w:r>
      <w:r w:rsidR="000B1B16" w:rsidRPr="00B65667">
        <w:rPr>
          <w:i/>
          <w:iCs/>
          <w:lang w:val="it-IT"/>
        </w:rPr>
        <w:t>Filippo Juvarra regista di corti e capitali dalla Sicilia al Piemonte all’Europa</w:t>
      </w:r>
      <w:r w:rsidR="000B1B16" w:rsidRPr="00B65667">
        <w:rPr>
          <w:lang w:val="it-IT"/>
        </w:rPr>
        <w:t xml:space="preserve">, Turin, Centro Studi Piemontesi, 2020, </w:t>
      </w:r>
      <w:r w:rsidR="00F740A0">
        <w:rPr>
          <w:lang w:val="it-IT"/>
        </w:rPr>
        <w:t>p. </w:t>
      </w:r>
      <w:r w:rsidR="000B1B16" w:rsidRPr="00B65667">
        <w:rPr>
          <w:lang w:val="it-IT"/>
        </w:rPr>
        <w:t>197-210.</w:t>
      </w:r>
    </w:p>
    <w:p w14:paraId="6BE779D2" w14:textId="42377ED6" w:rsidR="000B1B16" w:rsidRPr="00AB6A3C" w:rsidRDefault="000B1B16" w:rsidP="006E3B15">
      <w:pPr>
        <w:pStyle w:val="TEIbiblreference"/>
      </w:pPr>
      <w:r w:rsidRPr="00AB6A3C">
        <w:t xml:space="preserve">« Chauvigny de Brosse, armes des », </w:t>
      </w:r>
      <w:r w:rsidR="00700345">
        <w:t xml:space="preserve">dans la </w:t>
      </w:r>
      <w:r w:rsidRPr="00AB6A3C">
        <w:t xml:space="preserve">base </w:t>
      </w:r>
      <w:proofErr w:type="spellStart"/>
      <w:r w:rsidRPr="00AB6A3C">
        <w:t>Sigilla</w:t>
      </w:r>
      <w:proofErr w:type="spellEnd"/>
      <w:r w:rsidR="00C126D3">
        <w:t>,</w:t>
      </w:r>
      <w:r w:rsidRPr="00AB6A3C">
        <w:t xml:space="preserve"> http://www.sigilla.org/armoiries/chauvigny-25103</w:t>
      </w:r>
      <w:r w:rsidR="00DC362D">
        <w:t>.</w:t>
      </w:r>
    </w:p>
    <w:p w14:paraId="2A396FD1" w14:textId="4AECCF20" w:rsidR="000B1B16" w:rsidRPr="00AB6A3C" w:rsidRDefault="0074606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Cipriani</w:t>
      </w:r>
      <w:r w:rsidRPr="00AB6A3C">
        <w:rPr>
          <w:lang w:val="it-IT"/>
        </w:rPr>
        <w:t xml:space="preserve"> </w:t>
      </w:r>
      <w:r w:rsidR="000B1B16" w:rsidRPr="005B2CFB">
        <w:t xml:space="preserve">Angela, « Un programma </w:t>
      </w:r>
      <w:proofErr w:type="spellStart"/>
      <w:r w:rsidR="000B1B16" w:rsidRPr="005B2CFB">
        <w:t>belloriano</w:t>
      </w:r>
      <w:proofErr w:type="spellEnd"/>
      <w:r w:rsidR="000B1B16" w:rsidRPr="005B2CFB">
        <w:t xml:space="preserve"> », </w:t>
      </w:r>
      <w:r w:rsidR="00700345" w:rsidRPr="005B2CFB">
        <w:t>dans</w:t>
      </w:r>
      <w:r w:rsidR="005B2CFB" w:rsidRPr="005B2CFB">
        <w:t xml:space="preserve"> </w:t>
      </w:r>
      <w:r w:rsidR="005B2CFB" w:rsidRPr="00240950">
        <w:t>F</w:t>
      </w:r>
      <w:r w:rsidR="005B2CFB">
        <w:t xml:space="preserve">ranco </w:t>
      </w:r>
      <w:proofErr w:type="spellStart"/>
      <w:r w:rsidR="005B2CFB" w:rsidRPr="00240950">
        <w:t>Borsi</w:t>
      </w:r>
      <w:proofErr w:type="spellEnd"/>
      <w:r w:rsidR="005B2CFB" w:rsidRPr="00240950">
        <w:t>, G</w:t>
      </w:r>
      <w:r w:rsidR="005B2CFB">
        <w:t xml:space="preserve">abriele </w:t>
      </w:r>
      <w:proofErr w:type="spellStart"/>
      <w:r w:rsidR="005B2CFB" w:rsidRPr="00240950">
        <w:t>Morolli</w:t>
      </w:r>
      <w:proofErr w:type="spellEnd"/>
      <w:r w:rsidR="005B2CFB" w:rsidRPr="00240950">
        <w:t>, M</w:t>
      </w:r>
      <w:r w:rsidR="005B2CFB">
        <w:t xml:space="preserve">aurizio </w:t>
      </w:r>
      <w:proofErr w:type="spellStart"/>
      <w:r w:rsidR="005B2CFB" w:rsidRPr="00240950">
        <w:t>Caperna</w:t>
      </w:r>
      <w:proofErr w:type="spellEnd"/>
      <w:r w:rsidR="005B2CFB" w:rsidRPr="00240950">
        <w:t xml:space="preserve"> </w:t>
      </w:r>
      <w:r w:rsidR="005B2CFB" w:rsidRPr="00253ACD">
        <w:rPr>
          <w:i/>
          <w:iCs/>
        </w:rPr>
        <w:t>et al</w:t>
      </w:r>
      <w:r w:rsidR="005B2CFB" w:rsidRPr="00240950">
        <w:t>.</w:t>
      </w:r>
      <w:r w:rsidR="005B2CFB" w:rsidRPr="005B2CFB">
        <w:t>,</w:t>
      </w:r>
      <w:r w:rsidR="00700345" w:rsidRPr="005B2CFB">
        <w:t xml:space="preserve"> </w:t>
      </w:r>
      <w:proofErr w:type="spellStart"/>
      <w:r w:rsidR="000B1B16" w:rsidRPr="005B2CFB">
        <w:rPr>
          <w:i/>
        </w:rPr>
        <w:t>Palazzo</w:t>
      </w:r>
      <w:proofErr w:type="spellEnd"/>
      <w:r w:rsidR="000B1B16" w:rsidRPr="005B2CFB">
        <w:rPr>
          <w:i/>
        </w:rPr>
        <w:t xml:space="preserve"> </w:t>
      </w:r>
      <w:proofErr w:type="spellStart"/>
      <w:r w:rsidR="000B1B16" w:rsidRPr="005B2CFB">
        <w:rPr>
          <w:i/>
        </w:rPr>
        <w:t>Altieri</w:t>
      </w:r>
      <w:proofErr w:type="spellEnd"/>
      <w:r w:rsidR="000B1B16" w:rsidRPr="005B2CFB">
        <w:t xml:space="preserve">, Gianfranco </w:t>
      </w:r>
      <w:proofErr w:type="spellStart"/>
      <w:r w:rsidR="000B1B16" w:rsidRPr="005B2CFB">
        <w:t>Spagnesi</w:t>
      </w:r>
      <w:proofErr w:type="spellEnd"/>
      <w:r w:rsidR="00700345" w:rsidRPr="005B2CFB">
        <w:t xml:space="preserve"> (introduction)</w:t>
      </w:r>
      <w:r w:rsidR="000B1B16" w:rsidRPr="005B2CFB">
        <w:t xml:space="preserve">, Rome, </w:t>
      </w:r>
      <w:proofErr w:type="spellStart"/>
      <w:r w:rsidR="000B1B16" w:rsidRPr="005B2CFB">
        <w:t>Editalia</w:t>
      </w:r>
      <w:proofErr w:type="spellEnd"/>
      <w:r w:rsidR="000B1B16" w:rsidRPr="005B2CFB">
        <w:t>,</w:t>
      </w:r>
      <w:r w:rsidR="00DC362D" w:rsidRPr="005B2CFB">
        <w:t xml:space="preserve"> </w:t>
      </w:r>
      <w:r w:rsidR="000B1B16" w:rsidRPr="005B2CFB">
        <w:t xml:space="preserve">1991, </w:t>
      </w:r>
      <w:r w:rsidR="00F740A0" w:rsidRPr="005B2CFB">
        <w:t>p. </w:t>
      </w:r>
      <w:r w:rsidR="000B1B16" w:rsidRPr="005B2CFB">
        <w:t>177-208.</w:t>
      </w:r>
    </w:p>
    <w:p w14:paraId="78836895" w14:textId="4DA46DF0" w:rsidR="000B1B16" w:rsidRPr="00B65667" w:rsidRDefault="00746065" w:rsidP="006E3B15">
      <w:pPr>
        <w:pStyle w:val="TEIbiblreference"/>
        <w:rPr>
          <w:rFonts w:eastAsia="Times New Roman"/>
          <w:lang w:val="en-GB"/>
        </w:rPr>
      </w:pPr>
      <w:r w:rsidRPr="00CB6EC2">
        <w:rPr>
          <w:smallCaps/>
          <w:lang w:val="it-IT"/>
        </w:rPr>
        <w:t>Cooper</w:t>
      </w:r>
      <w:r w:rsidRPr="00AB6A3C">
        <w:rPr>
          <w:lang w:val="it-IT"/>
        </w:rPr>
        <w:t xml:space="preserve"> </w:t>
      </w:r>
      <w:r w:rsidR="000B1B16" w:rsidRPr="00B65667">
        <w:rPr>
          <w:rFonts w:eastAsia="Times New Roman"/>
          <w:lang w:val="en-GB"/>
        </w:rPr>
        <w:t xml:space="preserve">Richard, </w:t>
      </w:r>
      <w:r w:rsidR="00F740A0">
        <w:rPr>
          <w:rFonts w:eastAsia="Times New Roman"/>
          <w:lang w:val="en-GB"/>
        </w:rPr>
        <w:t>« </w:t>
      </w:r>
      <w:r w:rsidR="000B1B16" w:rsidRPr="00B65667">
        <w:rPr>
          <w:rFonts w:eastAsia="Times New Roman"/>
          <w:lang w:val="en-GB"/>
        </w:rPr>
        <w:t xml:space="preserve">Legate’s Luxury : the Entries of Cardinal Alessandro Farnese to Avignon and </w:t>
      </w:r>
      <w:proofErr w:type="spellStart"/>
      <w:r w:rsidR="000B1B16" w:rsidRPr="00B65667">
        <w:rPr>
          <w:rFonts w:eastAsia="Times New Roman"/>
          <w:lang w:val="en-GB"/>
        </w:rPr>
        <w:t>Carpentras</w:t>
      </w:r>
      <w:proofErr w:type="spellEnd"/>
      <w:r w:rsidR="000B1B16" w:rsidRPr="00B65667">
        <w:rPr>
          <w:rFonts w:eastAsia="Times New Roman"/>
          <w:lang w:val="en-GB"/>
        </w:rPr>
        <w:t>, 1553</w:t>
      </w:r>
      <w:r w:rsidR="00F740A0">
        <w:rPr>
          <w:rFonts w:eastAsia="Times New Roman"/>
          <w:lang w:val="en-GB"/>
        </w:rPr>
        <w:t> »</w:t>
      </w:r>
      <w:r w:rsidR="000B1B16" w:rsidRPr="00B65667">
        <w:rPr>
          <w:rFonts w:eastAsia="Times New Roman"/>
          <w:lang w:val="en-GB"/>
        </w:rPr>
        <w:t>,</w:t>
      </w:r>
      <w:r w:rsidR="00700345" w:rsidRPr="00700345">
        <w:rPr>
          <w:rFonts w:eastAsia="Times New Roman"/>
          <w:lang w:val="en-GB"/>
        </w:rPr>
        <w:t xml:space="preserve"> </w:t>
      </w:r>
      <w:r w:rsidR="00700345">
        <w:rPr>
          <w:rFonts w:eastAsia="Times New Roman"/>
          <w:lang w:val="en-GB"/>
        </w:rPr>
        <w:t xml:space="preserve">dans </w:t>
      </w:r>
      <w:r w:rsidR="00700345" w:rsidRPr="00B65667">
        <w:rPr>
          <w:rFonts w:eastAsia="Times New Roman"/>
          <w:lang w:val="en-GB"/>
        </w:rPr>
        <w:t xml:space="preserve">Nicolas Russell et Hélène </w:t>
      </w:r>
      <w:proofErr w:type="spellStart"/>
      <w:r w:rsidR="00700345" w:rsidRPr="00B65667">
        <w:rPr>
          <w:rFonts w:eastAsia="Times New Roman"/>
          <w:lang w:val="en-GB"/>
        </w:rPr>
        <w:t>Visentin</w:t>
      </w:r>
      <w:proofErr w:type="spellEnd"/>
      <w:r w:rsidR="00700345" w:rsidRPr="00B65667">
        <w:rPr>
          <w:rFonts w:eastAsia="Times New Roman"/>
          <w:lang w:val="en-GB"/>
        </w:rPr>
        <w:t xml:space="preserve"> (dir.), </w:t>
      </w:r>
      <w:r w:rsidR="000B1B16" w:rsidRPr="00B65667">
        <w:rPr>
          <w:rFonts w:eastAsia="Times New Roman"/>
          <w:i/>
          <w:lang w:val="en-GB"/>
        </w:rPr>
        <w:t>French Ceremonial Entries in the Sixteenth century : Event, Image, Text</w:t>
      </w:r>
      <w:r w:rsidR="000B1B16" w:rsidRPr="00B65667">
        <w:rPr>
          <w:rFonts w:eastAsia="Times New Roman"/>
          <w:lang w:val="en-GB"/>
        </w:rPr>
        <w:t xml:space="preserve">, Toronto, </w:t>
      </w:r>
      <w:proofErr w:type="spellStart"/>
      <w:r w:rsidR="000B1B16" w:rsidRPr="00B65667">
        <w:rPr>
          <w:rFonts w:eastAsia="Times New Roman"/>
          <w:lang w:val="en-GB"/>
        </w:rPr>
        <w:t>Center</w:t>
      </w:r>
      <w:proofErr w:type="spellEnd"/>
      <w:r w:rsidR="000B1B16" w:rsidRPr="00B65667">
        <w:rPr>
          <w:rFonts w:eastAsia="Times New Roman"/>
          <w:lang w:val="en-GB"/>
        </w:rPr>
        <w:t xml:space="preserve"> for Renaissance and Reformation Studies, 2007, </w:t>
      </w:r>
      <w:r w:rsidR="00F740A0">
        <w:rPr>
          <w:rFonts w:eastAsia="Times New Roman"/>
          <w:lang w:val="en-GB"/>
        </w:rPr>
        <w:t>p. </w:t>
      </w:r>
      <w:r w:rsidR="000B1B16" w:rsidRPr="00B65667">
        <w:rPr>
          <w:rFonts w:eastAsia="Times New Roman"/>
          <w:lang w:val="en-GB"/>
        </w:rPr>
        <w:t>133-161.</w:t>
      </w:r>
    </w:p>
    <w:p w14:paraId="64501D27" w14:textId="25E6F4BC" w:rsidR="000B1B16" w:rsidRPr="00700345" w:rsidRDefault="00746065" w:rsidP="006E3B15">
      <w:pPr>
        <w:pStyle w:val="TEIbiblreference"/>
      </w:pPr>
      <w:proofErr w:type="spellStart"/>
      <w:r w:rsidRPr="00700345">
        <w:rPr>
          <w:rFonts w:eastAsia="Times New Roman"/>
          <w:smallCaps/>
        </w:rPr>
        <w:t>Cornini</w:t>
      </w:r>
      <w:proofErr w:type="spellEnd"/>
      <w:r w:rsidRPr="00700345">
        <w:rPr>
          <w:rFonts w:eastAsia="Times New Roman"/>
        </w:rPr>
        <w:t xml:space="preserve"> </w:t>
      </w:r>
      <w:r w:rsidR="000B1B16" w:rsidRPr="00700345">
        <w:rPr>
          <w:bCs/>
          <w:shd w:val="clear" w:color="auto" w:fill="FFFFFF"/>
        </w:rPr>
        <w:t xml:space="preserve">Guido, </w:t>
      </w:r>
      <w:proofErr w:type="spellStart"/>
      <w:r w:rsidRPr="00700345">
        <w:rPr>
          <w:bCs/>
          <w:smallCaps/>
          <w:shd w:val="clear" w:color="auto" w:fill="FFFFFF"/>
        </w:rPr>
        <w:t>Strobel</w:t>
      </w:r>
      <w:proofErr w:type="spellEnd"/>
      <w:r w:rsidRPr="00700345">
        <w:rPr>
          <w:bCs/>
          <w:shd w:val="clear" w:color="auto" w:fill="FFFFFF"/>
        </w:rPr>
        <w:t xml:space="preserve"> </w:t>
      </w:r>
      <w:r w:rsidR="000B1B16" w:rsidRPr="00700345">
        <w:rPr>
          <w:bCs/>
          <w:shd w:val="clear" w:color="auto" w:fill="FFFFFF"/>
        </w:rPr>
        <w:t xml:space="preserve">Anna Maria </w:t>
      </w:r>
      <w:r w:rsidR="00700345" w:rsidRPr="00700345">
        <w:rPr>
          <w:bCs/>
          <w:shd w:val="clear" w:color="auto" w:fill="FFFFFF"/>
        </w:rPr>
        <w:t>d</w:t>
      </w:r>
      <w:r w:rsidR="000B1B16" w:rsidRPr="00700345">
        <w:rPr>
          <w:bCs/>
          <w:shd w:val="clear" w:color="auto" w:fill="FFFFFF"/>
        </w:rPr>
        <w:t>e</w:t>
      </w:r>
      <w:r w:rsidR="00700345" w:rsidRPr="00700345">
        <w:rPr>
          <w:bCs/>
          <w:shd w:val="clear" w:color="auto" w:fill="FFFFFF"/>
        </w:rPr>
        <w:t xml:space="preserve"> et</w:t>
      </w:r>
      <w:r w:rsidR="000B1B16" w:rsidRPr="00700345">
        <w:rPr>
          <w:bCs/>
          <w:shd w:val="clear" w:color="auto" w:fill="FFFFFF"/>
        </w:rPr>
        <w:t xml:space="preserve"> </w:t>
      </w:r>
      <w:proofErr w:type="spellStart"/>
      <w:r w:rsidRPr="00700345">
        <w:rPr>
          <w:bCs/>
          <w:smallCaps/>
          <w:shd w:val="clear" w:color="auto" w:fill="FFFFFF"/>
        </w:rPr>
        <w:t>Serlupi</w:t>
      </w:r>
      <w:proofErr w:type="spellEnd"/>
      <w:r w:rsidRPr="00700345">
        <w:rPr>
          <w:bCs/>
          <w:shd w:val="clear" w:color="auto" w:fill="FFFFFF"/>
        </w:rPr>
        <w:t xml:space="preserve"> </w:t>
      </w:r>
      <w:proofErr w:type="spellStart"/>
      <w:r w:rsidRPr="00700345">
        <w:rPr>
          <w:bCs/>
          <w:smallCaps/>
          <w:shd w:val="clear" w:color="auto" w:fill="FFFFFF"/>
        </w:rPr>
        <w:t>Crescenzi</w:t>
      </w:r>
      <w:proofErr w:type="spellEnd"/>
      <w:r w:rsidRPr="00700345">
        <w:rPr>
          <w:bCs/>
          <w:shd w:val="clear" w:color="auto" w:fill="FFFFFF"/>
        </w:rPr>
        <w:t xml:space="preserve"> </w:t>
      </w:r>
      <w:r w:rsidR="000B1B16" w:rsidRPr="00700345">
        <w:rPr>
          <w:bCs/>
          <w:shd w:val="clear" w:color="auto" w:fill="FFFFFF"/>
        </w:rPr>
        <w:t>Maria, « L’</w:t>
      </w:r>
      <w:proofErr w:type="spellStart"/>
      <w:r w:rsidR="000B1B16" w:rsidRPr="00700345">
        <w:rPr>
          <w:bCs/>
          <w:shd w:val="clear" w:color="auto" w:fill="FFFFFF"/>
        </w:rPr>
        <w:t>appartamento</w:t>
      </w:r>
      <w:proofErr w:type="spellEnd"/>
      <w:r w:rsidR="000B1B16" w:rsidRPr="00700345">
        <w:rPr>
          <w:bCs/>
          <w:shd w:val="clear" w:color="auto" w:fill="FFFFFF"/>
        </w:rPr>
        <w:t xml:space="preserve"> papale di </w:t>
      </w:r>
      <w:proofErr w:type="spellStart"/>
      <w:r w:rsidR="000B1B16" w:rsidRPr="00700345">
        <w:rPr>
          <w:bCs/>
          <w:shd w:val="clear" w:color="auto" w:fill="FFFFFF"/>
        </w:rPr>
        <w:t>rappresentanza</w:t>
      </w:r>
      <w:proofErr w:type="spellEnd"/>
      <w:r w:rsidR="000B1B16" w:rsidRPr="00700345">
        <w:rPr>
          <w:bCs/>
          <w:shd w:val="clear" w:color="auto" w:fill="FFFFFF"/>
        </w:rPr>
        <w:t> »,</w:t>
      </w:r>
      <w:r w:rsidR="00700345" w:rsidRPr="00700345">
        <w:rPr>
          <w:bCs/>
          <w:shd w:val="clear" w:color="auto" w:fill="FFFFFF"/>
        </w:rPr>
        <w:t xml:space="preserve"> dans</w:t>
      </w:r>
      <w:r w:rsidR="00700345">
        <w:rPr>
          <w:bCs/>
          <w:shd w:val="clear" w:color="auto" w:fill="FFFFFF"/>
        </w:rPr>
        <w:t xml:space="preserve"> </w:t>
      </w:r>
      <w:r w:rsidR="00700345" w:rsidRPr="00700345">
        <w:t xml:space="preserve">Carlo </w:t>
      </w:r>
      <w:proofErr w:type="spellStart"/>
      <w:r w:rsidR="00700345" w:rsidRPr="00700345">
        <w:t>Pietrangeli</w:t>
      </w:r>
      <w:proofErr w:type="spellEnd"/>
      <w:r w:rsidR="00700345" w:rsidRPr="00700345">
        <w:t xml:space="preserve"> (</w:t>
      </w:r>
      <w:proofErr w:type="spellStart"/>
      <w:r w:rsidR="00700345" w:rsidRPr="00700345">
        <w:t>dir</w:t>
      </w:r>
      <w:proofErr w:type="spellEnd"/>
      <w:r w:rsidR="00700345" w:rsidRPr="00700345">
        <w:t xml:space="preserve">.), </w:t>
      </w:r>
      <w:r w:rsidR="000B1B16" w:rsidRPr="00700345">
        <w:rPr>
          <w:i/>
        </w:rPr>
        <w:t xml:space="preserve">Il </w:t>
      </w:r>
      <w:proofErr w:type="spellStart"/>
      <w:r w:rsidR="000B1B16" w:rsidRPr="00700345">
        <w:rPr>
          <w:i/>
        </w:rPr>
        <w:t>Palazzo</w:t>
      </w:r>
      <w:proofErr w:type="spellEnd"/>
      <w:r w:rsidR="000B1B16" w:rsidRPr="00700345">
        <w:rPr>
          <w:i/>
        </w:rPr>
        <w:t xml:space="preserve"> </w:t>
      </w:r>
      <w:proofErr w:type="spellStart"/>
      <w:r w:rsidR="000B1B16" w:rsidRPr="00700345">
        <w:rPr>
          <w:i/>
        </w:rPr>
        <w:t>apostolico</w:t>
      </w:r>
      <w:proofErr w:type="spellEnd"/>
      <w:r w:rsidR="000B1B16" w:rsidRPr="00700345">
        <w:rPr>
          <w:i/>
        </w:rPr>
        <w:t xml:space="preserve"> </w:t>
      </w:r>
      <w:proofErr w:type="spellStart"/>
      <w:r w:rsidR="000B1B16" w:rsidRPr="00700345">
        <w:rPr>
          <w:i/>
        </w:rPr>
        <w:t>vaticano</w:t>
      </w:r>
      <w:proofErr w:type="spellEnd"/>
      <w:r w:rsidR="000B1B16" w:rsidRPr="00700345">
        <w:t xml:space="preserve">, Florence, </w:t>
      </w:r>
      <w:proofErr w:type="spellStart"/>
      <w:r w:rsidR="000B1B16" w:rsidRPr="00700345">
        <w:t>Nardini</w:t>
      </w:r>
      <w:proofErr w:type="spellEnd"/>
      <w:r w:rsidR="000B1B16" w:rsidRPr="00700345">
        <w:t xml:space="preserve"> </w:t>
      </w:r>
      <w:proofErr w:type="spellStart"/>
      <w:r w:rsidR="000B1B16" w:rsidRPr="00700345">
        <w:t>Editori</w:t>
      </w:r>
      <w:proofErr w:type="spellEnd"/>
      <w:r w:rsidR="000B1B16" w:rsidRPr="00700345">
        <w:t xml:space="preserve">, 1992, </w:t>
      </w:r>
      <w:r w:rsidR="00F740A0" w:rsidRPr="00700345">
        <w:t>p. </w:t>
      </w:r>
      <w:r w:rsidR="000B1B16" w:rsidRPr="00700345">
        <w:t>169-185</w:t>
      </w:r>
      <w:r w:rsidR="000B1B16" w:rsidRPr="00700345">
        <w:rPr>
          <w:bCs/>
          <w:shd w:val="clear" w:color="auto" w:fill="FFFFFF"/>
        </w:rPr>
        <w:t>.</w:t>
      </w:r>
    </w:p>
    <w:p w14:paraId="707B5946" w14:textId="006599B5" w:rsidR="000B1B16" w:rsidRDefault="00746065" w:rsidP="006E3B15">
      <w:pPr>
        <w:pStyle w:val="TEIbiblreference"/>
      </w:pPr>
      <w:proofErr w:type="spellStart"/>
      <w:r w:rsidRPr="00CB6EC2">
        <w:rPr>
          <w:smallCaps/>
        </w:rPr>
        <w:t>Critien</w:t>
      </w:r>
      <w:proofErr w:type="spellEnd"/>
      <w:r w:rsidRPr="00AB6A3C">
        <w:t xml:space="preserve"> </w:t>
      </w:r>
      <w:r w:rsidR="000B1B16" w:rsidRPr="00AB6A3C">
        <w:t xml:space="preserve">John Edward, « Un </w:t>
      </w:r>
      <w:proofErr w:type="spellStart"/>
      <w:r w:rsidR="000B1B16" w:rsidRPr="00AB6A3C">
        <w:t>manoscritto</w:t>
      </w:r>
      <w:proofErr w:type="spellEnd"/>
      <w:r w:rsidR="000B1B16" w:rsidRPr="00AB6A3C">
        <w:t xml:space="preserve"> </w:t>
      </w:r>
      <w:proofErr w:type="spellStart"/>
      <w:r w:rsidR="000B1B16" w:rsidRPr="00AB6A3C">
        <w:t>dell’Archivio</w:t>
      </w:r>
      <w:proofErr w:type="spellEnd"/>
      <w:r w:rsidR="000B1B16" w:rsidRPr="00AB6A3C">
        <w:t xml:space="preserve"> Magistrale </w:t>
      </w:r>
      <w:proofErr w:type="spellStart"/>
      <w:r w:rsidR="000B1B16" w:rsidRPr="00AB6A3C">
        <w:t>del</w:t>
      </w:r>
      <w:proofErr w:type="spellEnd"/>
      <w:r w:rsidR="000B1B16" w:rsidRPr="00AB6A3C">
        <w:t xml:space="preserve"> </w:t>
      </w:r>
      <w:proofErr w:type="spellStart"/>
      <w:r w:rsidR="000B1B16" w:rsidRPr="00AB6A3C">
        <w:t>Sovrano</w:t>
      </w:r>
      <w:proofErr w:type="spellEnd"/>
      <w:r w:rsidR="000B1B16" w:rsidRPr="00AB6A3C">
        <w:t xml:space="preserve"> </w:t>
      </w:r>
      <w:proofErr w:type="spellStart"/>
      <w:r w:rsidR="000B1B16" w:rsidRPr="00AB6A3C">
        <w:t>Militare</w:t>
      </w:r>
      <w:proofErr w:type="spellEnd"/>
      <w:r w:rsidR="000B1B16" w:rsidRPr="00AB6A3C">
        <w:t xml:space="preserve"> Ordine di Malta di Roma », </w:t>
      </w:r>
      <w:bookmarkStart w:id="29" w:name="_Hlk181709877"/>
      <w:r w:rsidR="00700345">
        <w:t xml:space="preserve">dans </w:t>
      </w:r>
      <w:r w:rsidR="00700345" w:rsidRPr="00AB6A3C">
        <w:t xml:space="preserve">Barbara </w:t>
      </w:r>
      <w:proofErr w:type="spellStart"/>
      <w:r w:rsidR="00700345" w:rsidRPr="00AB6A3C">
        <w:t>Jatta</w:t>
      </w:r>
      <w:proofErr w:type="spellEnd"/>
      <w:r w:rsidR="00700345" w:rsidRPr="00AB6A3C">
        <w:t xml:space="preserve"> (</w:t>
      </w:r>
      <w:proofErr w:type="spellStart"/>
      <w:r w:rsidR="00700345" w:rsidRPr="00AB6A3C">
        <w:t>dir</w:t>
      </w:r>
      <w:proofErr w:type="spellEnd"/>
      <w:r w:rsidR="00700345" w:rsidRPr="00AB6A3C">
        <w:t xml:space="preserve">.), </w:t>
      </w:r>
      <w:bookmarkEnd w:id="29"/>
      <w:proofErr w:type="spellStart"/>
      <w:r w:rsidR="000B1B16" w:rsidRPr="00AB6A3C">
        <w:rPr>
          <w:i/>
          <w:iCs/>
        </w:rPr>
        <w:t>Piranesi</w:t>
      </w:r>
      <w:proofErr w:type="spellEnd"/>
      <w:r w:rsidR="000B1B16" w:rsidRPr="00AB6A3C">
        <w:rPr>
          <w:i/>
          <w:iCs/>
        </w:rPr>
        <w:t xml:space="preserve"> e l’</w:t>
      </w:r>
      <w:proofErr w:type="spellStart"/>
      <w:r w:rsidR="000B1B16" w:rsidRPr="00AB6A3C">
        <w:rPr>
          <w:i/>
          <w:iCs/>
        </w:rPr>
        <w:t>Aventino</w:t>
      </w:r>
      <w:proofErr w:type="spellEnd"/>
      <w:r w:rsidR="00726FCD" w:rsidRPr="00726FCD">
        <w:rPr>
          <w:iCs/>
        </w:rPr>
        <w:t>,</w:t>
      </w:r>
      <w:r w:rsidR="000B1B16" w:rsidRPr="00AB6A3C">
        <w:rPr>
          <w:i/>
          <w:iCs/>
        </w:rPr>
        <w:t xml:space="preserve"> </w:t>
      </w:r>
      <w:r w:rsidR="000B1B16" w:rsidRPr="00AB6A3C">
        <w:t xml:space="preserve">Milan, </w:t>
      </w:r>
      <w:proofErr w:type="spellStart"/>
      <w:r w:rsidR="000B1B16" w:rsidRPr="00AB6A3C">
        <w:t>Electa</w:t>
      </w:r>
      <w:proofErr w:type="spellEnd"/>
      <w:r w:rsidR="000B1B16" w:rsidRPr="00AB6A3C">
        <w:t xml:space="preserve">, 1998, </w:t>
      </w:r>
      <w:r w:rsidR="00F740A0">
        <w:t>p. </w:t>
      </w:r>
      <w:r w:rsidR="000B1B16" w:rsidRPr="00AB6A3C">
        <w:t>79-85.</w:t>
      </w:r>
    </w:p>
    <w:p w14:paraId="0B49A084" w14:textId="1803097A" w:rsidR="00F740A0" w:rsidRDefault="00F740A0" w:rsidP="00F740A0">
      <w:pPr>
        <w:pStyle w:val="TEIbiblreference"/>
        <w:rPr>
          <w:lang w:val="it-IT"/>
        </w:rPr>
      </w:pPr>
      <w:r>
        <w:rPr>
          <w:smallCaps/>
        </w:rPr>
        <w:t>D’</w:t>
      </w:r>
      <w:r w:rsidRPr="00CB6EC2">
        <w:rPr>
          <w:smallCaps/>
        </w:rPr>
        <w:t>Amelio</w:t>
      </w:r>
      <w:r w:rsidRPr="00AB6A3C">
        <w:t xml:space="preserve"> </w:t>
      </w:r>
      <w:r w:rsidRPr="00AB6A3C">
        <w:rPr>
          <w:lang w:val="it-IT"/>
        </w:rPr>
        <w:t>Maria Grazia</w:t>
      </w:r>
      <w:r w:rsidR="00700345">
        <w:rPr>
          <w:lang w:val="it-IT"/>
        </w:rPr>
        <w:t xml:space="preserve"> et </w:t>
      </w:r>
      <w:r w:rsidRPr="00CB6EC2">
        <w:rPr>
          <w:smallCaps/>
          <w:lang w:val="it-IT"/>
        </w:rPr>
        <w:t>Marder</w:t>
      </w:r>
      <w:r w:rsidRPr="00AB6A3C">
        <w:rPr>
          <w:lang w:val="it-IT"/>
        </w:rPr>
        <w:t xml:space="preserve"> Tod A., « La fontana dei Quattro Fiumi a piazza Navona, iconologia e costruzione », </w:t>
      </w:r>
      <w:r w:rsidR="00700345">
        <w:rPr>
          <w:lang w:val="it-IT"/>
        </w:rPr>
        <w:t xml:space="preserve">dans </w:t>
      </w:r>
      <w:r w:rsidR="00700345" w:rsidRPr="00AB6A3C">
        <w:rPr>
          <w:lang w:val="it-IT"/>
        </w:rPr>
        <w:t xml:space="preserve">Jean-François Bernard (dir.), </w:t>
      </w:r>
      <w:r w:rsidRPr="00AB6A3C">
        <w:rPr>
          <w:i/>
          <w:iCs/>
          <w:lang w:val="it-IT"/>
        </w:rPr>
        <w:t>Piazza Navona, ou Place Navone, la plus belle &amp; [et] la plus grande</w:t>
      </w:r>
      <w:r w:rsidRPr="00AB6A3C">
        <w:rPr>
          <w:lang w:val="it-IT"/>
        </w:rPr>
        <w:t xml:space="preserve">, Rome, École française de Rome, </w:t>
      </w:r>
      <w:bookmarkStart w:id="30" w:name="_Hlk180678134"/>
      <w:r w:rsidR="00DC362D">
        <w:rPr>
          <w:lang w:val="it-IT"/>
        </w:rPr>
        <w:t>« </w:t>
      </w:r>
      <w:r w:rsidRPr="00AB6A3C">
        <w:rPr>
          <w:lang w:val="it-IT"/>
        </w:rPr>
        <w:t>Collection de l’École Française de Rome</w:t>
      </w:r>
      <w:r w:rsidR="00643EF9">
        <w:rPr>
          <w:lang w:val="it-IT"/>
        </w:rPr>
        <w:t xml:space="preserve">, </w:t>
      </w:r>
      <w:r w:rsidR="00643EF9" w:rsidRPr="00AB6A3C">
        <w:rPr>
          <w:lang w:val="it-IT"/>
        </w:rPr>
        <w:t>493</w:t>
      </w:r>
      <w:r w:rsidR="00DC362D">
        <w:rPr>
          <w:lang w:val="it-IT"/>
        </w:rPr>
        <w:t> »</w:t>
      </w:r>
      <w:r w:rsidRPr="00AB6A3C">
        <w:rPr>
          <w:lang w:val="it-IT"/>
        </w:rPr>
        <w:t xml:space="preserve">, </w:t>
      </w:r>
      <w:bookmarkEnd w:id="30"/>
      <w:r w:rsidRPr="00AB6A3C">
        <w:rPr>
          <w:lang w:val="it-IT"/>
        </w:rPr>
        <w:t xml:space="preserve">2014, </w:t>
      </w:r>
      <w:r>
        <w:rPr>
          <w:lang w:val="it-IT"/>
        </w:rPr>
        <w:t>p. </w:t>
      </w:r>
      <w:r w:rsidRPr="00AB6A3C">
        <w:rPr>
          <w:lang w:val="it-IT"/>
        </w:rPr>
        <w:t>399-419.</w:t>
      </w:r>
    </w:p>
    <w:p w14:paraId="5E22DEDE" w14:textId="34DB77E8" w:rsidR="00CE312F" w:rsidRPr="00AB6A3C" w:rsidRDefault="00CE312F" w:rsidP="00CE312F">
      <w:pPr>
        <w:pStyle w:val="TEIbiblreference"/>
      </w:pPr>
      <w:r w:rsidRPr="00CE312F">
        <w:rPr>
          <w:smallCaps/>
        </w:rPr>
        <w:t>De</w:t>
      </w:r>
      <w:r w:rsidRPr="00CB6EC2">
        <w:rPr>
          <w:smallCaps/>
        </w:rPr>
        <w:t xml:space="preserve"> </w:t>
      </w:r>
      <w:proofErr w:type="spellStart"/>
      <w:r w:rsidRPr="00CB6EC2">
        <w:rPr>
          <w:smallCaps/>
        </w:rPr>
        <w:t>Benedictis</w:t>
      </w:r>
      <w:proofErr w:type="spellEnd"/>
      <w:r w:rsidRPr="00AB6A3C">
        <w:t xml:space="preserve"> Angela, </w:t>
      </w:r>
      <w:r>
        <w:t>« </w:t>
      </w:r>
      <w:r w:rsidRPr="00AB6A3C">
        <w:t xml:space="preserve">Tra </w:t>
      </w:r>
      <w:r>
        <w:t>“</w:t>
      </w:r>
      <w:proofErr w:type="spellStart"/>
      <w:r w:rsidRPr="00AB6A3C">
        <w:t>affratellamento</w:t>
      </w:r>
      <w:proofErr w:type="spellEnd"/>
      <w:r w:rsidRPr="00AB6A3C">
        <w:t xml:space="preserve"> </w:t>
      </w:r>
      <w:proofErr w:type="spellStart"/>
      <w:r w:rsidRPr="00AB6A3C">
        <w:t>comunitario</w:t>
      </w:r>
      <w:proofErr w:type="spellEnd"/>
      <w:r>
        <w:t>”</w:t>
      </w:r>
      <w:r w:rsidRPr="00AB6A3C">
        <w:t xml:space="preserve"> e </w:t>
      </w:r>
      <w:r>
        <w:t>“</w:t>
      </w:r>
      <w:proofErr w:type="spellStart"/>
      <w:r w:rsidRPr="00AB6A3C">
        <w:t>commensualità</w:t>
      </w:r>
      <w:proofErr w:type="spellEnd"/>
      <w:r w:rsidRPr="00AB6A3C">
        <w:t xml:space="preserve"> </w:t>
      </w:r>
      <w:proofErr w:type="spellStart"/>
      <w:r w:rsidRPr="00AB6A3C">
        <w:t>rituale</w:t>
      </w:r>
      <w:proofErr w:type="spellEnd"/>
      <w:r>
        <w:t>”</w:t>
      </w:r>
      <w:r w:rsidRPr="00AB6A3C">
        <w:t xml:space="preserve">. La </w:t>
      </w:r>
      <w:r>
        <w:t>“</w:t>
      </w:r>
      <w:proofErr w:type="spellStart"/>
      <w:r w:rsidRPr="00AB6A3C">
        <w:t>condotta</w:t>
      </w:r>
      <w:proofErr w:type="spellEnd"/>
      <w:r w:rsidRPr="00AB6A3C">
        <w:t xml:space="preserve"> di </w:t>
      </w:r>
      <w:proofErr w:type="spellStart"/>
      <w:r w:rsidRPr="00AB6A3C">
        <w:t>vita</w:t>
      </w:r>
      <w:proofErr w:type="spellEnd"/>
      <w:r>
        <w:t>”</w:t>
      </w:r>
      <w:r w:rsidRPr="00AB6A3C">
        <w:t xml:space="preserve"> dei </w:t>
      </w:r>
      <w:proofErr w:type="spellStart"/>
      <w:r w:rsidRPr="00AB6A3C">
        <w:t>cittadini</w:t>
      </w:r>
      <w:proofErr w:type="spellEnd"/>
      <w:r w:rsidRPr="00AB6A3C">
        <w:t xml:space="preserve"> di </w:t>
      </w:r>
      <w:proofErr w:type="spellStart"/>
      <w:r w:rsidRPr="00AB6A3C">
        <w:t>governo</w:t>
      </w:r>
      <w:proofErr w:type="spellEnd"/>
      <w:r w:rsidRPr="00AB6A3C">
        <w:t xml:space="preserve"> tra ’400 e ’500</w:t>
      </w:r>
      <w:r>
        <w:t> »</w:t>
      </w:r>
      <w:r w:rsidRPr="00AB6A3C">
        <w:t xml:space="preserve">, </w:t>
      </w:r>
      <w:r>
        <w:t xml:space="preserve">dans </w:t>
      </w:r>
      <w:r w:rsidRPr="00AB6A3C">
        <w:t>Maurizio Ricci (</w:t>
      </w:r>
      <w:proofErr w:type="spellStart"/>
      <w:r w:rsidRPr="00AB6A3C">
        <w:t>dir</w:t>
      </w:r>
      <w:proofErr w:type="spellEnd"/>
      <w:r w:rsidRPr="00AB6A3C">
        <w:t xml:space="preserve">.), </w:t>
      </w:r>
      <w:r w:rsidRPr="00AB6A3C">
        <w:rPr>
          <w:i/>
          <w:iCs/>
        </w:rPr>
        <w:t>L’</w:t>
      </w:r>
      <w:proofErr w:type="spellStart"/>
      <w:r w:rsidRPr="00AB6A3C">
        <w:rPr>
          <w:i/>
          <w:iCs/>
        </w:rPr>
        <w:t>architettura</w:t>
      </w:r>
      <w:proofErr w:type="spellEnd"/>
      <w:r w:rsidRPr="00AB6A3C">
        <w:rPr>
          <w:i/>
          <w:iCs/>
        </w:rPr>
        <w:t xml:space="preserve"> a </w:t>
      </w:r>
      <w:proofErr w:type="spellStart"/>
      <w:r w:rsidRPr="00AB6A3C">
        <w:rPr>
          <w:i/>
          <w:iCs/>
        </w:rPr>
        <w:t>Bologna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nel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Rinascimento</w:t>
      </w:r>
      <w:proofErr w:type="spellEnd"/>
      <w:r w:rsidRPr="00AB6A3C">
        <w:rPr>
          <w:i/>
          <w:iCs/>
        </w:rPr>
        <w:t xml:space="preserve"> (1460-1550): </w:t>
      </w:r>
      <w:proofErr w:type="spellStart"/>
      <w:r w:rsidRPr="00AB6A3C">
        <w:rPr>
          <w:i/>
          <w:iCs/>
        </w:rPr>
        <w:t>centro</w:t>
      </w:r>
      <w:proofErr w:type="spellEnd"/>
      <w:r w:rsidRPr="00AB6A3C">
        <w:rPr>
          <w:i/>
          <w:iCs/>
        </w:rPr>
        <w:t xml:space="preserve"> o </w:t>
      </w:r>
      <w:proofErr w:type="spellStart"/>
      <w:r w:rsidRPr="00AB6A3C">
        <w:rPr>
          <w:i/>
          <w:iCs/>
        </w:rPr>
        <w:t>periferia</w:t>
      </w:r>
      <w:proofErr w:type="spellEnd"/>
      <w:r w:rsidRPr="00AB6A3C">
        <w:rPr>
          <w:i/>
          <w:iCs/>
        </w:rPr>
        <w:t>?</w:t>
      </w:r>
      <w:r w:rsidRPr="00AB6A3C">
        <w:t xml:space="preserve">, Bologne, Minerva, 2001, </w:t>
      </w:r>
      <w:r>
        <w:t>p. </w:t>
      </w:r>
      <w:r w:rsidRPr="00AB6A3C">
        <w:t>17-27</w:t>
      </w:r>
      <w:r>
        <w:t>.</w:t>
      </w:r>
    </w:p>
    <w:p w14:paraId="2207D5B5" w14:textId="77777777" w:rsidR="00AD090C" w:rsidRDefault="00AD090C" w:rsidP="00AD090C">
      <w:pPr>
        <w:pStyle w:val="TEIbiblreference"/>
        <w:rPr>
          <w:lang w:val="it-IT"/>
        </w:rPr>
      </w:pPr>
      <w:r w:rsidRPr="00CE312F">
        <w:rPr>
          <w:smallCaps/>
          <w:lang w:val="it-IT"/>
        </w:rPr>
        <w:t>De</w:t>
      </w:r>
      <w:r>
        <w:rPr>
          <w:smallCaps/>
          <w:lang w:val="it-IT"/>
        </w:rPr>
        <w:t> </w:t>
      </w:r>
      <w:r w:rsidRPr="00CB6EC2">
        <w:rPr>
          <w:smallCaps/>
          <w:lang w:val="it-IT"/>
        </w:rPr>
        <w:t>Caro</w:t>
      </w:r>
      <w:r w:rsidRPr="00AB6A3C">
        <w:rPr>
          <w:lang w:val="it-IT"/>
        </w:rPr>
        <w:t xml:space="preserve"> Gaspare, « Brusoni, Girolamo</w:t>
      </w:r>
      <w:r>
        <w:rPr>
          <w:lang w:val="it-IT"/>
        </w:rPr>
        <w:t> »</w:t>
      </w:r>
      <w:r w:rsidRPr="00726FCD">
        <w:rPr>
          <w:iCs/>
          <w:lang w:val="it-IT"/>
        </w:rPr>
        <w:t>,</w:t>
      </w:r>
      <w:r>
        <w:rPr>
          <w:iCs/>
          <w:lang w:val="it-IT"/>
        </w:rPr>
        <w:t xml:space="preserve"> dans</w:t>
      </w:r>
      <w:r w:rsidRPr="00AB6A3C">
        <w:rPr>
          <w:i/>
          <w:iCs/>
          <w:lang w:val="it-IT"/>
        </w:rPr>
        <w:t xml:space="preserve"> Dizionario biografico degli italiani</w:t>
      </w:r>
      <w:r w:rsidRPr="00AB6A3C">
        <w:rPr>
          <w:lang w:val="it-IT"/>
        </w:rPr>
        <w:t xml:space="preserve">, </w:t>
      </w:r>
      <w:r w:rsidRPr="00B65667">
        <w:rPr>
          <w:lang w:val="it-IT"/>
        </w:rPr>
        <w:t>Rome, Istituto della Enciclopedia italiana</w:t>
      </w:r>
      <w:r w:rsidRPr="00AB6A3C">
        <w:rPr>
          <w:lang w:val="it-IT"/>
        </w:rPr>
        <w:t>, 1972, vol.</w:t>
      </w:r>
      <w:r>
        <w:rPr>
          <w:lang w:val="it-IT"/>
        </w:rPr>
        <w:t> </w:t>
      </w:r>
      <w:r w:rsidRPr="00AB6A3C">
        <w:rPr>
          <w:lang w:val="it-IT"/>
        </w:rPr>
        <w:t xml:space="preserve">14, </w:t>
      </w:r>
      <w:r>
        <w:rPr>
          <w:lang w:val="it-IT"/>
        </w:rPr>
        <w:t>p. </w:t>
      </w:r>
      <w:r w:rsidRPr="00AB6A3C">
        <w:rPr>
          <w:lang w:val="it-IT"/>
        </w:rPr>
        <w:t>712-720.</w:t>
      </w:r>
    </w:p>
    <w:p w14:paraId="471CD927" w14:textId="5EB2E0F7" w:rsidR="000B1B16" w:rsidRPr="00F740A0" w:rsidRDefault="00746065" w:rsidP="006E3B15">
      <w:pPr>
        <w:pStyle w:val="TEIbiblreference"/>
        <w:rPr>
          <w:lang w:val="it-IT"/>
        </w:rPr>
      </w:pPr>
      <w:r w:rsidRPr="00F740A0">
        <w:rPr>
          <w:smallCaps/>
          <w:lang w:val="it-IT"/>
        </w:rPr>
        <w:t>Di</w:t>
      </w:r>
      <w:r w:rsidR="00700345">
        <w:rPr>
          <w:lang w:val="it-IT"/>
        </w:rPr>
        <w:t> </w:t>
      </w:r>
      <w:r w:rsidRPr="00F740A0">
        <w:rPr>
          <w:smallCaps/>
          <w:lang w:val="it-IT"/>
        </w:rPr>
        <w:t>Berardino</w:t>
      </w:r>
      <w:r w:rsidRPr="00F740A0">
        <w:rPr>
          <w:lang w:val="it-IT"/>
        </w:rPr>
        <w:t xml:space="preserve"> </w:t>
      </w:r>
      <w:r w:rsidR="000B1B16" w:rsidRPr="00F740A0">
        <w:rPr>
          <w:lang w:val="it-IT"/>
        </w:rPr>
        <w:t>Angelo, « Prisca, santa</w:t>
      </w:r>
      <w:r w:rsidR="00F740A0">
        <w:rPr>
          <w:lang w:val="it-IT"/>
        </w:rPr>
        <w:t> »</w:t>
      </w:r>
      <w:r w:rsidR="000B1B16" w:rsidRPr="00F740A0">
        <w:rPr>
          <w:lang w:val="it-IT"/>
        </w:rPr>
        <w:t>,</w:t>
      </w:r>
      <w:r w:rsidR="00700345">
        <w:rPr>
          <w:lang w:val="it-IT"/>
        </w:rPr>
        <w:t xml:space="preserve"> dans</w:t>
      </w:r>
      <w:r w:rsidR="000B1B16" w:rsidRPr="00F740A0">
        <w:rPr>
          <w:lang w:val="it-IT"/>
        </w:rPr>
        <w:t xml:space="preserve"> </w:t>
      </w:r>
      <w:r w:rsidR="000B1B16" w:rsidRPr="00F740A0">
        <w:rPr>
          <w:i/>
          <w:iCs/>
          <w:lang w:val="it-IT"/>
        </w:rPr>
        <w:t>Nuovo dizionario patristico e di antichità cristiane</w:t>
      </w:r>
      <w:r w:rsidR="000B1B16" w:rsidRPr="00F740A0">
        <w:rPr>
          <w:lang w:val="it-IT"/>
        </w:rPr>
        <w:t xml:space="preserve">, Gênes-Milan, Marietti, 2008, </w:t>
      </w:r>
      <w:r w:rsidR="00700345">
        <w:rPr>
          <w:lang w:val="it-IT"/>
        </w:rPr>
        <w:t>vol. </w:t>
      </w:r>
      <w:r w:rsidR="000B1B16" w:rsidRPr="00F740A0">
        <w:rPr>
          <w:lang w:val="it-IT"/>
        </w:rPr>
        <w:t>3, col.</w:t>
      </w:r>
      <w:r w:rsidR="00DC362D">
        <w:rPr>
          <w:lang w:val="it-IT"/>
        </w:rPr>
        <w:t> </w:t>
      </w:r>
      <w:r w:rsidR="000B1B16" w:rsidRPr="00F740A0">
        <w:rPr>
          <w:lang w:val="it-IT"/>
        </w:rPr>
        <w:t>4331-4332.</w:t>
      </w:r>
    </w:p>
    <w:p w14:paraId="38C3776C" w14:textId="7C62072F" w:rsidR="000B1B16" w:rsidRPr="00863580" w:rsidRDefault="00746065" w:rsidP="006E3B15">
      <w:pPr>
        <w:pStyle w:val="TEIbiblreference"/>
        <w:rPr>
          <w:lang w:val="it-IT"/>
        </w:rPr>
      </w:pPr>
      <w:r w:rsidRPr="00F740A0">
        <w:rPr>
          <w:smallCaps/>
          <w:lang w:val="it-IT"/>
        </w:rPr>
        <w:t>Di</w:t>
      </w:r>
      <w:r w:rsidR="00700345">
        <w:rPr>
          <w:lang w:val="it-IT"/>
        </w:rPr>
        <w:t> </w:t>
      </w:r>
      <w:r w:rsidRPr="00F740A0">
        <w:rPr>
          <w:smallCaps/>
          <w:lang w:val="it-IT"/>
        </w:rPr>
        <w:t>Monte</w:t>
      </w:r>
      <w:r w:rsidRPr="00F740A0">
        <w:rPr>
          <w:lang w:val="it-IT"/>
        </w:rPr>
        <w:t xml:space="preserve"> </w:t>
      </w:r>
      <w:r w:rsidR="000B1B16" w:rsidRPr="00F2271C">
        <w:rPr>
          <w:lang w:val="it-IT"/>
        </w:rPr>
        <w:t xml:space="preserve">Michele, </w:t>
      </w:r>
      <w:r w:rsidR="00F740A0">
        <w:rPr>
          <w:lang w:val="it-IT"/>
        </w:rPr>
        <w:t>« </w:t>
      </w:r>
      <w:r w:rsidR="000B1B16" w:rsidRPr="00F2271C">
        <w:rPr>
          <w:lang w:val="it-IT"/>
        </w:rPr>
        <w:t xml:space="preserve">La cultura antica e lo specchio della storia », </w:t>
      </w:r>
      <w:r w:rsidR="00700345">
        <w:rPr>
          <w:lang w:val="it-IT"/>
        </w:rPr>
        <w:t xml:space="preserve">dans </w:t>
      </w:r>
      <w:r w:rsidR="00700345" w:rsidRPr="00F2271C">
        <w:rPr>
          <w:lang w:val="it-IT"/>
        </w:rPr>
        <w:t>Maurizia Cicconi, Flaminia Gennari Santori</w:t>
      </w:r>
      <w:r w:rsidR="00700345">
        <w:rPr>
          <w:lang w:val="it-IT"/>
        </w:rPr>
        <w:t xml:space="preserve"> et</w:t>
      </w:r>
      <w:r w:rsidR="00700345" w:rsidRPr="00F2271C">
        <w:rPr>
          <w:lang w:val="it-IT"/>
        </w:rPr>
        <w:t xml:space="preserve"> Sebastian Schütze (dir.),</w:t>
      </w:r>
      <w:r w:rsidR="00700345">
        <w:rPr>
          <w:lang w:val="it-IT"/>
        </w:rPr>
        <w:t xml:space="preserve"> </w:t>
      </w:r>
      <w:r w:rsidR="000B1B16" w:rsidRPr="00F2271C">
        <w:rPr>
          <w:i/>
          <w:iCs/>
          <w:lang w:val="it-IT"/>
        </w:rPr>
        <w:t>L’immagine sovrana. Urbano</w:t>
      </w:r>
      <w:r w:rsidR="00700345">
        <w:rPr>
          <w:i/>
          <w:iCs/>
          <w:lang w:val="it-IT"/>
        </w:rPr>
        <w:t> </w:t>
      </w:r>
      <w:r w:rsidR="000B1B16" w:rsidRPr="00F2271C">
        <w:rPr>
          <w:i/>
          <w:iCs/>
          <w:lang w:val="it-IT"/>
        </w:rPr>
        <w:t>VIII e i Barberini</w:t>
      </w:r>
      <w:r w:rsidR="000B1B16" w:rsidRPr="00F2271C">
        <w:rPr>
          <w:lang w:val="it-IT"/>
        </w:rPr>
        <w:t>, catalogue d’exposition, Rome, Officina libraria, 2023,</w:t>
      </w:r>
      <w:r w:rsidR="000B1B16" w:rsidRPr="00F2271C">
        <w:rPr>
          <w:i/>
          <w:iCs/>
          <w:lang w:val="it-IT"/>
        </w:rPr>
        <w:t xml:space="preserve"> </w:t>
      </w:r>
      <w:r w:rsidR="00F740A0">
        <w:rPr>
          <w:lang w:val="it-IT"/>
        </w:rPr>
        <w:t>p. </w:t>
      </w:r>
      <w:r w:rsidR="000B1B16" w:rsidRPr="00F2271C">
        <w:rPr>
          <w:lang w:val="it-IT"/>
        </w:rPr>
        <w:t>265-269.</w:t>
      </w:r>
    </w:p>
    <w:p w14:paraId="3DC9444C" w14:textId="4303AE4F" w:rsidR="000B1B16" w:rsidRPr="00B65667" w:rsidRDefault="00746065" w:rsidP="006E3B15">
      <w:pPr>
        <w:pStyle w:val="TEIbiblreference"/>
      </w:pPr>
      <w:r w:rsidRPr="00863580">
        <w:rPr>
          <w:smallCaps/>
          <w:lang w:val="it-IT"/>
        </w:rPr>
        <w:t>Donato</w:t>
      </w:r>
      <w:r w:rsidRPr="00863580">
        <w:rPr>
          <w:lang w:val="it-IT"/>
        </w:rPr>
        <w:t xml:space="preserve"> </w:t>
      </w:r>
      <w:r w:rsidR="000B1B16" w:rsidRPr="00863580">
        <w:rPr>
          <w:lang w:val="it-IT"/>
        </w:rPr>
        <w:t>Maria Monica, « </w:t>
      </w:r>
      <w:r w:rsidR="00373835">
        <w:rPr>
          <w:lang w:val="it-IT"/>
        </w:rPr>
        <w:t>“</w:t>
      </w:r>
      <w:r w:rsidR="000B1B16" w:rsidRPr="00863580">
        <w:rPr>
          <w:lang w:val="it-IT"/>
        </w:rPr>
        <w:t>Ogni cosa è pieno d’arme</w:t>
      </w:r>
      <w:r w:rsidR="00373835">
        <w:rPr>
          <w:lang w:val="it-IT"/>
        </w:rPr>
        <w:t>”</w:t>
      </w:r>
      <w:r w:rsidR="000B1B16" w:rsidRPr="00863580">
        <w:rPr>
          <w:lang w:val="it-IT"/>
        </w:rPr>
        <w:t xml:space="preserve">. Uno sguardo dall’esterno », </w:t>
      </w:r>
      <w:r w:rsidR="00700345" w:rsidRPr="00863580">
        <w:rPr>
          <w:lang w:val="it-IT"/>
        </w:rPr>
        <w:t xml:space="preserve">dans </w:t>
      </w:r>
      <w:r w:rsidR="00DC362D" w:rsidRPr="00863580">
        <w:rPr>
          <w:lang w:val="it-IT"/>
        </w:rPr>
        <w:t xml:space="preserve">Matteo Ferrari (dir.), </w:t>
      </w:r>
      <w:r w:rsidR="000B1B16" w:rsidRPr="00863580">
        <w:rPr>
          <w:i/>
          <w:lang w:val="it-IT"/>
        </w:rPr>
        <w:t xml:space="preserve">L’Arme segreta. </w:t>
      </w:r>
      <w:proofErr w:type="spellStart"/>
      <w:r w:rsidR="000B1B16" w:rsidRPr="00B65667">
        <w:rPr>
          <w:i/>
        </w:rPr>
        <w:t>Araldica</w:t>
      </w:r>
      <w:proofErr w:type="spellEnd"/>
      <w:r w:rsidR="000B1B16" w:rsidRPr="00B65667">
        <w:rPr>
          <w:i/>
        </w:rPr>
        <w:t xml:space="preserve"> e </w:t>
      </w:r>
      <w:proofErr w:type="spellStart"/>
      <w:r w:rsidR="000B1B16" w:rsidRPr="00B65667">
        <w:rPr>
          <w:i/>
        </w:rPr>
        <w:t>storia</w:t>
      </w:r>
      <w:proofErr w:type="spellEnd"/>
      <w:r w:rsidR="000B1B16" w:rsidRPr="00B65667">
        <w:rPr>
          <w:i/>
        </w:rPr>
        <w:t xml:space="preserve"> dell’arte </w:t>
      </w:r>
      <w:proofErr w:type="spellStart"/>
      <w:r w:rsidR="000B1B16" w:rsidRPr="00B65667">
        <w:rPr>
          <w:i/>
        </w:rPr>
        <w:t>ne</w:t>
      </w:r>
      <w:r w:rsidR="00990B98">
        <w:rPr>
          <w:i/>
        </w:rPr>
        <w:t>l</w:t>
      </w:r>
      <w:proofErr w:type="spellEnd"/>
      <w:r w:rsidR="000B1B16" w:rsidRPr="00B65667">
        <w:rPr>
          <w:i/>
        </w:rPr>
        <w:t xml:space="preserve"> </w:t>
      </w:r>
      <w:proofErr w:type="spellStart"/>
      <w:r w:rsidR="000B1B16" w:rsidRPr="00B65667">
        <w:rPr>
          <w:i/>
        </w:rPr>
        <w:t>Medioevo</w:t>
      </w:r>
      <w:proofErr w:type="spellEnd"/>
      <w:r w:rsidR="000B1B16" w:rsidRPr="00B65667">
        <w:rPr>
          <w:i/>
        </w:rPr>
        <w:t xml:space="preserve"> (</w:t>
      </w:r>
      <w:proofErr w:type="spellStart"/>
      <w:r w:rsidR="000B1B16" w:rsidRPr="00B65667">
        <w:rPr>
          <w:i/>
        </w:rPr>
        <w:t>secoli</w:t>
      </w:r>
      <w:proofErr w:type="spellEnd"/>
      <w:r w:rsidR="00DC362D">
        <w:rPr>
          <w:i/>
        </w:rPr>
        <w:t> </w:t>
      </w:r>
      <w:r w:rsidR="000B1B16" w:rsidRPr="00B65667">
        <w:rPr>
          <w:i/>
        </w:rPr>
        <w:t>XIII-XIV)</w:t>
      </w:r>
      <w:r w:rsidR="000B1B16" w:rsidRPr="00B65667">
        <w:t xml:space="preserve">, Alessandro </w:t>
      </w:r>
      <w:proofErr w:type="spellStart"/>
      <w:r w:rsidR="000B1B16" w:rsidRPr="00B65667">
        <w:t>Savorelli</w:t>
      </w:r>
      <w:proofErr w:type="spellEnd"/>
      <w:r w:rsidR="000B1B16" w:rsidRPr="00B65667">
        <w:t xml:space="preserve"> (intr</w:t>
      </w:r>
      <w:r w:rsidR="00700345">
        <w:t>oduction</w:t>
      </w:r>
      <w:r w:rsidR="000B1B16" w:rsidRPr="00B65667">
        <w:t xml:space="preserve">), Florence, Le </w:t>
      </w:r>
      <w:proofErr w:type="spellStart"/>
      <w:r w:rsidR="000B1B16" w:rsidRPr="00B65667">
        <w:t>Lettere</w:t>
      </w:r>
      <w:proofErr w:type="spellEnd"/>
      <w:r w:rsidR="000B1B16" w:rsidRPr="00B65667">
        <w:t xml:space="preserve">, 2015, </w:t>
      </w:r>
      <w:r w:rsidR="00F740A0">
        <w:t>p. </w:t>
      </w:r>
      <w:r w:rsidR="000B1B16" w:rsidRPr="00B65667">
        <w:t>267-283.</w:t>
      </w:r>
    </w:p>
    <w:p w14:paraId="6D4DFE2F" w14:textId="77C56F28" w:rsidR="000B1B16" w:rsidRPr="00AB6A3C" w:rsidRDefault="00746065" w:rsidP="006E3B15">
      <w:pPr>
        <w:pStyle w:val="TEIbiblreference"/>
      </w:pPr>
      <w:proofErr w:type="spellStart"/>
      <w:r w:rsidRPr="00CB6EC2">
        <w:rPr>
          <w:rFonts w:eastAsia="Times New Roman"/>
          <w:smallCaps/>
        </w:rPr>
        <w:lastRenderedPageBreak/>
        <w:t>Doulkaridou</w:t>
      </w:r>
      <w:r w:rsidRPr="00AB6A3C">
        <w:rPr>
          <w:rFonts w:eastAsia="Times New Roman"/>
        </w:rPr>
        <w:t>-</w:t>
      </w:r>
      <w:r w:rsidRPr="00CB6EC2">
        <w:rPr>
          <w:rFonts w:eastAsia="Times New Roman"/>
          <w:smallCaps/>
        </w:rPr>
        <w:t>Ramantani</w:t>
      </w:r>
      <w:proofErr w:type="spellEnd"/>
      <w:r w:rsidRPr="00AB6A3C">
        <w:rPr>
          <w:rFonts w:eastAsia="Times New Roman"/>
        </w:rPr>
        <w:t xml:space="preserve"> </w:t>
      </w:r>
      <w:proofErr w:type="spellStart"/>
      <w:r w:rsidR="000B1B16" w:rsidRPr="00AB6A3C">
        <w:rPr>
          <w:rFonts w:eastAsia="Times New Roman"/>
        </w:rPr>
        <w:t>Elli</w:t>
      </w:r>
      <w:proofErr w:type="spellEnd"/>
      <w:r w:rsidR="000B1B16" w:rsidRPr="00AB6A3C">
        <w:rPr>
          <w:rFonts w:eastAsia="Times New Roman"/>
        </w:rPr>
        <w:t xml:space="preserve">, « Jules de Médicis et </w:t>
      </w:r>
      <w:proofErr w:type="spellStart"/>
      <w:r w:rsidR="000B1B16" w:rsidRPr="00AB6A3C">
        <w:rPr>
          <w:rFonts w:eastAsia="Times New Roman"/>
        </w:rPr>
        <w:t>Pompeo</w:t>
      </w:r>
      <w:proofErr w:type="spellEnd"/>
      <w:r w:rsidR="000B1B16" w:rsidRPr="00AB6A3C">
        <w:rPr>
          <w:rFonts w:eastAsia="Times New Roman"/>
        </w:rPr>
        <w:t xml:space="preserve"> Colonna. Enjeux héraldiques dans les missels de deux cardinaux antagonistes »,</w:t>
      </w:r>
      <w:r w:rsidR="00700345">
        <w:rPr>
          <w:rFonts w:eastAsia="Times New Roman"/>
        </w:rPr>
        <w:t xml:space="preserve"> dans </w:t>
      </w:r>
      <w:r w:rsidR="00700345" w:rsidRPr="00AB6A3C">
        <w:rPr>
          <w:rFonts w:eastAsia="Times New Roman"/>
        </w:rPr>
        <w:t xml:space="preserve">Yvan </w:t>
      </w:r>
      <w:proofErr w:type="spellStart"/>
      <w:r w:rsidR="00700345" w:rsidRPr="00AB6A3C">
        <w:rPr>
          <w:rFonts w:eastAsia="Times New Roman"/>
        </w:rPr>
        <w:t>Loskoutoff</w:t>
      </w:r>
      <w:proofErr w:type="spellEnd"/>
      <w:r w:rsidR="00700345" w:rsidRPr="00AB6A3C">
        <w:rPr>
          <w:rFonts w:eastAsia="Times New Roman"/>
          <w:i/>
        </w:rPr>
        <w:t xml:space="preserve"> </w:t>
      </w:r>
      <w:r w:rsidR="00700345" w:rsidRPr="00AB6A3C">
        <w:rPr>
          <w:rFonts w:eastAsia="Times New Roman"/>
        </w:rPr>
        <w:t>(</w:t>
      </w:r>
      <w:proofErr w:type="spellStart"/>
      <w:r w:rsidR="00700345" w:rsidRPr="00AB6A3C">
        <w:rPr>
          <w:rFonts w:eastAsia="Times New Roman"/>
        </w:rPr>
        <w:t>dir</w:t>
      </w:r>
      <w:proofErr w:type="spellEnd"/>
      <w:r w:rsidR="00700345" w:rsidRPr="00AB6A3C">
        <w:rPr>
          <w:rFonts w:eastAsia="Times New Roman"/>
        </w:rPr>
        <w:t>.),</w:t>
      </w:r>
      <w:r w:rsidR="000B1B16" w:rsidRPr="00AB6A3C">
        <w:rPr>
          <w:rFonts w:eastAsia="Times New Roman"/>
        </w:rPr>
        <w:t xml:space="preserve"> </w:t>
      </w:r>
      <w:r w:rsidR="000B1B16" w:rsidRPr="00AB6A3C">
        <w:rPr>
          <w:rFonts w:eastAsia="Times New Roman"/>
          <w:i/>
        </w:rPr>
        <w:t>Héraldique &amp; Papauté</w:t>
      </w:r>
      <w:bookmarkStart w:id="31" w:name="_Hlk179811807"/>
      <w:r w:rsidR="000B1B16" w:rsidRPr="00AB6A3C">
        <w:rPr>
          <w:rFonts w:eastAsia="Times New Roman"/>
          <w:i/>
        </w:rPr>
        <w:t>, Moyen</w:t>
      </w:r>
      <w:r w:rsidR="00700345">
        <w:rPr>
          <w:rFonts w:eastAsia="Times New Roman"/>
          <w:i/>
        </w:rPr>
        <w:t> </w:t>
      </w:r>
      <w:r w:rsidR="000B1B16" w:rsidRPr="00AB6A3C">
        <w:rPr>
          <w:rFonts w:eastAsia="Times New Roman"/>
          <w:i/>
        </w:rPr>
        <w:t>Âge-Temps modernes</w:t>
      </w:r>
      <w:r w:rsidR="00726FCD" w:rsidRPr="00726FCD">
        <w:rPr>
          <w:rFonts w:eastAsia="Times New Roman"/>
        </w:rPr>
        <w:t>,</w:t>
      </w:r>
      <w:r w:rsidR="000B1B16" w:rsidRPr="00AB6A3C">
        <w:rPr>
          <w:rFonts w:eastAsia="Times New Roman"/>
          <w:i/>
        </w:rPr>
        <w:t xml:space="preserve"> </w:t>
      </w:r>
      <w:r w:rsidR="000B1B16" w:rsidRPr="00AB6A3C">
        <w:rPr>
          <w:rFonts w:eastAsia="Times New Roman"/>
        </w:rPr>
        <w:t>Mont</w:t>
      </w:r>
      <w:bookmarkEnd w:id="31"/>
      <w:r w:rsidR="000B1B16" w:rsidRPr="00AB6A3C">
        <w:rPr>
          <w:rFonts w:eastAsia="Times New Roman"/>
        </w:rPr>
        <w:t xml:space="preserve">-Saint-Aignan, </w:t>
      </w:r>
      <w:r w:rsidR="00A6503B">
        <w:rPr>
          <w:rFonts w:eastAsia="Times New Roman"/>
        </w:rPr>
        <w:t>PURH</w:t>
      </w:r>
      <w:r w:rsidR="000B1B16" w:rsidRPr="00AB6A3C">
        <w:rPr>
          <w:rFonts w:eastAsia="Times New Roman"/>
        </w:rPr>
        <w:t>, 2020, p. 197-233.</w:t>
      </w:r>
    </w:p>
    <w:p w14:paraId="641D4476" w14:textId="13E2C014" w:rsidR="000B1B16" w:rsidRPr="00B65667" w:rsidRDefault="00746065" w:rsidP="006E3B15">
      <w:pPr>
        <w:pStyle w:val="TEIbiblreference"/>
      </w:pPr>
      <w:r w:rsidRPr="00CB6EC2">
        <w:rPr>
          <w:smallCaps/>
          <w:shd w:val="clear" w:color="auto" w:fill="FFFFFF"/>
        </w:rPr>
        <w:t>Ebert</w:t>
      </w:r>
      <w:r w:rsidRPr="00AB6A3C">
        <w:rPr>
          <w:shd w:val="clear" w:color="auto" w:fill="FFFFFF"/>
        </w:rPr>
        <w:t>-</w:t>
      </w:r>
      <w:proofErr w:type="spellStart"/>
      <w:r w:rsidRPr="00CB6EC2">
        <w:rPr>
          <w:smallCaps/>
          <w:shd w:val="clear" w:color="auto" w:fill="FFFFFF"/>
        </w:rPr>
        <w:t>Schifferer</w:t>
      </w:r>
      <w:proofErr w:type="spellEnd"/>
      <w:r w:rsidRPr="00AB6A3C">
        <w:rPr>
          <w:shd w:val="clear" w:color="auto" w:fill="FFFFFF"/>
        </w:rPr>
        <w:t xml:space="preserve"> </w:t>
      </w:r>
      <w:r w:rsidR="000B1B16" w:rsidRPr="00AB6A3C">
        <w:rPr>
          <w:shd w:val="clear" w:color="auto" w:fill="FFFFFF"/>
        </w:rPr>
        <w:t xml:space="preserve">Sybille, </w:t>
      </w:r>
      <w:r w:rsidR="00F740A0">
        <w:rPr>
          <w:shd w:val="clear" w:color="auto" w:fill="FFFFFF"/>
        </w:rPr>
        <w:t>« </w:t>
      </w:r>
      <w:r w:rsidR="000B1B16" w:rsidRPr="00AB6A3C">
        <w:rPr>
          <w:shd w:val="clear" w:color="auto" w:fill="FFFFFF"/>
        </w:rPr>
        <w:t xml:space="preserve">La </w:t>
      </w:r>
      <w:proofErr w:type="spellStart"/>
      <w:r w:rsidR="000B1B16" w:rsidRPr="00AB6A3C">
        <w:rPr>
          <w:shd w:val="clear" w:color="auto" w:fill="FFFFFF"/>
        </w:rPr>
        <w:t>romanità</w:t>
      </w:r>
      <w:proofErr w:type="spellEnd"/>
      <w:r w:rsidR="000B1B16" w:rsidRPr="00AB6A3C">
        <w:rPr>
          <w:shd w:val="clear" w:color="auto" w:fill="FFFFFF"/>
        </w:rPr>
        <w:t xml:space="preserve"> in </w:t>
      </w:r>
      <w:proofErr w:type="spellStart"/>
      <w:r w:rsidR="000B1B16" w:rsidRPr="00AB6A3C">
        <w:rPr>
          <w:shd w:val="clear" w:color="auto" w:fill="FFFFFF"/>
        </w:rPr>
        <w:t>termini</w:t>
      </w:r>
      <w:proofErr w:type="spellEnd"/>
      <w:r w:rsidR="000B1B16" w:rsidRPr="00AB6A3C">
        <w:rPr>
          <w:shd w:val="clear" w:color="auto" w:fill="FFFFFF"/>
        </w:rPr>
        <w:t xml:space="preserve"> </w:t>
      </w:r>
      <w:proofErr w:type="spellStart"/>
      <w:r w:rsidR="000B1B16" w:rsidRPr="00AB6A3C">
        <w:rPr>
          <w:shd w:val="clear" w:color="auto" w:fill="FFFFFF"/>
        </w:rPr>
        <w:t>bolognesi</w:t>
      </w:r>
      <w:proofErr w:type="spellEnd"/>
      <w:r w:rsidR="000B1B16" w:rsidRPr="00AB6A3C">
        <w:rPr>
          <w:shd w:val="clear" w:color="auto" w:fill="FFFFFF"/>
        </w:rPr>
        <w:t xml:space="preserve">: Domenico Maria </w:t>
      </w:r>
      <w:proofErr w:type="spellStart"/>
      <w:r w:rsidR="000B1B16" w:rsidRPr="00AB6A3C">
        <w:rPr>
          <w:shd w:val="clear" w:color="auto" w:fill="FFFFFF"/>
        </w:rPr>
        <w:t>Canuti</w:t>
      </w:r>
      <w:proofErr w:type="spellEnd"/>
      <w:r w:rsidR="000B1B16" w:rsidRPr="00AB6A3C">
        <w:rPr>
          <w:shd w:val="clear" w:color="auto" w:fill="FFFFFF"/>
        </w:rPr>
        <w:t xml:space="preserve"> a </w:t>
      </w:r>
      <w:proofErr w:type="spellStart"/>
      <w:r w:rsidR="000B1B16" w:rsidRPr="00AB6A3C">
        <w:rPr>
          <w:shd w:val="clear" w:color="auto" w:fill="FFFFFF"/>
        </w:rPr>
        <w:t>palazzo</w:t>
      </w:r>
      <w:proofErr w:type="spellEnd"/>
      <w:r w:rsidR="000B1B16" w:rsidRPr="00AB6A3C">
        <w:rPr>
          <w:shd w:val="clear" w:color="auto" w:fill="FFFFFF"/>
        </w:rPr>
        <w:t xml:space="preserve"> </w:t>
      </w:r>
      <w:proofErr w:type="spellStart"/>
      <w:r w:rsidR="000B1B16" w:rsidRPr="00AB6A3C">
        <w:rPr>
          <w:shd w:val="clear" w:color="auto" w:fill="FFFFFF"/>
        </w:rPr>
        <w:t>Altieri</w:t>
      </w:r>
      <w:proofErr w:type="spellEnd"/>
      <w:r w:rsidR="000B1B16" w:rsidRPr="00AB6A3C">
        <w:rPr>
          <w:shd w:val="clear" w:color="auto" w:fill="FFFFFF"/>
        </w:rPr>
        <w:t> »,</w:t>
      </w:r>
      <w:r w:rsidR="00700345">
        <w:rPr>
          <w:shd w:val="clear" w:color="auto" w:fill="FFFFFF"/>
        </w:rPr>
        <w:t xml:space="preserve"> dans </w:t>
      </w:r>
      <w:r w:rsidR="00700345" w:rsidRPr="00AB6A3C">
        <w:t xml:space="preserve">Sabine </w:t>
      </w:r>
      <w:proofErr w:type="spellStart"/>
      <w:r w:rsidR="00700345" w:rsidRPr="00AB6A3C">
        <w:t>Frommel</w:t>
      </w:r>
      <w:proofErr w:type="spellEnd"/>
      <w:r w:rsidR="00700345" w:rsidRPr="00AB6A3C">
        <w:t xml:space="preserve"> (</w:t>
      </w:r>
      <w:proofErr w:type="spellStart"/>
      <w:r w:rsidR="00700345" w:rsidRPr="00AB6A3C">
        <w:t>dir</w:t>
      </w:r>
      <w:proofErr w:type="spellEnd"/>
      <w:r w:rsidR="00700345" w:rsidRPr="00AB6A3C">
        <w:t xml:space="preserve">.), </w:t>
      </w:r>
      <w:proofErr w:type="spellStart"/>
      <w:r w:rsidR="000B1B16" w:rsidRPr="00AB6A3C">
        <w:rPr>
          <w:i/>
          <w:shd w:val="clear" w:color="auto" w:fill="FFFFFF"/>
        </w:rPr>
        <w:t>Crocevia</w:t>
      </w:r>
      <w:proofErr w:type="spellEnd"/>
      <w:r w:rsidR="000B1B16" w:rsidRPr="00AB6A3C">
        <w:rPr>
          <w:i/>
          <w:shd w:val="clear" w:color="auto" w:fill="FFFFFF"/>
        </w:rPr>
        <w:t xml:space="preserve"> e capitale </w:t>
      </w:r>
      <w:proofErr w:type="spellStart"/>
      <w:r w:rsidR="000B1B16" w:rsidRPr="00AB6A3C">
        <w:rPr>
          <w:i/>
          <w:shd w:val="clear" w:color="auto" w:fill="FFFFFF"/>
        </w:rPr>
        <w:t>della</w:t>
      </w:r>
      <w:proofErr w:type="spellEnd"/>
      <w:r w:rsidR="000B1B16" w:rsidRPr="00AB6A3C">
        <w:rPr>
          <w:i/>
          <w:shd w:val="clear" w:color="auto" w:fill="FFFFFF"/>
        </w:rPr>
        <w:t xml:space="preserve"> </w:t>
      </w:r>
      <w:proofErr w:type="spellStart"/>
      <w:r w:rsidR="000B1B16" w:rsidRPr="00AB6A3C">
        <w:rPr>
          <w:i/>
          <w:shd w:val="clear" w:color="auto" w:fill="FFFFFF"/>
        </w:rPr>
        <w:t>migrazione</w:t>
      </w:r>
      <w:proofErr w:type="spellEnd"/>
      <w:r w:rsidR="000B1B16" w:rsidRPr="00AB6A3C">
        <w:rPr>
          <w:i/>
          <w:shd w:val="clear" w:color="auto" w:fill="FFFFFF"/>
        </w:rPr>
        <w:t xml:space="preserve"> </w:t>
      </w:r>
      <w:proofErr w:type="spellStart"/>
      <w:r w:rsidR="000B1B16" w:rsidRPr="00AB6A3C">
        <w:rPr>
          <w:i/>
          <w:shd w:val="clear" w:color="auto" w:fill="FFFFFF"/>
        </w:rPr>
        <w:t>artistica</w:t>
      </w:r>
      <w:proofErr w:type="spellEnd"/>
      <w:r w:rsidR="000B1B16" w:rsidRPr="00AB6A3C">
        <w:rPr>
          <w:i/>
          <w:shd w:val="clear" w:color="auto" w:fill="FFFFFF"/>
        </w:rPr>
        <w:t xml:space="preserve">: </w:t>
      </w:r>
      <w:proofErr w:type="spellStart"/>
      <w:r w:rsidR="000B1B16" w:rsidRPr="00AB6A3C">
        <w:rPr>
          <w:i/>
          <w:shd w:val="clear" w:color="auto" w:fill="FFFFFF"/>
        </w:rPr>
        <w:t>forestieri</w:t>
      </w:r>
      <w:proofErr w:type="spellEnd"/>
      <w:r w:rsidR="000B1B16" w:rsidRPr="00AB6A3C">
        <w:rPr>
          <w:i/>
          <w:shd w:val="clear" w:color="auto" w:fill="FFFFFF"/>
        </w:rPr>
        <w:t xml:space="preserve"> a </w:t>
      </w:r>
      <w:proofErr w:type="spellStart"/>
      <w:r w:rsidR="000B1B16" w:rsidRPr="00AB6A3C">
        <w:rPr>
          <w:i/>
          <w:shd w:val="clear" w:color="auto" w:fill="FFFFFF"/>
        </w:rPr>
        <w:t>Bologna</w:t>
      </w:r>
      <w:proofErr w:type="spellEnd"/>
      <w:r w:rsidR="000B1B16" w:rsidRPr="00AB6A3C">
        <w:rPr>
          <w:i/>
          <w:shd w:val="clear" w:color="auto" w:fill="FFFFFF"/>
        </w:rPr>
        <w:t xml:space="preserve"> e </w:t>
      </w:r>
      <w:proofErr w:type="spellStart"/>
      <w:r w:rsidR="000B1B16" w:rsidRPr="00AB6A3C">
        <w:rPr>
          <w:i/>
          <w:shd w:val="clear" w:color="auto" w:fill="FFFFFF"/>
        </w:rPr>
        <w:t>bolognesi</w:t>
      </w:r>
      <w:proofErr w:type="spellEnd"/>
      <w:r w:rsidR="000B1B16" w:rsidRPr="00AB6A3C">
        <w:rPr>
          <w:i/>
          <w:shd w:val="clear" w:color="auto" w:fill="FFFFFF"/>
        </w:rPr>
        <w:t xml:space="preserve"> </w:t>
      </w:r>
      <w:proofErr w:type="spellStart"/>
      <w:r w:rsidR="000B1B16" w:rsidRPr="00AB6A3C">
        <w:rPr>
          <w:i/>
          <w:shd w:val="clear" w:color="auto" w:fill="FFFFFF"/>
        </w:rPr>
        <w:t>nel</w:t>
      </w:r>
      <w:proofErr w:type="spellEnd"/>
      <w:r w:rsidR="000B1B16" w:rsidRPr="00AB6A3C">
        <w:rPr>
          <w:i/>
          <w:shd w:val="clear" w:color="auto" w:fill="FFFFFF"/>
        </w:rPr>
        <w:t xml:space="preserve"> </w:t>
      </w:r>
      <w:proofErr w:type="spellStart"/>
      <w:r w:rsidR="000B1B16" w:rsidRPr="00AB6A3C">
        <w:rPr>
          <w:i/>
          <w:shd w:val="clear" w:color="auto" w:fill="FFFFFF"/>
        </w:rPr>
        <w:t>mondo</w:t>
      </w:r>
      <w:proofErr w:type="spellEnd"/>
      <w:r w:rsidR="000B1B16" w:rsidRPr="00AB6A3C">
        <w:rPr>
          <w:i/>
          <w:shd w:val="clear" w:color="auto" w:fill="FFFFFF"/>
        </w:rPr>
        <w:t xml:space="preserve"> (</w:t>
      </w:r>
      <w:proofErr w:type="spellStart"/>
      <w:r w:rsidR="000B1B16" w:rsidRPr="00AB6A3C">
        <w:rPr>
          <w:i/>
          <w:shd w:val="clear" w:color="auto" w:fill="FFFFFF"/>
        </w:rPr>
        <w:t>secolo</w:t>
      </w:r>
      <w:proofErr w:type="spellEnd"/>
      <w:r w:rsidR="00700345">
        <w:rPr>
          <w:i/>
          <w:shd w:val="clear" w:color="auto" w:fill="FFFFFF"/>
        </w:rPr>
        <w:t> </w:t>
      </w:r>
      <w:r w:rsidR="000B1B16" w:rsidRPr="00AB6A3C">
        <w:rPr>
          <w:i/>
          <w:shd w:val="clear" w:color="auto" w:fill="FFFFFF"/>
        </w:rPr>
        <w:t>XVII)</w:t>
      </w:r>
      <w:r w:rsidR="000B1B16" w:rsidRPr="00AB6A3C">
        <w:rPr>
          <w:shd w:val="clear" w:color="auto" w:fill="FFFFFF"/>
        </w:rPr>
        <w:t xml:space="preserve">, Bologne, </w:t>
      </w:r>
      <w:proofErr w:type="spellStart"/>
      <w:r w:rsidR="000B1B16" w:rsidRPr="00AB6A3C">
        <w:rPr>
          <w:shd w:val="clear" w:color="auto" w:fill="FFFFFF"/>
        </w:rPr>
        <w:t>Bo</w:t>
      </w:r>
      <w:r w:rsidR="004437D2">
        <w:rPr>
          <w:shd w:val="clear" w:color="auto" w:fill="FFFFFF"/>
        </w:rPr>
        <w:t>logna</w:t>
      </w:r>
      <w:proofErr w:type="spellEnd"/>
      <w:r w:rsidR="000B1B16" w:rsidRPr="00AB6A3C">
        <w:rPr>
          <w:shd w:val="clear" w:color="auto" w:fill="FFFFFF"/>
        </w:rPr>
        <w:t xml:space="preserve"> </w:t>
      </w:r>
      <w:proofErr w:type="spellStart"/>
      <w:r w:rsidR="000B1B16" w:rsidRPr="00AB6A3C">
        <w:rPr>
          <w:shd w:val="clear" w:color="auto" w:fill="FFFFFF"/>
        </w:rPr>
        <w:t>University</w:t>
      </w:r>
      <w:proofErr w:type="spellEnd"/>
      <w:r w:rsidR="000B1B16" w:rsidRPr="00AB6A3C">
        <w:rPr>
          <w:shd w:val="clear" w:color="auto" w:fill="FFFFFF"/>
        </w:rPr>
        <w:t xml:space="preserve"> </w:t>
      </w:r>
      <w:proofErr w:type="spellStart"/>
      <w:r w:rsidR="000B1B16" w:rsidRPr="00AB6A3C">
        <w:rPr>
          <w:shd w:val="clear" w:color="auto" w:fill="FFFFFF"/>
        </w:rPr>
        <w:t>Press</w:t>
      </w:r>
      <w:proofErr w:type="spellEnd"/>
      <w:r w:rsidR="000B1B16" w:rsidRPr="00AB6A3C">
        <w:rPr>
          <w:shd w:val="clear" w:color="auto" w:fill="FFFFFF"/>
        </w:rPr>
        <w:t xml:space="preserve">, 2012, </w:t>
      </w:r>
      <w:r w:rsidR="00F740A0">
        <w:rPr>
          <w:shd w:val="clear" w:color="auto" w:fill="FFFFFF"/>
        </w:rPr>
        <w:t>p. </w:t>
      </w:r>
      <w:r w:rsidR="000B1B16" w:rsidRPr="00AB6A3C">
        <w:rPr>
          <w:shd w:val="clear" w:color="auto" w:fill="FFFFFF"/>
        </w:rPr>
        <w:t>327-345.</w:t>
      </w:r>
    </w:p>
    <w:p w14:paraId="51D85894" w14:textId="05C25F00" w:rsidR="000B1B16" w:rsidRPr="00AB6A3C" w:rsidRDefault="00746065" w:rsidP="006E3B15">
      <w:pPr>
        <w:pStyle w:val="TEIbiblreference"/>
      </w:pPr>
      <w:proofErr w:type="spellStart"/>
      <w:r w:rsidRPr="00CB6EC2">
        <w:rPr>
          <w:smallCaps/>
        </w:rPr>
        <w:t>Ermini</w:t>
      </w:r>
      <w:proofErr w:type="spellEnd"/>
      <w:r w:rsidRPr="00B65667">
        <w:t xml:space="preserve"> </w:t>
      </w:r>
      <w:r w:rsidR="000B1B16" w:rsidRPr="00AB6A3C">
        <w:t xml:space="preserve">Gian-Paolo, « La </w:t>
      </w:r>
      <w:proofErr w:type="spellStart"/>
      <w:r w:rsidR="000B1B16" w:rsidRPr="00AB6A3C">
        <w:t>campana</w:t>
      </w:r>
      <w:proofErr w:type="spellEnd"/>
      <w:r w:rsidR="000B1B16" w:rsidRPr="00AB6A3C">
        <w:t> </w:t>
      </w:r>
      <w:proofErr w:type="spellStart"/>
      <w:r w:rsidR="000B1B16" w:rsidRPr="00AB6A3C">
        <w:t>del</w:t>
      </w:r>
      <w:proofErr w:type="spellEnd"/>
      <w:r w:rsidR="000B1B16" w:rsidRPr="00AB6A3C">
        <w:t xml:space="preserve"> </w:t>
      </w:r>
      <w:proofErr w:type="spellStart"/>
      <w:r w:rsidR="000B1B16" w:rsidRPr="00AB6A3C">
        <w:t>palazzo</w:t>
      </w:r>
      <w:proofErr w:type="spellEnd"/>
      <w:r w:rsidR="000B1B16" w:rsidRPr="00AB6A3C">
        <w:t xml:space="preserve"> </w:t>
      </w:r>
      <w:proofErr w:type="spellStart"/>
      <w:r w:rsidR="000B1B16" w:rsidRPr="00AB6A3C">
        <w:t>del</w:t>
      </w:r>
      <w:proofErr w:type="spellEnd"/>
      <w:r w:rsidR="000B1B16" w:rsidRPr="00AB6A3C">
        <w:t xml:space="preserve"> </w:t>
      </w:r>
      <w:proofErr w:type="spellStart"/>
      <w:r w:rsidR="000B1B16" w:rsidRPr="00AB6A3C">
        <w:t>popolo</w:t>
      </w:r>
      <w:proofErr w:type="spellEnd"/>
      <w:r w:rsidR="000B1B16" w:rsidRPr="00AB6A3C">
        <w:t xml:space="preserve"> di Orvieto (1316)</w:t>
      </w:r>
      <w:r w:rsidR="00F740A0">
        <w:t> »</w:t>
      </w:r>
      <w:r w:rsidR="000B1B16" w:rsidRPr="00AB6A3C">
        <w:t>,</w:t>
      </w:r>
      <w:r w:rsidR="00700345">
        <w:t xml:space="preserve"> </w:t>
      </w:r>
      <w:bookmarkStart w:id="32" w:name="_Hlk181711841"/>
      <w:r w:rsidR="00700345">
        <w:t xml:space="preserve">dans </w:t>
      </w:r>
      <w:r w:rsidR="00700345" w:rsidRPr="00AB6A3C">
        <w:t>Matteo Ferrari (</w:t>
      </w:r>
      <w:proofErr w:type="spellStart"/>
      <w:r w:rsidR="00700345" w:rsidRPr="00AB6A3C">
        <w:t>dir</w:t>
      </w:r>
      <w:proofErr w:type="spellEnd"/>
      <w:r w:rsidR="00700345" w:rsidRPr="00AB6A3C">
        <w:t xml:space="preserve">.), </w:t>
      </w:r>
      <w:bookmarkEnd w:id="32"/>
      <w:r w:rsidR="000B1B16" w:rsidRPr="00AB6A3C">
        <w:rPr>
          <w:i/>
          <w:iCs/>
        </w:rPr>
        <w:t xml:space="preserve">L’arme </w:t>
      </w:r>
      <w:proofErr w:type="spellStart"/>
      <w:r w:rsidR="000B1B16" w:rsidRPr="00AB6A3C">
        <w:rPr>
          <w:i/>
          <w:iCs/>
        </w:rPr>
        <w:t>segreta</w:t>
      </w:r>
      <w:proofErr w:type="spellEnd"/>
      <w:r w:rsidR="000B1B16" w:rsidRPr="00AB6A3C">
        <w:rPr>
          <w:i/>
          <w:iCs/>
        </w:rPr>
        <w:t xml:space="preserve">, </w:t>
      </w:r>
      <w:proofErr w:type="spellStart"/>
      <w:r w:rsidR="000B1B16" w:rsidRPr="00AB6A3C">
        <w:rPr>
          <w:i/>
          <w:iCs/>
        </w:rPr>
        <w:t>Araldica</w:t>
      </w:r>
      <w:proofErr w:type="spellEnd"/>
      <w:r w:rsidR="000B1B16" w:rsidRPr="00AB6A3C">
        <w:rPr>
          <w:i/>
          <w:iCs/>
        </w:rPr>
        <w:t xml:space="preserve"> e </w:t>
      </w:r>
      <w:proofErr w:type="spellStart"/>
      <w:r w:rsidR="000B1B16" w:rsidRPr="00AB6A3C">
        <w:rPr>
          <w:i/>
          <w:iCs/>
        </w:rPr>
        <w:t>storia</w:t>
      </w:r>
      <w:proofErr w:type="spellEnd"/>
      <w:r w:rsidR="000B1B16" w:rsidRPr="00AB6A3C">
        <w:rPr>
          <w:i/>
          <w:iCs/>
        </w:rPr>
        <w:t xml:space="preserve"> dell’arte </w:t>
      </w:r>
      <w:proofErr w:type="spellStart"/>
      <w:r w:rsidR="000B1B16" w:rsidRPr="00AB6A3C">
        <w:rPr>
          <w:i/>
          <w:iCs/>
        </w:rPr>
        <w:t>nel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Medioevo</w:t>
      </w:r>
      <w:proofErr w:type="spellEnd"/>
      <w:r w:rsidR="000B1B16" w:rsidRPr="00AB6A3C">
        <w:rPr>
          <w:i/>
          <w:iCs/>
        </w:rPr>
        <w:t xml:space="preserve"> (</w:t>
      </w:r>
      <w:proofErr w:type="spellStart"/>
      <w:r w:rsidR="000B1B16" w:rsidRPr="00AB6A3C">
        <w:rPr>
          <w:i/>
          <w:iCs/>
        </w:rPr>
        <w:t>secoli</w:t>
      </w:r>
      <w:proofErr w:type="spellEnd"/>
      <w:r w:rsidR="00700345">
        <w:rPr>
          <w:i/>
          <w:iCs/>
        </w:rPr>
        <w:t> </w:t>
      </w:r>
      <w:r w:rsidR="000B1B16" w:rsidRPr="00AB6A3C">
        <w:rPr>
          <w:i/>
          <w:iCs/>
        </w:rPr>
        <w:t>XIII-XV)</w:t>
      </w:r>
      <w:r w:rsidR="000B1B16" w:rsidRPr="00AB6A3C">
        <w:t xml:space="preserve">, Alessandro </w:t>
      </w:r>
      <w:proofErr w:type="spellStart"/>
      <w:r w:rsidR="000B1B16" w:rsidRPr="00AB6A3C">
        <w:t>Savorelli</w:t>
      </w:r>
      <w:proofErr w:type="spellEnd"/>
      <w:r w:rsidR="000B1B16" w:rsidRPr="00AB6A3C">
        <w:t xml:space="preserve"> (intr</w:t>
      </w:r>
      <w:r w:rsidR="00700345">
        <w:t>oduction</w:t>
      </w:r>
      <w:r w:rsidR="000B1B16" w:rsidRPr="00AB6A3C">
        <w:t xml:space="preserve">), Florence, Le </w:t>
      </w:r>
      <w:proofErr w:type="spellStart"/>
      <w:r w:rsidR="000B1B16" w:rsidRPr="00AB6A3C">
        <w:t>Lettere</w:t>
      </w:r>
      <w:proofErr w:type="spellEnd"/>
      <w:r w:rsidR="000B1B16" w:rsidRPr="00AB6A3C">
        <w:t xml:space="preserve">, 2015, </w:t>
      </w:r>
      <w:r w:rsidR="00F740A0">
        <w:t>p. </w:t>
      </w:r>
      <w:r w:rsidR="000B1B16" w:rsidRPr="00AB6A3C">
        <w:t>109-125.</w:t>
      </w:r>
    </w:p>
    <w:p w14:paraId="73CB0D50" w14:textId="0DD1C336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>, « La décoration picturale de la grande salle du palais de la Commune d’Orvieto</w:t>
      </w:r>
      <w:r w:rsidR="00F740A0">
        <w:t> »</w:t>
      </w:r>
      <w:r w:rsidRPr="00AB6A3C">
        <w:t>,</w:t>
      </w:r>
      <w:r w:rsidR="00643EF9">
        <w:t xml:space="preserve"> dans </w:t>
      </w:r>
      <w:r w:rsidR="00643EF9" w:rsidRPr="00AB6A3C">
        <w:t xml:space="preserve">Torsten </w:t>
      </w:r>
      <w:proofErr w:type="spellStart"/>
      <w:r w:rsidR="00643EF9" w:rsidRPr="00AB6A3C">
        <w:t>Hiltman</w:t>
      </w:r>
      <w:proofErr w:type="spellEnd"/>
      <w:r w:rsidR="00643EF9" w:rsidRPr="00AB6A3C">
        <w:t xml:space="preserve"> et Miguel de </w:t>
      </w:r>
      <w:proofErr w:type="spellStart"/>
      <w:r w:rsidR="00643EF9" w:rsidRPr="00AB6A3C">
        <w:t>Seixas</w:t>
      </w:r>
      <w:proofErr w:type="spellEnd"/>
      <w:r w:rsidR="00643EF9" w:rsidRPr="00AB6A3C">
        <w:t xml:space="preserve"> (</w:t>
      </w:r>
      <w:proofErr w:type="spellStart"/>
      <w:r w:rsidR="00643EF9" w:rsidRPr="00AB6A3C">
        <w:t>dir</w:t>
      </w:r>
      <w:proofErr w:type="spellEnd"/>
      <w:r w:rsidR="00643EF9" w:rsidRPr="00AB6A3C">
        <w:t xml:space="preserve">.), </w:t>
      </w:r>
      <w:proofErr w:type="spellStart"/>
      <w:r w:rsidRPr="00AB6A3C">
        <w:rPr>
          <w:i/>
          <w:iCs/>
        </w:rPr>
        <w:t>Heraldry</w:t>
      </w:r>
      <w:proofErr w:type="spellEnd"/>
      <w:r w:rsidRPr="00AB6A3C">
        <w:rPr>
          <w:i/>
          <w:iCs/>
        </w:rPr>
        <w:t xml:space="preserve"> in </w:t>
      </w:r>
      <w:proofErr w:type="spellStart"/>
      <w:r w:rsidRPr="00AB6A3C">
        <w:rPr>
          <w:i/>
          <w:iCs/>
        </w:rPr>
        <w:t>Medieval</w:t>
      </w:r>
      <w:proofErr w:type="spellEnd"/>
      <w:r w:rsidRPr="00AB6A3C">
        <w:rPr>
          <w:i/>
          <w:iCs/>
        </w:rPr>
        <w:t xml:space="preserve"> and </w:t>
      </w:r>
      <w:proofErr w:type="spellStart"/>
      <w:r w:rsidRPr="00AB6A3C">
        <w:rPr>
          <w:i/>
          <w:iCs/>
        </w:rPr>
        <w:t>Early</w:t>
      </w:r>
      <w:proofErr w:type="spellEnd"/>
      <w:r w:rsidRPr="00AB6A3C">
        <w:rPr>
          <w:i/>
          <w:iCs/>
        </w:rPr>
        <w:t xml:space="preserve"> Modern State </w:t>
      </w:r>
      <w:proofErr w:type="spellStart"/>
      <w:r w:rsidRPr="00AB6A3C">
        <w:rPr>
          <w:i/>
          <w:iCs/>
        </w:rPr>
        <w:t>Rooms</w:t>
      </w:r>
      <w:proofErr w:type="spellEnd"/>
      <w:r w:rsidRPr="00AB6A3C">
        <w:t xml:space="preserve">, </w:t>
      </w:r>
      <w:bookmarkStart w:id="33" w:name="_Hlk181710821"/>
      <w:proofErr w:type="spellStart"/>
      <w:r w:rsidRPr="00AB6A3C">
        <w:t>Ostfildern</w:t>
      </w:r>
      <w:bookmarkEnd w:id="33"/>
      <w:proofErr w:type="spellEnd"/>
      <w:r w:rsidRPr="00AB6A3C">
        <w:t xml:space="preserve">, Thorbecke </w:t>
      </w:r>
      <w:bookmarkStart w:id="34" w:name="_Hlk181710830"/>
      <w:proofErr w:type="spellStart"/>
      <w:r w:rsidRPr="00AB6A3C">
        <w:t>Verlag</w:t>
      </w:r>
      <w:bookmarkEnd w:id="34"/>
      <w:proofErr w:type="spellEnd"/>
      <w:r w:rsidRPr="00AB6A3C">
        <w:t xml:space="preserve">, </w:t>
      </w:r>
      <w:r w:rsidR="00643EF9">
        <w:t>« </w:t>
      </w:r>
      <w:proofErr w:type="spellStart"/>
      <w:r w:rsidR="00643EF9" w:rsidRPr="00AB6A3C">
        <w:t>Heraldic</w:t>
      </w:r>
      <w:proofErr w:type="spellEnd"/>
      <w:r w:rsidR="00643EF9" w:rsidRPr="00AB6A3C">
        <w:t xml:space="preserve"> </w:t>
      </w:r>
      <w:proofErr w:type="spellStart"/>
      <w:r w:rsidR="00643EF9" w:rsidRPr="00AB6A3C">
        <w:t>Studies</w:t>
      </w:r>
      <w:proofErr w:type="spellEnd"/>
      <w:r w:rsidR="00643EF9">
        <w:t xml:space="preserve">, 3 », </w:t>
      </w:r>
      <w:r w:rsidRPr="00AB6A3C">
        <w:t xml:space="preserve">2020, </w:t>
      </w:r>
      <w:r w:rsidR="00F740A0">
        <w:t>p. </w:t>
      </w:r>
      <w:r w:rsidRPr="00AB6A3C">
        <w:t>167-171.</w:t>
      </w:r>
    </w:p>
    <w:p w14:paraId="4FCAB750" w14:textId="7719A0FC" w:rsidR="000B1B16" w:rsidRPr="00AB6A3C" w:rsidRDefault="00746065" w:rsidP="006E3B15">
      <w:pPr>
        <w:pStyle w:val="TEIbiblreference"/>
        <w:rPr>
          <w:lang w:val="it-IT"/>
        </w:rPr>
      </w:pPr>
      <w:r w:rsidRPr="00CB6EC2">
        <w:rPr>
          <w:smallCaps/>
        </w:rPr>
        <w:t>Esposito</w:t>
      </w:r>
      <w:r w:rsidRPr="00AB6A3C">
        <w:t xml:space="preserve"> </w:t>
      </w:r>
      <w:r w:rsidR="000B1B16" w:rsidRPr="00AB6A3C">
        <w:rPr>
          <w:lang w:val="it-IT"/>
        </w:rPr>
        <w:t xml:space="preserve">Anna,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>Il rione Parione durante il Pontificato Sistino: analisi di un</w:t>
      </w:r>
      <w:r w:rsidR="000B1B16">
        <w:rPr>
          <w:lang w:val="it-IT"/>
        </w:rPr>
        <w:t>’</w:t>
      </w:r>
      <w:r w:rsidR="000B1B16" w:rsidRPr="00AB6A3C">
        <w:rPr>
          <w:lang w:val="it-IT"/>
        </w:rPr>
        <w:t>area campione. Osservazione sulla popolazione rionale »,</w:t>
      </w:r>
      <w:r w:rsidR="00A6503B">
        <w:rPr>
          <w:lang w:val="it-IT"/>
        </w:rPr>
        <w:t xml:space="preserve"> dans</w:t>
      </w:r>
      <w:r w:rsidR="000B1B16" w:rsidRPr="00AB6A3C">
        <w:rPr>
          <w:lang w:val="it-IT"/>
        </w:rPr>
        <w:t xml:space="preserve"> </w:t>
      </w:r>
      <w:r w:rsidR="00A6503B" w:rsidRPr="00AB6A3C">
        <w:rPr>
          <w:lang w:val="it-IT"/>
        </w:rPr>
        <w:t>Massimo Miglio, Francesca Niutta, Diego Quaglioni</w:t>
      </w:r>
      <w:r w:rsidR="00A6503B">
        <w:rPr>
          <w:lang w:val="it-IT"/>
        </w:rPr>
        <w:t xml:space="preserve"> et</w:t>
      </w:r>
      <w:r w:rsidR="00A6503B" w:rsidRPr="00AB6A3C">
        <w:rPr>
          <w:lang w:val="it-IT"/>
        </w:rPr>
        <w:t xml:space="preserve"> Concetta Ranieri (dir.), </w:t>
      </w:r>
      <w:r w:rsidR="000B1B16" w:rsidRPr="00AB6A3C">
        <w:rPr>
          <w:i/>
          <w:iCs/>
          <w:lang w:val="it-IT"/>
        </w:rPr>
        <w:t>Un pontificato e una città. Sisto IV (1471-1484)</w:t>
      </w:r>
      <w:r w:rsidR="000B1B16" w:rsidRPr="00AB6A3C">
        <w:rPr>
          <w:lang w:val="it-IT"/>
        </w:rPr>
        <w:t>, actes de colloque, Rome, 3-7</w:t>
      </w:r>
      <w:r w:rsidR="00A6503B">
        <w:rPr>
          <w:lang w:val="it-IT"/>
        </w:rPr>
        <w:t> </w:t>
      </w:r>
      <w:r w:rsidR="000B1B16" w:rsidRPr="00AB6A3C">
        <w:rPr>
          <w:lang w:val="it-IT"/>
        </w:rPr>
        <w:t xml:space="preserve">décembre 1984, Cité du Vatican, </w:t>
      </w:r>
      <w:bookmarkStart w:id="35" w:name="_Hlk180676006"/>
      <w:r w:rsidR="00A6503B" w:rsidRPr="00AB6A3C">
        <w:rPr>
          <w:lang w:val="it-IT"/>
        </w:rPr>
        <w:t>Scuola Vaticana di Paleografia, Diplomatica e Archivistica</w:t>
      </w:r>
      <w:r w:rsidR="00533203">
        <w:rPr>
          <w:lang w:val="it-IT"/>
        </w:rPr>
        <w:t>,</w:t>
      </w:r>
      <w:r w:rsidR="00A6503B" w:rsidRPr="00AB6A3C">
        <w:rPr>
          <w:lang w:val="it-IT"/>
        </w:rPr>
        <w:t xml:space="preserve"> </w:t>
      </w:r>
      <w:r w:rsidR="00533203">
        <w:rPr>
          <w:lang w:val="it-IT"/>
        </w:rPr>
        <w:t>«</w:t>
      </w:r>
      <w:r w:rsidR="00533203">
        <w:t> </w:t>
      </w:r>
      <w:r w:rsidR="00A6503B" w:rsidRPr="00AB6A3C">
        <w:rPr>
          <w:lang w:val="it-IT"/>
        </w:rPr>
        <w:t>Littera antiqua, 5</w:t>
      </w:r>
      <w:r w:rsidR="00A6503B">
        <w:rPr>
          <w:lang w:val="it-IT"/>
        </w:rPr>
        <w:t> »,</w:t>
      </w:r>
      <w:r w:rsidR="00A6503B" w:rsidRPr="00AB6A3C">
        <w:rPr>
          <w:lang w:val="it-IT"/>
        </w:rPr>
        <w:t xml:space="preserve"> </w:t>
      </w:r>
      <w:bookmarkEnd w:id="35"/>
      <w:r w:rsidR="000B1B16" w:rsidRPr="00AB6A3C">
        <w:rPr>
          <w:lang w:val="it-IT"/>
        </w:rPr>
        <w:t xml:space="preserve">1986,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651-666.</w:t>
      </w:r>
    </w:p>
    <w:p w14:paraId="2EE75EA4" w14:textId="7D05699A" w:rsidR="000B1B16" w:rsidRPr="00AB6A3C" w:rsidRDefault="0074606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Fagiolo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Marcello, « I geroglifici, gli emblemi e l’araldica: note sul ragionamento simbolico di Borromini », </w:t>
      </w:r>
      <w:r w:rsidR="00533203">
        <w:rPr>
          <w:lang w:val="it-IT"/>
        </w:rPr>
        <w:t xml:space="preserve">dans </w:t>
      </w:r>
      <w:r w:rsidR="00533203" w:rsidRPr="00AB6A3C">
        <w:rPr>
          <w:lang w:val="it-IT"/>
        </w:rPr>
        <w:t>Richard Boesel</w:t>
      </w:r>
      <w:r w:rsidR="00533203">
        <w:rPr>
          <w:lang w:val="it-IT"/>
        </w:rPr>
        <w:t xml:space="preserve"> et</w:t>
      </w:r>
      <w:r w:rsidR="00533203" w:rsidRPr="00AB6A3C">
        <w:rPr>
          <w:lang w:val="it-IT"/>
        </w:rPr>
        <w:t xml:space="preserve"> C</w:t>
      </w:r>
      <w:r w:rsidR="00533203">
        <w:rPr>
          <w:lang w:val="it-IT"/>
        </w:rPr>
        <w:t>hristoph </w:t>
      </w:r>
      <w:r w:rsidR="00533203" w:rsidRPr="00AB6A3C">
        <w:rPr>
          <w:lang w:val="it-IT"/>
        </w:rPr>
        <w:t xml:space="preserve">L. Frommel (dir.), </w:t>
      </w:r>
      <w:r w:rsidR="000B1B16" w:rsidRPr="00AB6A3C">
        <w:rPr>
          <w:i/>
          <w:iCs/>
          <w:lang w:val="it-IT"/>
        </w:rPr>
        <w:t>Borromini e l’universo barocco</w:t>
      </w:r>
      <w:r w:rsidR="000B1B16" w:rsidRPr="00AB6A3C">
        <w:rPr>
          <w:lang w:val="it-IT"/>
        </w:rPr>
        <w:t xml:space="preserve">, Milan, Electa, 1999,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95-105.</w:t>
      </w:r>
    </w:p>
    <w:p w14:paraId="7D26869A" w14:textId="414B97C9" w:rsidR="000B1B16" w:rsidRPr="00B65667" w:rsidRDefault="0074606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Feci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>Simona</w:t>
      </w:r>
      <w:r w:rsidR="00533203">
        <w:rPr>
          <w:lang w:val="it-IT"/>
        </w:rPr>
        <w:t xml:space="preserve"> et</w:t>
      </w:r>
      <w:r w:rsidR="000B1B16" w:rsidRPr="00B65667">
        <w:rPr>
          <w:lang w:val="it-IT"/>
        </w:rPr>
        <w:t xml:space="preserve"> </w:t>
      </w:r>
      <w:r w:rsidRPr="00CB6EC2">
        <w:rPr>
          <w:smallCaps/>
          <w:lang w:val="it-IT"/>
        </w:rPr>
        <w:t>Bortolotti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Luca, </w:t>
      </w:r>
      <w:r w:rsidR="00F740A0">
        <w:rPr>
          <w:lang w:val="it-IT"/>
        </w:rPr>
        <w:t>« </w:t>
      </w:r>
      <w:r w:rsidR="000B1B16" w:rsidRPr="00B65667">
        <w:rPr>
          <w:lang w:val="it-IT"/>
        </w:rPr>
        <w:t>Giustiniani, Benedetto</w:t>
      </w:r>
      <w:r w:rsidR="00F740A0">
        <w:rPr>
          <w:lang w:val="it-IT"/>
        </w:rPr>
        <w:t> »</w:t>
      </w:r>
      <w:r w:rsidR="000B1B16" w:rsidRPr="00B65667">
        <w:rPr>
          <w:lang w:val="it-IT"/>
        </w:rPr>
        <w:t>,</w:t>
      </w:r>
      <w:r w:rsidR="00533203">
        <w:rPr>
          <w:lang w:val="it-IT"/>
        </w:rPr>
        <w:t xml:space="preserve"> dans</w:t>
      </w:r>
      <w:r w:rsidR="000B1B16" w:rsidRPr="00B65667">
        <w:rPr>
          <w:lang w:val="it-IT"/>
        </w:rPr>
        <w:t xml:space="preserve"> </w:t>
      </w:r>
      <w:r w:rsidR="00527E72">
        <w:rPr>
          <w:i/>
          <w:iCs/>
          <w:lang w:val="it-IT"/>
        </w:rPr>
        <w:t>DBI</w:t>
      </w:r>
      <w:r w:rsidR="000B1B16" w:rsidRPr="00B65667">
        <w:rPr>
          <w:lang w:val="it-IT"/>
        </w:rPr>
        <w:t xml:space="preserve">, </w:t>
      </w:r>
      <w:bookmarkStart w:id="36" w:name="_Hlk181715432"/>
      <w:r w:rsidR="000B1B16" w:rsidRPr="00B65667">
        <w:rPr>
          <w:lang w:val="it-IT"/>
        </w:rPr>
        <w:t xml:space="preserve">Rome, Istituto della Enciclopedia italiana, 2001, </w:t>
      </w:r>
      <w:r w:rsidR="00533203">
        <w:rPr>
          <w:lang w:val="it-IT"/>
        </w:rPr>
        <w:t>vol. </w:t>
      </w:r>
      <w:r w:rsidR="00533203" w:rsidRPr="00B65667">
        <w:rPr>
          <w:lang w:val="it-IT"/>
        </w:rPr>
        <w:t xml:space="preserve">57, </w:t>
      </w:r>
      <w:bookmarkEnd w:id="36"/>
      <w:r w:rsidR="00F740A0">
        <w:rPr>
          <w:lang w:val="it-IT"/>
        </w:rPr>
        <w:t>p. </w:t>
      </w:r>
      <w:r w:rsidR="000B1B16" w:rsidRPr="00B65667">
        <w:rPr>
          <w:lang w:val="it-IT"/>
        </w:rPr>
        <w:t>366-377.</w:t>
      </w:r>
    </w:p>
    <w:p w14:paraId="4A06B7A8" w14:textId="1431051E" w:rsidR="000B1B16" w:rsidRDefault="00746065" w:rsidP="006E3B15">
      <w:pPr>
        <w:pStyle w:val="TEIbiblreference"/>
        <w:rPr>
          <w:iCs/>
          <w:lang w:val="it-IT"/>
        </w:rPr>
      </w:pPr>
      <w:r w:rsidRPr="00CB6EC2">
        <w:rPr>
          <w:smallCaps/>
          <w:lang w:val="it-IT"/>
        </w:rPr>
        <w:t>Federici</w:t>
      </w:r>
      <w:r w:rsidRPr="00100DEF">
        <w:rPr>
          <w:lang w:val="it-IT"/>
        </w:rPr>
        <w:t xml:space="preserve"> </w:t>
      </w:r>
      <w:r w:rsidR="000B1B16" w:rsidRPr="00100DEF">
        <w:rPr>
          <w:lang w:val="it-IT"/>
        </w:rPr>
        <w:t>Fabrizio,</w:t>
      </w:r>
      <w:r w:rsidR="000B1B16" w:rsidRPr="000453B1">
        <w:rPr>
          <w:lang w:val="it-IT"/>
        </w:rPr>
        <w:t xml:space="preserve"> </w:t>
      </w:r>
      <w:r w:rsidR="00F740A0" w:rsidRPr="00533203">
        <w:rPr>
          <w:iCs/>
          <w:lang w:val="it-IT"/>
        </w:rPr>
        <w:t>« </w:t>
      </w:r>
      <w:r w:rsidR="000B1B16" w:rsidRPr="00533203">
        <w:rPr>
          <w:iCs/>
          <w:lang w:val="it-IT"/>
        </w:rPr>
        <w:t>“Anticomoderno”: significati ed usi del termine nella letteratura artistica tra Cinque e Settecento</w:t>
      </w:r>
      <w:r w:rsidR="00F740A0" w:rsidRPr="00533203">
        <w:rPr>
          <w:iCs/>
          <w:lang w:val="it-IT"/>
        </w:rPr>
        <w:t> »</w:t>
      </w:r>
      <w:r w:rsidR="000B1B16" w:rsidRPr="00533203">
        <w:rPr>
          <w:iCs/>
          <w:lang w:val="it-IT"/>
        </w:rPr>
        <w:t>,</w:t>
      </w:r>
      <w:r w:rsidR="000B1B16" w:rsidRPr="00F15F86">
        <w:rPr>
          <w:iCs/>
          <w:lang w:val="it-IT"/>
        </w:rPr>
        <w:t xml:space="preserve"> </w:t>
      </w:r>
      <w:r w:rsidR="00F15F86" w:rsidRPr="00F15F86">
        <w:rPr>
          <w:iCs/>
          <w:lang w:val="it-IT"/>
        </w:rPr>
        <w:t xml:space="preserve">dans </w:t>
      </w:r>
      <w:r w:rsidR="00F15F86" w:rsidRPr="00937EC7">
        <w:rPr>
          <w:lang w:val="it-IT"/>
        </w:rPr>
        <w:t>Maria Monica Donato</w:t>
      </w:r>
      <w:r w:rsidR="001A31B5">
        <w:rPr>
          <w:lang w:val="it-IT"/>
        </w:rPr>
        <w:t xml:space="preserve"> et</w:t>
      </w:r>
      <w:r w:rsidR="00F15F86" w:rsidRPr="00937EC7">
        <w:rPr>
          <w:lang w:val="it-IT"/>
        </w:rPr>
        <w:t xml:space="preserve"> Massimo Ferretti (dir.), </w:t>
      </w:r>
      <w:r w:rsidR="00F15F86">
        <w:rPr>
          <w:i/>
          <w:lang w:val="it-IT"/>
        </w:rPr>
        <w:t>« </w:t>
      </w:r>
      <w:r w:rsidR="000B1B16" w:rsidRPr="00937EC7">
        <w:rPr>
          <w:i/>
          <w:lang w:val="it-IT"/>
        </w:rPr>
        <w:t>Conosco un ottimo storico dell’arte…</w:t>
      </w:r>
      <w:r w:rsidR="00F15F86">
        <w:rPr>
          <w:i/>
          <w:lang w:val="it-IT"/>
        </w:rPr>
        <w:t> »</w:t>
      </w:r>
      <w:r w:rsidR="000B1B16" w:rsidRPr="00937EC7">
        <w:rPr>
          <w:i/>
          <w:lang w:val="it-IT"/>
        </w:rPr>
        <w:t>. Per Enrico Castelnuovo. Scritti di allievi e amici pisani</w:t>
      </w:r>
      <w:r w:rsidR="000B1B16" w:rsidRPr="00937EC7">
        <w:rPr>
          <w:lang w:val="it-IT"/>
        </w:rPr>
        <w:t xml:space="preserve">, Pise, Edizioni della Normale, 2012, </w:t>
      </w:r>
      <w:r w:rsidR="00F740A0">
        <w:rPr>
          <w:lang w:val="it-IT"/>
        </w:rPr>
        <w:t>p. </w:t>
      </w:r>
      <w:r w:rsidR="000B1B16" w:rsidRPr="00937EC7">
        <w:rPr>
          <w:lang w:val="it-IT"/>
        </w:rPr>
        <w:t>291-296</w:t>
      </w:r>
      <w:r w:rsidR="000B1B16" w:rsidRPr="00937EC7">
        <w:rPr>
          <w:iCs/>
          <w:lang w:val="it-IT"/>
        </w:rPr>
        <w:t>.</w:t>
      </w:r>
    </w:p>
    <w:p w14:paraId="3C5401E3" w14:textId="77A44D00" w:rsidR="000B1B16" w:rsidRPr="00D707E1" w:rsidRDefault="000B1B16" w:rsidP="006E3B15">
      <w:pPr>
        <w:pStyle w:val="TEIbiblreference"/>
        <w:rPr>
          <w:iCs/>
          <w:lang w:val="it-IT"/>
        </w:rPr>
      </w:pPr>
      <w:r w:rsidRPr="00D707E1">
        <w:rPr>
          <w:b/>
          <w:bCs/>
        </w:rPr>
        <w:t>—</w:t>
      </w:r>
      <w:r w:rsidRPr="00D707E1">
        <w:t xml:space="preserve">, « Un partisan de la France en quête de protection : ce </w:t>
      </w:r>
      <w:r w:rsidR="00F15F86">
        <w:t>“</w:t>
      </w:r>
      <w:r w:rsidRPr="00D707E1">
        <w:t>bon vieux</w:t>
      </w:r>
      <w:r w:rsidR="00F15F86">
        <w:t>”</w:t>
      </w:r>
      <w:r w:rsidRPr="00D707E1">
        <w:t xml:space="preserve"> chevalier Francesco </w:t>
      </w:r>
      <w:proofErr w:type="spellStart"/>
      <w:r w:rsidRPr="00D707E1">
        <w:t>Gualdi</w:t>
      </w:r>
      <w:proofErr w:type="spellEnd"/>
      <w:r w:rsidRPr="00D707E1">
        <w:t xml:space="preserve"> et le cardinal Mazarin », </w:t>
      </w:r>
      <w:r w:rsidR="00F15F86">
        <w:t xml:space="preserve">dans </w:t>
      </w:r>
      <w:r w:rsidR="00F15F86" w:rsidRPr="00D707E1">
        <w:t xml:space="preserve">Yvan </w:t>
      </w:r>
      <w:proofErr w:type="spellStart"/>
      <w:r w:rsidR="00F15F86" w:rsidRPr="00D707E1">
        <w:t>Loskoutoff</w:t>
      </w:r>
      <w:proofErr w:type="spellEnd"/>
      <w:r w:rsidR="00F15F86" w:rsidRPr="00D707E1">
        <w:t xml:space="preserve"> et Patrick Michel (</w:t>
      </w:r>
      <w:proofErr w:type="spellStart"/>
      <w:r w:rsidR="00F15F86" w:rsidRPr="00D707E1">
        <w:t>dir</w:t>
      </w:r>
      <w:proofErr w:type="spellEnd"/>
      <w:r w:rsidR="00F15F86" w:rsidRPr="00D707E1">
        <w:t>.),</w:t>
      </w:r>
      <w:r w:rsidR="00F15F86">
        <w:t xml:space="preserve"> </w:t>
      </w:r>
      <w:r w:rsidRPr="00D707E1">
        <w:rPr>
          <w:i/>
          <w:iCs/>
        </w:rPr>
        <w:t>Mazarin, Rome et l’Italie</w:t>
      </w:r>
      <w:r w:rsidRPr="00D707E1">
        <w:t xml:space="preserve">, Mont-Saint-Aignan, </w:t>
      </w:r>
      <w:r w:rsidR="00F15F86">
        <w:t>PURH</w:t>
      </w:r>
      <w:r w:rsidRPr="00D707E1">
        <w:t>, 2022, t.</w:t>
      </w:r>
      <w:r w:rsidR="00F15F86">
        <w:t> </w:t>
      </w:r>
      <w:r w:rsidRPr="00D707E1">
        <w:t xml:space="preserve">2, </w:t>
      </w:r>
      <w:r w:rsidR="00F740A0">
        <w:t>p. </w:t>
      </w:r>
      <w:r w:rsidRPr="00D707E1">
        <w:t>199-238.</w:t>
      </w:r>
    </w:p>
    <w:p w14:paraId="13126202" w14:textId="536124AF" w:rsidR="000B1B16" w:rsidRPr="006D549F" w:rsidRDefault="000B1B16" w:rsidP="006F1102">
      <w:pPr>
        <w:pStyle w:val="TEIbiblreference"/>
        <w:rPr>
          <w:iCs/>
          <w:lang w:val="it-IT"/>
        </w:rPr>
      </w:pPr>
      <w:r w:rsidRPr="00B65667">
        <w:rPr>
          <w:b/>
          <w:bCs/>
          <w:lang w:val="en-GB"/>
        </w:rPr>
        <w:t>—</w:t>
      </w:r>
      <w:r w:rsidRPr="00B65667">
        <w:rPr>
          <w:lang w:val="en-GB"/>
        </w:rPr>
        <w:t xml:space="preserve">, </w:t>
      </w:r>
      <w:r w:rsidRPr="006D549F">
        <w:rPr>
          <w:iCs/>
          <w:lang w:val="it-IT"/>
        </w:rPr>
        <w:t>« Baroque Returns: the Donations and Reuses of Francesco Gualdi</w:t>
      </w:r>
      <w:r w:rsidR="00F740A0">
        <w:rPr>
          <w:iCs/>
          <w:lang w:val="it-IT"/>
        </w:rPr>
        <w:t> »</w:t>
      </w:r>
      <w:r w:rsidRPr="006D549F">
        <w:rPr>
          <w:lang w:val="it-IT"/>
        </w:rPr>
        <w:t xml:space="preserve">, </w:t>
      </w:r>
      <w:r w:rsidRPr="006D549F">
        <w:rPr>
          <w:i/>
          <w:lang w:val="it-IT"/>
        </w:rPr>
        <w:t>Contested Holdings: Museum Collections in Political</w:t>
      </w:r>
      <w:r w:rsidRPr="00F15F86">
        <w:rPr>
          <w:iCs/>
          <w:lang w:val="it-IT"/>
        </w:rPr>
        <w:t>,</w:t>
      </w:r>
      <w:r w:rsidR="00F15F86" w:rsidRPr="00F15F86">
        <w:rPr>
          <w:iCs/>
          <w:lang w:val="it-IT"/>
        </w:rPr>
        <w:t xml:space="preserve"> dans</w:t>
      </w:r>
      <w:r w:rsidRPr="006D549F">
        <w:rPr>
          <w:i/>
          <w:lang w:val="it-IT"/>
        </w:rPr>
        <w:t xml:space="preserve"> </w:t>
      </w:r>
      <w:r w:rsidR="00F15F86" w:rsidRPr="006D549F">
        <w:rPr>
          <w:lang w:val="it-IT"/>
        </w:rPr>
        <w:t>Eva-Maria Troelenberg, Felicity Bodenstein, Damiana Otoiu (dir.),</w:t>
      </w:r>
      <w:r w:rsidR="00F15F86">
        <w:rPr>
          <w:lang w:val="it-IT"/>
        </w:rPr>
        <w:t xml:space="preserve"> </w:t>
      </w:r>
      <w:r w:rsidR="006F1102" w:rsidRPr="006F1102">
        <w:rPr>
          <w:i/>
          <w:lang w:val="it-IT"/>
        </w:rPr>
        <w:t>Contested Holdings</w:t>
      </w:r>
      <w:r w:rsidR="006F1102">
        <w:rPr>
          <w:i/>
          <w:lang w:val="it-IT"/>
        </w:rPr>
        <w:t xml:space="preserve">. </w:t>
      </w:r>
      <w:r w:rsidR="006F1102" w:rsidRPr="006F1102">
        <w:rPr>
          <w:i/>
          <w:lang w:val="it-IT"/>
        </w:rPr>
        <w:t>Museum Collections in Political, Epistemic and Artistic Processes of Return</w:t>
      </w:r>
      <w:r w:rsidRPr="006D549F">
        <w:rPr>
          <w:lang w:val="it-IT"/>
        </w:rPr>
        <w:t xml:space="preserve">, </w:t>
      </w:r>
      <w:r w:rsidR="00F15F86">
        <w:rPr>
          <w:lang w:val="it-IT"/>
        </w:rPr>
        <w:t>a</w:t>
      </w:r>
      <w:r w:rsidRPr="006D549F">
        <w:rPr>
          <w:lang w:val="it-IT"/>
        </w:rPr>
        <w:t>ctes d</w:t>
      </w:r>
      <w:r w:rsidR="006F1102">
        <w:rPr>
          <w:lang w:val="it-IT"/>
        </w:rPr>
        <w:t>e</w:t>
      </w:r>
      <w:r w:rsidRPr="006D549F">
        <w:rPr>
          <w:lang w:val="it-IT"/>
        </w:rPr>
        <w:t xml:space="preserve"> colloque</w:t>
      </w:r>
      <w:r w:rsidR="006F1102">
        <w:rPr>
          <w:lang w:val="it-IT"/>
        </w:rPr>
        <w:t xml:space="preserve">, </w:t>
      </w:r>
      <w:r w:rsidRPr="006D549F">
        <w:rPr>
          <w:lang w:val="it-IT"/>
        </w:rPr>
        <w:t>Florence, Kunsthistorisches Institut in Florenz, 21-22</w:t>
      </w:r>
      <w:r w:rsidR="00F15F86">
        <w:rPr>
          <w:lang w:val="it-IT"/>
        </w:rPr>
        <w:t> </w:t>
      </w:r>
      <w:r w:rsidRPr="006D549F">
        <w:rPr>
          <w:lang w:val="it-IT"/>
        </w:rPr>
        <w:t>o</w:t>
      </w:r>
      <w:r w:rsidR="00F15F86">
        <w:rPr>
          <w:lang w:val="it-IT"/>
        </w:rPr>
        <w:t>c</w:t>
      </w:r>
      <w:r w:rsidRPr="006D549F">
        <w:rPr>
          <w:lang w:val="it-IT"/>
        </w:rPr>
        <w:t xml:space="preserve">tobre 2016, New York-Oxford, Berghahn, 2022, </w:t>
      </w:r>
      <w:r w:rsidR="00F740A0">
        <w:rPr>
          <w:lang w:val="it-IT"/>
        </w:rPr>
        <w:t>p. </w:t>
      </w:r>
      <w:r w:rsidRPr="006D549F">
        <w:rPr>
          <w:lang w:val="it-IT"/>
        </w:rPr>
        <w:t>197-219.</w:t>
      </w:r>
    </w:p>
    <w:p w14:paraId="09A46B64" w14:textId="24EEF5BD" w:rsidR="000B1B16" w:rsidRPr="00283E26" w:rsidRDefault="0074606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Ferrari</w:t>
      </w:r>
      <w:r w:rsidRPr="00283E26">
        <w:rPr>
          <w:lang w:val="it-IT"/>
        </w:rPr>
        <w:t xml:space="preserve"> </w:t>
      </w:r>
      <w:r w:rsidR="000B1B16" w:rsidRPr="00283E26">
        <w:rPr>
          <w:lang w:val="it-IT"/>
        </w:rPr>
        <w:t xml:space="preserve">Matteo, « Stemmi esposti. </w:t>
      </w:r>
      <w:bookmarkStart w:id="37" w:name="_Hlk181710988"/>
      <w:r w:rsidR="000B1B16" w:rsidRPr="00283E26">
        <w:rPr>
          <w:lang w:val="it-IT"/>
        </w:rPr>
        <w:t>Presenze araldiche nei broletti lombardi </w:t>
      </w:r>
      <w:bookmarkEnd w:id="37"/>
      <w:r w:rsidR="000B1B16" w:rsidRPr="00283E26">
        <w:rPr>
          <w:i/>
          <w:iCs/>
          <w:lang w:val="it-IT"/>
        </w:rPr>
        <w:t>»</w:t>
      </w:r>
      <w:r w:rsidR="00726FCD" w:rsidRPr="006F1102">
        <w:rPr>
          <w:iCs/>
          <w:lang w:val="it-IT"/>
        </w:rPr>
        <w:t>,</w:t>
      </w:r>
      <w:r w:rsidR="000B1B16" w:rsidRPr="00283E26">
        <w:rPr>
          <w:i/>
          <w:iCs/>
          <w:lang w:val="it-IT"/>
        </w:rPr>
        <w:t xml:space="preserve"> </w:t>
      </w:r>
      <w:r w:rsidR="006F1102" w:rsidRPr="006F1102">
        <w:rPr>
          <w:lang w:val="it-IT"/>
        </w:rPr>
        <w:t xml:space="preserve">dans </w:t>
      </w:r>
      <w:r w:rsidR="006F1102" w:rsidRPr="00283E26">
        <w:rPr>
          <w:lang w:val="it-IT"/>
        </w:rPr>
        <w:t xml:space="preserve">Matteo Ferrari (dir.), </w:t>
      </w:r>
      <w:r w:rsidR="000B1B16" w:rsidRPr="00283E26">
        <w:rPr>
          <w:i/>
          <w:iCs/>
          <w:lang w:val="it-IT"/>
        </w:rPr>
        <w:t>L’arme segreta, Araldica e storia dell’arte nel Medioevo (secoli</w:t>
      </w:r>
      <w:r w:rsidR="006F1102">
        <w:rPr>
          <w:i/>
          <w:iCs/>
          <w:lang w:val="it-IT"/>
        </w:rPr>
        <w:t> </w:t>
      </w:r>
      <w:r w:rsidR="000B1B16" w:rsidRPr="00283E26">
        <w:rPr>
          <w:i/>
          <w:iCs/>
          <w:lang w:val="it-IT"/>
        </w:rPr>
        <w:t>XIII-XV)</w:t>
      </w:r>
      <w:r w:rsidR="000B1B16" w:rsidRPr="00283E26">
        <w:rPr>
          <w:lang w:val="it-IT"/>
        </w:rPr>
        <w:t>, Alessandro Savorelli (intr</w:t>
      </w:r>
      <w:r w:rsidR="006F1102">
        <w:rPr>
          <w:lang w:val="it-IT"/>
        </w:rPr>
        <w:t>oduction</w:t>
      </w:r>
      <w:r w:rsidR="000B1B16" w:rsidRPr="00283E26">
        <w:rPr>
          <w:lang w:val="it-IT"/>
        </w:rPr>
        <w:t xml:space="preserve">), Florence, Le Lettere, 2015, </w:t>
      </w:r>
      <w:r w:rsidR="00F740A0">
        <w:rPr>
          <w:lang w:val="it-IT"/>
        </w:rPr>
        <w:t>p. </w:t>
      </w:r>
      <w:r w:rsidR="000B1B16" w:rsidRPr="00283E26">
        <w:rPr>
          <w:lang w:val="it-IT"/>
        </w:rPr>
        <w:t>91-107.</w:t>
      </w:r>
    </w:p>
    <w:p w14:paraId="03B885F7" w14:textId="27828145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« Héraldique et </w:t>
      </w:r>
      <w:r w:rsidR="006F1102">
        <w:t>“</w:t>
      </w:r>
      <w:r w:rsidRPr="00AB6A3C">
        <w:t>mise en signe</w:t>
      </w:r>
      <w:r w:rsidR="006F1102">
        <w:t>”</w:t>
      </w:r>
      <w:r w:rsidRPr="00AB6A3C">
        <w:t xml:space="preserve"> de l’espace urbain en Poitou au Moyen</w:t>
      </w:r>
      <w:r w:rsidR="006F1102">
        <w:t> </w:t>
      </w:r>
      <w:r w:rsidRPr="00AB6A3C">
        <w:t xml:space="preserve">Âge », </w:t>
      </w:r>
      <w:r w:rsidRPr="00AB6A3C">
        <w:rPr>
          <w:i/>
          <w:iCs/>
        </w:rPr>
        <w:t>L’héraldique dans la ville</w:t>
      </w:r>
      <w:r w:rsidRPr="00AB6A3C">
        <w:t xml:space="preserve">, </w:t>
      </w:r>
      <w:proofErr w:type="spellStart"/>
      <w:r w:rsidRPr="00AB6A3C">
        <w:t>Ostfildern</w:t>
      </w:r>
      <w:proofErr w:type="spellEnd"/>
      <w:r w:rsidRPr="00AB6A3C">
        <w:t xml:space="preserve">, Thorbecke </w:t>
      </w:r>
      <w:proofErr w:type="spellStart"/>
      <w:r w:rsidRPr="00AB6A3C">
        <w:t>Verlag</w:t>
      </w:r>
      <w:proofErr w:type="spellEnd"/>
      <w:r w:rsidRPr="00AB6A3C">
        <w:t xml:space="preserve">, </w:t>
      </w:r>
      <w:r w:rsidR="006F1102">
        <w:t>« </w:t>
      </w:r>
      <w:proofErr w:type="spellStart"/>
      <w:r w:rsidR="006F1102" w:rsidRPr="00AB6A3C">
        <w:t>Heraldic</w:t>
      </w:r>
      <w:proofErr w:type="spellEnd"/>
      <w:r w:rsidR="006F1102" w:rsidRPr="00AB6A3C">
        <w:t xml:space="preserve"> </w:t>
      </w:r>
      <w:proofErr w:type="spellStart"/>
      <w:r w:rsidR="006F1102" w:rsidRPr="00AB6A3C">
        <w:t>Studies</w:t>
      </w:r>
      <w:proofErr w:type="spellEnd"/>
      <w:r w:rsidR="006F1102">
        <w:t>,</w:t>
      </w:r>
      <w:r w:rsidR="006F1102" w:rsidRPr="00AB6A3C">
        <w:t xml:space="preserve"> </w:t>
      </w:r>
      <w:r w:rsidR="00990B98">
        <w:t>6</w:t>
      </w:r>
      <w:r w:rsidR="006F1102">
        <w:t xml:space="preserve"> », </w:t>
      </w:r>
      <w:r w:rsidRPr="00AB6A3C">
        <w:t>202</w:t>
      </w:r>
      <w:r w:rsidR="005D49CA">
        <w:t>5</w:t>
      </w:r>
      <w:r w:rsidRPr="00AB6A3C">
        <w:t>.</w:t>
      </w:r>
    </w:p>
    <w:p w14:paraId="58F815C4" w14:textId="5F58F8FB" w:rsidR="000B1B16" w:rsidRPr="00AB6A3C" w:rsidRDefault="006F1102" w:rsidP="006E3B15">
      <w:pPr>
        <w:pStyle w:val="TEIbiblreference"/>
        <w:rPr>
          <w:lang w:val="it-IT"/>
        </w:rPr>
      </w:pPr>
      <w:r>
        <w:rPr>
          <w:smallCaps/>
          <w:lang w:val="it-IT"/>
        </w:rPr>
        <w:t>—</w:t>
      </w:r>
      <w:r w:rsidR="000B1B16" w:rsidRPr="00AB6A3C">
        <w:rPr>
          <w:lang w:val="it-IT"/>
        </w:rPr>
        <w:t xml:space="preserve">, </w:t>
      </w:r>
      <w:r w:rsidRPr="00CB6EC2">
        <w:rPr>
          <w:smallCaps/>
          <w:lang w:val="it-IT"/>
        </w:rPr>
        <w:t>Rao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>Riccardo</w:t>
      </w:r>
      <w:r>
        <w:rPr>
          <w:lang w:val="it-IT"/>
        </w:rPr>
        <w:t xml:space="preserve"> et</w:t>
      </w:r>
      <w:r w:rsidR="000B1B16" w:rsidRPr="00AB6A3C">
        <w:rPr>
          <w:lang w:val="it-IT"/>
        </w:rPr>
        <w:t xml:space="preserve"> </w:t>
      </w:r>
      <w:r w:rsidRPr="00CB6EC2">
        <w:rPr>
          <w:smallCaps/>
          <w:lang w:val="it-IT"/>
        </w:rPr>
        <w:t>Terenzi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Pierluigi,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 xml:space="preserve">Rappresentazioni del potere angioino nell’Italia comunale: sovrani, ufficiali, città », </w:t>
      </w:r>
      <w:r>
        <w:rPr>
          <w:lang w:val="it-IT"/>
        </w:rPr>
        <w:t xml:space="preserve">dans </w:t>
      </w:r>
      <w:r w:rsidRPr="00AB6A3C">
        <w:rPr>
          <w:lang w:val="it-IT"/>
        </w:rPr>
        <w:t xml:space="preserve">Thierry Pécout (dir.), </w:t>
      </w:r>
      <w:r w:rsidR="000B1B16" w:rsidRPr="00AB6A3C">
        <w:rPr>
          <w:i/>
          <w:iCs/>
          <w:lang w:val="it-IT"/>
        </w:rPr>
        <w:t>Les officiers et la chose publique dans les territoires angevins (</w:t>
      </w:r>
      <w:r w:rsidR="00746065" w:rsidRPr="00746065">
        <w:rPr>
          <w:i/>
          <w:iCs/>
          <w:smallCaps/>
          <w:lang w:val="it-IT"/>
        </w:rPr>
        <w:t>xiii</w:t>
      </w:r>
      <w:r w:rsidR="00746065">
        <w:rPr>
          <w:i/>
          <w:iCs/>
          <w:vertAlign w:val="superscript"/>
          <w:lang w:val="it-IT"/>
        </w:rPr>
        <w:t>e</w:t>
      </w:r>
      <w:r w:rsidR="000B1B16" w:rsidRPr="00AB6A3C">
        <w:rPr>
          <w:i/>
          <w:iCs/>
          <w:lang w:val="it-IT"/>
        </w:rPr>
        <w:t>-</w:t>
      </w:r>
      <w:r w:rsidR="00746065" w:rsidRPr="00746065">
        <w:rPr>
          <w:i/>
          <w:iCs/>
          <w:smallCaps/>
          <w:lang w:val="it-IT"/>
        </w:rPr>
        <w:t>xvi</w:t>
      </w:r>
      <w:r w:rsidR="000B1B16" w:rsidRPr="00AB6A3C">
        <w:rPr>
          <w:i/>
          <w:iCs/>
          <w:vertAlign w:val="superscript"/>
          <w:lang w:val="it-IT"/>
        </w:rPr>
        <w:t>e</w:t>
      </w:r>
      <w:r w:rsidR="00746065">
        <w:rPr>
          <w:i/>
          <w:iCs/>
          <w:lang w:val="it-IT"/>
        </w:rPr>
        <w:t> </w:t>
      </w:r>
      <w:r w:rsidR="000B1B16" w:rsidRPr="00AB6A3C">
        <w:rPr>
          <w:i/>
          <w:iCs/>
          <w:lang w:val="it-IT"/>
        </w:rPr>
        <w:t>siècle) : vers une culture politique</w:t>
      </w:r>
      <w:r w:rsidR="000B1B16" w:rsidRPr="00AB6A3C">
        <w:rPr>
          <w:lang w:val="it-IT"/>
        </w:rPr>
        <w:t xml:space="preserve">, Rome, École française de Rome, </w:t>
      </w:r>
      <w:bookmarkStart w:id="38" w:name="_Hlk180674451"/>
      <w:r w:rsidR="00EA7FFA">
        <w:rPr>
          <w:lang w:val="it-IT"/>
        </w:rPr>
        <w:t>« </w:t>
      </w:r>
      <w:r w:rsidR="00EA7FFA" w:rsidRPr="00AB6A3C">
        <w:rPr>
          <w:lang w:val="it-IT"/>
        </w:rPr>
        <w:t>École française de Rome, 518</w:t>
      </w:r>
      <w:r w:rsidR="00EA7FFA">
        <w:rPr>
          <w:lang w:val="it-IT"/>
        </w:rPr>
        <w:t xml:space="preserve">, </w:t>
      </w:r>
      <w:r w:rsidR="00EA7FFA" w:rsidRPr="00AB6A3C">
        <w:rPr>
          <w:lang w:val="it-IT"/>
        </w:rPr>
        <w:t>4</w:t>
      </w:r>
      <w:r w:rsidR="00EA7FFA">
        <w:rPr>
          <w:lang w:val="it-IT"/>
        </w:rPr>
        <w:t> »,</w:t>
      </w:r>
      <w:r w:rsidR="00EA7FFA" w:rsidRPr="00AB6A3C">
        <w:rPr>
          <w:lang w:val="it-IT"/>
        </w:rPr>
        <w:t xml:space="preserve"> </w:t>
      </w:r>
      <w:r w:rsidR="000B1B16" w:rsidRPr="00AB6A3C">
        <w:rPr>
          <w:lang w:val="it-IT"/>
        </w:rPr>
        <w:t>2020,</w:t>
      </w:r>
      <w:bookmarkEnd w:id="38"/>
      <w:r w:rsidR="000B1B16" w:rsidRPr="00AB6A3C">
        <w:rPr>
          <w:lang w:val="it-IT"/>
        </w:rPr>
        <w:t xml:space="preserve">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279-319.</w:t>
      </w:r>
    </w:p>
    <w:p w14:paraId="4067F385" w14:textId="4D542C63" w:rsidR="000B1B16" w:rsidRPr="00AB6A3C" w:rsidRDefault="00746065" w:rsidP="006E3B15">
      <w:pPr>
        <w:pStyle w:val="TEIbiblreference"/>
      </w:pPr>
      <w:r w:rsidRPr="00CB6EC2">
        <w:rPr>
          <w:smallCaps/>
          <w:lang w:val="it-IT"/>
        </w:rPr>
        <w:t>Forni</w:t>
      </w:r>
      <w:r w:rsidRPr="00AB6A3C">
        <w:rPr>
          <w:lang w:val="it-IT"/>
        </w:rPr>
        <w:t xml:space="preserve"> </w:t>
      </w:r>
      <w:r w:rsidR="000B1B16" w:rsidRPr="00AB6A3C">
        <w:t xml:space="preserve">Giorgio, </w:t>
      </w:r>
      <w:r w:rsidR="00F740A0">
        <w:t>« </w:t>
      </w:r>
      <w:proofErr w:type="spellStart"/>
      <w:r w:rsidR="000B1B16" w:rsidRPr="00AB6A3C">
        <w:rPr>
          <w:iCs/>
        </w:rPr>
        <w:t>Nicolò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Machiavelli</w:t>
      </w:r>
      <w:proofErr w:type="spellEnd"/>
      <w:r w:rsidR="00F740A0">
        <w:rPr>
          <w:iCs/>
        </w:rPr>
        <w:t> »</w:t>
      </w:r>
      <w:r w:rsidR="000B1B16" w:rsidRPr="00AB6A3C">
        <w:t xml:space="preserve">, </w:t>
      </w:r>
      <w:r w:rsidR="00EA7FFA">
        <w:t xml:space="preserve">dans </w:t>
      </w:r>
      <w:r w:rsidR="00EA7FFA" w:rsidRPr="00AB6A3C">
        <w:t>Ezio Raimondi (</w:t>
      </w:r>
      <w:proofErr w:type="spellStart"/>
      <w:r w:rsidR="00EA7FFA" w:rsidRPr="00AB6A3C">
        <w:t>dir</w:t>
      </w:r>
      <w:proofErr w:type="spellEnd"/>
      <w:r w:rsidR="00EA7FFA" w:rsidRPr="00AB6A3C">
        <w:t>.),</w:t>
      </w:r>
      <w:r w:rsidR="00EA7FFA">
        <w:t xml:space="preserve"> </w:t>
      </w:r>
      <w:r w:rsidR="000B1B16" w:rsidRPr="00AB6A3C">
        <w:rPr>
          <w:i/>
        </w:rPr>
        <w:t xml:space="preserve">La </w:t>
      </w:r>
      <w:proofErr w:type="spellStart"/>
      <w:r w:rsidR="000B1B16" w:rsidRPr="00AB6A3C">
        <w:rPr>
          <w:i/>
        </w:rPr>
        <w:t>letteratura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italiana</w:t>
      </w:r>
      <w:proofErr w:type="spellEnd"/>
      <w:r w:rsidR="000B1B16" w:rsidRPr="00AB6A3C">
        <w:rPr>
          <w:i/>
        </w:rPr>
        <w:t xml:space="preserve">. Dalle </w:t>
      </w:r>
      <w:proofErr w:type="spellStart"/>
      <w:r w:rsidR="000B1B16" w:rsidRPr="00AB6A3C">
        <w:rPr>
          <w:i/>
        </w:rPr>
        <w:t>origini</w:t>
      </w:r>
      <w:proofErr w:type="spellEnd"/>
      <w:r w:rsidR="000B1B16" w:rsidRPr="00AB6A3C">
        <w:rPr>
          <w:i/>
        </w:rPr>
        <w:t xml:space="preserve"> al </w:t>
      </w:r>
      <w:proofErr w:type="spellStart"/>
      <w:r w:rsidR="000B1B16" w:rsidRPr="00AB6A3C">
        <w:rPr>
          <w:i/>
        </w:rPr>
        <w:t>Cinquecento</w:t>
      </w:r>
      <w:proofErr w:type="spellEnd"/>
      <w:r w:rsidR="000B1B16" w:rsidRPr="00AB6A3C">
        <w:t xml:space="preserve">, Milan, Bruno Mondadori, 2007, </w:t>
      </w:r>
      <w:r w:rsidR="00F740A0">
        <w:t>p. </w:t>
      </w:r>
      <w:r w:rsidR="000B1B16" w:rsidRPr="00AB6A3C">
        <w:t>346.</w:t>
      </w:r>
    </w:p>
    <w:p w14:paraId="6EF5FDB2" w14:textId="6D02CE70" w:rsidR="000B1B16" w:rsidRPr="00AB6A3C" w:rsidRDefault="00746065" w:rsidP="006E3B15">
      <w:pPr>
        <w:pStyle w:val="TEIbiblreference"/>
      </w:pPr>
      <w:r w:rsidRPr="00CB6EC2">
        <w:rPr>
          <w:smallCaps/>
          <w:lang w:val="it-IT"/>
        </w:rPr>
        <w:lastRenderedPageBreak/>
        <w:t>Francastel</w:t>
      </w:r>
      <w:r w:rsidRPr="00AB6A3C">
        <w:rPr>
          <w:lang w:val="it-IT"/>
        </w:rPr>
        <w:t xml:space="preserve"> </w:t>
      </w:r>
      <w:r w:rsidR="000B1B16" w:rsidRPr="00AB6A3C">
        <w:t xml:space="preserve">Pierre, « La Contre-Réforme et les arts en Italie à la fin du </w:t>
      </w:r>
      <w:proofErr w:type="spellStart"/>
      <w:r w:rsidR="00EA7FFA" w:rsidRPr="00EA7FFA">
        <w:rPr>
          <w:smallCaps/>
        </w:rPr>
        <w:t>xvi</w:t>
      </w:r>
      <w:r w:rsidR="000B1B16" w:rsidRPr="00EA7FFA">
        <w:rPr>
          <w:vertAlign w:val="superscript"/>
        </w:rPr>
        <w:t>e</w:t>
      </w:r>
      <w:proofErr w:type="spellEnd"/>
      <w:r w:rsidR="00EA7FFA" w:rsidRPr="00EA7FFA">
        <w:t> </w:t>
      </w:r>
      <w:r w:rsidR="000B1B16" w:rsidRPr="00AB6A3C">
        <w:t>siècle</w:t>
      </w:r>
      <w:r w:rsidR="00F740A0">
        <w:t> »</w:t>
      </w:r>
      <w:r w:rsidR="000B1B16" w:rsidRPr="00AB6A3C">
        <w:t>,</w:t>
      </w:r>
      <w:r w:rsidR="00EA7FFA">
        <w:t xml:space="preserve"> dans </w:t>
      </w:r>
      <w:r w:rsidR="00EA7FFA" w:rsidRPr="00AB6A3C">
        <w:t xml:space="preserve">Henri </w:t>
      </w:r>
      <w:proofErr w:type="spellStart"/>
      <w:r w:rsidR="00EA7FFA" w:rsidRPr="00AB6A3C">
        <w:t>B</w:t>
      </w:r>
      <w:r w:rsidR="00EA7FFA">
        <w:t>é</w:t>
      </w:r>
      <w:r w:rsidR="00EA7FFA" w:rsidRPr="00AB6A3C">
        <w:t>darida</w:t>
      </w:r>
      <w:proofErr w:type="spellEnd"/>
      <w:r w:rsidR="00EA7FFA" w:rsidRPr="00AB6A3C">
        <w:t xml:space="preserve"> (</w:t>
      </w:r>
      <w:proofErr w:type="spellStart"/>
      <w:r w:rsidR="00EA7FFA" w:rsidRPr="00AB6A3C">
        <w:t>dir</w:t>
      </w:r>
      <w:proofErr w:type="spellEnd"/>
      <w:r w:rsidR="00EA7FFA" w:rsidRPr="00AB6A3C">
        <w:t>.),</w:t>
      </w:r>
      <w:r w:rsidR="000B1B16" w:rsidRPr="00AB6A3C">
        <w:t xml:space="preserve"> </w:t>
      </w:r>
      <w:r w:rsidR="000B1B16" w:rsidRPr="00AB6A3C">
        <w:rPr>
          <w:i/>
          <w:iCs/>
        </w:rPr>
        <w:t>À</w:t>
      </w:r>
      <w:r w:rsidR="000B1B16" w:rsidRPr="00AB6A3C">
        <w:rPr>
          <w:i/>
        </w:rPr>
        <w:t xml:space="preserve"> travers l’art italien du </w:t>
      </w:r>
      <w:proofErr w:type="spellStart"/>
      <w:r w:rsidR="00EA7FFA" w:rsidRPr="00EA7FFA">
        <w:rPr>
          <w:i/>
          <w:smallCaps/>
        </w:rPr>
        <w:t>xv</w:t>
      </w:r>
      <w:r w:rsidR="000B1B16" w:rsidRPr="00AB6A3C">
        <w:rPr>
          <w:i/>
          <w:vertAlign w:val="superscript"/>
        </w:rPr>
        <w:t>e</w:t>
      </w:r>
      <w:proofErr w:type="spellEnd"/>
      <w:r w:rsidR="000B1B16" w:rsidRPr="00AB6A3C">
        <w:rPr>
          <w:i/>
          <w:vertAlign w:val="superscript"/>
        </w:rPr>
        <w:t xml:space="preserve"> </w:t>
      </w:r>
      <w:r w:rsidR="000B1B16" w:rsidRPr="00AB6A3C">
        <w:rPr>
          <w:i/>
        </w:rPr>
        <w:t xml:space="preserve">au </w:t>
      </w:r>
      <w:proofErr w:type="spellStart"/>
      <w:r w:rsidR="00EA7FFA" w:rsidRPr="00EA7FFA">
        <w:rPr>
          <w:i/>
          <w:smallCaps/>
        </w:rPr>
        <w:t>xx</w:t>
      </w:r>
      <w:r w:rsidR="000B1B16" w:rsidRPr="00AB6A3C">
        <w:rPr>
          <w:i/>
          <w:vertAlign w:val="superscript"/>
        </w:rPr>
        <w:t>e</w:t>
      </w:r>
      <w:proofErr w:type="spellEnd"/>
      <w:r w:rsidR="00EA7FFA" w:rsidRPr="00EA7FFA">
        <w:rPr>
          <w:i/>
        </w:rPr>
        <w:t> </w:t>
      </w:r>
      <w:r w:rsidR="000B1B16" w:rsidRPr="00AB6A3C">
        <w:rPr>
          <w:i/>
        </w:rPr>
        <w:t>siècle</w:t>
      </w:r>
      <w:r w:rsidR="000B1B16" w:rsidRPr="00AB6A3C">
        <w:t xml:space="preserve">, Paris, Boivin-Société d’études italiennes, 1949, </w:t>
      </w:r>
      <w:r w:rsidR="00F740A0">
        <w:t>p. </w:t>
      </w:r>
      <w:r w:rsidR="000B1B16" w:rsidRPr="00AB6A3C">
        <w:t>63-113.</w:t>
      </w:r>
    </w:p>
    <w:p w14:paraId="6E128155" w14:textId="09DBC18E" w:rsidR="000B1B16" w:rsidRPr="00AB6A3C" w:rsidRDefault="0074606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Fumi</w:t>
      </w:r>
      <w:r w:rsidRPr="00AB6A3C">
        <w:rPr>
          <w:lang w:val="it-IT"/>
        </w:rPr>
        <w:t xml:space="preserve"> </w:t>
      </w:r>
      <w:r w:rsidR="00F679AB">
        <w:rPr>
          <w:smallCaps/>
          <w:lang w:val="it-IT"/>
        </w:rPr>
        <w:t>C</w:t>
      </w:r>
      <w:r w:rsidRPr="00CB6EC2">
        <w:rPr>
          <w:smallCaps/>
          <w:lang w:val="it-IT"/>
        </w:rPr>
        <w:t>ambi</w:t>
      </w:r>
      <w:r w:rsidRPr="00AB6A3C">
        <w:rPr>
          <w:lang w:val="it-IT"/>
        </w:rPr>
        <w:t xml:space="preserve"> </w:t>
      </w:r>
      <w:r w:rsidRPr="00CB6EC2">
        <w:rPr>
          <w:smallCaps/>
          <w:lang w:val="it-IT"/>
        </w:rPr>
        <w:t>Gado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Francesca,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>Stemmi ed emblemi nella decorazione degli edifici</w:t>
      </w:r>
      <w:r w:rsidR="00F740A0">
        <w:rPr>
          <w:i/>
          <w:iCs/>
          <w:lang w:val="it-IT"/>
        </w:rPr>
        <w:t> »</w:t>
      </w:r>
      <w:r w:rsidR="00726FCD" w:rsidRPr="00726FCD">
        <w:rPr>
          <w:iCs/>
          <w:lang w:val="it-IT"/>
        </w:rPr>
        <w:t>,</w:t>
      </w:r>
      <w:r w:rsidR="000B1B16" w:rsidRPr="00AB6A3C">
        <w:rPr>
          <w:lang w:val="it-IT"/>
        </w:rPr>
        <w:t xml:space="preserve"> </w:t>
      </w:r>
      <w:r w:rsidR="00EA7FFA">
        <w:rPr>
          <w:lang w:val="it-IT"/>
        </w:rPr>
        <w:t xml:space="preserve">dans </w:t>
      </w:r>
      <w:r w:rsidR="00EA7FFA" w:rsidRPr="00AB6A3C">
        <w:rPr>
          <w:lang w:val="it-IT"/>
        </w:rPr>
        <w:t>Amerigo Restucci (dir.)</w:t>
      </w:r>
      <w:r w:rsidR="00EA7FFA" w:rsidRPr="00726FCD">
        <w:rPr>
          <w:iCs/>
          <w:lang w:val="it-IT"/>
        </w:rPr>
        <w:t>,</w:t>
      </w:r>
      <w:r w:rsidR="00EA7FFA" w:rsidRPr="00AB6A3C">
        <w:rPr>
          <w:i/>
          <w:iCs/>
          <w:lang w:val="it-IT"/>
        </w:rPr>
        <w:t xml:space="preserve"> </w:t>
      </w:r>
      <w:r w:rsidR="000B1B16" w:rsidRPr="00AB6A3C">
        <w:rPr>
          <w:i/>
          <w:iCs/>
          <w:lang w:val="it-IT"/>
        </w:rPr>
        <w:t>L’architettura civile in Toscana. Il Medioevo</w:t>
      </w:r>
      <w:r w:rsidR="00726FCD" w:rsidRPr="00726FCD">
        <w:rPr>
          <w:iCs/>
          <w:lang w:val="it-IT"/>
        </w:rPr>
        <w:t>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 xml:space="preserve">Sienne, Monte dei Paschi di Siena, 1995, </w:t>
      </w:r>
      <w:bookmarkStart w:id="39" w:name="_Hlk180674485"/>
      <w:r w:rsidR="00F740A0">
        <w:rPr>
          <w:lang w:val="it-IT"/>
        </w:rPr>
        <w:t>p. </w:t>
      </w:r>
      <w:r w:rsidR="000B1B16" w:rsidRPr="00AB6A3C">
        <w:rPr>
          <w:lang w:val="it-IT"/>
        </w:rPr>
        <w:t>401-441</w:t>
      </w:r>
      <w:bookmarkEnd w:id="39"/>
      <w:r w:rsidR="000B1B16" w:rsidRPr="00AB6A3C">
        <w:rPr>
          <w:lang w:val="it-IT"/>
        </w:rPr>
        <w:t>.</w:t>
      </w:r>
    </w:p>
    <w:p w14:paraId="56F89AD4" w14:textId="36811A78" w:rsidR="000B1B16" w:rsidRPr="00EA7FFA" w:rsidRDefault="0074606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Gallavotti</w:t>
      </w:r>
      <w:r w:rsidRPr="00B65667">
        <w:rPr>
          <w:lang w:val="it-IT"/>
        </w:rPr>
        <w:t xml:space="preserve"> </w:t>
      </w:r>
      <w:r w:rsidRPr="00CB6EC2">
        <w:rPr>
          <w:smallCaps/>
          <w:lang w:val="it-IT"/>
        </w:rPr>
        <w:t>Cavallero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Daniela, </w:t>
      </w:r>
      <w:r w:rsidR="00F740A0">
        <w:rPr>
          <w:lang w:val="it-IT"/>
        </w:rPr>
        <w:t>« </w:t>
      </w:r>
      <w:r w:rsidR="000B1B16" w:rsidRPr="00B65667">
        <w:rPr>
          <w:lang w:val="it-IT"/>
        </w:rPr>
        <w:t>L’iconografia di santa Prisca e l’immagine di Pietro dalla basilica Vaticana al titulus della santa sull’Aventino nei secoli</w:t>
      </w:r>
      <w:r w:rsidR="00EA7FFA">
        <w:rPr>
          <w:lang w:val="it-IT"/>
        </w:rPr>
        <w:t> </w:t>
      </w:r>
      <w:r w:rsidR="000B1B16" w:rsidRPr="00CB6EC2">
        <w:rPr>
          <w:smallCaps/>
          <w:lang w:val="it-IT"/>
        </w:rPr>
        <w:t>XVI</w:t>
      </w:r>
      <w:r w:rsidR="000B1B16" w:rsidRPr="00B65667">
        <w:rPr>
          <w:lang w:val="it-IT"/>
        </w:rPr>
        <w:t xml:space="preserve"> e </w:t>
      </w:r>
      <w:r w:rsidR="000B1B16" w:rsidRPr="00CB6EC2">
        <w:rPr>
          <w:smallCaps/>
          <w:lang w:val="it-IT"/>
        </w:rPr>
        <w:t>XVII</w:t>
      </w:r>
      <w:r w:rsidR="00F740A0">
        <w:rPr>
          <w:lang w:val="it-IT"/>
        </w:rPr>
        <w:t> »</w:t>
      </w:r>
      <w:r w:rsidR="000B1B16" w:rsidRPr="00B65667">
        <w:rPr>
          <w:lang w:val="it-IT"/>
        </w:rPr>
        <w:t>,</w:t>
      </w:r>
      <w:r w:rsidR="00EA7FFA">
        <w:rPr>
          <w:lang w:val="it-IT"/>
        </w:rPr>
        <w:t xml:space="preserve"> dans </w:t>
      </w:r>
      <w:r w:rsidR="00EA7FFA" w:rsidRPr="00EA7FFA">
        <w:rPr>
          <w:lang w:val="it-IT"/>
        </w:rPr>
        <w:t>Mario Bevilacqua</w:t>
      </w:r>
      <w:r w:rsidR="00EA7FFA">
        <w:rPr>
          <w:lang w:val="it-IT"/>
        </w:rPr>
        <w:t xml:space="preserve"> et</w:t>
      </w:r>
      <w:r w:rsidR="00EA7FFA" w:rsidRPr="00EA7FFA">
        <w:rPr>
          <w:lang w:val="it-IT"/>
        </w:rPr>
        <w:t xml:space="preserve"> Daniela Gallavotti Cavallero (dir.),</w:t>
      </w:r>
      <w:r w:rsidR="000B1B16" w:rsidRPr="00B65667">
        <w:rPr>
          <w:lang w:val="it-IT"/>
        </w:rPr>
        <w:t xml:space="preserve"> </w:t>
      </w:r>
      <w:r w:rsidR="000B1B16" w:rsidRPr="00B65667">
        <w:rPr>
          <w:i/>
          <w:iCs/>
          <w:lang w:val="it-IT"/>
        </w:rPr>
        <w:t xml:space="preserve">L’Aventino dal Rinascimento a oggi. </w:t>
      </w:r>
      <w:r w:rsidR="000B1B16" w:rsidRPr="00EA7FFA">
        <w:rPr>
          <w:i/>
          <w:iCs/>
          <w:lang w:val="it-IT"/>
        </w:rPr>
        <w:t>Arte e Architettura</w:t>
      </w:r>
      <w:r w:rsidR="000B1B16" w:rsidRPr="00EA7FFA">
        <w:rPr>
          <w:lang w:val="it-IT"/>
        </w:rPr>
        <w:t xml:space="preserve">, Rome, Artemide, 2010, </w:t>
      </w:r>
      <w:r w:rsidR="00F740A0" w:rsidRPr="00EA7FFA">
        <w:rPr>
          <w:lang w:val="it-IT"/>
        </w:rPr>
        <w:t>p. </w:t>
      </w:r>
      <w:r w:rsidR="000B1B16" w:rsidRPr="00EA7FFA">
        <w:rPr>
          <w:lang w:val="it-IT"/>
        </w:rPr>
        <w:t>57-71.</w:t>
      </w:r>
    </w:p>
    <w:p w14:paraId="1A58A816" w14:textId="5F2A5B38" w:rsidR="000B1B16" w:rsidRPr="00AB6A3C" w:rsidRDefault="00746065" w:rsidP="006E3B15">
      <w:pPr>
        <w:pStyle w:val="TEIbiblreference"/>
      </w:pPr>
      <w:proofErr w:type="spellStart"/>
      <w:r w:rsidRPr="00CB6EC2">
        <w:rPr>
          <w:smallCaps/>
        </w:rPr>
        <w:t>Gatouillat</w:t>
      </w:r>
      <w:proofErr w:type="spellEnd"/>
      <w:r w:rsidRPr="00AB6A3C">
        <w:t xml:space="preserve"> </w:t>
      </w:r>
      <w:r w:rsidR="000B1B16" w:rsidRPr="00AB6A3C">
        <w:t xml:space="preserve">Françoise, « Prudhomat. </w:t>
      </w:r>
      <w:r w:rsidR="000B1B16">
        <w:t>É</w:t>
      </w:r>
      <w:r w:rsidR="000B1B16" w:rsidRPr="00AB6A3C">
        <w:t xml:space="preserve">glise Saint-Louis, ancienne collégiale Saint-Jean-Baptiste », </w:t>
      </w:r>
      <w:r w:rsidR="00EA7FFA">
        <w:t>dans Michel Hérold (</w:t>
      </w:r>
      <w:proofErr w:type="spellStart"/>
      <w:r w:rsidR="00EA7FFA">
        <w:t>dir</w:t>
      </w:r>
      <w:proofErr w:type="spellEnd"/>
      <w:r w:rsidR="00EA7FFA">
        <w:t xml:space="preserve">.), </w:t>
      </w:r>
      <w:bookmarkStart w:id="40" w:name="_Hlk181713392"/>
      <w:r w:rsidR="000B1B16" w:rsidRPr="00AB6A3C">
        <w:rPr>
          <w:i/>
        </w:rPr>
        <w:t xml:space="preserve">Corpus </w:t>
      </w:r>
      <w:proofErr w:type="spellStart"/>
      <w:r w:rsidR="000B1B16" w:rsidRPr="00AB6A3C">
        <w:rPr>
          <w:i/>
        </w:rPr>
        <w:t>vitrearum</w:t>
      </w:r>
      <w:proofErr w:type="spellEnd"/>
      <w:r w:rsidR="000B1B16" w:rsidRPr="00AB6A3C">
        <w:rPr>
          <w:i/>
        </w:rPr>
        <w:t xml:space="preserve">. </w:t>
      </w:r>
      <w:bookmarkEnd w:id="40"/>
      <w:r w:rsidR="000B1B16" w:rsidRPr="00AB6A3C">
        <w:rPr>
          <w:i/>
        </w:rPr>
        <w:t>Les vitraux du Midi de la France</w:t>
      </w:r>
      <w:r w:rsidR="000B1B16" w:rsidRPr="00AB6A3C">
        <w:t xml:space="preserve">, Rennes, </w:t>
      </w:r>
      <w:r w:rsidR="00EA7FFA">
        <w:t>PUR</w:t>
      </w:r>
      <w:r w:rsidR="000B1B16" w:rsidRPr="00AB6A3C">
        <w:t xml:space="preserve">, 2020, </w:t>
      </w:r>
      <w:r w:rsidR="00F740A0">
        <w:t>p. </w:t>
      </w:r>
      <w:r w:rsidR="000B1B16" w:rsidRPr="00AB6A3C">
        <w:t>238-240.</w:t>
      </w:r>
    </w:p>
    <w:p w14:paraId="56350B23" w14:textId="25D3DE2C" w:rsidR="000B1B16" w:rsidRPr="00844120" w:rsidRDefault="00746065" w:rsidP="006E3B15">
      <w:pPr>
        <w:pStyle w:val="TEIbiblreference"/>
        <w:rPr>
          <w:lang w:val="en-GB"/>
        </w:rPr>
      </w:pPr>
      <w:proofErr w:type="spellStart"/>
      <w:r w:rsidRPr="00CB6EC2">
        <w:rPr>
          <w:smallCaps/>
        </w:rPr>
        <w:t>Giacomelli</w:t>
      </w:r>
      <w:proofErr w:type="spellEnd"/>
      <w:r w:rsidRPr="00AB6A3C">
        <w:t xml:space="preserve"> </w:t>
      </w:r>
      <w:proofErr w:type="spellStart"/>
      <w:r w:rsidR="000B1B16" w:rsidRPr="00AB6A3C">
        <w:t>Alfeo</w:t>
      </w:r>
      <w:proofErr w:type="spellEnd"/>
      <w:r w:rsidR="000B1B16" w:rsidRPr="00AB6A3C">
        <w:t xml:space="preserve">, </w:t>
      </w:r>
      <w:r w:rsidR="00F740A0">
        <w:t>« </w:t>
      </w:r>
      <w:r w:rsidR="000B1B16" w:rsidRPr="00AB6A3C">
        <w:t xml:space="preserve">La </w:t>
      </w:r>
      <w:proofErr w:type="spellStart"/>
      <w:r w:rsidR="000B1B16" w:rsidRPr="00AB6A3C">
        <w:t>storia</w:t>
      </w:r>
      <w:proofErr w:type="spellEnd"/>
      <w:r w:rsidR="000B1B16" w:rsidRPr="00AB6A3C">
        <w:t xml:space="preserve"> di </w:t>
      </w:r>
      <w:proofErr w:type="spellStart"/>
      <w:r w:rsidR="000B1B16" w:rsidRPr="00AB6A3C">
        <w:t>Bologna</w:t>
      </w:r>
      <w:proofErr w:type="spellEnd"/>
      <w:r w:rsidR="000B1B16" w:rsidRPr="00AB6A3C">
        <w:t xml:space="preserve"> dal 1650 al 1796: un </w:t>
      </w:r>
      <w:proofErr w:type="spellStart"/>
      <w:r w:rsidR="000B1B16" w:rsidRPr="00AB6A3C">
        <w:t>racconto</w:t>
      </w:r>
      <w:proofErr w:type="spellEnd"/>
      <w:r w:rsidR="000B1B16" w:rsidRPr="00AB6A3C">
        <w:t xml:space="preserve"> e </w:t>
      </w:r>
      <w:proofErr w:type="spellStart"/>
      <w:r w:rsidR="000B1B16" w:rsidRPr="00AB6A3C">
        <w:t>una</w:t>
      </w:r>
      <w:proofErr w:type="spellEnd"/>
      <w:r w:rsidR="000B1B16" w:rsidRPr="00AB6A3C">
        <w:t xml:space="preserve"> </w:t>
      </w:r>
      <w:proofErr w:type="spellStart"/>
      <w:r w:rsidR="000B1B16" w:rsidRPr="00AB6A3C">
        <w:t>cronologia</w:t>
      </w:r>
      <w:proofErr w:type="spellEnd"/>
      <w:r w:rsidR="000B1B16" w:rsidRPr="00AB6A3C">
        <w:t> »,</w:t>
      </w:r>
      <w:r w:rsidR="00EA7FFA">
        <w:t xml:space="preserve"> dans </w:t>
      </w:r>
      <w:r w:rsidR="00EA7FFA" w:rsidRPr="00AB6A3C">
        <w:t xml:space="preserve">Adriano </w:t>
      </w:r>
      <w:proofErr w:type="spellStart"/>
      <w:r w:rsidR="00EA7FFA" w:rsidRPr="00AB6A3C">
        <w:t>Prosperi</w:t>
      </w:r>
      <w:proofErr w:type="spellEnd"/>
      <w:r w:rsidR="00EA7FFA" w:rsidRPr="00AB6A3C">
        <w:t xml:space="preserve"> (</w:t>
      </w:r>
      <w:proofErr w:type="spellStart"/>
      <w:r w:rsidR="00EA7FFA" w:rsidRPr="00AB6A3C">
        <w:t>dir</w:t>
      </w:r>
      <w:proofErr w:type="spellEnd"/>
      <w:r w:rsidR="00EA7FFA" w:rsidRPr="00AB6A3C">
        <w:t xml:space="preserve">.), </w:t>
      </w:r>
      <w:proofErr w:type="spellStart"/>
      <w:r w:rsidR="000B1B16" w:rsidRPr="00AB6A3C">
        <w:rPr>
          <w:i/>
          <w:iCs/>
        </w:rPr>
        <w:t>Bologna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nell’età</w:t>
      </w:r>
      <w:proofErr w:type="spellEnd"/>
      <w:r w:rsidR="000B1B16" w:rsidRPr="00AB6A3C">
        <w:rPr>
          <w:i/>
          <w:iCs/>
        </w:rPr>
        <w:t xml:space="preserve"> moderna (</w:t>
      </w:r>
      <w:proofErr w:type="spellStart"/>
      <w:r w:rsidR="000B1B16" w:rsidRPr="00AB6A3C">
        <w:rPr>
          <w:i/>
          <w:iCs/>
        </w:rPr>
        <w:t>secoli</w:t>
      </w:r>
      <w:proofErr w:type="spellEnd"/>
      <w:r w:rsidR="00EA7FFA">
        <w:rPr>
          <w:i/>
          <w:iCs/>
        </w:rPr>
        <w:t> </w:t>
      </w:r>
      <w:r w:rsidR="000B1B16" w:rsidRPr="00AB6A3C">
        <w:rPr>
          <w:i/>
          <w:iCs/>
        </w:rPr>
        <w:t>XVI-XVIII)</w:t>
      </w:r>
      <w:r w:rsidR="00844120">
        <w:rPr>
          <w:i/>
          <w:iCs/>
        </w:rPr>
        <w:t xml:space="preserve">. </w:t>
      </w:r>
      <w:r w:rsidR="00844120" w:rsidRPr="00844120">
        <w:rPr>
          <w:lang w:val="en-GB"/>
        </w:rPr>
        <w:t>Vol. </w:t>
      </w:r>
      <w:r w:rsidR="000B1B16" w:rsidRPr="00844120">
        <w:rPr>
          <w:lang w:val="en-GB"/>
        </w:rPr>
        <w:t>I.</w:t>
      </w:r>
      <w:r w:rsidR="000B1B16" w:rsidRPr="00844120">
        <w:rPr>
          <w:i/>
          <w:iCs/>
          <w:lang w:val="en-GB"/>
        </w:rPr>
        <w:t xml:space="preserve"> </w:t>
      </w:r>
      <w:proofErr w:type="spellStart"/>
      <w:r w:rsidR="000B1B16" w:rsidRPr="00844120">
        <w:rPr>
          <w:i/>
          <w:iCs/>
          <w:lang w:val="en-GB"/>
        </w:rPr>
        <w:t>Istituzioni</w:t>
      </w:r>
      <w:proofErr w:type="spellEnd"/>
      <w:r w:rsidR="000B1B16" w:rsidRPr="00844120">
        <w:rPr>
          <w:i/>
          <w:iCs/>
          <w:lang w:val="en-GB"/>
        </w:rPr>
        <w:t xml:space="preserve">, </w:t>
      </w:r>
      <w:proofErr w:type="spellStart"/>
      <w:r w:rsidR="000B1B16" w:rsidRPr="00844120">
        <w:rPr>
          <w:i/>
          <w:iCs/>
          <w:lang w:val="en-GB"/>
        </w:rPr>
        <w:t>forme</w:t>
      </w:r>
      <w:proofErr w:type="spellEnd"/>
      <w:r w:rsidR="000B1B16" w:rsidRPr="00844120">
        <w:rPr>
          <w:i/>
          <w:iCs/>
          <w:lang w:val="en-GB"/>
        </w:rPr>
        <w:t xml:space="preserve"> del </w:t>
      </w:r>
      <w:proofErr w:type="spellStart"/>
      <w:r w:rsidR="000B1B16" w:rsidRPr="00844120">
        <w:rPr>
          <w:i/>
          <w:iCs/>
          <w:lang w:val="en-GB"/>
        </w:rPr>
        <w:t>potere</w:t>
      </w:r>
      <w:proofErr w:type="spellEnd"/>
      <w:r w:rsidR="000B1B16" w:rsidRPr="00844120">
        <w:rPr>
          <w:i/>
          <w:iCs/>
          <w:lang w:val="en-GB"/>
        </w:rPr>
        <w:t xml:space="preserve">, </w:t>
      </w:r>
      <w:proofErr w:type="spellStart"/>
      <w:r w:rsidR="000B1B16" w:rsidRPr="00844120">
        <w:rPr>
          <w:i/>
          <w:iCs/>
          <w:lang w:val="en-GB"/>
        </w:rPr>
        <w:t>economia</w:t>
      </w:r>
      <w:proofErr w:type="spellEnd"/>
      <w:r w:rsidR="000B1B16" w:rsidRPr="00844120">
        <w:rPr>
          <w:i/>
          <w:iCs/>
          <w:lang w:val="en-GB"/>
        </w:rPr>
        <w:t xml:space="preserve"> e </w:t>
      </w:r>
      <w:proofErr w:type="spellStart"/>
      <w:r w:rsidR="000B1B16" w:rsidRPr="00844120">
        <w:rPr>
          <w:i/>
          <w:iCs/>
          <w:lang w:val="en-GB"/>
        </w:rPr>
        <w:t>società</w:t>
      </w:r>
      <w:proofErr w:type="spellEnd"/>
      <w:r w:rsidR="000B1B16" w:rsidRPr="00844120">
        <w:rPr>
          <w:lang w:val="en-GB"/>
        </w:rPr>
        <w:t xml:space="preserve">, </w:t>
      </w:r>
      <w:proofErr w:type="spellStart"/>
      <w:r w:rsidR="000B1B16" w:rsidRPr="00844120">
        <w:rPr>
          <w:lang w:val="en-GB"/>
        </w:rPr>
        <w:t>Bologne</w:t>
      </w:r>
      <w:proofErr w:type="spellEnd"/>
      <w:r w:rsidR="000B1B16" w:rsidRPr="00844120">
        <w:rPr>
          <w:lang w:val="en-GB"/>
        </w:rPr>
        <w:t>, B</w:t>
      </w:r>
      <w:r w:rsidR="004437D2" w:rsidRPr="00844120">
        <w:rPr>
          <w:lang w:val="en-GB"/>
        </w:rPr>
        <w:t>ologna</w:t>
      </w:r>
      <w:r w:rsidR="00EA7FFA" w:rsidRPr="00844120">
        <w:rPr>
          <w:lang w:val="en-GB"/>
        </w:rPr>
        <w:t xml:space="preserve"> University Press</w:t>
      </w:r>
      <w:r w:rsidR="000B1B16" w:rsidRPr="00844120">
        <w:rPr>
          <w:lang w:val="en-GB"/>
        </w:rPr>
        <w:t xml:space="preserve">, 2009, </w:t>
      </w:r>
      <w:r w:rsidR="00F740A0" w:rsidRPr="00844120">
        <w:rPr>
          <w:lang w:val="en-GB"/>
        </w:rPr>
        <w:t>p. </w:t>
      </w:r>
      <w:r w:rsidR="000B1B16" w:rsidRPr="00844120">
        <w:rPr>
          <w:lang w:val="en-GB"/>
        </w:rPr>
        <w:t>61-198.</w:t>
      </w:r>
    </w:p>
    <w:p w14:paraId="4BF931EE" w14:textId="5A62F253" w:rsidR="000B1B16" w:rsidRPr="00AB6A3C" w:rsidRDefault="00746065" w:rsidP="006E3B15">
      <w:pPr>
        <w:pStyle w:val="TEIbiblreference"/>
      </w:pPr>
      <w:r w:rsidRPr="00CB6EC2">
        <w:rPr>
          <w:smallCaps/>
        </w:rPr>
        <w:t>Giordano</w:t>
      </w:r>
      <w:r w:rsidRPr="00AB6A3C">
        <w:t xml:space="preserve"> </w:t>
      </w:r>
      <w:proofErr w:type="spellStart"/>
      <w:r w:rsidR="000B1B16" w:rsidRPr="00AB6A3C">
        <w:t>Silvano</w:t>
      </w:r>
      <w:proofErr w:type="spellEnd"/>
      <w:r w:rsidR="000B1B16" w:rsidRPr="00AB6A3C">
        <w:t xml:space="preserve">, </w:t>
      </w:r>
      <w:r w:rsidR="00F740A0">
        <w:t>« </w:t>
      </w:r>
      <w:proofErr w:type="spellStart"/>
      <w:r w:rsidR="000B1B16" w:rsidRPr="00AB6A3C">
        <w:t>Sisto</w:t>
      </w:r>
      <w:proofErr w:type="spellEnd"/>
      <w:r w:rsidR="000B1B16" w:rsidRPr="00AB6A3C">
        <w:t xml:space="preserve"> V</w:t>
      </w:r>
      <w:r w:rsidR="00F740A0">
        <w:t> »</w:t>
      </w:r>
      <w:r w:rsidR="000B1B16" w:rsidRPr="00AB6A3C">
        <w:t xml:space="preserve">, </w:t>
      </w:r>
      <w:r w:rsidR="004437D2">
        <w:t xml:space="preserve">dans </w:t>
      </w:r>
      <w:proofErr w:type="spellStart"/>
      <w:r w:rsidR="000B1B16" w:rsidRPr="00AB6A3C">
        <w:rPr>
          <w:i/>
          <w:iCs/>
        </w:rPr>
        <w:t>Enciclopedia</w:t>
      </w:r>
      <w:proofErr w:type="spellEnd"/>
      <w:r w:rsidR="000B1B16" w:rsidRPr="00AB6A3C">
        <w:rPr>
          <w:i/>
          <w:iCs/>
        </w:rPr>
        <w:t xml:space="preserve"> dei Papi</w:t>
      </w:r>
      <w:r w:rsidR="000B1B16" w:rsidRPr="00AB6A3C">
        <w:t xml:space="preserve">, Rome, </w:t>
      </w:r>
      <w:proofErr w:type="spellStart"/>
      <w:r w:rsidR="000B1B16" w:rsidRPr="00AB6A3C">
        <w:t>Treccani</w:t>
      </w:r>
      <w:proofErr w:type="spellEnd"/>
      <w:r w:rsidR="000B1B16" w:rsidRPr="00AB6A3C">
        <w:t xml:space="preserve">, 2000, </w:t>
      </w:r>
      <w:r w:rsidR="001B06D4">
        <w:t xml:space="preserve">3 vol., </w:t>
      </w:r>
      <w:r w:rsidR="004437D2" w:rsidRPr="00AB6A3C">
        <w:t>t.</w:t>
      </w:r>
      <w:r w:rsidR="004437D2">
        <w:t> </w:t>
      </w:r>
      <w:r w:rsidR="004437D2" w:rsidRPr="00AB6A3C">
        <w:t xml:space="preserve">3, </w:t>
      </w:r>
      <w:r w:rsidR="00F740A0">
        <w:t>p. </w:t>
      </w:r>
      <w:r w:rsidR="000B1B16" w:rsidRPr="00AB6A3C">
        <w:t>202-222.</w:t>
      </w:r>
    </w:p>
    <w:p w14:paraId="31FD46BC" w14:textId="212F3B20" w:rsidR="000B1B16" w:rsidRPr="00AB6A3C" w:rsidRDefault="00746065" w:rsidP="006E3B15">
      <w:pPr>
        <w:pStyle w:val="TEIbiblreference"/>
      </w:pPr>
      <w:proofErr w:type="spellStart"/>
      <w:r w:rsidRPr="00CB6EC2">
        <w:rPr>
          <w:smallCaps/>
        </w:rPr>
        <w:t>Hablot</w:t>
      </w:r>
      <w:proofErr w:type="spellEnd"/>
      <w:r w:rsidRPr="00AB6A3C">
        <w:t xml:space="preserve"> </w:t>
      </w:r>
      <w:r w:rsidR="000B1B16" w:rsidRPr="00AB6A3C">
        <w:t>Laurent, « Le décor emblématique chez les princes de la fin du Moyen</w:t>
      </w:r>
      <w:r w:rsidR="00AD2688">
        <w:t> </w:t>
      </w:r>
      <w:r w:rsidR="000B1B16" w:rsidRPr="00AB6A3C">
        <w:t xml:space="preserve">Âge : un outil pour construire et qualifier l’espace », </w:t>
      </w:r>
      <w:r w:rsidR="009668A4">
        <w:t xml:space="preserve">dans </w:t>
      </w:r>
      <w:r w:rsidR="009668A4" w:rsidRPr="00AB6A3C">
        <w:t>T</w:t>
      </w:r>
      <w:r w:rsidR="009668A4">
        <w:t>homas</w:t>
      </w:r>
      <w:r w:rsidR="009668A4" w:rsidRPr="00AB6A3C">
        <w:t xml:space="preserve"> Li</w:t>
      </w:r>
      <w:r w:rsidR="009668A4">
        <w:t>enh</w:t>
      </w:r>
      <w:r w:rsidR="009668A4" w:rsidRPr="00AB6A3C">
        <w:t>ard (</w:t>
      </w:r>
      <w:proofErr w:type="spellStart"/>
      <w:r w:rsidR="009668A4" w:rsidRPr="00AB6A3C">
        <w:t>dir</w:t>
      </w:r>
      <w:proofErr w:type="spellEnd"/>
      <w:r w:rsidR="009668A4" w:rsidRPr="00E72DDF">
        <w:t xml:space="preserve">.), </w:t>
      </w:r>
      <w:r w:rsidR="000B1B16" w:rsidRPr="00AB6A3C">
        <w:rPr>
          <w:i/>
        </w:rPr>
        <w:t>Construction de l’espace au Moyen</w:t>
      </w:r>
      <w:r w:rsidR="00AD2688">
        <w:rPr>
          <w:i/>
        </w:rPr>
        <w:t> </w:t>
      </w:r>
      <w:r w:rsidR="000B1B16" w:rsidRPr="00AB6A3C">
        <w:rPr>
          <w:i/>
        </w:rPr>
        <w:t>Âge : pratiques et représentation</w:t>
      </w:r>
      <w:r w:rsidR="000B1B16">
        <w:rPr>
          <w:i/>
        </w:rPr>
        <w:t>s</w:t>
      </w:r>
      <w:r w:rsidR="000B1B16" w:rsidRPr="009668A4">
        <w:t xml:space="preserve">, </w:t>
      </w:r>
      <w:r w:rsidR="009668A4">
        <w:rPr>
          <w:rFonts w:cs="Times New Roman"/>
        </w:rPr>
        <w:t>a</w:t>
      </w:r>
      <w:r w:rsidR="000B1B16" w:rsidRPr="009668A4">
        <w:rPr>
          <w:rFonts w:cs="Times New Roman"/>
        </w:rPr>
        <w:t xml:space="preserve">ctes </w:t>
      </w:r>
      <w:r w:rsidR="009668A4">
        <w:rPr>
          <w:rFonts w:cs="Times New Roman"/>
        </w:rPr>
        <w:t>du 37</w:t>
      </w:r>
      <w:r w:rsidR="009668A4" w:rsidRPr="009668A4">
        <w:rPr>
          <w:rFonts w:cs="Times New Roman"/>
          <w:vertAlign w:val="superscript"/>
        </w:rPr>
        <w:t>e</w:t>
      </w:r>
      <w:r w:rsidR="009668A4">
        <w:rPr>
          <w:rFonts w:cs="Times New Roman"/>
        </w:rPr>
        <w:t> congrès</w:t>
      </w:r>
      <w:r w:rsidR="000B1B16" w:rsidRPr="009668A4">
        <w:rPr>
          <w:rFonts w:cs="Times New Roman"/>
        </w:rPr>
        <w:t xml:space="preserve"> de la Société des historiens médiévistes de l’enseignement supérieur public</w:t>
      </w:r>
      <w:r w:rsidR="000B1B16" w:rsidRPr="009668A4">
        <w:t>,</w:t>
      </w:r>
      <w:r w:rsidR="000B1B16" w:rsidRPr="00AB6A3C">
        <w:t xml:space="preserve"> Paris, Publications de la Sorbonne, 2007, </w:t>
      </w:r>
      <w:r w:rsidR="00F740A0">
        <w:t>p. </w:t>
      </w:r>
      <w:r w:rsidR="000B1B16" w:rsidRPr="00AB6A3C">
        <w:t>147-165.</w:t>
      </w:r>
    </w:p>
    <w:p w14:paraId="5C8F7AE1" w14:textId="1DE87765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>, « </w:t>
      </w:r>
      <w:r w:rsidR="009668A4">
        <w:t>“</w:t>
      </w:r>
      <w:r w:rsidRPr="00AB6A3C">
        <w:rPr>
          <w:i/>
          <w:iCs/>
        </w:rPr>
        <w:t xml:space="preserve">Sens </w:t>
      </w:r>
      <w:proofErr w:type="spellStart"/>
      <w:r w:rsidRPr="00AB6A3C">
        <w:rPr>
          <w:i/>
          <w:iCs/>
        </w:rPr>
        <w:t>dessoubz</w:t>
      </w:r>
      <w:proofErr w:type="spellEnd"/>
      <w:r w:rsidRPr="00AB6A3C">
        <w:rPr>
          <w:i/>
          <w:iCs/>
        </w:rPr>
        <w:t xml:space="preserve"> dessus</w:t>
      </w:r>
      <w:r w:rsidRPr="00AB6A3C">
        <w:t>.</w:t>
      </w:r>
      <w:r w:rsidR="009668A4">
        <w:t>”</w:t>
      </w:r>
      <w:r w:rsidRPr="00AB6A3C">
        <w:t xml:space="preserve"> Le blason de la trahison »,</w:t>
      </w:r>
      <w:r w:rsidR="009668A4">
        <w:t xml:space="preserve"> dans </w:t>
      </w:r>
      <w:r w:rsidR="009668A4" w:rsidRPr="00AB6A3C">
        <w:t xml:space="preserve">Myriam Soria et Maïté </w:t>
      </w:r>
      <w:proofErr w:type="spellStart"/>
      <w:r w:rsidR="009668A4" w:rsidRPr="00AB6A3C">
        <w:t>Billoré</w:t>
      </w:r>
      <w:proofErr w:type="spellEnd"/>
      <w:r w:rsidR="009668A4" w:rsidRPr="00AB6A3C">
        <w:t xml:space="preserve"> (</w:t>
      </w:r>
      <w:proofErr w:type="spellStart"/>
      <w:r w:rsidR="009668A4" w:rsidRPr="00AB6A3C">
        <w:t>dir</w:t>
      </w:r>
      <w:proofErr w:type="spellEnd"/>
      <w:r w:rsidR="009668A4" w:rsidRPr="00AB6A3C">
        <w:t xml:space="preserve">.), </w:t>
      </w:r>
      <w:r w:rsidRPr="00AB6A3C">
        <w:rPr>
          <w:i/>
          <w:iCs/>
        </w:rPr>
        <w:t>La trahison au Moyen</w:t>
      </w:r>
      <w:r w:rsidR="009668A4">
        <w:rPr>
          <w:i/>
          <w:iCs/>
        </w:rPr>
        <w:t> </w:t>
      </w:r>
      <w:r w:rsidRPr="00AB6A3C">
        <w:rPr>
          <w:i/>
          <w:iCs/>
        </w:rPr>
        <w:t>Âge, De la monstruosité au crime politique (</w:t>
      </w:r>
      <w:proofErr w:type="spellStart"/>
      <w:r w:rsidR="009668A4" w:rsidRPr="009668A4">
        <w:rPr>
          <w:i/>
          <w:iCs/>
          <w:smallCaps/>
        </w:rPr>
        <w:t>v</w:t>
      </w:r>
      <w:r w:rsidRPr="00AB6A3C">
        <w:rPr>
          <w:i/>
          <w:iCs/>
          <w:vertAlign w:val="superscript"/>
        </w:rPr>
        <w:t>e</w:t>
      </w:r>
      <w:r w:rsidRPr="00AB6A3C">
        <w:rPr>
          <w:i/>
          <w:iCs/>
        </w:rPr>
        <w:t>-</w:t>
      </w:r>
      <w:r w:rsidR="009668A4" w:rsidRPr="009668A4">
        <w:rPr>
          <w:i/>
          <w:iCs/>
          <w:smallCaps/>
        </w:rPr>
        <w:t>xv</w:t>
      </w:r>
      <w:r w:rsidRPr="00AB6A3C">
        <w:rPr>
          <w:i/>
          <w:iCs/>
          <w:vertAlign w:val="superscript"/>
        </w:rPr>
        <w:t>e</w:t>
      </w:r>
      <w:proofErr w:type="spellEnd"/>
      <w:r w:rsidRPr="00AB6A3C">
        <w:rPr>
          <w:i/>
          <w:iCs/>
        </w:rPr>
        <w:t xml:space="preserve"> siècle)</w:t>
      </w:r>
      <w:r w:rsidRPr="00AB6A3C">
        <w:t xml:space="preserve">, Rennes, </w:t>
      </w:r>
      <w:r w:rsidR="009668A4">
        <w:t>PUR</w:t>
      </w:r>
      <w:r w:rsidRPr="00AB6A3C">
        <w:t xml:space="preserve">, 2010, </w:t>
      </w:r>
      <w:r w:rsidR="00F740A0">
        <w:t>p. </w:t>
      </w:r>
      <w:r w:rsidRPr="00AB6A3C">
        <w:t>331-347.</w:t>
      </w:r>
    </w:p>
    <w:p w14:paraId="0769E8C0" w14:textId="0BEF6AB6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>, « Le bris des armes. L’iconoclasme héraldique dans la société médiévale »,</w:t>
      </w:r>
      <w:r w:rsidR="009668A4">
        <w:t xml:space="preserve"> dans </w:t>
      </w:r>
      <w:r w:rsidR="009668A4" w:rsidRPr="00AB6A3C">
        <w:t>Marc Gil, Pascale Charron et Ambre Vilain (</w:t>
      </w:r>
      <w:proofErr w:type="spellStart"/>
      <w:r w:rsidR="009668A4" w:rsidRPr="00AB6A3C">
        <w:t>dir</w:t>
      </w:r>
      <w:proofErr w:type="spellEnd"/>
      <w:r w:rsidR="009668A4" w:rsidRPr="00AB6A3C">
        <w:t xml:space="preserve">.), </w:t>
      </w:r>
      <w:r w:rsidRPr="00AB6A3C">
        <w:rPr>
          <w:i/>
        </w:rPr>
        <w:t xml:space="preserve">La pensée du regard. </w:t>
      </w:r>
      <w:r>
        <w:rPr>
          <w:i/>
        </w:rPr>
        <w:t>É</w:t>
      </w:r>
      <w:r w:rsidRPr="00AB6A3C">
        <w:rPr>
          <w:i/>
        </w:rPr>
        <w:t>tudes d’histoire de l’art du Moyen</w:t>
      </w:r>
      <w:r w:rsidR="009668A4">
        <w:rPr>
          <w:i/>
        </w:rPr>
        <w:t> </w:t>
      </w:r>
      <w:r w:rsidRPr="00AB6A3C">
        <w:rPr>
          <w:i/>
        </w:rPr>
        <w:t>Âge offertes à Christian Heck</w:t>
      </w:r>
      <w:r w:rsidRPr="00AB6A3C">
        <w:t xml:space="preserve">, Turnhout, </w:t>
      </w:r>
      <w:proofErr w:type="spellStart"/>
      <w:r w:rsidRPr="00AB6A3C">
        <w:t>Brepols</w:t>
      </w:r>
      <w:proofErr w:type="spellEnd"/>
      <w:r w:rsidRPr="00AB6A3C">
        <w:t xml:space="preserve">, 2016, </w:t>
      </w:r>
      <w:r w:rsidR="00F740A0">
        <w:t>p. </w:t>
      </w:r>
      <w:r w:rsidRPr="00AB6A3C">
        <w:t>181-191.</w:t>
      </w:r>
    </w:p>
    <w:p w14:paraId="0512CD85" w14:textId="1CEBFA34" w:rsidR="000B1B16" w:rsidRPr="001851F9" w:rsidRDefault="000B1B16" w:rsidP="006E3B15">
      <w:pPr>
        <w:pStyle w:val="TEIbiblreference"/>
      </w:pPr>
      <w:r w:rsidRPr="00B65667">
        <w:rPr>
          <w:b/>
          <w:bCs/>
          <w:lang w:val="en-GB"/>
        </w:rPr>
        <w:t>—</w:t>
      </w:r>
      <w:r w:rsidRPr="00B65667">
        <w:rPr>
          <w:lang w:val="en-GB"/>
        </w:rPr>
        <w:t xml:space="preserve">, </w:t>
      </w:r>
      <w:r w:rsidR="00F740A0">
        <w:rPr>
          <w:lang w:val="en-US"/>
        </w:rPr>
        <w:t>« </w:t>
      </w:r>
      <w:proofErr w:type="spellStart"/>
      <w:r w:rsidRPr="00AB6A3C">
        <w:rPr>
          <w:lang w:val="en-US"/>
        </w:rPr>
        <w:t>Sacralisation</w:t>
      </w:r>
      <w:proofErr w:type="spellEnd"/>
      <w:r w:rsidRPr="00AB6A3C">
        <w:rPr>
          <w:lang w:val="en-US"/>
        </w:rPr>
        <w:t xml:space="preserve"> of the royal coats of arms in Europe in the Middle Ages »,</w:t>
      </w:r>
      <w:r w:rsidR="009668A4">
        <w:rPr>
          <w:lang w:val="en-US"/>
        </w:rPr>
        <w:t xml:space="preserve"> dans </w:t>
      </w:r>
      <w:r w:rsidR="009668A4" w:rsidRPr="00AB6A3C">
        <w:rPr>
          <w:lang w:val="en-US"/>
        </w:rPr>
        <w:t xml:space="preserve">Monserrat Herrero, </w:t>
      </w:r>
      <w:proofErr w:type="spellStart"/>
      <w:r w:rsidR="009668A4" w:rsidRPr="00AB6A3C">
        <w:rPr>
          <w:lang w:val="en-US"/>
        </w:rPr>
        <w:t>Jaume</w:t>
      </w:r>
      <w:proofErr w:type="spellEnd"/>
      <w:r w:rsidR="009668A4" w:rsidRPr="00AB6A3C">
        <w:rPr>
          <w:lang w:val="en-US"/>
        </w:rPr>
        <w:t xml:space="preserve"> </w:t>
      </w:r>
      <w:proofErr w:type="spellStart"/>
      <w:r w:rsidR="009668A4" w:rsidRPr="00AB6A3C">
        <w:rPr>
          <w:lang w:val="en-US"/>
        </w:rPr>
        <w:t>Aurell</w:t>
      </w:r>
      <w:proofErr w:type="spellEnd"/>
      <w:r w:rsidR="009668A4" w:rsidRPr="00AB6A3C">
        <w:rPr>
          <w:lang w:val="en-US"/>
        </w:rPr>
        <w:t xml:space="preserve">, Angela Concetta </w:t>
      </w:r>
      <w:proofErr w:type="spellStart"/>
      <w:r w:rsidR="009668A4" w:rsidRPr="00AB6A3C">
        <w:rPr>
          <w:lang w:val="en-US"/>
        </w:rPr>
        <w:t>Micelli</w:t>
      </w:r>
      <w:proofErr w:type="spellEnd"/>
      <w:r w:rsidR="009668A4" w:rsidRPr="00AB6A3C">
        <w:rPr>
          <w:lang w:val="en-US"/>
        </w:rPr>
        <w:t xml:space="preserve"> Stout (dir.), </w:t>
      </w:r>
      <w:r w:rsidRPr="00AB6A3C">
        <w:rPr>
          <w:i/>
          <w:lang w:val="en-US"/>
        </w:rPr>
        <w:t xml:space="preserve">Political theology in Medieval and Early Modern Europe. </w:t>
      </w:r>
      <w:proofErr w:type="spellStart"/>
      <w:r w:rsidRPr="001851F9">
        <w:rPr>
          <w:i/>
        </w:rPr>
        <w:t>Discourses</w:t>
      </w:r>
      <w:proofErr w:type="spellEnd"/>
      <w:r w:rsidRPr="001851F9">
        <w:rPr>
          <w:i/>
        </w:rPr>
        <w:t xml:space="preserve">, Rites and </w:t>
      </w:r>
      <w:proofErr w:type="spellStart"/>
      <w:r w:rsidRPr="001851F9">
        <w:rPr>
          <w:i/>
        </w:rPr>
        <w:t>Representations</w:t>
      </w:r>
      <w:proofErr w:type="spellEnd"/>
      <w:r w:rsidRPr="001851F9">
        <w:t xml:space="preserve">, Turnhout, </w:t>
      </w:r>
      <w:proofErr w:type="spellStart"/>
      <w:r w:rsidRPr="001851F9">
        <w:t>Brepols</w:t>
      </w:r>
      <w:proofErr w:type="spellEnd"/>
      <w:r w:rsidRPr="001851F9">
        <w:t xml:space="preserve">, 2017, </w:t>
      </w:r>
      <w:r w:rsidR="00F740A0" w:rsidRPr="001851F9">
        <w:t>p. </w:t>
      </w:r>
      <w:r w:rsidRPr="001851F9">
        <w:t>313-336.</w:t>
      </w:r>
    </w:p>
    <w:p w14:paraId="3D630A88" w14:textId="33E18F8F" w:rsidR="000B1B16" w:rsidRPr="00F740A0" w:rsidRDefault="00746065" w:rsidP="006E3B15">
      <w:pPr>
        <w:pStyle w:val="TEIbiblreference"/>
        <w:rPr>
          <w:lang w:val="it-IT"/>
        </w:rPr>
      </w:pPr>
      <w:proofErr w:type="spellStart"/>
      <w:r w:rsidRPr="001851F9">
        <w:rPr>
          <w:smallCaps/>
        </w:rPr>
        <w:t>Hayez</w:t>
      </w:r>
      <w:proofErr w:type="spellEnd"/>
      <w:r w:rsidRPr="001851F9">
        <w:t xml:space="preserve"> </w:t>
      </w:r>
      <w:r w:rsidR="000B1B16" w:rsidRPr="00B84DAD">
        <w:rPr>
          <w:lang w:val="it-IT"/>
        </w:rPr>
        <w:t xml:space="preserve">Jérôme, </w:t>
      </w:r>
      <w:r w:rsidR="00F740A0">
        <w:rPr>
          <w:iCs/>
          <w:lang w:val="it-IT"/>
        </w:rPr>
        <w:t>« </w:t>
      </w:r>
      <w:r w:rsidR="000B1B16" w:rsidRPr="00B84DAD">
        <w:rPr>
          <w:iCs/>
          <w:lang w:val="it-IT"/>
        </w:rPr>
        <w:t>Un segno fra altri segni. Forme, significati e usi della marca mercantile verso il 1400</w:t>
      </w:r>
      <w:r w:rsidR="00F740A0">
        <w:rPr>
          <w:iCs/>
          <w:lang w:val="it-IT"/>
        </w:rPr>
        <w:t> »</w:t>
      </w:r>
      <w:r w:rsidR="000B1B16" w:rsidRPr="00B84DAD">
        <w:rPr>
          <w:lang w:val="it-IT"/>
        </w:rPr>
        <w:t>,</w:t>
      </w:r>
      <w:r w:rsidR="009668A4" w:rsidRPr="009668A4">
        <w:rPr>
          <w:lang w:val="it-IT"/>
        </w:rPr>
        <w:t xml:space="preserve"> </w:t>
      </w:r>
      <w:r w:rsidR="009668A4">
        <w:rPr>
          <w:lang w:val="it-IT"/>
        </w:rPr>
        <w:t xml:space="preserve">dans </w:t>
      </w:r>
      <w:r w:rsidR="009668A4" w:rsidRPr="00B84DAD">
        <w:rPr>
          <w:lang w:val="it-IT"/>
        </w:rPr>
        <w:t>Elena Cecchi Aste (dir.)</w:t>
      </w:r>
      <w:r w:rsidR="009668A4">
        <w:rPr>
          <w:lang w:val="it-IT"/>
        </w:rPr>
        <w:t>,</w:t>
      </w:r>
      <w:r w:rsidR="000B1B16" w:rsidRPr="00B84DAD">
        <w:rPr>
          <w:lang w:val="it-IT"/>
        </w:rPr>
        <w:t xml:space="preserve"> </w:t>
      </w:r>
      <w:r w:rsidR="000B1B16" w:rsidRPr="00B84DAD">
        <w:rPr>
          <w:i/>
          <w:lang w:val="it-IT"/>
        </w:rPr>
        <w:t xml:space="preserve">Di mio nome e segno. </w:t>
      </w:r>
      <w:r w:rsidR="00507826">
        <w:rPr>
          <w:i/>
          <w:lang w:val="it-IT"/>
        </w:rPr>
        <w:t>« </w:t>
      </w:r>
      <w:r w:rsidR="000B1B16" w:rsidRPr="00B84DAD">
        <w:rPr>
          <w:i/>
          <w:lang w:val="it-IT"/>
        </w:rPr>
        <w:t>Marche</w:t>
      </w:r>
      <w:r w:rsidR="00507826">
        <w:rPr>
          <w:i/>
          <w:lang w:val="it-IT"/>
        </w:rPr>
        <w:t> »</w:t>
      </w:r>
      <w:r w:rsidR="000B1B16" w:rsidRPr="00B84DAD">
        <w:rPr>
          <w:i/>
          <w:lang w:val="it-IT"/>
        </w:rPr>
        <w:t xml:space="preserve"> di mercanti nel carteggio Datini (secc.</w:t>
      </w:r>
      <w:r w:rsidR="009668A4">
        <w:rPr>
          <w:i/>
          <w:lang w:val="it-IT"/>
        </w:rPr>
        <w:t> </w:t>
      </w:r>
      <w:r w:rsidR="000B1B16" w:rsidRPr="00B84DAD">
        <w:rPr>
          <w:i/>
          <w:lang w:val="it-IT"/>
        </w:rPr>
        <w:t>XIV-XV)</w:t>
      </w:r>
      <w:r w:rsidR="000B1B16" w:rsidRPr="00B84DAD">
        <w:rPr>
          <w:lang w:val="it-IT"/>
        </w:rPr>
        <w:t>, Prato, Istituto di studi postali Aldo Cecchi</w:t>
      </w:r>
      <w:r w:rsidR="000B1B16" w:rsidRPr="009668A4">
        <w:rPr>
          <w:lang w:val="it-IT"/>
        </w:rPr>
        <w:t>,</w:t>
      </w:r>
      <w:r w:rsidR="009668A4" w:rsidRPr="009668A4">
        <w:rPr>
          <w:lang w:val="it-IT"/>
        </w:rPr>
        <w:t xml:space="preserve"> </w:t>
      </w:r>
      <w:r w:rsidR="009668A4">
        <w:rPr>
          <w:lang w:val="it-IT"/>
        </w:rPr>
        <w:t>«</w:t>
      </w:r>
      <w:r w:rsidR="009668A4">
        <w:t> </w:t>
      </w:r>
      <w:r w:rsidR="009668A4" w:rsidRPr="009668A4">
        <w:rPr>
          <w:lang w:val="it-IT"/>
        </w:rPr>
        <w:t>Quaderni di storia postale</w:t>
      </w:r>
      <w:r w:rsidR="009668A4" w:rsidRPr="00B84DAD">
        <w:rPr>
          <w:lang w:val="it-IT"/>
        </w:rPr>
        <w:t>, 30</w:t>
      </w:r>
      <w:r w:rsidR="009668A4">
        <w:rPr>
          <w:lang w:val="it-IT"/>
        </w:rPr>
        <w:t> »,</w:t>
      </w:r>
      <w:r w:rsidR="000B1B16" w:rsidRPr="00B84DAD">
        <w:rPr>
          <w:lang w:val="it-IT"/>
        </w:rPr>
        <w:t xml:space="preserve"> 2010 </w:t>
      </w:r>
      <w:r w:rsidR="00F740A0">
        <w:rPr>
          <w:lang w:val="it-IT"/>
        </w:rPr>
        <w:t>p. </w:t>
      </w:r>
      <w:r w:rsidR="000B1B16" w:rsidRPr="00CB6EC2">
        <w:rPr>
          <w:smallCaps/>
          <w:lang w:val="it-IT"/>
        </w:rPr>
        <w:t>IX</w:t>
      </w:r>
      <w:r w:rsidR="000B1B16" w:rsidRPr="00B84DAD">
        <w:rPr>
          <w:lang w:val="it-IT"/>
        </w:rPr>
        <w:t>-</w:t>
      </w:r>
      <w:r w:rsidR="000B1B16" w:rsidRPr="00CB6EC2">
        <w:rPr>
          <w:smallCaps/>
          <w:lang w:val="it-IT"/>
        </w:rPr>
        <w:t>XLVI</w:t>
      </w:r>
      <w:r w:rsidR="000B1B16" w:rsidRPr="00B84DAD">
        <w:rPr>
          <w:lang w:val="it-IT"/>
        </w:rPr>
        <w:t>.</w:t>
      </w:r>
    </w:p>
    <w:p w14:paraId="1B97EB7C" w14:textId="3694A8E5" w:rsidR="000B1B16" w:rsidRPr="00B65667" w:rsidRDefault="00746065" w:rsidP="006E3B15">
      <w:pPr>
        <w:pStyle w:val="TEIbiblreference"/>
      </w:pPr>
      <w:r w:rsidRPr="00CB6EC2">
        <w:rPr>
          <w:smallCaps/>
        </w:rPr>
        <w:t>Hermann</w:t>
      </w:r>
      <w:r w:rsidR="000B1B16" w:rsidRPr="00B65667">
        <w:t>-</w:t>
      </w:r>
      <w:r w:rsidR="00BF097E" w:rsidRPr="00CB6EC2">
        <w:rPr>
          <w:smallCaps/>
        </w:rPr>
        <w:t>Fiore</w:t>
      </w:r>
      <w:r w:rsidR="00BF097E" w:rsidRPr="00B65667">
        <w:t xml:space="preserve"> </w:t>
      </w:r>
      <w:r w:rsidR="000B1B16" w:rsidRPr="00AB6A3C">
        <w:t xml:space="preserve">Kristina, « La salle clémentine au Palais apostolique du Vatican », </w:t>
      </w:r>
      <w:r w:rsidR="009668A4">
        <w:t xml:space="preserve">dans </w:t>
      </w:r>
      <w:r w:rsidR="009668A4" w:rsidRPr="00AB6A3C">
        <w:t xml:space="preserve">Jean-Marc </w:t>
      </w:r>
      <w:proofErr w:type="spellStart"/>
      <w:r w:rsidR="009668A4" w:rsidRPr="00AB6A3C">
        <w:t>Olivesi</w:t>
      </w:r>
      <w:proofErr w:type="spellEnd"/>
      <w:r w:rsidR="009668A4">
        <w:t xml:space="preserve"> (</w:t>
      </w:r>
      <w:proofErr w:type="spellStart"/>
      <w:r w:rsidR="009668A4">
        <w:t>dir</w:t>
      </w:r>
      <w:proofErr w:type="spellEnd"/>
      <w:r w:rsidR="009668A4">
        <w:t>.)</w:t>
      </w:r>
      <w:r w:rsidR="009668A4" w:rsidRPr="00AB6A3C">
        <w:t xml:space="preserve">, </w:t>
      </w:r>
      <w:r w:rsidR="000B1B16" w:rsidRPr="00AB6A3C">
        <w:rPr>
          <w:i/>
        </w:rPr>
        <w:t xml:space="preserve">Les </w:t>
      </w:r>
      <w:r w:rsidR="009668A4">
        <w:rPr>
          <w:i/>
        </w:rPr>
        <w:t>c</w:t>
      </w:r>
      <w:r w:rsidR="000B1B16" w:rsidRPr="00AB6A3C">
        <w:rPr>
          <w:i/>
        </w:rPr>
        <w:t xml:space="preserve">ieux en </w:t>
      </w:r>
      <w:r w:rsidR="009668A4">
        <w:rPr>
          <w:i/>
        </w:rPr>
        <w:t>g</w:t>
      </w:r>
      <w:r w:rsidR="000B1B16" w:rsidRPr="00AB6A3C">
        <w:rPr>
          <w:i/>
        </w:rPr>
        <w:t>loire. Paradis en trompe-l’œil pour la Rome baroque</w:t>
      </w:r>
      <w:r w:rsidR="000B1B16" w:rsidRPr="00AB6A3C">
        <w:t>, catalogue d’exposition</w:t>
      </w:r>
      <w:r w:rsidR="009668A4">
        <w:t xml:space="preserve">, </w:t>
      </w:r>
      <w:r w:rsidR="000B1B16" w:rsidRPr="00AB6A3C">
        <w:t xml:space="preserve">Ajaccio, Musée Fesch, 2002, </w:t>
      </w:r>
      <w:r w:rsidR="00F740A0">
        <w:t>p. </w:t>
      </w:r>
      <w:r w:rsidR="000B1B16" w:rsidRPr="00AB6A3C">
        <w:t>101-115.</w:t>
      </w:r>
    </w:p>
    <w:p w14:paraId="2E31B2FD" w14:textId="78133BC7" w:rsidR="000B1B16" w:rsidRPr="00AB6A3C" w:rsidRDefault="00746065" w:rsidP="006E3B15">
      <w:pPr>
        <w:pStyle w:val="TEIbiblreference"/>
        <w:rPr>
          <w:color w:val="202122"/>
          <w:shd w:val="clear" w:color="auto" w:fill="FFFFFF"/>
        </w:rPr>
      </w:pPr>
      <w:r w:rsidRPr="00CB6EC2">
        <w:rPr>
          <w:smallCaps/>
          <w:color w:val="202122"/>
          <w:shd w:val="clear" w:color="auto" w:fill="FFFFFF"/>
        </w:rPr>
        <w:t>Hubert</w:t>
      </w:r>
      <w:r w:rsidRPr="00AB6A3C">
        <w:rPr>
          <w:color w:val="202122"/>
          <w:shd w:val="clear" w:color="auto" w:fill="FFFFFF"/>
        </w:rPr>
        <w:t xml:space="preserve"> </w:t>
      </w:r>
      <w:r w:rsidR="000B1B16" w:rsidRPr="00AB6A3C">
        <w:rPr>
          <w:color w:val="202122"/>
          <w:shd w:val="clear" w:color="auto" w:fill="FFFFFF"/>
        </w:rPr>
        <w:t xml:space="preserve">Hans W., </w:t>
      </w:r>
      <w:r w:rsidR="00F740A0">
        <w:t>« </w:t>
      </w:r>
      <w:r w:rsidR="000B1B16" w:rsidRPr="00AB6A3C">
        <w:rPr>
          <w:color w:val="202122"/>
          <w:shd w:val="clear" w:color="auto" w:fill="FFFFFF"/>
        </w:rPr>
        <w:t xml:space="preserve">La </w:t>
      </w:r>
      <w:proofErr w:type="spellStart"/>
      <w:r w:rsidR="000B1B16" w:rsidRPr="00AB6A3C">
        <w:rPr>
          <w:color w:val="202122"/>
          <w:shd w:val="clear" w:color="auto" w:fill="FFFFFF"/>
        </w:rPr>
        <w:t>nascita</w:t>
      </w:r>
      <w:proofErr w:type="spellEnd"/>
      <w:r w:rsidR="000B1B16" w:rsidRPr="00AB6A3C">
        <w:rPr>
          <w:color w:val="202122"/>
          <w:shd w:val="clear" w:color="auto" w:fill="FFFFFF"/>
        </w:rPr>
        <w:t xml:space="preserve"> e lo </w:t>
      </w:r>
      <w:proofErr w:type="spellStart"/>
      <w:r w:rsidR="000B1B16" w:rsidRPr="00AB6A3C">
        <w:rPr>
          <w:color w:val="202122"/>
          <w:shd w:val="clear" w:color="auto" w:fill="FFFFFF"/>
        </w:rPr>
        <w:t>sviluppo</w:t>
      </w:r>
      <w:proofErr w:type="spellEnd"/>
      <w:r w:rsidR="000B1B16" w:rsidRPr="00AB6A3C">
        <w:rPr>
          <w:color w:val="202122"/>
          <w:shd w:val="clear" w:color="auto" w:fill="FFFFFF"/>
        </w:rPr>
        <w:t xml:space="preserve"> </w:t>
      </w:r>
      <w:proofErr w:type="spellStart"/>
      <w:r w:rsidR="000B1B16" w:rsidRPr="00AB6A3C">
        <w:rPr>
          <w:color w:val="202122"/>
          <w:shd w:val="clear" w:color="auto" w:fill="FFFFFF"/>
        </w:rPr>
        <w:t>architettoncio</w:t>
      </w:r>
      <w:proofErr w:type="spellEnd"/>
      <w:r w:rsidR="000B1B16" w:rsidRPr="00AB6A3C">
        <w:rPr>
          <w:color w:val="202122"/>
          <w:shd w:val="clear" w:color="auto" w:fill="FFFFFF"/>
        </w:rPr>
        <w:t xml:space="preserve"> </w:t>
      </w:r>
      <w:proofErr w:type="spellStart"/>
      <w:r w:rsidR="000B1B16" w:rsidRPr="00AB6A3C">
        <w:rPr>
          <w:color w:val="202122"/>
          <w:shd w:val="clear" w:color="auto" w:fill="FFFFFF"/>
        </w:rPr>
        <w:t>del</w:t>
      </w:r>
      <w:proofErr w:type="spellEnd"/>
      <w:r w:rsidR="000B1B16" w:rsidRPr="00AB6A3C">
        <w:rPr>
          <w:color w:val="202122"/>
          <w:shd w:val="clear" w:color="auto" w:fill="FFFFFF"/>
        </w:rPr>
        <w:t xml:space="preserve"> </w:t>
      </w:r>
      <w:proofErr w:type="spellStart"/>
      <w:r w:rsidR="000B1B16" w:rsidRPr="00AB6A3C">
        <w:rPr>
          <w:color w:val="202122"/>
          <w:shd w:val="clear" w:color="auto" w:fill="FFFFFF"/>
        </w:rPr>
        <w:t>Palazzo</w:t>
      </w:r>
      <w:proofErr w:type="spellEnd"/>
      <w:r w:rsidR="000B1B16" w:rsidRPr="00AB6A3C">
        <w:rPr>
          <w:color w:val="202122"/>
          <w:shd w:val="clear" w:color="auto" w:fill="FFFFFF"/>
        </w:rPr>
        <w:t xml:space="preserve"> </w:t>
      </w:r>
      <w:proofErr w:type="spellStart"/>
      <w:r w:rsidR="000B1B16" w:rsidRPr="00AB6A3C">
        <w:rPr>
          <w:color w:val="202122"/>
          <w:shd w:val="clear" w:color="auto" w:fill="FFFFFF"/>
        </w:rPr>
        <w:t>del</w:t>
      </w:r>
      <w:proofErr w:type="spellEnd"/>
      <w:r w:rsidR="000B1B16" w:rsidRPr="00AB6A3C">
        <w:rPr>
          <w:color w:val="202122"/>
          <w:shd w:val="clear" w:color="auto" w:fill="FFFFFF"/>
        </w:rPr>
        <w:t xml:space="preserve"> </w:t>
      </w:r>
      <w:proofErr w:type="spellStart"/>
      <w:r w:rsidR="000B1B16" w:rsidRPr="00AB6A3C">
        <w:rPr>
          <w:color w:val="202122"/>
          <w:shd w:val="clear" w:color="auto" w:fill="FFFFFF"/>
        </w:rPr>
        <w:t>Comune</w:t>
      </w:r>
      <w:proofErr w:type="spellEnd"/>
      <w:r w:rsidR="000B1B16" w:rsidRPr="00AB6A3C">
        <w:rPr>
          <w:color w:val="202122"/>
          <w:shd w:val="clear" w:color="auto" w:fill="FFFFFF"/>
        </w:rPr>
        <w:t xml:space="preserve"> di </w:t>
      </w:r>
      <w:proofErr w:type="spellStart"/>
      <w:r w:rsidR="000B1B16" w:rsidRPr="00AB6A3C">
        <w:rPr>
          <w:color w:val="202122"/>
          <w:shd w:val="clear" w:color="auto" w:fill="FFFFFF"/>
        </w:rPr>
        <w:t>Bologna</w:t>
      </w:r>
      <w:proofErr w:type="spellEnd"/>
      <w:r w:rsidR="000B1B16" w:rsidRPr="00AB6A3C">
        <w:rPr>
          <w:color w:val="202122"/>
          <w:shd w:val="clear" w:color="auto" w:fill="FFFFFF"/>
        </w:rPr>
        <w:t xml:space="preserve"> fra </w:t>
      </w:r>
      <w:proofErr w:type="spellStart"/>
      <w:r w:rsidR="000B1B16" w:rsidRPr="00AB6A3C">
        <w:rPr>
          <w:color w:val="202122"/>
          <w:shd w:val="clear" w:color="auto" w:fill="FFFFFF"/>
        </w:rPr>
        <w:t>potere</w:t>
      </w:r>
      <w:proofErr w:type="spellEnd"/>
      <w:r w:rsidR="000B1B16" w:rsidRPr="00AB6A3C">
        <w:rPr>
          <w:color w:val="202122"/>
          <w:shd w:val="clear" w:color="auto" w:fill="FFFFFF"/>
        </w:rPr>
        <w:t xml:space="preserve"> </w:t>
      </w:r>
      <w:proofErr w:type="spellStart"/>
      <w:r w:rsidR="000B1B16" w:rsidRPr="00AB6A3C">
        <w:rPr>
          <w:color w:val="202122"/>
          <w:shd w:val="clear" w:color="auto" w:fill="FFFFFF"/>
        </w:rPr>
        <w:t>comunale</w:t>
      </w:r>
      <w:proofErr w:type="spellEnd"/>
      <w:r w:rsidR="000B1B16" w:rsidRPr="00AB6A3C">
        <w:rPr>
          <w:color w:val="202122"/>
          <w:shd w:val="clear" w:color="auto" w:fill="FFFFFF"/>
        </w:rPr>
        <w:t xml:space="preserve"> e </w:t>
      </w:r>
      <w:proofErr w:type="spellStart"/>
      <w:r w:rsidR="000B1B16" w:rsidRPr="00AB6A3C">
        <w:rPr>
          <w:color w:val="202122"/>
          <w:shd w:val="clear" w:color="auto" w:fill="FFFFFF"/>
        </w:rPr>
        <w:t>potere</w:t>
      </w:r>
      <w:proofErr w:type="spellEnd"/>
      <w:r w:rsidR="000B1B16" w:rsidRPr="00AB6A3C">
        <w:rPr>
          <w:color w:val="202122"/>
          <w:shd w:val="clear" w:color="auto" w:fill="FFFFFF"/>
        </w:rPr>
        <w:t xml:space="preserve"> papale</w:t>
      </w:r>
      <w:r w:rsidR="00F740A0">
        <w:rPr>
          <w:color w:val="202122"/>
          <w:shd w:val="clear" w:color="auto" w:fill="FFFFFF"/>
        </w:rPr>
        <w:t> »</w:t>
      </w:r>
      <w:r w:rsidR="000B1B16" w:rsidRPr="00AB6A3C">
        <w:rPr>
          <w:color w:val="202122"/>
          <w:shd w:val="clear" w:color="auto" w:fill="FFFFFF"/>
        </w:rPr>
        <w:t>,</w:t>
      </w:r>
      <w:r w:rsidR="000F2D54">
        <w:rPr>
          <w:color w:val="202122"/>
          <w:shd w:val="clear" w:color="auto" w:fill="FFFFFF"/>
        </w:rPr>
        <w:t xml:space="preserve"> dans </w:t>
      </w:r>
      <w:r w:rsidR="000F2D54" w:rsidRPr="00AB6A3C">
        <w:rPr>
          <w:color w:val="202122"/>
          <w:shd w:val="clear" w:color="auto" w:fill="FFFFFF"/>
        </w:rPr>
        <w:t xml:space="preserve">Camilla </w:t>
      </w:r>
      <w:proofErr w:type="spellStart"/>
      <w:r w:rsidR="000F2D54" w:rsidRPr="00AB6A3C">
        <w:rPr>
          <w:color w:val="202122"/>
          <w:shd w:val="clear" w:color="auto" w:fill="FFFFFF"/>
        </w:rPr>
        <w:t>Bottino</w:t>
      </w:r>
      <w:proofErr w:type="spellEnd"/>
      <w:r w:rsidR="000F2D54" w:rsidRPr="00AB6A3C">
        <w:rPr>
          <w:color w:val="202122"/>
          <w:shd w:val="clear" w:color="auto" w:fill="FFFFFF"/>
        </w:rPr>
        <w:t xml:space="preserve"> (</w:t>
      </w:r>
      <w:proofErr w:type="spellStart"/>
      <w:r w:rsidR="000F2D54" w:rsidRPr="00AB6A3C">
        <w:rPr>
          <w:color w:val="202122"/>
          <w:shd w:val="clear" w:color="auto" w:fill="FFFFFF"/>
        </w:rPr>
        <w:t>dir</w:t>
      </w:r>
      <w:proofErr w:type="spellEnd"/>
      <w:r w:rsidR="000F2D54" w:rsidRPr="00AB6A3C">
        <w:rPr>
          <w:color w:val="202122"/>
          <w:shd w:val="clear" w:color="auto" w:fill="FFFFFF"/>
        </w:rPr>
        <w:t>.),</w:t>
      </w:r>
      <w:r w:rsidR="000F2D54">
        <w:rPr>
          <w:color w:val="202122"/>
          <w:shd w:val="clear" w:color="auto" w:fill="FFFFFF"/>
        </w:rPr>
        <w:t xml:space="preserve"> </w:t>
      </w:r>
      <w:r w:rsidR="000B1B16" w:rsidRPr="00AB6A3C">
        <w:rPr>
          <w:i/>
          <w:iCs/>
          <w:color w:val="202122"/>
          <w:shd w:val="clear" w:color="auto" w:fill="FFFFFF"/>
        </w:rPr>
        <w:t xml:space="preserve">Il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palazzo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comunale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 di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Bologna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.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Storia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,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architettura</w:t>
      </w:r>
      <w:proofErr w:type="spellEnd"/>
      <w:r w:rsidR="000B1B16" w:rsidRPr="00AB6A3C">
        <w:rPr>
          <w:i/>
          <w:iCs/>
          <w:color w:val="202122"/>
          <w:shd w:val="clear" w:color="auto" w:fill="FFFFFF"/>
        </w:rPr>
        <w:t xml:space="preserve"> e </w:t>
      </w:r>
      <w:proofErr w:type="spellStart"/>
      <w:r w:rsidR="000B1B16" w:rsidRPr="00AB6A3C">
        <w:rPr>
          <w:i/>
          <w:iCs/>
          <w:color w:val="202122"/>
          <w:shd w:val="clear" w:color="auto" w:fill="FFFFFF"/>
        </w:rPr>
        <w:t>restauri</w:t>
      </w:r>
      <w:proofErr w:type="spellEnd"/>
      <w:r w:rsidR="000B1B16" w:rsidRPr="00AB6A3C">
        <w:rPr>
          <w:color w:val="202122"/>
          <w:shd w:val="clear" w:color="auto" w:fill="FFFFFF"/>
        </w:rPr>
        <w:t xml:space="preserve">, Bologne, </w:t>
      </w:r>
      <w:proofErr w:type="spellStart"/>
      <w:r w:rsidR="000B1B16" w:rsidRPr="00AB6A3C">
        <w:rPr>
          <w:color w:val="202122"/>
          <w:shd w:val="clear" w:color="auto" w:fill="FFFFFF"/>
        </w:rPr>
        <w:t>Compositori</w:t>
      </w:r>
      <w:proofErr w:type="spellEnd"/>
      <w:r w:rsidR="000B1B16" w:rsidRPr="00AB6A3C">
        <w:rPr>
          <w:color w:val="202122"/>
          <w:shd w:val="clear" w:color="auto" w:fill="FFFFFF"/>
        </w:rPr>
        <w:t xml:space="preserve">, 1999, </w:t>
      </w:r>
      <w:r w:rsidR="00F740A0">
        <w:rPr>
          <w:color w:val="202122"/>
          <w:shd w:val="clear" w:color="auto" w:fill="FFFFFF"/>
        </w:rPr>
        <w:t>p. </w:t>
      </w:r>
      <w:r w:rsidR="000B1B16" w:rsidRPr="00AB6A3C">
        <w:rPr>
          <w:color w:val="202122"/>
          <w:shd w:val="clear" w:color="auto" w:fill="FFFFFF"/>
        </w:rPr>
        <w:t>64-87.</w:t>
      </w:r>
    </w:p>
    <w:p w14:paraId="43AC5D91" w14:textId="2A239095" w:rsidR="000B1B16" w:rsidRPr="00B65667" w:rsidRDefault="00746065" w:rsidP="006E3B15">
      <w:pPr>
        <w:pStyle w:val="TEIbiblreference"/>
        <w:rPr>
          <w:color w:val="202122"/>
          <w:shd w:val="clear" w:color="auto" w:fill="FFFFFF"/>
          <w:lang w:val="en-GB"/>
        </w:rPr>
      </w:pPr>
      <w:proofErr w:type="spellStart"/>
      <w:r w:rsidRPr="001851F9">
        <w:rPr>
          <w:smallCaps/>
          <w:color w:val="202122"/>
          <w:shd w:val="clear" w:color="auto" w:fill="FFFFFF"/>
        </w:rPr>
        <w:t>Ladner</w:t>
      </w:r>
      <w:proofErr w:type="spellEnd"/>
      <w:r w:rsidRPr="001851F9">
        <w:rPr>
          <w:color w:val="202122"/>
          <w:shd w:val="clear" w:color="auto" w:fill="FFFFFF"/>
        </w:rPr>
        <w:t xml:space="preserve"> </w:t>
      </w:r>
      <w:r w:rsidR="000B1B16" w:rsidRPr="001851F9">
        <w:t xml:space="preserve">Gerhart </w:t>
      </w:r>
      <w:proofErr w:type="spellStart"/>
      <w:r w:rsidR="000B1B16" w:rsidRPr="001851F9">
        <w:t>Burian</w:t>
      </w:r>
      <w:proofErr w:type="spellEnd"/>
      <w:r w:rsidR="000B1B16" w:rsidRPr="001851F9">
        <w:t xml:space="preserve">, </w:t>
      </w:r>
      <w:r w:rsidR="00F740A0" w:rsidRPr="001851F9">
        <w:t>« </w:t>
      </w:r>
      <w:proofErr w:type="spellStart"/>
      <w:r w:rsidR="000B1B16" w:rsidRPr="001851F9">
        <w:t>Vegetation</w:t>
      </w:r>
      <w:proofErr w:type="spellEnd"/>
      <w:r w:rsidR="000B1B16" w:rsidRPr="001851F9">
        <w:t xml:space="preserve"> </w:t>
      </w:r>
      <w:proofErr w:type="spellStart"/>
      <w:r w:rsidR="000B1B16" w:rsidRPr="001851F9">
        <w:t>Symbolism</w:t>
      </w:r>
      <w:proofErr w:type="spellEnd"/>
      <w:r w:rsidR="000B1B16" w:rsidRPr="001851F9">
        <w:t xml:space="preserve"> and the Concept of Renaissance</w:t>
      </w:r>
      <w:r w:rsidR="00F740A0" w:rsidRPr="001851F9">
        <w:t> »</w:t>
      </w:r>
      <w:r w:rsidR="000B1B16" w:rsidRPr="001851F9">
        <w:t>,</w:t>
      </w:r>
      <w:r w:rsidR="000F2D54" w:rsidRPr="001851F9">
        <w:t xml:space="preserve"> dans Millard </w:t>
      </w:r>
      <w:proofErr w:type="spellStart"/>
      <w:r w:rsidR="000F2D54" w:rsidRPr="001851F9">
        <w:t>Meiss</w:t>
      </w:r>
      <w:proofErr w:type="spellEnd"/>
      <w:r w:rsidR="000F2D54" w:rsidRPr="001851F9">
        <w:t xml:space="preserve"> (</w:t>
      </w:r>
      <w:proofErr w:type="spellStart"/>
      <w:r w:rsidR="000F2D54" w:rsidRPr="001851F9">
        <w:t>dir</w:t>
      </w:r>
      <w:proofErr w:type="spellEnd"/>
      <w:r w:rsidR="000F2D54" w:rsidRPr="001851F9">
        <w:t xml:space="preserve">.), </w:t>
      </w:r>
      <w:r w:rsidR="000B1B16" w:rsidRPr="001851F9">
        <w:rPr>
          <w:i/>
          <w:iCs/>
        </w:rPr>
        <w:t xml:space="preserve">De </w:t>
      </w:r>
      <w:proofErr w:type="spellStart"/>
      <w:r w:rsidR="000B1B16" w:rsidRPr="001851F9">
        <w:rPr>
          <w:i/>
          <w:iCs/>
        </w:rPr>
        <w:t>artibus</w:t>
      </w:r>
      <w:proofErr w:type="spellEnd"/>
      <w:r w:rsidR="000B1B16" w:rsidRPr="001851F9">
        <w:rPr>
          <w:i/>
          <w:iCs/>
        </w:rPr>
        <w:t xml:space="preserve"> </w:t>
      </w:r>
      <w:proofErr w:type="spellStart"/>
      <w:r w:rsidR="000B1B16" w:rsidRPr="001851F9">
        <w:rPr>
          <w:i/>
          <w:iCs/>
        </w:rPr>
        <w:t>opuscula</w:t>
      </w:r>
      <w:proofErr w:type="spellEnd"/>
      <w:r w:rsidR="000B1B16" w:rsidRPr="001851F9">
        <w:rPr>
          <w:i/>
          <w:iCs/>
        </w:rPr>
        <w:t xml:space="preserve"> XL. </w:t>
      </w:r>
      <w:r w:rsidR="000B1B16" w:rsidRPr="00B65667">
        <w:rPr>
          <w:i/>
          <w:iCs/>
          <w:lang w:val="en-GB"/>
        </w:rPr>
        <w:t xml:space="preserve">Essays in </w:t>
      </w:r>
      <w:proofErr w:type="spellStart"/>
      <w:r w:rsidR="000B1B16" w:rsidRPr="00B65667">
        <w:rPr>
          <w:i/>
          <w:iCs/>
          <w:lang w:val="en-GB"/>
        </w:rPr>
        <w:t>Honor</w:t>
      </w:r>
      <w:proofErr w:type="spellEnd"/>
      <w:r w:rsidR="000B1B16" w:rsidRPr="00B65667">
        <w:rPr>
          <w:i/>
          <w:iCs/>
          <w:lang w:val="en-GB"/>
        </w:rPr>
        <w:t xml:space="preserve"> of Erwin Panofsky</w:t>
      </w:r>
      <w:r w:rsidR="000B1B16" w:rsidRPr="00B65667">
        <w:rPr>
          <w:lang w:val="en-GB"/>
        </w:rPr>
        <w:t xml:space="preserve">, New York, New York University Press, 1961, </w:t>
      </w:r>
      <w:r w:rsidR="000F2D54">
        <w:rPr>
          <w:lang w:val="en-GB"/>
        </w:rPr>
        <w:t xml:space="preserve">vol. I,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303-322. </w:t>
      </w:r>
    </w:p>
    <w:p w14:paraId="468E4C5B" w14:textId="32ECF268" w:rsidR="000B1B16" w:rsidRPr="00AB6A3C" w:rsidRDefault="00746065" w:rsidP="006E3B15">
      <w:pPr>
        <w:pStyle w:val="TEIbiblreference"/>
        <w:rPr>
          <w:lang w:val="en-US"/>
        </w:rPr>
      </w:pPr>
      <w:proofErr w:type="spellStart"/>
      <w:r w:rsidRPr="00CB6EC2">
        <w:rPr>
          <w:smallCaps/>
          <w:color w:val="202122"/>
          <w:shd w:val="clear" w:color="auto" w:fill="FFFFFF"/>
          <w:lang w:val="en-GB"/>
        </w:rPr>
        <w:t>Laurentiis</w:t>
      </w:r>
      <w:proofErr w:type="spellEnd"/>
      <w:r w:rsidRPr="00100DEF">
        <w:rPr>
          <w:color w:val="202122"/>
          <w:shd w:val="clear" w:color="auto" w:fill="FFFFFF"/>
          <w:lang w:val="en-GB"/>
        </w:rPr>
        <w:t xml:space="preserve"> </w:t>
      </w:r>
      <w:r w:rsidR="000B1B16" w:rsidRPr="00100DEF">
        <w:rPr>
          <w:lang w:val="en-GB"/>
        </w:rPr>
        <w:t xml:space="preserve">Elena de, </w:t>
      </w:r>
      <w:r w:rsidR="00F740A0">
        <w:rPr>
          <w:color w:val="000000"/>
          <w:lang w:val="en-GB"/>
        </w:rPr>
        <w:t>« </w:t>
      </w:r>
      <w:proofErr w:type="spellStart"/>
      <w:r w:rsidR="000B1B16" w:rsidRPr="00100DEF">
        <w:rPr>
          <w:i/>
          <w:iCs/>
          <w:lang w:val="en-GB"/>
        </w:rPr>
        <w:t>Preparatio</w:t>
      </w:r>
      <w:proofErr w:type="spellEnd"/>
      <w:r w:rsidR="000B1B16" w:rsidRPr="00100DEF">
        <w:rPr>
          <w:i/>
          <w:iCs/>
          <w:lang w:val="en-GB"/>
        </w:rPr>
        <w:t xml:space="preserve"> </w:t>
      </w:r>
      <w:proofErr w:type="spellStart"/>
      <w:r w:rsidR="000B1B16" w:rsidRPr="00100DEF">
        <w:rPr>
          <w:i/>
          <w:iCs/>
          <w:lang w:val="en-GB"/>
        </w:rPr>
        <w:t>ad</w:t>
      </w:r>
      <w:proofErr w:type="spellEnd"/>
      <w:r w:rsidR="000B1B16" w:rsidRPr="00100DEF">
        <w:rPr>
          <w:i/>
          <w:iCs/>
          <w:lang w:val="en-GB"/>
        </w:rPr>
        <w:t xml:space="preserve"> </w:t>
      </w:r>
      <w:proofErr w:type="spellStart"/>
      <w:r w:rsidR="000B1B16" w:rsidRPr="00100DEF">
        <w:rPr>
          <w:i/>
          <w:iCs/>
          <w:lang w:val="en-GB"/>
        </w:rPr>
        <w:t>missam</w:t>
      </w:r>
      <w:proofErr w:type="spellEnd"/>
      <w:r w:rsidR="000B1B16" w:rsidRPr="00100DEF">
        <w:rPr>
          <w:i/>
          <w:iCs/>
          <w:lang w:val="en-GB"/>
        </w:rPr>
        <w:t xml:space="preserve"> </w:t>
      </w:r>
      <w:proofErr w:type="spellStart"/>
      <w:r w:rsidR="000B1B16" w:rsidRPr="00100DEF">
        <w:rPr>
          <w:i/>
          <w:iCs/>
          <w:lang w:val="en-GB"/>
        </w:rPr>
        <w:t>pontificalem</w:t>
      </w:r>
      <w:proofErr w:type="spellEnd"/>
      <w:r w:rsidR="000B1B16" w:rsidRPr="00100DEF">
        <w:rPr>
          <w:i/>
          <w:iCs/>
          <w:lang w:val="en-GB"/>
        </w:rPr>
        <w:t xml:space="preserve"> </w:t>
      </w:r>
      <w:r w:rsidR="000B1B16" w:rsidRPr="00100DEF">
        <w:rPr>
          <w:lang w:val="en-GB"/>
        </w:rPr>
        <w:t xml:space="preserve">Vincent Raymond di </w:t>
      </w:r>
      <w:proofErr w:type="spellStart"/>
      <w:r w:rsidR="000B1B16" w:rsidRPr="00100DEF">
        <w:rPr>
          <w:lang w:val="en-GB"/>
        </w:rPr>
        <w:t>Lodève</w:t>
      </w:r>
      <w:proofErr w:type="spellEnd"/>
      <w:r w:rsidR="000B1B16" w:rsidRPr="00100DEF">
        <w:rPr>
          <w:lang w:val="en-GB"/>
        </w:rPr>
        <w:t xml:space="preserve"> (illuminator) », </w:t>
      </w:r>
      <w:r w:rsidR="000F2D54">
        <w:rPr>
          <w:lang w:val="en-GB"/>
        </w:rPr>
        <w:t xml:space="preserve">dans </w:t>
      </w:r>
      <w:r w:rsidR="000F2D54" w:rsidRPr="00100DEF">
        <w:rPr>
          <w:lang w:val="en-GB"/>
        </w:rPr>
        <w:t>Jeffrey</w:t>
      </w:r>
      <w:r w:rsidR="00172D05">
        <w:rPr>
          <w:lang w:val="en-GB"/>
        </w:rPr>
        <w:t> </w:t>
      </w:r>
      <w:r w:rsidR="000F2D54" w:rsidRPr="00100DEF">
        <w:rPr>
          <w:lang w:val="en-GB"/>
        </w:rPr>
        <w:t>F. Hamburger</w:t>
      </w:r>
      <w:r w:rsidR="000F2D54">
        <w:rPr>
          <w:lang w:val="en-GB"/>
        </w:rPr>
        <w:t>, William</w:t>
      </w:r>
      <w:r w:rsidR="00172D05">
        <w:rPr>
          <w:lang w:val="en-GB"/>
        </w:rPr>
        <w:t> </w:t>
      </w:r>
      <w:r w:rsidR="000F2D54">
        <w:rPr>
          <w:lang w:val="en-GB"/>
        </w:rPr>
        <w:t>P.</w:t>
      </w:r>
      <w:r w:rsidR="00172D05">
        <w:rPr>
          <w:lang w:val="en-GB"/>
        </w:rPr>
        <w:t xml:space="preserve"> </w:t>
      </w:r>
      <w:r w:rsidR="000F2D54">
        <w:rPr>
          <w:lang w:val="en-GB"/>
        </w:rPr>
        <w:t xml:space="preserve">Stoneman, Anne-Mare Eze et Nancy </w:t>
      </w:r>
      <w:proofErr w:type="spellStart"/>
      <w:r w:rsidR="000F2D54">
        <w:rPr>
          <w:lang w:val="en-GB"/>
        </w:rPr>
        <w:t>Netzer</w:t>
      </w:r>
      <w:proofErr w:type="spellEnd"/>
      <w:r w:rsidR="000F2D54">
        <w:rPr>
          <w:lang w:val="en-GB"/>
        </w:rPr>
        <w:t xml:space="preserve"> </w:t>
      </w:r>
      <w:r w:rsidR="000F2D54" w:rsidRPr="00AB6A3C">
        <w:rPr>
          <w:lang w:val="en-US"/>
        </w:rPr>
        <w:t xml:space="preserve">(dir.), </w:t>
      </w:r>
      <w:r w:rsidR="000B1B16" w:rsidRPr="00100DEF">
        <w:rPr>
          <w:i/>
          <w:iCs/>
          <w:lang w:val="en-GB"/>
        </w:rPr>
        <w:t xml:space="preserve">Beyond words: </w:t>
      </w:r>
      <w:r w:rsidR="000B1B16" w:rsidRPr="00100DEF">
        <w:rPr>
          <w:i/>
          <w:iCs/>
          <w:lang w:val="en-GB"/>
        </w:rPr>
        <w:lastRenderedPageBreak/>
        <w:t>illuminated manuscripts in Boston collections</w:t>
      </w:r>
      <w:r w:rsidR="000B1B16" w:rsidRPr="00100DEF">
        <w:rPr>
          <w:lang w:val="en-GB"/>
        </w:rPr>
        <w:t xml:space="preserve">, </w:t>
      </w:r>
      <w:r w:rsidR="000B1B16" w:rsidRPr="00AB6A3C">
        <w:rPr>
          <w:lang w:val="en-US"/>
        </w:rPr>
        <w:t xml:space="preserve">catalogue </w:t>
      </w:r>
      <w:proofErr w:type="spellStart"/>
      <w:r w:rsidR="000B1B16" w:rsidRPr="00AB6A3C">
        <w:rPr>
          <w:lang w:val="en-US"/>
        </w:rPr>
        <w:t>d’exposition</w:t>
      </w:r>
      <w:proofErr w:type="spellEnd"/>
      <w:r w:rsidR="000B1B16" w:rsidRPr="00AB6A3C">
        <w:rPr>
          <w:lang w:val="en-US"/>
        </w:rPr>
        <w:t>, Chestnut Hill, McMullen Museum of Art-Boston College, 2016</w:t>
      </w:r>
      <w:r w:rsidR="000B1B16" w:rsidRPr="00B65667">
        <w:rPr>
          <w:lang w:val="en-GB"/>
        </w:rPr>
        <w:t>.</w:t>
      </w:r>
    </w:p>
    <w:p w14:paraId="5C14203D" w14:textId="1DC96153" w:rsidR="000B1B16" w:rsidRPr="00B65667" w:rsidRDefault="00746065" w:rsidP="006E3B15">
      <w:pPr>
        <w:pStyle w:val="TEIbiblreference"/>
        <w:rPr>
          <w:lang w:val="en-GB"/>
        </w:rPr>
      </w:pPr>
      <w:r w:rsidRPr="00CB6EC2">
        <w:rPr>
          <w:smallCaps/>
          <w:color w:val="202122"/>
          <w:shd w:val="clear" w:color="auto" w:fill="FFFFFF"/>
          <w:lang w:val="en-GB"/>
        </w:rPr>
        <w:t>Lavin</w:t>
      </w:r>
      <w:r w:rsidRPr="00B65667">
        <w:rPr>
          <w:color w:val="202122"/>
          <w:shd w:val="clear" w:color="auto" w:fill="FFFFFF"/>
          <w:lang w:val="en-GB"/>
        </w:rPr>
        <w:t xml:space="preserve"> </w:t>
      </w:r>
      <w:r w:rsidR="000B1B16" w:rsidRPr="00B65667">
        <w:rPr>
          <w:lang w:val="en-GB"/>
        </w:rPr>
        <w:t xml:space="preserve">Irving, </w:t>
      </w:r>
      <w:r w:rsidR="00F740A0">
        <w:rPr>
          <w:color w:val="000000"/>
          <w:lang w:val="en-GB"/>
        </w:rPr>
        <w:t>« </w:t>
      </w:r>
      <w:proofErr w:type="spellStart"/>
      <w:r w:rsidR="000B1B16" w:rsidRPr="00B65667">
        <w:rPr>
          <w:iCs/>
          <w:lang w:val="en-GB"/>
        </w:rPr>
        <w:t>Giambologna’s</w:t>
      </w:r>
      <w:proofErr w:type="spellEnd"/>
      <w:r w:rsidR="000B1B16" w:rsidRPr="00B65667">
        <w:rPr>
          <w:iCs/>
          <w:lang w:val="en-GB"/>
        </w:rPr>
        <w:t xml:space="preserve"> Neptune at the crossroads</w:t>
      </w:r>
      <w:r w:rsidR="00F740A0">
        <w:rPr>
          <w:iCs/>
          <w:lang w:val="en-GB"/>
        </w:rPr>
        <w:t> »</w:t>
      </w:r>
      <w:r w:rsidR="000B1B16" w:rsidRPr="00B65667">
        <w:rPr>
          <w:lang w:val="en-GB"/>
        </w:rPr>
        <w:t xml:space="preserve">, </w:t>
      </w:r>
      <w:r w:rsidR="000F2D54">
        <w:rPr>
          <w:lang w:val="en-GB"/>
        </w:rPr>
        <w:t xml:space="preserve">dans </w:t>
      </w:r>
      <w:r w:rsidR="000F2D54" w:rsidRPr="00B65667">
        <w:rPr>
          <w:lang w:val="en-GB"/>
        </w:rPr>
        <w:t>Irving</w:t>
      </w:r>
      <w:r w:rsidR="000F2D54" w:rsidRPr="000F2D54">
        <w:rPr>
          <w:color w:val="202122"/>
          <w:shd w:val="clear" w:color="auto" w:fill="FFFFFF"/>
          <w:lang w:val="en-GB"/>
        </w:rPr>
        <w:t xml:space="preserve"> Lavin</w:t>
      </w:r>
      <w:r w:rsidR="000F2D54">
        <w:rPr>
          <w:color w:val="202122"/>
          <w:shd w:val="clear" w:color="auto" w:fill="FFFFFF"/>
          <w:lang w:val="en-GB"/>
        </w:rPr>
        <w:t>,</w:t>
      </w:r>
      <w:r w:rsidR="000B1B16" w:rsidRPr="00B65667">
        <w:rPr>
          <w:lang w:val="en-GB"/>
        </w:rPr>
        <w:t xml:space="preserve"> </w:t>
      </w:r>
      <w:r w:rsidR="000B1B16" w:rsidRPr="00B65667">
        <w:rPr>
          <w:i/>
          <w:lang w:val="en-GB"/>
        </w:rPr>
        <w:t>Past-present essays on historicism in art from Donatello to Picasso</w:t>
      </w:r>
      <w:r w:rsidR="000B1B16" w:rsidRPr="00B65667">
        <w:rPr>
          <w:lang w:val="en-GB"/>
        </w:rPr>
        <w:t xml:space="preserve">, Berkeley, University of California Press, 1993,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63-83.</w:t>
      </w:r>
    </w:p>
    <w:p w14:paraId="0B25B48E" w14:textId="673545A4" w:rsidR="000B1B16" w:rsidRPr="00B65667" w:rsidRDefault="000B1B16" w:rsidP="006E3B15">
      <w:pPr>
        <w:pStyle w:val="TEIbiblreference"/>
        <w:rPr>
          <w:lang w:val="en-GB"/>
        </w:rPr>
      </w:pPr>
      <w:r w:rsidRPr="00B65667">
        <w:rPr>
          <w:b/>
          <w:bCs/>
          <w:lang w:val="en-GB"/>
        </w:rPr>
        <w:t>—</w:t>
      </w:r>
      <w:r w:rsidRPr="00B65667">
        <w:rPr>
          <w:lang w:val="en-GB"/>
        </w:rPr>
        <w:t xml:space="preserve">, « Bernini’s Bumbling </w:t>
      </w:r>
      <w:proofErr w:type="spellStart"/>
      <w:r w:rsidRPr="00B65667">
        <w:rPr>
          <w:lang w:val="en-GB"/>
        </w:rPr>
        <w:t>Barberini</w:t>
      </w:r>
      <w:proofErr w:type="spellEnd"/>
      <w:r w:rsidRPr="00B65667">
        <w:rPr>
          <w:lang w:val="en-GB"/>
        </w:rPr>
        <w:t xml:space="preserve"> Bees », </w:t>
      </w:r>
      <w:r w:rsidR="000F2D54">
        <w:rPr>
          <w:lang w:val="en-GB"/>
        </w:rPr>
        <w:t xml:space="preserve">dans </w:t>
      </w:r>
      <w:bookmarkStart w:id="41" w:name="_Hlk181797184"/>
      <w:r w:rsidR="000F2D54">
        <w:rPr>
          <w:lang w:val="en-GB"/>
        </w:rPr>
        <w:t>Irving Lavin,</w:t>
      </w:r>
      <w:r w:rsidRPr="00B65667">
        <w:rPr>
          <w:lang w:val="en-GB"/>
        </w:rPr>
        <w:t xml:space="preserve"> </w:t>
      </w:r>
      <w:bookmarkEnd w:id="41"/>
      <w:r w:rsidRPr="00B65667">
        <w:rPr>
          <w:i/>
          <w:lang w:val="en-GB"/>
        </w:rPr>
        <w:t xml:space="preserve">Visible Spirit. The Art of </w:t>
      </w:r>
      <w:proofErr w:type="spellStart"/>
      <w:r w:rsidRPr="00B65667">
        <w:rPr>
          <w:i/>
          <w:lang w:val="en-GB"/>
        </w:rPr>
        <w:t>Gianlorenzo</w:t>
      </w:r>
      <w:proofErr w:type="spellEnd"/>
      <w:r w:rsidRPr="00B65667">
        <w:rPr>
          <w:i/>
          <w:lang w:val="en-GB"/>
        </w:rPr>
        <w:t xml:space="preserve"> Bernini</w:t>
      </w:r>
      <w:r w:rsidRPr="00B65667">
        <w:rPr>
          <w:lang w:val="en-GB"/>
        </w:rPr>
        <w:t xml:space="preserve">, </w:t>
      </w:r>
      <w:proofErr w:type="spellStart"/>
      <w:r w:rsidRPr="00B65667">
        <w:rPr>
          <w:lang w:val="en-GB"/>
        </w:rPr>
        <w:t>Londres</w:t>
      </w:r>
      <w:proofErr w:type="spellEnd"/>
      <w:r w:rsidRPr="00B65667">
        <w:rPr>
          <w:lang w:val="en-GB"/>
        </w:rPr>
        <w:t>, The Pinder Press, 2009, t.</w:t>
      </w:r>
      <w:r w:rsidR="000F2D54">
        <w:rPr>
          <w:lang w:val="en-GB"/>
        </w:rPr>
        <w:t> </w:t>
      </w:r>
      <w:r w:rsidRPr="00B65667">
        <w:rPr>
          <w:lang w:val="en-GB"/>
        </w:rPr>
        <w:t xml:space="preserve">2, </w:t>
      </w:r>
      <w:r w:rsidR="00F740A0">
        <w:rPr>
          <w:lang w:val="en-GB"/>
        </w:rPr>
        <w:t>p. </w:t>
      </w:r>
      <w:r w:rsidRPr="00B65667">
        <w:rPr>
          <w:lang w:val="en-GB"/>
        </w:rPr>
        <w:t>955-1017.</w:t>
      </w:r>
    </w:p>
    <w:p w14:paraId="408C70BF" w14:textId="6572816A" w:rsidR="000B1B16" w:rsidRPr="00AB6A3C" w:rsidRDefault="00746065" w:rsidP="006E3B15">
      <w:pPr>
        <w:pStyle w:val="TEIbiblreference"/>
      </w:pPr>
      <w:r w:rsidRPr="00CB6EC2">
        <w:rPr>
          <w:smallCaps/>
        </w:rPr>
        <w:t>Leone</w:t>
      </w:r>
      <w:r w:rsidRPr="00AB6A3C">
        <w:t xml:space="preserve"> </w:t>
      </w:r>
      <w:r w:rsidR="000B1B16" w:rsidRPr="00AB6A3C">
        <w:t xml:space="preserve">Stéphanie, </w:t>
      </w:r>
      <w:r w:rsidR="000B1B16" w:rsidRPr="00AB6A3C">
        <w:rPr>
          <w:lang w:val="it-IT"/>
        </w:rPr>
        <w:t>« La costruzione di palazzo Pamphilj »,</w:t>
      </w:r>
      <w:r w:rsidR="000F2D54">
        <w:rPr>
          <w:lang w:val="it-IT"/>
        </w:rPr>
        <w:t xml:space="preserve"> dans</w:t>
      </w:r>
      <w:r w:rsidR="000B1B16" w:rsidRPr="00AB6A3C">
        <w:rPr>
          <w:lang w:val="it-IT"/>
        </w:rPr>
        <w:t xml:space="preserve"> </w:t>
      </w:r>
      <w:r w:rsidR="000B1B16" w:rsidRPr="00AB6A3C">
        <w:rPr>
          <w:i/>
          <w:iCs/>
          <w:lang w:val="it-IT"/>
        </w:rPr>
        <w:t>Palazzo Pamphilj: ambasciata del Brasile a Roma</w:t>
      </w:r>
      <w:r w:rsidR="00726FCD" w:rsidRPr="00726FCD">
        <w:rPr>
          <w:iCs/>
          <w:lang w:val="it-IT"/>
        </w:rPr>
        <w:t>,</w:t>
      </w:r>
      <w:r w:rsidR="000B1B16" w:rsidRPr="00AB6A3C">
        <w:rPr>
          <w:lang w:val="it-IT"/>
        </w:rPr>
        <w:t xml:space="preserve"> Turin, U.</w:t>
      </w:r>
      <w:r w:rsidR="000F2D54">
        <w:rPr>
          <w:lang w:val="it-IT"/>
        </w:rPr>
        <w:t> </w:t>
      </w:r>
      <w:r w:rsidR="000B1B16" w:rsidRPr="00AB6A3C">
        <w:rPr>
          <w:lang w:val="it-IT"/>
        </w:rPr>
        <w:t xml:space="preserve">Allemandi, 2016,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15-67. </w:t>
      </w:r>
    </w:p>
    <w:p w14:paraId="66CE1BF6" w14:textId="115CCE71" w:rsidR="000B1B16" w:rsidRPr="00AB6A3C" w:rsidRDefault="00746065" w:rsidP="006E3B15">
      <w:pPr>
        <w:pStyle w:val="TEIbiblreference"/>
      </w:pPr>
      <w:proofErr w:type="spellStart"/>
      <w:r w:rsidRPr="00CB6EC2">
        <w:rPr>
          <w:smallCaps/>
        </w:rPr>
        <w:t>Llorens</w:t>
      </w:r>
      <w:proofErr w:type="spellEnd"/>
      <w:r w:rsidRPr="00AB6A3C">
        <w:t xml:space="preserve"> </w:t>
      </w:r>
      <w:r w:rsidR="000B1B16" w:rsidRPr="00AB6A3C">
        <w:t xml:space="preserve">Juan Maria, « Miniaturas de Vincent Raymond en los </w:t>
      </w:r>
      <w:proofErr w:type="spellStart"/>
      <w:r w:rsidR="000B1B16" w:rsidRPr="00AB6A3C">
        <w:t>manuscritos</w:t>
      </w:r>
      <w:proofErr w:type="spellEnd"/>
      <w:r w:rsidR="000B1B16" w:rsidRPr="00AB6A3C">
        <w:t xml:space="preserve"> musicales de la </w:t>
      </w:r>
      <w:proofErr w:type="spellStart"/>
      <w:r w:rsidR="000B1B16" w:rsidRPr="00AB6A3C">
        <w:t>Capilla</w:t>
      </w:r>
      <w:proofErr w:type="spellEnd"/>
      <w:r w:rsidR="000B1B16" w:rsidRPr="00AB6A3C">
        <w:t xml:space="preserve"> </w:t>
      </w:r>
      <w:proofErr w:type="spellStart"/>
      <w:r w:rsidR="000B1B16" w:rsidRPr="00AB6A3C">
        <w:t>Sixtina</w:t>
      </w:r>
      <w:proofErr w:type="spellEnd"/>
      <w:r w:rsidR="000B1B16" w:rsidRPr="00AB6A3C">
        <w:t xml:space="preserve"> », </w:t>
      </w:r>
      <w:r w:rsidR="008C5016">
        <w:t xml:space="preserve">dans </w:t>
      </w:r>
      <w:proofErr w:type="spellStart"/>
      <w:r w:rsidR="000B1B16" w:rsidRPr="00AB6A3C">
        <w:rPr>
          <w:i/>
          <w:iCs/>
        </w:rPr>
        <w:t>Miscelànea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Homenaje</w:t>
      </w:r>
      <w:proofErr w:type="spellEnd"/>
      <w:r w:rsidR="000B1B16" w:rsidRPr="00AB6A3C">
        <w:rPr>
          <w:i/>
          <w:iCs/>
        </w:rPr>
        <w:t xml:space="preserve"> a Mons. </w:t>
      </w:r>
      <w:proofErr w:type="spellStart"/>
      <w:r w:rsidR="000B1B16" w:rsidRPr="00AB6A3C">
        <w:rPr>
          <w:i/>
          <w:iCs/>
        </w:rPr>
        <w:t>Higinio</w:t>
      </w:r>
      <w:proofErr w:type="spellEnd"/>
      <w:r w:rsidR="000B1B16" w:rsidRPr="00AB6A3C">
        <w:rPr>
          <w:i/>
          <w:iCs/>
        </w:rPr>
        <w:t xml:space="preserve"> Anglès</w:t>
      </w:r>
      <w:r w:rsidR="000B1B16" w:rsidRPr="00AB6A3C">
        <w:t xml:space="preserve">, Barcelone, </w:t>
      </w:r>
      <w:proofErr w:type="spellStart"/>
      <w:r w:rsidR="000B1B16" w:rsidRPr="00AB6A3C">
        <w:t>Consejo</w:t>
      </w:r>
      <w:proofErr w:type="spellEnd"/>
      <w:r w:rsidR="000B1B16" w:rsidRPr="00AB6A3C">
        <w:t xml:space="preserve"> Superior de </w:t>
      </w:r>
      <w:proofErr w:type="spellStart"/>
      <w:r w:rsidR="000B1B16" w:rsidRPr="00AB6A3C">
        <w:t>Investigaciones</w:t>
      </w:r>
      <w:proofErr w:type="spellEnd"/>
      <w:r w:rsidR="000B1B16" w:rsidRPr="00AB6A3C">
        <w:t xml:space="preserve"> </w:t>
      </w:r>
      <w:proofErr w:type="spellStart"/>
      <w:r w:rsidR="000B1B16" w:rsidRPr="00AB6A3C">
        <w:t>científicas</w:t>
      </w:r>
      <w:proofErr w:type="spellEnd"/>
      <w:r w:rsidR="000B1B16" w:rsidRPr="00AB6A3C">
        <w:t xml:space="preserve">, 1958, </w:t>
      </w:r>
      <w:r w:rsidR="007F3094">
        <w:t xml:space="preserve">2. vol., </w:t>
      </w:r>
      <w:r w:rsidR="000B1B16" w:rsidRPr="00AB6A3C">
        <w:t>t.</w:t>
      </w:r>
      <w:r w:rsidR="008C5016">
        <w:t> </w:t>
      </w:r>
      <w:r w:rsidR="000B1B16" w:rsidRPr="00AB6A3C">
        <w:t xml:space="preserve">1, </w:t>
      </w:r>
      <w:r w:rsidR="00F740A0">
        <w:t>p. </w:t>
      </w:r>
      <w:r w:rsidR="000B1B16" w:rsidRPr="00AB6A3C">
        <w:t>475-494.</w:t>
      </w:r>
    </w:p>
    <w:p w14:paraId="0C139EA3" w14:textId="00203595" w:rsidR="000B1B16" w:rsidRPr="00AB6A3C" w:rsidRDefault="00746065" w:rsidP="006E3B15">
      <w:pPr>
        <w:pStyle w:val="TEIbiblreference"/>
      </w:pPr>
      <w:proofErr w:type="spellStart"/>
      <w:r w:rsidRPr="00CB6EC2">
        <w:rPr>
          <w:smallCaps/>
        </w:rPr>
        <w:t>Loskoutoff</w:t>
      </w:r>
      <w:proofErr w:type="spellEnd"/>
      <w:r w:rsidRPr="00AB6A3C">
        <w:t xml:space="preserve"> </w:t>
      </w:r>
      <w:r w:rsidR="000B1B16" w:rsidRPr="00AB6A3C">
        <w:t>Yvan, « Augures héraldiques de la papauté »,</w:t>
      </w:r>
      <w:r w:rsidR="008C5016">
        <w:t xml:space="preserve"> </w:t>
      </w:r>
      <w:bookmarkStart w:id="42" w:name="_Hlk179818320"/>
      <w:bookmarkStart w:id="43" w:name="_Hlk180677845"/>
      <w:r w:rsidR="008C5016">
        <w:t xml:space="preserve">dans Andreas </w:t>
      </w:r>
      <w:proofErr w:type="spellStart"/>
      <w:r w:rsidR="008C5016">
        <w:t>Gottsmann</w:t>
      </w:r>
      <w:proofErr w:type="spellEnd"/>
      <w:r w:rsidR="008C5016">
        <w:t xml:space="preserve">, </w:t>
      </w:r>
      <w:proofErr w:type="spellStart"/>
      <w:r w:rsidR="008C5016">
        <w:t>Pierantonio</w:t>
      </w:r>
      <w:proofErr w:type="spellEnd"/>
      <w:r w:rsidR="008C5016">
        <w:t xml:space="preserve"> Piatti et Andreas E. </w:t>
      </w:r>
      <w:proofErr w:type="spellStart"/>
      <w:r w:rsidR="008C5016">
        <w:t>Rehberg</w:t>
      </w:r>
      <w:proofErr w:type="spellEnd"/>
      <w:r w:rsidR="008C5016">
        <w:t xml:space="preserve"> (</w:t>
      </w:r>
      <w:proofErr w:type="spellStart"/>
      <w:r w:rsidR="008C5016">
        <w:t>dir</w:t>
      </w:r>
      <w:proofErr w:type="spellEnd"/>
      <w:r w:rsidR="008C5016">
        <w:t>.),</w:t>
      </w:r>
      <w:bookmarkEnd w:id="42"/>
      <w:r w:rsidR="000B1B16" w:rsidRPr="00AB6A3C">
        <w:t xml:space="preserve"> </w:t>
      </w:r>
      <w:bookmarkEnd w:id="43"/>
      <w:proofErr w:type="spellStart"/>
      <w:r w:rsidR="000B1B16" w:rsidRPr="00AB6A3C">
        <w:rPr>
          <w:i/>
        </w:rPr>
        <w:t>Incorrupta</w:t>
      </w:r>
      <w:proofErr w:type="spellEnd"/>
      <w:r w:rsidR="000B1B16" w:rsidRPr="00AB6A3C">
        <w:rPr>
          <w:i/>
        </w:rPr>
        <w:t xml:space="preserve"> monumenta </w:t>
      </w:r>
      <w:proofErr w:type="spellStart"/>
      <w:r w:rsidR="000B1B16" w:rsidRPr="00AB6A3C">
        <w:rPr>
          <w:i/>
        </w:rPr>
        <w:t>Ecclesiam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defendunt</w:t>
      </w:r>
      <w:proofErr w:type="spellEnd"/>
      <w:r w:rsidR="000B1B16" w:rsidRPr="00AB6A3C">
        <w:rPr>
          <w:i/>
        </w:rPr>
        <w:t xml:space="preserve">, </w:t>
      </w:r>
      <w:proofErr w:type="spellStart"/>
      <w:r w:rsidR="000B1B16" w:rsidRPr="00AB6A3C">
        <w:rPr>
          <w:i/>
        </w:rPr>
        <w:t>Studi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offerti</w:t>
      </w:r>
      <w:proofErr w:type="spellEnd"/>
      <w:r w:rsidR="000B1B16" w:rsidRPr="00AB6A3C">
        <w:rPr>
          <w:i/>
        </w:rPr>
        <w:t xml:space="preserve"> a Sergio Pagano, </w:t>
      </w:r>
      <w:proofErr w:type="spellStart"/>
      <w:r w:rsidR="000B1B16" w:rsidRPr="00AB6A3C">
        <w:rPr>
          <w:i/>
        </w:rPr>
        <w:t>Prefetto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dell’Archivio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Segreto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Vaticano</w:t>
      </w:r>
      <w:proofErr w:type="spellEnd"/>
      <w:r w:rsidR="000B1B16" w:rsidRPr="00AB6A3C">
        <w:t xml:space="preserve">, Cité du Vatican, </w:t>
      </w:r>
      <w:proofErr w:type="spellStart"/>
      <w:r w:rsidR="000B1B16" w:rsidRPr="00AB6A3C">
        <w:t>Archivio</w:t>
      </w:r>
      <w:proofErr w:type="spellEnd"/>
      <w:r w:rsidR="000B1B16" w:rsidRPr="00AB6A3C">
        <w:t xml:space="preserve"> </w:t>
      </w:r>
      <w:proofErr w:type="spellStart"/>
      <w:r w:rsidR="000B1B16" w:rsidRPr="00AB6A3C">
        <w:t>Segreto</w:t>
      </w:r>
      <w:proofErr w:type="spellEnd"/>
      <w:r w:rsidR="000B1B16" w:rsidRPr="00AB6A3C">
        <w:t xml:space="preserve"> </w:t>
      </w:r>
      <w:proofErr w:type="spellStart"/>
      <w:r w:rsidR="000B1B16" w:rsidRPr="00AB6A3C">
        <w:t>Vaticano</w:t>
      </w:r>
      <w:proofErr w:type="spellEnd"/>
      <w:r w:rsidR="000B1B16" w:rsidRPr="00AB6A3C">
        <w:t xml:space="preserve">, 2018, </w:t>
      </w:r>
      <w:r w:rsidR="007D5C02">
        <w:t xml:space="preserve">3 vol., </w:t>
      </w:r>
      <w:r w:rsidR="000B1B16" w:rsidRPr="00AB6A3C">
        <w:t>t.</w:t>
      </w:r>
      <w:r w:rsidR="008C5016">
        <w:t> </w:t>
      </w:r>
      <w:r w:rsidR="000B1B16" w:rsidRPr="00AB6A3C">
        <w:t xml:space="preserve">2, </w:t>
      </w:r>
      <w:r w:rsidR="00F740A0">
        <w:t>p. </w:t>
      </w:r>
      <w:r w:rsidR="000B1B16" w:rsidRPr="00AB6A3C">
        <w:t>976-994.</w:t>
      </w:r>
    </w:p>
    <w:p w14:paraId="67B986C3" w14:textId="00A3CBF1" w:rsidR="000B1B16" w:rsidRPr="008C5016" w:rsidRDefault="000B1B16" w:rsidP="006E3B15">
      <w:pPr>
        <w:pStyle w:val="TEIbiblreference"/>
        <w:rPr>
          <w:lang w:val="en-GB"/>
        </w:rPr>
      </w:pPr>
      <w:r w:rsidRPr="00AB6A3C">
        <w:rPr>
          <w:b/>
          <w:bCs/>
        </w:rPr>
        <w:t>—</w:t>
      </w:r>
      <w:r w:rsidRPr="00AB6A3C">
        <w:t>,</w:t>
      </w:r>
      <w:r w:rsidRPr="00AB6A3C">
        <w:rPr>
          <w:b/>
          <w:bCs/>
        </w:rPr>
        <w:t xml:space="preserve"> </w:t>
      </w:r>
      <w:r w:rsidRPr="00AB6A3C">
        <w:t>« Concessions héraldiques à la fin de la Renaissance d’après les recueils de brefs de saint Pie</w:t>
      </w:r>
      <w:r w:rsidR="008C5016">
        <w:t> </w:t>
      </w:r>
      <w:r w:rsidRPr="00AB6A3C">
        <w:t>V (1566-1572), Grégoire</w:t>
      </w:r>
      <w:r w:rsidR="008C5016">
        <w:t> </w:t>
      </w:r>
      <w:r w:rsidRPr="00CB6EC2">
        <w:rPr>
          <w:smallCaps/>
        </w:rPr>
        <w:t>XIII</w:t>
      </w:r>
      <w:r w:rsidRPr="00AB6A3C">
        <w:t xml:space="preserve"> (1572-1585) et Sixte-Quint (1585-1590) conservés aux Archives du Vatican », </w:t>
      </w:r>
      <w:r w:rsidR="008C5016">
        <w:t>dans</w:t>
      </w:r>
      <w:r w:rsidR="008C5016" w:rsidRPr="008C5016">
        <w:t xml:space="preserve"> </w:t>
      </w:r>
      <w:r w:rsidR="008C5016" w:rsidRPr="00AB6A3C">
        <w:t xml:space="preserve">Yvan </w:t>
      </w:r>
      <w:proofErr w:type="spellStart"/>
      <w:r w:rsidR="008C5016" w:rsidRPr="00AB6A3C">
        <w:t>Loskoutoff</w:t>
      </w:r>
      <w:proofErr w:type="spellEnd"/>
      <w:r w:rsidR="008C5016" w:rsidRPr="00AB6A3C">
        <w:t xml:space="preserve"> (</w:t>
      </w:r>
      <w:proofErr w:type="spellStart"/>
      <w:r w:rsidR="008C5016" w:rsidRPr="00AB6A3C">
        <w:t>dir</w:t>
      </w:r>
      <w:proofErr w:type="spellEnd"/>
      <w:r w:rsidR="008C5016" w:rsidRPr="00AB6A3C">
        <w:t xml:space="preserve">.), </w:t>
      </w:r>
      <w:r w:rsidRPr="00AB6A3C">
        <w:rPr>
          <w:i/>
          <w:iCs/>
        </w:rPr>
        <w:t>Héraldique et papauté</w:t>
      </w:r>
      <w:r w:rsidR="008C5016">
        <w:rPr>
          <w:i/>
          <w:iCs/>
        </w:rPr>
        <w:t>.</w:t>
      </w:r>
      <w:r w:rsidRPr="00AB6A3C">
        <w:rPr>
          <w:i/>
          <w:iCs/>
        </w:rPr>
        <w:t xml:space="preserve"> </w:t>
      </w:r>
      <w:proofErr w:type="spellStart"/>
      <w:r w:rsidRPr="008C5016">
        <w:rPr>
          <w:i/>
          <w:iCs/>
          <w:lang w:val="en-GB"/>
        </w:rPr>
        <w:t>Moyen</w:t>
      </w:r>
      <w:proofErr w:type="spellEnd"/>
      <w:r w:rsidRPr="008C5016">
        <w:rPr>
          <w:i/>
          <w:iCs/>
          <w:lang w:val="en-GB"/>
        </w:rPr>
        <w:t xml:space="preserve"> </w:t>
      </w:r>
      <w:proofErr w:type="spellStart"/>
      <w:r w:rsidRPr="008C5016">
        <w:rPr>
          <w:i/>
          <w:iCs/>
          <w:lang w:val="en-GB"/>
        </w:rPr>
        <w:t>Âge</w:t>
      </w:r>
      <w:proofErr w:type="spellEnd"/>
      <w:r w:rsidRPr="008C5016">
        <w:rPr>
          <w:i/>
          <w:iCs/>
          <w:lang w:val="en-GB"/>
        </w:rPr>
        <w:t xml:space="preserve">-Temps </w:t>
      </w:r>
      <w:proofErr w:type="spellStart"/>
      <w:r w:rsidRPr="008C5016">
        <w:rPr>
          <w:i/>
          <w:iCs/>
          <w:lang w:val="en-GB"/>
        </w:rPr>
        <w:t>modernes</w:t>
      </w:r>
      <w:proofErr w:type="spellEnd"/>
      <w:r w:rsidRPr="008C5016">
        <w:rPr>
          <w:lang w:val="en-GB"/>
        </w:rPr>
        <w:t>, Mont-Saint-</w:t>
      </w:r>
      <w:proofErr w:type="spellStart"/>
      <w:r w:rsidRPr="008C5016">
        <w:rPr>
          <w:lang w:val="en-GB"/>
        </w:rPr>
        <w:t>Aignan</w:t>
      </w:r>
      <w:proofErr w:type="spellEnd"/>
      <w:r w:rsidRPr="008C5016">
        <w:rPr>
          <w:lang w:val="en-GB"/>
        </w:rPr>
        <w:t xml:space="preserve">, </w:t>
      </w:r>
      <w:r w:rsidR="008C5016" w:rsidRPr="008C5016">
        <w:rPr>
          <w:lang w:val="en-GB"/>
        </w:rPr>
        <w:t>PURH</w:t>
      </w:r>
      <w:r w:rsidRPr="008C5016">
        <w:rPr>
          <w:lang w:val="en-GB"/>
        </w:rPr>
        <w:t xml:space="preserve">, 2020, </w:t>
      </w:r>
      <w:r w:rsidR="00F740A0" w:rsidRPr="008C5016">
        <w:rPr>
          <w:lang w:val="en-GB"/>
        </w:rPr>
        <w:t>p. </w:t>
      </w:r>
      <w:r w:rsidRPr="008C5016">
        <w:rPr>
          <w:lang w:val="en-GB"/>
        </w:rPr>
        <w:t>179-196.</w:t>
      </w:r>
    </w:p>
    <w:p w14:paraId="5373E5D8" w14:textId="4314EFF8" w:rsidR="000B1B16" w:rsidRPr="00B65667" w:rsidRDefault="00746065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Minor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Heather Hyde, « Engraved in </w:t>
      </w:r>
      <w:r w:rsidR="008C5016">
        <w:rPr>
          <w:lang w:val="en-GB"/>
        </w:rPr>
        <w:t>P</w:t>
      </w:r>
      <w:r w:rsidR="000B1B16" w:rsidRPr="00B65667">
        <w:rPr>
          <w:lang w:val="en-GB"/>
        </w:rPr>
        <w:t xml:space="preserve">orphyry, </w:t>
      </w:r>
      <w:r w:rsidR="008C5016">
        <w:rPr>
          <w:lang w:val="en-GB"/>
        </w:rPr>
        <w:t>P</w:t>
      </w:r>
      <w:r w:rsidR="000B1B16" w:rsidRPr="00B65667">
        <w:rPr>
          <w:lang w:val="en-GB"/>
        </w:rPr>
        <w:t xml:space="preserve">rinted on </w:t>
      </w:r>
      <w:r w:rsidR="008C5016">
        <w:rPr>
          <w:lang w:val="en-GB"/>
        </w:rPr>
        <w:t>P</w:t>
      </w:r>
      <w:r w:rsidR="000B1B16" w:rsidRPr="00B65667">
        <w:rPr>
          <w:lang w:val="en-GB"/>
        </w:rPr>
        <w:t xml:space="preserve">aper: Piranesi and Lord </w:t>
      </w:r>
      <w:proofErr w:type="spellStart"/>
      <w:r w:rsidR="000B1B16" w:rsidRPr="00B65667">
        <w:rPr>
          <w:lang w:val="en-GB"/>
        </w:rPr>
        <w:t>Charlemont</w:t>
      </w:r>
      <w:proofErr w:type="spellEnd"/>
      <w:r w:rsidR="000B1B16" w:rsidRPr="00B65667">
        <w:rPr>
          <w:lang w:val="en-GB"/>
        </w:rPr>
        <w:t> »,</w:t>
      </w:r>
      <w:r w:rsidR="008C5016">
        <w:rPr>
          <w:lang w:val="en-GB"/>
        </w:rPr>
        <w:t xml:space="preserve"> dans </w:t>
      </w:r>
      <w:r w:rsidR="008C5016" w:rsidRPr="00B65667">
        <w:rPr>
          <w:lang w:val="en-GB"/>
        </w:rPr>
        <w:t>Mario Bevilacqua, Heather Hyde Minor</w:t>
      </w:r>
      <w:r w:rsidR="008C5016">
        <w:rPr>
          <w:lang w:val="en-GB"/>
        </w:rPr>
        <w:t xml:space="preserve"> et</w:t>
      </w:r>
      <w:r w:rsidR="008C5016" w:rsidRPr="00B65667">
        <w:rPr>
          <w:lang w:val="en-GB"/>
        </w:rPr>
        <w:t xml:space="preserve"> Fabio </w:t>
      </w:r>
      <w:proofErr w:type="spellStart"/>
      <w:r w:rsidR="008C5016" w:rsidRPr="00B65667">
        <w:rPr>
          <w:lang w:val="en-GB"/>
        </w:rPr>
        <w:t>Barri</w:t>
      </w:r>
      <w:proofErr w:type="spellEnd"/>
      <w:r w:rsidR="008C5016" w:rsidRPr="00B65667">
        <w:rPr>
          <w:lang w:val="en-GB"/>
        </w:rPr>
        <w:t xml:space="preserve"> (dir.), </w:t>
      </w:r>
      <w:r w:rsidR="000B1B16" w:rsidRPr="00B65667">
        <w:rPr>
          <w:i/>
          <w:iCs/>
          <w:lang w:val="en-GB"/>
        </w:rPr>
        <w:t>The Serpent and the Stylus, Essays on G.</w:t>
      </w:r>
      <w:r w:rsidR="008C5016">
        <w:rPr>
          <w:i/>
          <w:iCs/>
          <w:lang w:val="en-GB"/>
        </w:rPr>
        <w:t> </w:t>
      </w:r>
      <w:r w:rsidR="000B1B16" w:rsidRPr="00B65667">
        <w:rPr>
          <w:i/>
          <w:iCs/>
          <w:lang w:val="en-GB"/>
        </w:rPr>
        <w:t>B. Piranesi</w:t>
      </w:r>
      <w:r w:rsidR="000B1B16" w:rsidRPr="00B65667">
        <w:rPr>
          <w:lang w:val="en-GB"/>
        </w:rPr>
        <w:t xml:space="preserve">, Ann Arbor, The University of Michigan Press, </w:t>
      </w:r>
      <w:r w:rsidR="008C5016">
        <w:rPr>
          <w:lang w:val="en-GB"/>
        </w:rPr>
        <w:t>« </w:t>
      </w:r>
      <w:r w:rsidR="008C5016" w:rsidRPr="00381F48">
        <w:rPr>
          <w:lang w:val="en-GB"/>
        </w:rPr>
        <w:t xml:space="preserve">Supplements to the </w:t>
      </w:r>
      <w:r w:rsidR="008C5016" w:rsidRPr="00B65667">
        <w:rPr>
          <w:lang w:val="en-GB"/>
        </w:rPr>
        <w:t>Memoirs of the American Academy in Rome</w:t>
      </w:r>
      <w:r w:rsidR="008C5016">
        <w:rPr>
          <w:lang w:val="en-GB"/>
        </w:rPr>
        <w:t> »</w:t>
      </w:r>
      <w:r w:rsidR="008C5016" w:rsidRPr="00B65667">
        <w:rPr>
          <w:lang w:val="en-GB"/>
        </w:rPr>
        <w:t>,</w:t>
      </w:r>
      <w:r w:rsidR="000B1B16" w:rsidRPr="00B65667">
        <w:rPr>
          <w:lang w:val="en-GB"/>
        </w:rPr>
        <w:t xml:space="preserve"> 2006,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123-147.</w:t>
      </w:r>
    </w:p>
    <w:p w14:paraId="204564BD" w14:textId="5D192D17" w:rsidR="000B1B16" w:rsidRPr="00476714" w:rsidRDefault="00746065" w:rsidP="006E3B15">
      <w:pPr>
        <w:pStyle w:val="TEIbiblreference"/>
      </w:pPr>
      <w:r w:rsidRPr="00476714">
        <w:rPr>
          <w:smallCaps/>
        </w:rPr>
        <w:t>Moretti</w:t>
      </w:r>
      <w:r w:rsidRPr="00476714">
        <w:t xml:space="preserve"> </w:t>
      </w:r>
      <w:r w:rsidR="000B1B16" w:rsidRPr="00476714">
        <w:t xml:space="preserve">Simona, </w:t>
      </w:r>
      <w:r w:rsidR="00F740A0" w:rsidRPr="00476714">
        <w:t>« </w:t>
      </w:r>
      <w:proofErr w:type="spellStart"/>
      <w:r w:rsidR="000B1B16" w:rsidRPr="00476714">
        <w:t>Manno</w:t>
      </w:r>
      <w:proofErr w:type="spellEnd"/>
      <w:r w:rsidR="000B1B16" w:rsidRPr="00476714">
        <w:t xml:space="preserve"> di </w:t>
      </w:r>
      <w:proofErr w:type="spellStart"/>
      <w:r w:rsidR="000B1B16" w:rsidRPr="00476714">
        <w:t>Bandino</w:t>
      </w:r>
      <w:proofErr w:type="spellEnd"/>
      <w:r w:rsidR="000B1B16" w:rsidRPr="00476714">
        <w:t>»,</w:t>
      </w:r>
      <w:r w:rsidR="00476714" w:rsidRPr="00476714">
        <w:t xml:space="preserve"> dans</w:t>
      </w:r>
      <w:r w:rsidR="000B1B16" w:rsidRPr="00476714">
        <w:t xml:space="preserve"> </w:t>
      </w:r>
      <w:r w:rsidR="00527E72">
        <w:rPr>
          <w:i/>
          <w:iCs/>
        </w:rPr>
        <w:t>DBI</w:t>
      </w:r>
      <w:r w:rsidR="000B1B16" w:rsidRPr="00476714">
        <w:t xml:space="preserve">, Rome, </w:t>
      </w:r>
      <w:proofErr w:type="spellStart"/>
      <w:r w:rsidR="000B1B16" w:rsidRPr="00476714">
        <w:t>Istituto</w:t>
      </w:r>
      <w:proofErr w:type="spellEnd"/>
      <w:r w:rsidR="000B1B16" w:rsidRPr="00476714">
        <w:t xml:space="preserve"> </w:t>
      </w:r>
      <w:proofErr w:type="spellStart"/>
      <w:r w:rsidR="000B1B16" w:rsidRPr="00476714">
        <w:t>della</w:t>
      </w:r>
      <w:proofErr w:type="spellEnd"/>
      <w:r w:rsidR="000B1B16" w:rsidRPr="00476714">
        <w:t xml:space="preserve"> </w:t>
      </w:r>
      <w:proofErr w:type="spellStart"/>
      <w:r w:rsidR="000B1B16" w:rsidRPr="00476714">
        <w:t>Enciclopedia</w:t>
      </w:r>
      <w:proofErr w:type="spellEnd"/>
      <w:r w:rsidR="000B1B16" w:rsidRPr="00476714">
        <w:t xml:space="preserve"> </w:t>
      </w:r>
      <w:proofErr w:type="spellStart"/>
      <w:r w:rsidR="000B1B16" w:rsidRPr="00476714">
        <w:t>italiana</w:t>
      </w:r>
      <w:proofErr w:type="spellEnd"/>
      <w:r w:rsidR="000B1B16" w:rsidRPr="00476714">
        <w:t xml:space="preserve">, 2007, </w:t>
      </w:r>
      <w:r w:rsidR="00476714" w:rsidRPr="00476714">
        <w:t xml:space="preserve">vol. 69, </w:t>
      </w:r>
      <w:r w:rsidR="00F740A0" w:rsidRPr="00476714">
        <w:t>p. </w:t>
      </w:r>
      <w:r w:rsidR="000B1B16" w:rsidRPr="00476714">
        <w:t>109-110.</w:t>
      </w:r>
    </w:p>
    <w:p w14:paraId="21367543" w14:textId="0FFF1C3B" w:rsidR="000B1B16" w:rsidRPr="00AB6A3C" w:rsidRDefault="00746065" w:rsidP="006E3B15">
      <w:pPr>
        <w:pStyle w:val="TEIbiblreference"/>
        <w:rPr>
          <w:color w:val="000000"/>
          <w:bdr w:val="none" w:sz="0" w:space="0" w:color="auto" w:frame="1"/>
        </w:rPr>
      </w:pPr>
      <w:proofErr w:type="spellStart"/>
      <w:r w:rsidRPr="00CB6EC2">
        <w:rPr>
          <w:smallCaps/>
        </w:rPr>
        <w:t>Paravicini</w:t>
      </w:r>
      <w:proofErr w:type="spellEnd"/>
      <w:r w:rsidRPr="00AB6A3C">
        <w:t xml:space="preserve"> </w:t>
      </w:r>
      <w:proofErr w:type="spellStart"/>
      <w:r w:rsidRPr="00CB6EC2">
        <w:rPr>
          <w:smallCaps/>
        </w:rPr>
        <w:t>Bagliani</w:t>
      </w:r>
      <w:proofErr w:type="spellEnd"/>
      <w:r w:rsidRPr="00AB6A3C">
        <w:t xml:space="preserve"> </w:t>
      </w:r>
      <w:r w:rsidR="000B1B16" w:rsidRPr="00AB6A3C">
        <w:rPr>
          <w:color w:val="000000"/>
          <w:bdr w:val="none" w:sz="0" w:space="0" w:color="auto" w:frame="1"/>
        </w:rPr>
        <w:t xml:space="preserve">Agostino, </w:t>
      </w:r>
      <w:r w:rsidR="00F740A0">
        <w:rPr>
          <w:color w:val="000000"/>
          <w:bdr w:val="none" w:sz="0" w:space="0" w:color="auto" w:frame="1"/>
        </w:rPr>
        <w:t>« </w:t>
      </w:r>
      <w:r w:rsidR="000B1B16" w:rsidRPr="00AB6A3C">
        <w:rPr>
          <w:color w:val="000000"/>
          <w:bdr w:val="none" w:sz="0" w:space="0" w:color="auto" w:frame="1"/>
        </w:rPr>
        <w:t>Boniface</w:t>
      </w:r>
      <w:r w:rsidR="00476714">
        <w:rPr>
          <w:color w:val="000000"/>
          <w:bdr w:val="none" w:sz="0" w:space="0" w:color="auto" w:frame="1"/>
        </w:rPr>
        <w:t> </w:t>
      </w:r>
      <w:r w:rsidR="000B1B16" w:rsidRPr="00CB6EC2">
        <w:rPr>
          <w:smallCaps/>
          <w:color w:val="000000"/>
          <w:bdr w:val="none" w:sz="0" w:space="0" w:color="auto" w:frame="1"/>
        </w:rPr>
        <w:t>VIII</w:t>
      </w:r>
      <w:r w:rsidR="000B1B16" w:rsidRPr="00AB6A3C">
        <w:rPr>
          <w:color w:val="000000"/>
          <w:bdr w:val="none" w:sz="0" w:space="0" w:color="auto" w:frame="1"/>
        </w:rPr>
        <w:t xml:space="preserve"> en images, Vision d’église et mémoire de soi</w:t>
      </w:r>
      <w:r w:rsidR="00F740A0">
        <w:rPr>
          <w:color w:val="000000"/>
          <w:bdr w:val="none" w:sz="0" w:space="0" w:color="auto" w:frame="1"/>
        </w:rPr>
        <w:t> »</w:t>
      </w:r>
      <w:r w:rsidR="000B1B16" w:rsidRPr="00AB6A3C">
        <w:rPr>
          <w:color w:val="000000"/>
          <w:bdr w:val="none" w:sz="0" w:space="0" w:color="auto" w:frame="1"/>
        </w:rPr>
        <w:t xml:space="preserve">, </w:t>
      </w:r>
      <w:r w:rsidR="00476714">
        <w:rPr>
          <w:color w:val="000000"/>
          <w:bdr w:val="none" w:sz="0" w:space="0" w:color="auto" w:frame="1"/>
        </w:rPr>
        <w:t xml:space="preserve">dans </w:t>
      </w:r>
      <w:proofErr w:type="spellStart"/>
      <w:r w:rsidR="00476714" w:rsidRPr="00AB6A3C">
        <w:rPr>
          <w:color w:val="000000"/>
          <w:bdr w:val="none" w:sz="0" w:space="0" w:color="auto" w:frame="1"/>
        </w:rPr>
        <w:t>Dominic</w:t>
      </w:r>
      <w:proofErr w:type="spellEnd"/>
      <w:r w:rsidR="00476714" w:rsidRPr="00AB6A3C">
        <w:rPr>
          <w:color w:val="000000"/>
          <w:bdr w:val="none" w:sz="0" w:space="0" w:color="auto" w:frame="1"/>
        </w:rPr>
        <w:t xml:space="preserve"> </w:t>
      </w:r>
      <w:proofErr w:type="spellStart"/>
      <w:r w:rsidR="00476714" w:rsidRPr="00AB6A3C">
        <w:rPr>
          <w:color w:val="000000"/>
          <w:bdr w:val="none" w:sz="0" w:space="0" w:color="auto" w:frame="1"/>
        </w:rPr>
        <w:t>Olariu</w:t>
      </w:r>
      <w:proofErr w:type="spellEnd"/>
      <w:r w:rsidR="00476714" w:rsidRPr="00AB6A3C">
        <w:rPr>
          <w:color w:val="000000"/>
          <w:bdr w:val="none" w:sz="0" w:space="0" w:color="auto" w:frame="1"/>
        </w:rPr>
        <w:t xml:space="preserve"> (</w:t>
      </w:r>
      <w:proofErr w:type="spellStart"/>
      <w:r w:rsidR="00476714" w:rsidRPr="00AB6A3C">
        <w:rPr>
          <w:color w:val="000000"/>
          <w:bdr w:val="none" w:sz="0" w:space="0" w:color="auto" w:frame="1"/>
        </w:rPr>
        <w:t>dir</w:t>
      </w:r>
      <w:proofErr w:type="spellEnd"/>
      <w:r w:rsidR="00476714" w:rsidRPr="00AB6A3C">
        <w:rPr>
          <w:color w:val="000000"/>
          <w:bdr w:val="none" w:sz="0" w:space="0" w:color="auto" w:frame="1"/>
        </w:rPr>
        <w:t xml:space="preserve">.), </w:t>
      </w:r>
      <w:r w:rsidR="000B1B16" w:rsidRPr="00AB6A3C">
        <w:rPr>
          <w:i/>
          <w:iCs/>
          <w:color w:val="000000"/>
          <w:bdr w:val="none" w:sz="0" w:space="0" w:color="auto" w:frame="1"/>
        </w:rPr>
        <w:t xml:space="preserve">Le portrait individuel. Réflexions autour d’une forme de représentation, </w:t>
      </w:r>
      <w:proofErr w:type="spellStart"/>
      <w:r w:rsidR="00476714" w:rsidRPr="00476714">
        <w:rPr>
          <w:i/>
          <w:iCs/>
          <w:smallCaps/>
          <w:color w:val="000000"/>
          <w:bdr w:val="none" w:sz="0" w:space="0" w:color="auto" w:frame="1"/>
        </w:rPr>
        <w:t>xiii</w:t>
      </w:r>
      <w:r w:rsidR="000B1B16" w:rsidRPr="00AB6A3C">
        <w:rPr>
          <w:i/>
          <w:iCs/>
          <w:color w:val="000000"/>
          <w:bdr w:val="none" w:sz="0" w:space="0" w:color="auto" w:frame="1"/>
          <w:vertAlign w:val="superscript"/>
        </w:rPr>
        <w:t>e</w:t>
      </w:r>
      <w:r w:rsidR="000B1B16" w:rsidRPr="00AB6A3C">
        <w:rPr>
          <w:i/>
          <w:iCs/>
          <w:color w:val="000000"/>
          <w:bdr w:val="none" w:sz="0" w:space="0" w:color="auto" w:frame="1"/>
        </w:rPr>
        <w:t>-</w:t>
      </w:r>
      <w:r w:rsidR="00476714" w:rsidRPr="00476714">
        <w:rPr>
          <w:i/>
          <w:iCs/>
          <w:smallCaps/>
          <w:color w:val="000000"/>
          <w:bdr w:val="none" w:sz="0" w:space="0" w:color="auto" w:frame="1"/>
        </w:rPr>
        <w:t>xv</w:t>
      </w:r>
      <w:r w:rsidR="000B1B16" w:rsidRPr="00AB6A3C">
        <w:rPr>
          <w:i/>
          <w:iCs/>
          <w:color w:val="000000"/>
          <w:bdr w:val="none" w:sz="0" w:space="0" w:color="auto" w:frame="1"/>
          <w:vertAlign w:val="superscript"/>
        </w:rPr>
        <w:t>e</w:t>
      </w:r>
      <w:proofErr w:type="spellEnd"/>
      <w:r w:rsidR="00476714" w:rsidRPr="00476714">
        <w:rPr>
          <w:i/>
          <w:iCs/>
          <w:color w:val="000000"/>
          <w:bdr w:val="none" w:sz="0" w:space="0" w:color="auto" w:frame="1"/>
        </w:rPr>
        <w:t> </w:t>
      </w:r>
      <w:r w:rsidR="000B1B16" w:rsidRPr="00AB6A3C">
        <w:rPr>
          <w:i/>
          <w:iCs/>
          <w:color w:val="000000"/>
          <w:bdr w:val="none" w:sz="0" w:space="0" w:color="auto" w:frame="1"/>
        </w:rPr>
        <w:t>siècles</w:t>
      </w:r>
      <w:r w:rsidR="000B1B16" w:rsidRPr="00AB6A3C">
        <w:rPr>
          <w:color w:val="000000"/>
          <w:bdr w:val="none" w:sz="0" w:space="0" w:color="auto" w:frame="1"/>
        </w:rPr>
        <w:t>, Bern</w:t>
      </w:r>
      <w:r w:rsidR="000B1B16">
        <w:rPr>
          <w:color w:val="000000"/>
          <w:bdr w:val="none" w:sz="0" w:space="0" w:color="auto" w:frame="1"/>
        </w:rPr>
        <w:t>e</w:t>
      </w:r>
      <w:r w:rsidR="000B1B16" w:rsidRPr="00AB6A3C">
        <w:rPr>
          <w:color w:val="000000"/>
          <w:bdr w:val="none" w:sz="0" w:space="0" w:color="auto" w:frame="1"/>
        </w:rPr>
        <w:t xml:space="preserve">, Peter Lang, 2009, </w:t>
      </w:r>
      <w:r w:rsidR="00F740A0">
        <w:rPr>
          <w:color w:val="000000"/>
          <w:bdr w:val="none" w:sz="0" w:space="0" w:color="auto" w:frame="1"/>
        </w:rPr>
        <w:t>p. </w:t>
      </w:r>
      <w:r w:rsidR="000B1B16" w:rsidRPr="00AB6A3C">
        <w:rPr>
          <w:color w:val="000000"/>
          <w:bdr w:val="none" w:sz="0" w:space="0" w:color="auto" w:frame="1"/>
        </w:rPr>
        <w:t>65-81.</w:t>
      </w:r>
    </w:p>
    <w:p w14:paraId="413D5392" w14:textId="0E5A597B" w:rsidR="000B1B16" w:rsidRPr="00AB6A3C" w:rsidRDefault="00746065" w:rsidP="006E3B15">
      <w:pPr>
        <w:pStyle w:val="TEIbiblreference"/>
        <w:rPr>
          <w:color w:val="000000"/>
        </w:rPr>
      </w:pPr>
      <w:r w:rsidRPr="00CB6EC2">
        <w:rPr>
          <w:smallCaps/>
          <w:color w:val="000000"/>
          <w:bdr w:val="none" w:sz="0" w:space="0" w:color="auto" w:frame="1"/>
        </w:rPr>
        <w:t>Pastoureau</w:t>
      </w:r>
      <w:r w:rsidRPr="00AB6A3C">
        <w:rPr>
          <w:color w:val="000000"/>
          <w:bdr w:val="none" w:sz="0" w:space="0" w:color="auto" w:frame="1"/>
        </w:rPr>
        <w:t xml:space="preserve"> </w:t>
      </w:r>
      <w:r w:rsidR="000B1B16" w:rsidRPr="00AB6A3C">
        <w:rPr>
          <w:color w:val="000000"/>
          <w:bdr w:val="none" w:sz="0" w:space="0" w:color="auto" w:frame="1"/>
        </w:rPr>
        <w:t>Michel,</w:t>
      </w:r>
      <w:r w:rsidR="000B1B16" w:rsidRPr="00AB6A3C">
        <w:t xml:space="preserve"> « L’emblématique des Farnèse », </w:t>
      </w:r>
      <w:r w:rsidR="00476714">
        <w:t xml:space="preserve">dans </w:t>
      </w:r>
      <w:r w:rsidR="000B1B16" w:rsidRPr="00AB6A3C">
        <w:rPr>
          <w:i/>
        </w:rPr>
        <w:t>Le palais Farnèse</w:t>
      </w:r>
      <w:r w:rsidR="000B1B16" w:rsidRPr="00AB6A3C">
        <w:t xml:space="preserve">, Rome, École française de Rome, 1981, </w:t>
      </w:r>
      <w:r w:rsidR="006D6868">
        <w:t>2. </w:t>
      </w:r>
      <w:r w:rsidR="00905475">
        <w:t>v</w:t>
      </w:r>
      <w:r w:rsidR="006D6868">
        <w:t xml:space="preserve">ol., </w:t>
      </w:r>
      <w:r w:rsidR="000B1B16" w:rsidRPr="00AB6A3C">
        <w:t>t.</w:t>
      </w:r>
      <w:r w:rsidR="00476714">
        <w:t> </w:t>
      </w:r>
      <w:r w:rsidR="000B1B16" w:rsidRPr="00AB6A3C">
        <w:t xml:space="preserve">1, </w:t>
      </w:r>
      <w:r w:rsidR="00F740A0">
        <w:t>p. </w:t>
      </w:r>
      <w:r w:rsidR="000B1B16" w:rsidRPr="00AB6A3C">
        <w:t>431-455.</w:t>
      </w:r>
    </w:p>
    <w:p w14:paraId="68BBE5C6" w14:textId="309373D9" w:rsidR="000B1B16" w:rsidRPr="00AB6A3C" w:rsidRDefault="00746065" w:rsidP="006E3B15">
      <w:pPr>
        <w:pStyle w:val="TEIbiblreference"/>
      </w:pPr>
      <w:r w:rsidRPr="00CB6EC2">
        <w:rPr>
          <w:smallCaps/>
        </w:rPr>
        <w:t>Pauwels</w:t>
      </w:r>
      <w:r w:rsidRPr="00AB6A3C">
        <w:t xml:space="preserve"> </w:t>
      </w:r>
      <w:r w:rsidR="000B1B16" w:rsidRPr="00AB6A3C">
        <w:rPr>
          <w:rFonts w:eastAsia="Times New Roman"/>
        </w:rPr>
        <w:t xml:space="preserve">Yves, </w:t>
      </w:r>
      <w:r w:rsidR="00F740A0">
        <w:rPr>
          <w:rFonts w:eastAsia="Times New Roman"/>
        </w:rPr>
        <w:t>« </w:t>
      </w:r>
      <w:r w:rsidR="000B1B16" w:rsidRPr="00AB6A3C">
        <w:rPr>
          <w:rFonts w:eastAsia="Times New Roman"/>
        </w:rPr>
        <w:t>Le thème de l’arc de triomphe dans l’architecture urbaine à la Renaissance, entre pouvoir politique et pouvoir religieux</w:t>
      </w:r>
      <w:r w:rsidR="00F740A0">
        <w:rPr>
          <w:rFonts w:eastAsia="Times New Roman"/>
        </w:rPr>
        <w:t> »</w:t>
      </w:r>
      <w:r w:rsidR="000B1B16" w:rsidRPr="00AB6A3C">
        <w:rPr>
          <w:rFonts w:eastAsia="Times New Roman"/>
        </w:rPr>
        <w:t xml:space="preserve">, </w:t>
      </w:r>
      <w:r w:rsidR="00476714">
        <w:rPr>
          <w:rFonts w:eastAsia="Times New Roman"/>
        </w:rPr>
        <w:t xml:space="preserve">dans </w:t>
      </w:r>
      <w:r w:rsidR="00476714" w:rsidRPr="00AB6A3C">
        <w:rPr>
          <w:rFonts w:eastAsia="Times New Roman"/>
        </w:rPr>
        <w:t>Patrick Boucheron et Jean-Philippe Genet (</w:t>
      </w:r>
      <w:proofErr w:type="spellStart"/>
      <w:r w:rsidR="00476714" w:rsidRPr="00AB6A3C">
        <w:rPr>
          <w:rFonts w:eastAsia="Times New Roman"/>
        </w:rPr>
        <w:t>dir</w:t>
      </w:r>
      <w:proofErr w:type="spellEnd"/>
      <w:r w:rsidR="00476714" w:rsidRPr="00AB6A3C">
        <w:rPr>
          <w:rFonts w:eastAsia="Times New Roman"/>
        </w:rPr>
        <w:t xml:space="preserve">.), </w:t>
      </w:r>
      <w:r w:rsidR="000B1B16" w:rsidRPr="00AB6A3C">
        <w:rPr>
          <w:rFonts w:eastAsia="Times New Roman"/>
          <w:i/>
        </w:rPr>
        <w:t>Marquer la ville. Signes, traces, empreintes du pouvoir (</w:t>
      </w:r>
      <w:proofErr w:type="spellStart"/>
      <w:r w:rsidRPr="00746065">
        <w:rPr>
          <w:rFonts w:eastAsia="Times New Roman"/>
          <w:i/>
          <w:smallCaps/>
        </w:rPr>
        <w:t>xiii</w:t>
      </w:r>
      <w:r w:rsidR="000B1B16" w:rsidRPr="00AB6A3C">
        <w:rPr>
          <w:rFonts w:eastAsia="Times New Roman"/>
          <w:i/>
          <w:vertAlign w:val="superscript"/>
        </w:rPr>
        <w:t>e</w:t>
      </w:r>
      <w:r w:rsidR="000B1B16" w:rsidRPr="00AB6A3C">
        <w:rPr>
          <w:rFonts w:eastAsia="Times New Roman"/>
          <w:i/>
        </w:rPr>
        <w:t>-</w:t>
      </w:r>
      <w:r w:rsidRPr="00746065">
        <w:rPr>
          <w:rFonts w:eastAsia="Times New Roman"/>
          <w:i/>
          <w:smallCaps/>
        </w:rPr>
        <w:t>xvi</w:t>
      </w:r>
      <w:r w:rsidR="000B1B16" w:rsidRPr="00AB6A3C">
        <w:rPr>
          <w:rFonts w:eastAsia="Times New Roman"/>
          <w:i/>
          <w:vertAlign w:val="superscript"/>
        </w:rPr>
        <w:t>e</w:t>
      </w:r>
      <w:proofErr w:type="spellEnd"/>
      <w:r w:rsidRPr="00746065">
        <w:rPr>
          <w:rFonts w:eastAsia="Times New Roman"/>
          <w:i/>
        </w:rPr>
        <w:t> </w:t>
      </w:r>
      <w:r w:rsidR="000B1B16" w:rsidRPr="00AB6A3C">
        <w:rPr>
          <w:rFonts w:eastAsia="Times New Roman"/>
          <w:i/>
        </w:rPr>
        <w:t>siècle)</w:t>
      </w:r>
      <w:r w:rsidR="000B1B16" w:rsidRPr="00AB6A3C">
        <w:rPr>
          <w:rFonts w:eastAsia="Times New Roman"/>
        </w:rPr>
        <w:t xml:space="preserve">, Paris-Rome, Éditions de la Sorbonne-École française de Rome, 2014, </w:t>
      </w:r>
      <w:r w:rsidR="00F740A0">
        <w:rPr>
          <w:rFonts w:eastAsia="Times New Roman"/>
        </w:rPr>
        <w:t>p. </w:t>
      </w:r>
      <w:r w:rsidR="000B1B16" w:rsidRPr="00AB6A3C">
        <w:rPr>
          <w:rFonts w:eastAsia="Times New Roman"/>
        </w:rPr>
        <w:t>181-188.</w:t>
      </w:r>
    </w:p>
    <w:p w14:paraId="0B6ABFB0" w14:textId="0868D41B" w:rsidR="000B1B16" w:rsidRPr="00AB6A3C" w:rsidRDefault="00746065" w:rsidP="006E3B15">
      <w:pPr>
        <w:pStyle w:val="TEIbiblreference"/>
      </w:pPr>
      <w:proofErr w:type="spellStart"/>
      <w:r w:rsidRPr="00CB6EC2">
        <w:rPr>
          <w:smallCaps/>
        </w:rPr>
        <w:t>Petitmengin</w:t>
      </w:r>
      <w:proofErr w:type="spellEnd"/>
      <w:r w:rsidRPr="00AB6A3C">
        <w:t xml:space="preserve"> </w:t>
      </w:r>
      <w:r w:rsidR="000B1B16" w:rsidRPr="00AB6A3C">
        <w:t>Pierre,</w:t>
      </w:r>
      <w:r w:rsidR="00476714">
        <w:t xml:space="preserve"> avec la collaboration de</w:t>
      </w:r>
      <w:r w:rsidR="000B1B16" w:rsidRPr="00AB6A3C">
        <w:t xml:space="preserve"> </w:t>
      </w:r>
      <w:proofErr w:type="spellStart"/>
      <w:r w:rsidR="00476714" w:rsidRPr="00476714">
        <w:rPr>
          <w:smallCaps/>
        </w:rPr>
        <w:t>Fohlen</w:t>
      </w:r>
      <w:proofErr w:type="spellEnd"/>
      <w:r w:rsidR="00476714" w:rsidRPr="00AB6A3C">
        <w:t xml:space="preserve"> </w:t>
      </w:r>
      <w:r w:rsidR="000B1B16" w:rsidRPr="00AB6A3C">
        <w:t xml:space="preserve">Jeannine, « I </w:t>
      </w:r>
      <w:proofErr w:type="spellStart"/>
      <w:r w:rsidR="000B1B16" w:rsidRPr="00AB6A3C">
        <w:t>manoscritti</w:t>
      </w:r>
      <w:proofErr w:type="spellEnd"/>
      <w:r w:rsidR="000B1B16" w:rsidRPr="00AB6A3C">
        <w:t xml:space="preserve"> </w:t>
      </w:r>
      <w:proofErr w:type="spellStart"/>
      <w:r w:rsidR="000B1B16" w:rsidRPr="00AB6A3C">
        <w:t>latini</w:t>
      </w:r>
      <w:proofErr w:type="spellEnd"/>
      <w:r w:rsidR="000B1B16" w:rsidRPr="00AB6A3C">
        <w:t xml:space="preserve"> </w:t>
      </w:r>
      <w:proofErr w:type="spellStart"/>
      <w:r w:rsidR="000B1B16" w:rsidRPr="00AB6A3C">
        <w:t>della</w:t>
      </w:r>
      <w:proofErr w:type="spellEnd"/>
      <w:r w:rsidR="000B1B16" w:rsidRPr="00AB6A3C">
        <w:t xml:space="preserve"> </w:t>
      </w:r>
      <w:proofErr w:type="spellStart"/>
      <w:r w:rsidR="000B1B16" w:rsidRPr="00AB6A3C">
        <w:t>Vaticana</w:t>
      </w:r>
      <w:proofErr w:type="spellEnd"/>
      <w:r w:rsidR="000B1B16" w:rsidRPr="00AB6A3C">
        <w:t xml:space="preserve">. </w:t>
      </w:r>
      <w:proofErr w:type="spellStart"/>
      <w:r w:rsidR="000B1B16" w:rsidRPr="00AB6A3C">
        <w:t>Uso</w:t>
      </w:r>
      <w:proofErr w:type="spellEnd"/>
      <w:r w:rsidR="000B1B16" w:rsidRPr="00AB6A3C">
        <w:t xml:space="preserve">, </w:t>
      </w:r>
      <w:proofErr w:type="spellStart"/>
      <w:r w:rsidR="000B1B16" w:rsidRPr="00AB6A3C">
        <w:t>acquisizioni</w:t>
      </w:r>
      <w:proofErr w:type="spellEnd"/>
      <w:r w:rsidR="000B1B16" w:rsidRPr="00AB6A3C">
        <w:t xml:space="preserve">, </w:t>
      </w:r>
      <w:proofErr w:type="spellStart"/>
      <w:r w:rsidR="000B1B16" w:rsidRPr="00AB6A3C">
        <w:t>classificazioni</w:t>
      </w:r>
      <w:proofErr w:type="spellEnd"/>
      <w:r w:rsidR="000B1B16" w:rsidRPr="00AB6A3C">
        <w:t xml:space="preserve"> », </w:t>
      </w:r>
      <w:r w:rsidR="009A398D">
        <w:t xml:space="preserve">dans </w:t>
      </w:r>
      <w:r w:rsidR="00476714" w:rsidRPr="00AB6A3C">
        <w:t xml:space="preserve">Massimo </w:t>
      </w:r>
      <w:proofErr w:type="spellStart"/>
      <w:r w:rsidR="00476714" w:rsidRPr="00AB6A3C">
        <w:t>Ceresa</w:t>
      </w:r>
      <w:proofErr w:type="spellEnd"/>
      <w:r w:rsidR="00476714" w:rsidRPr="00AB6A3C">
        <w:t xml:space="preserve"> (</w:t>
      </w:r>
      <w:proofErr w:type="spellStart"/>
      <w:r w:rsidR="00476714" w:rsidRPr="00AB6A3C">
        <w:t>dir</w:t>
      </w:r>
      <w:proofErr w:type="spellEnd"/>
      <w:r w:rsidR="00476714" w:rsidRPr="00AB6A3C">
        <w:t xml:space="preserve">.), </w:t>
      </w:r>
      <w:proofErr w:type="spellStart"/>
      <w:r w:rsidR="000B1B16" w:rsidRPr="00AB6A3C">
        <w:rPr>
          <w:i/>
          <w:iCs/>
        </w:rPr>
        <w:t>Storia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della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Biblioteca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apostolica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vaticana</w:t>
      </w:r>
      <w:proofErr w:type="spellEnd"/>
      <w:r w:rsidR="000B1B16" w:rsidRPr="00AB6A3C">
        <w:rPr>
          <w:i/>
          <w:iCs/>
        </w:rPr>
        <w:t xml:space="preserve">, </w:t>
      </w:r>
      <w:r w:rsidR="00EA5DA6">
        <w:t>vol. </w:t>
      </w:r>
      <w:r w:rsidR="000B1B16" w:rsidRPr="00476714">
        <w:t>II</w:t>
      </w:r>
      <w:r w:rsidR="00EA5DA6">
        <w:t> :</w:t>
      </w:r>
      <w:r w:rsidR="000B1B16" w:rsidRPr="00AB6A3C">
        <w:rPr>
          <w:i/>
          <w:iCs/>
        </w:rPr>
        <w:t xml:space="preserve"> La </w:t>
      </w:r>
      <w:proofErr w:type="spellStart"/>
      <w:r w:rsidR="000B1B16" w:rsidRPr="00AB6A3C">
        <w:rPr>
          <w:i/>
          <w:iCs/>
        </w:rPr>
        <w:t>Biblioteca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vaticana</w:t>
      </w:r>
      <w:proofErr w:type="spellEnd"/>
      <w:r w:rsidR="000B1B16" w:rsidRPr="00AB6A3C">
        <w:rPr>
          <w:i/>
          <w:iCs/>
        </w:rPr>
        <w:t xml:space="preserve"> tra </w:t>
      </w:r>
      <w:proofErr w:type="spellStart"/>
      <w:r w:rsidR="000B1B16" w:rsidRPr="00AB6A3C">
        <w:rPr>
          <w:i/>
          <w:iCs/>
        </w:rPr>
        <w:t>riforma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cattolica</w:t>
      </w:r>
      <w:proofErr w:type="spellEnd"/>
      <w:r w:rsidR="000B1B16" w:rsidRPr="00AB6A3C">
        <w:rPr>
          <w:i/>
          <w:iCs/>
        </w:rPr>
        <w:t xml:space="preserve">, </w:t>
      </w:r>
      <w:proofErr w:type="spellStart"/>
      <w:r w:rsidR="000B1B16" w:rsidRPr="00AB6A3C">
        <w:rPr>
          <w:i/>
          <w:iCs/>
        </w:rPr>
        <w:t>crescita</w:t>
      </w:r>
      <w:proofErr w:type="spellEnd"/>
      <w:r w:rsidR="000B1B16" w:rsidRPr="00AB6A3C">
        <w:rPr>
          <w:i/>
          <w:iCs/>
        </w:rPr>
        <w:t xml:space="preserve"> delle </w:t>
      </w:r>
      <w:proofErr w:type="spellStart"/>
      <w:r w:rsidR="000B1B16" w:rsidRPr="00AB6A3C">
        <w:rPr>
          <w:i/>
          <w:iCs/>
        </w:rPr>
        <w:t>collezioni</w:t>
      </w:r>
      <w:proofErr w:type="spellEnd"/>
      <w:r w:rsidR="000B1B16" w:rsidRPr="00AB6A3C">
        <w:rPr>
          <w:i/>
          <w:iCs/>
        </w:rPr>
        <w:t xml:space="preserve"> e </w:t>
      </w:r>
      <w:proofErr w:type="spellStart"/>
      <w:r w:rsidR="000B1B16" w:rsidRPr="00AB6A3C">
        <w:rPr>
          <w:i/>
          <w:iCs/>
        </w:rPr>
        <w:t>nuovo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edificio</w:t>
      </w:r>
      <w:proofErr w:type="spellEnd"/>
      <w:r w:rsidR="000B1B16" w:rsidRPr="00AB6A3C">
        <w:rPr>
          <w:i/>
          <w:iCs/>
        </w:rPr>
        <w:t xml:space="preserve"> (1535-1590)</w:t>
      </w:r>
      <w:r w:rsidR="000B1B16" w:rsidRPr="00AB6A3C">
        <w:t xml:space="preserve">, Cité du Vatican, </w:t>
      </w:r>
      <w:r w:rsidR="00962106">
        <w:t>BAV</w:t>
      </w:r>
      <w:r w:rsidR="000B1B16" w:rsidRPr="00AB6A3C">
        <w:t xml:space="preserve">, 2012, </w:t>
      </w:r>
      <w:r w:rsidR="00F740A0">
        <w:t>p. </w:t>
      </w:r>
      <w:r w:rsidR="000B1B16" w:rsidRPr="00AB6A3C">
        <w:t>43-90.</w:t>
      </w:r>
    </w:p>
    <w:p w14:paraId="194885DA" w14:textId="410EF4A0" w:rsidR="000B1B16" w:rsidRPr="00AB6A3C" w:rsidRDefault="00746065" w:rsidP="006E3B15">
      <w:pPr>
        <w:pStyle w:val="TEIbiblreference"/>
      </w:pPr>
      <w:r w:rsidRPr="00CB6EC2">
        <w:rPr>
          <w:smallCaps/>
        </w:rPr>
        <w:t>Pini</w:t>
      </w:r>
      <w:r w:rsidRPr="00AB6A3C">
        <w:t xml:space="preserve"> </w:t>
      </w:r>
      <w:proofErr w:type="spellStart"/>
      <w:r w:rsidR="000B1B16" w:rsidRPr="00AB6A3C">
        <w:t>Raffaella</w:t>
      </w:r>
      <w:proofErr w:type="spellEnd"/>
      <w:r w:rsidR="000B1B16" w:rsidRPr="00AB6A3C">
        <w:t xml:space="preserve">, </w:t>
      </w:r>
      <w:r w:rsidR="000B1B16" w:rsidRPr="00AB6A3C">
        <w:rPr>
          <w:rFonts w:eastAsia="Times New Roman"/>
          <w:lang w:eastAsia="it-IT"/>
        </w:rPr>
        <w:t>«</w:t>
      </w:r>
      <w:r w:rsidR="000B1B16" w:rsidRPr="00AB6A3C">
        <w:t> La statua di Bonifacio</w:t>
      </w:r>
      <w:r w:rsidR="00EA5DA6">
        <w:t> </w:t>
      </w:r>
      <w:r w:rsidR="000B1B16" w:rsidRPr="00CB6EC2">
        <w:rPr>
          <w:smallCaps/>
        </w:rPr>
        <w:t>VIII</w:t>
      </w:r>
      <w:r w:rsidR="000B1B16" w:rsidRPr="00AB6A3C">
        <w:t xml:space="preserve">, </w:t>
      </w:r>
      <w:proofErr w:type="spellStart"/>
      <w:r w:rsidR="000B1B16" w:rsidRPr="00AB6A3C">
        <w:t>Manno</w:t>
      </w:r>
      <w:proofErr w:type="spellEnd"/>
      <w:r w:rsidR="000B1B16" w:rsidRPr="00AB6A3C">
        <w:t xml:space="preserve"> da </w:t>
      </w:r>
      <w:proofErr w:type="spellStart"/>
      <w:r w:rsidR="000B1B16" w:rsidRPr="00AB6A3C">
        <w:t>Siena</w:t>
      </w:r>
      <w:proofErr w:type="spellEnd"/>
      <w:r w:rsidR="000B1B16" w:rsidRPr="00AB6A3C">
        <w:t xml:space="preserve"> e </w:t>
      </w:r>
      <w:proofErr w:type="spellStart"/>
      <w:r w:rsidR="000B1B16" w:rsidRPr="00AB6A3C">
        <w:t>gli</w:t>
      </w:r>
      <w:proofErr w:type="spellEnd"/>
      <w:r w:rsidR="000B1B16" w:rsidRPr="00AB6A3C">
        <w:t xml:space="preserve"> </w:t>
      </w:r>
      <w:proofErr w:type="spellStart"/>
      <w:r w:rsidR="000B1B16" w:rsidRPr="00AB6A3C">
        <w:t>orefici</w:t>
      </w:r>
      <w:proofErr w:type="spellEnd"/>
      <w:r w:rsidR="000B1B16" w:rsidRPr="00AB6A3C">
        <w:t xml:space="preserve"> a </w:t>
      </w:r>
      <w:proofErr w:type="spellStart"/>
      <w:r w:rsidR="000B1B16" w:rsidRPr="00AB6A3C">
        <w:t>Bologna</w:t>
      </w:r>
      <w:proofErr w:type="spellEnd"/>
      <w:r w:rsidR="000B1B16" w:rsidRPr="00AB6A3C">
        <w:t> »,</w:t>
      </w:r>
      <w:r w:rsidR="00EA5DA6">
        <w:t xml:space="preserve"> dans </w:t>
      </w:r>
      <w:r w:rsidR="00EA5DA6" w:rsidRPr="00AB6A3C">
        <w:rPr>
          <w:rFonts w:eastAsia="Times New Roman"/>
          <w:color w:val="000000"/>
          <w:lang w:eastAsia="it-IT"/>
        </w:rPr>
        <w:t xml:space="preserve">Maria </w:t>
      </w:r>
      <w:proofErr w:type="spellStart"/>
      <w:r w:rsidR="00EA5DA6" w:rsidRPr="00AB6A3C">
        <w:rPr>
          <w:rFonts w:eastAsia="Times New Roman"/>
          <w:color w:val="000000"/>
          <w:lang w:eastAsia="it-IT"/>
        </w:rPr>
        <w:t>Andaloro</w:t>
      </w:r>
      <w:proofErr w:type="spellEnd"/>
      <w:r w:rsidR="00EA5DA6" w:rsidRPr="00AB6A3C">
        <w:rPr>
          <w:rFonts w:eastAsia="Times New Roman"/>
          <w:color w:val="000000"/>
          <w:lang w:eastAsia="it-IT"/>
        </w:rPr>
        <w:t xml:space="preserve"> (</w:t>
      </w:r>
      <w:proofErr w:type="spellStart"/>
      <w:r w:rsidR="00EA5DA6" w:rsidRPr="00AB6A3C">
        <w:rPr>
          <w:rFonts w:eastAsia="Times New Roman"/>
          <w:color w:val="000000"/>
          <w:lang w:eastAsia="it-IT"/>
        </w:rPr>
        <w:t>dir</w:t>
      </w:r>
      <w:proofErr w:type="spellEnd"/>
      <w:r w:rsidR="00EA5DA6" w:rsidRPr="00AB6A3C">
        <w:rPr>
          <w:rFonts w:eastAsia="Times New Roman"/>
          <w:color w:val="000000"/>
          <w:lang w:eastAsia="it-IT"/>
        </w:rPr>
        <w:t xml:space="preserve">.), </w:t>
      </w:r>
      <w:r w:rsidR="000B1B16" w:rsidRPr="00AB6A3C">
        <w:rPr>
          <w:rFonts w:eastAsia="Times New Roman"/>
          <w:i/>
          <w:iCs/>
          <w:color w:val="000000"/>
          <w:lang w:eastAsia="it-IT"/>
        </w:rPr>
        <w:t>Le culture di Bonifacio</w:t>
      </w:r>
      <w:r w:rsidR="00EA5DA6">
        <w:rPr>
          <w:rFonts w:eastAsia="Times New Roman"/>
          <w:i/>
          <w:iCs/>
          <w:color w:val="000000"/>
          <w:lang w:eastAsia="it-IT"/>
        </w:rPr>
        <w:t> </w:t>
      </w:r>
      <w:r w:rsidR="000B1B16" w:rsidRPr="00AB6A3C">
        <w:rPr>
          <w:rFonts w:eastAsia="Times New Roman"/>
          <w:i/>
          <w:iCs/>
          <w:color w:val="000000"/>
          <w:lang w:eastAsia="it-IT"/>
        </w:rPr>
        <w:t>VIII</w:t>
      </w:r>
      <w:r w:rsidR="000B1B16" w:rsidRPr="00AB6A3C">
        <w:rPr>
          <w:rFonts w:eastAsia="Times New Roman"/>
          <w:color w:val="000000"/>
          <w:lang w:eastAsia="it-IT"/>
        </w:rPr>
        <w:t xml:space="preserve">, Rome, </w:t>
      </w:r>
      <w:proofErr w:type="spellStart"/>
      <w:r w:rsidR="000B1B16" w:rsidRPr="00AB6A3C">
        <w:rPr>
          <w:rFonts w:eastAsia="Times New Roman"/>
          <w:color w:val="000000"/>
          <w:lang w:eastAsia="it-IT"/>
        </w:rPr>
        <w:t>Istituto</w:t>
      </w:r>
      <w:proofErr w:type="spellEnd"/>
      <w:r w:rsidR="000B1B16" w:rsidRPr="00AB6A3C">
        <w:rPr>
          <w:rFonts w:eastAsia="Times New Roman"/>
          <w:color w:val="000000"/>
          <w:lang w:eastAsia="it-IT"/>
        </w:rPr>
        <w:t xml:space="preserve"> </w:t>
      </w:r>
      <w:proofErr w:type="spellStart"/>
      <w:r w:rsidR="000B1B16" w:rsidRPr="00AB6A3C">
        <w:rPr>
          <w:rFonts w:eastAsia="Times New Roman"/>
          <w:color w:val="000000"/>
          <w:lang w:eastAsia="it-IT"/>
        </w:rPr>
        <w:t>Storico</w:t>
      </w:r>
      <w:proofErr w:type="spellEnd"/>
      <w:r w:rsidR="000B1B16" w:rsidRPr="00AB6A3C">
        <w:rPr>
          <w:rFonts w:eastAsia="Times New Roman"/>
          <w:color w:val="000000"/>
          <w:lang w:eastAsia="it-IT"/>
        </w:rPr>
        <w:t xml:space="preserve"> Italiano per il </w:t>
      </w:r>
      <w:proofErr w:type="spellStart"/>
      <w:r w:rsidR="000B1B16" w:rsidRPr="00AB6A3C">
        <w:rPr>
          <w:rFonts w:eastAsia="Times New Roman"/>
          <w:color w:val="000000"/>
          <w:lang w:eastAsia="it-IT"/>
        </w:rPr>
        <w:t>Medioevo</w:t>
      </w:r>
      <w:proofErr w:type="spellEnd"/>
      <w:r w:rsidR="000B1B16" w:rsidRPr="00AB6A3C">
        <w:rPr>
          <w:rFonts w:eastAsia="Times New Roman"/>
          <w:color w:val="000000"/>
          <w:lang w:eastAsia="it-IT"/>
        </w:rPr>
        <w:t xml:space="preserve">, 2006, </w:t>
      </w:r>
      <w:r w:rsidR="00F740A0">
        <w:rPr>
          <w:rFonts w:eastAsia="Times New Roman"/>
          <w:color w:val="000000"/>
          <w:lang w:eastAsia="it-IT"/>
        </w:rPr>
        <w:t>p. </w:t>
      </w:r>
      <w:r w:rsidR="000B1B16" w:rsidRPr="00AB6A3C">
        <w:rPr>
          <w:rFonts w:eastAsia="Times New Roman"/>
          <w:color w:val="000000"/>
          <w:lang w:eastAsia="it-IT"/>
        </w:rPr>
        <w:t>231-240</w:t>
      </w:r>
      <w:r w:rsidR="000B1B16" w:rsidRPr="00AB6A3C">
        <w:t>.</w:t>
      </w:r>
    </w:p>
    <w:p w14:paraId="0E43B78B" w14:textId="071D7328" w:rsidR="000B1B16" w:rsidRPr="00AB6A3C" w:rsidRDefault="00746065" w:rsidP="006E3B15">
      <w:pPr>
        <w:pStyle w:val="TEIbiblreference"/>
      </w:pPr>
      <w:r w:rsidRPr="00CB6EC2">
        <w:rPr>
          <w:smallCaps/>
        </w:rPr>
        <w:t>Popoff</w:t>
      </w:r>
      <w:r w:rsidRPr="00AB6A3C">
        <w:t xml:space="preserve"> </w:t>
      </w:r>
      <w:r w:rsidR="000B1B16" w:rsidRPr="00AB6A3C">
        <w:t xml:space="preserve">Michel, </w:t>
      </w:r>
      <w:r w:rsidR="00F740A0">
        <w:t>« </w:t>
      </w:r>
      <w:r w:rsidR="000B1B16" w:rsidRPr="00AB6A3C">
        <w:t xml:space="preserve">Le </w:t>
      </w:r>
      <w:r w:rsidR="00EA5DA6">
        <w:t>“</w:t>
      </w:r>
      <w:r w:rsidR="000B1B16" w:rsidRPr="00AB6A3C">
        <w:t xml:space="preserve">capo </w:t>
      </w:r>
      <w:proofErr w:type="spellStart"/>
      <w:r w:rsidR="000B1B16" w:rsidRPr="00AB6A3C">
        <w:t>dello</w:t>
      </w:r>
      <w:proofErr w:type="spellEnd"/>
      <w:r w:rsidR="000B1B16" w:rsidRPr="00AB6A3C">
        <w:t xml:space="preserve"> </w:t>
      </w:r>
      <w:proofErr w:type="spellStart"/>
      <w:r w:rsidR="000B1B16" w:rsidRPr="00AB6A3C">
        <w:t>scudo</w:t>
      </w:r>
      <w:proofErr w:type="spellEnd"/>
      <w:r w:rsidR="00EA5DA6">
        <w:t>”</w:t>
      </w:r>
      <w:r w:rsidR="000B1B16" w:rsidRPr="00AB6A3C">
        <w:t xml:space="preserve"> dans l’héraldique florentine, </w:t>
      </w:r>
      <w:proofErr w:type="spellStart"/>
      <w:r w:rsidR="000B1B16" w:rsidRPr="00AB6A3C">
        <w:rPr>
          <w:smallCaps/>
        </w:rPr>
        <w:t>xiii</w:t>
      </w:r>
      <w:r w:rsidR="000B1B16" w:rsidRPr="00AB6A3C">
        <w:rPr>
          <w:vertAlign w:val="superscript"/>
        </w:rPr>
        <w:t>e</w:t>
      </w:r>
      <w:r w:rsidR="000B1B16" w:rsidRPr="00AB6A3C">
        <w:rPr>
          <w:smallCaps/>
        </w:rPr>
        <w:t>-xvi</w:t>
      </w:r>
      <w:r w:rsidR="000B1B16" w:rsidRPr="00AB6A3C">
        <w:rPr>
          <w:vertAlign w:val="superscript"/>
        </w:rPr>
        <w:t>e</w:t>
      </w:r>
      <w:proofErr w:type="spellEnd"/>
      <w:r w:rsidR="000B1B16" w:rsidRPr="00AB6A3C">
        <w:rPr>
          <w:vertAlign w:val="superscript"/>
        </w:rPr>
        <w:t xml:space="preserve"> </w:t>
      </w:r>
      <w:r w:rsidR="000B1B16" w:rsidRPr="00AB6A3C">
        <w:t>siècles</w:t>
      </w:r>
      <w:r w:rsidR="00F740A0">
        <w:t> »</w:t>
      </w:r>
      <w:r w:rsidR="000B1B16" w:rsidRPr="00AB6A3C">
        <w:t xml:space="preserve">, </w:t>
      </w:r>
      <w:r w:rsidR="00EA5DA6">
        <w:t xml:space="preserve">dans </w:t>
      </w:r>
      <w:r w:rsidR="000B1B16" w:rsidRPr="00AB6A3C">
        <w:rPr>
          <w:i/>
        </w:rPr>
        <w:t>Brisures, augmentations et changements d'armoiries</w:t>
      </w:r>
      <w:r w:rsidR="000B1B16" w:rsidRPr="00AB6A3C">
        <w:t xml:space="preserve">, Bruxelles, Académie internationale d’héraldique, 1988, </w:t>
      </w:r>
      <w:r w:rsidR="00F740A0">
        <w:t>p. </w:t>
      </w:r>
      <w:r w:rsidR="000B1B16" w:rsidRPr="00AB6A3C">
        <w:t>251-255.</w:t>
      </w:r>
    </w:p>
    <w:p w14:paraId="56E4FD93" w14:textId="33061E7E" w:rsidR="000B1B16" w:rsidRPr="00AB6A3C" w:rsidRDefault="00746065" w:rsidP="006E3B15">
      <w:pPr>
        <w:pStyle w:val="TEIbiblreference"/>
      </w:pPr>
      <w:proofErr w:type="spellStart"/>
      <w:r w:rsidRPr="00CB6EC2">
        <w:rPr>
          <w:smallCaps/>
        </w:rPr>
        <w:lastRenderedPageBreak/>
        <w:t>Portoghesi</w:t>
      </w:r>
      <w:proofErr w:type="spellEnd"/>
      <w:r w:rsidRPr="00AB6A3C">
        <w:t xml:space="preserve"> </w:t>
      </w:r>
      <w:r w:rsidR="000B1B16" w:rsidRPr="00AB6A3C">
        <w:rPr>
          <w:lang w:val="it-IT"/>
        </w:rPr>
        <w:t xml:space="preserve">Paolo,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>Borromini e Innocenzo</w:t>
      </w:r>
      <w:r w:rsidR="00EA5DA6">
        <w:rPr>
          <w:lang w:val="it-IT"/>
        </w:rPr>
        <w:t> </w:t>
      </w:r>
      <w:r w:rsidR="000B1B16" w:rsidRPr="00AB6A3C">
        <w:rPr>
          <w:lang w:val="it-IT"/>
        </w:rPr>
        <w:t xml:space="preserve">X: architettura e politica pontificia », </w:t>
      </w:r>
      <w:bookmarkStart w:id="44" w:name="_Hlk180678856"/>
      <w:r w:rsidR="00EA5DA6">
        <w:rPr>
          <w:lang w:val="it-IT"/>
        </w:rPr>
        <w:t xml:space="preserve">dans </w:t>
      </w:r>
      <w:r w:rsidR="00EA5DA6" w:rsidRPr="00AB6A3C">
        <w:rPr>
          <w:lang w:val="it-IT"/>
        </w:rPr>
        <w:t>Alessandro Zuccari</w:t>
      </w:r>
      <w:r w:rsidR="009A398D">
        <w:rPr>
          <w:lang w:val="it-IT"/>
        </w:rPr>
        <w:t xml:space="preserve"> et</w:t>
      </w:r>
      <w:r w:rsidR="00EA5DA6" w:rsidRPr="00AB6A3C">
        <w:rPr>
          <w:lang w:val="it-IT"/>
        </w:rPr>
        <w:t xml:space="preserve"> Stefania Macioce (dir.), </w:t>
      </w:r>
      <w:r w:rsidR="000B1B16" w:rsidRPr="00AB6A3C">
        <w:rPr>
          <w:i/>
          <w:iCs/>
          <w:lang w:val="it-IT"/>
        </w:rPr>
        <w:t>Innocenzo</w:t>
      </w:r>
      <w:r w:rsidR="00EA5DA6">
        <w:rPr>
          <w:i/>
          <w:iCs/>
          <w:lang w:val="it-IT"/>
        </w:rPr>
        <w:t> </w:t>
      </w:r>
      <w:r w:rsidR="000B1B16" w:rsidRPr="00AB6A3C">
        <w:rPr>
          <w:i/>
          <w:iCs/>
          <w:lang w:val="it-IT"/>
        </w:rPr>
        <w:t>X Pamphili. Arte e potere a Roma nell’età barocca</w:t>
      </w:r>
      <w:r w:rsidR="00726FCD" w:rsidRPr="00726FCD">
        <w:rPr>
          <w:iCs/>
          <w:lang w:val="it-IT"/>
        </w:rPr>
        <w:t>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actes de colloque, Rome</w:t>
      </w:r>
      <w:r w:rsidR="00EA5DA6">
        <w:rPr>
          <w:lang w:val="it-IT"/>
        </w:rPr>
        <w:t>,</w:t>
      </w:r>
      <w:r w:rsidR="000B1B16" w:rsidRPr="00AB6A3C">
        <w:rPr>
          <w:lang w:val="it-IT"/>
        </w:rPr>
        <w:t xml:space="preserve"> novembre 1990</w:t>
      </w:r>
      <w:r w:rsidR="00EA5DA6">
        <w:rPr>
          <w:lang w:val="it-IT"/>
        </w:rPr>
        <w:t xml:space="preserve"> [</w:t>
      </w:r>
      <w:r w:rsidR="000B1B16" w:rsidRPr="00AB6A3C">
        <w:rPr>
          <w:lang w:val="it-IT"/>
        </w:rPr>
        <w:t>2</w:t>
      </w:r>
      <w:r w:rsidR="000B1B16" w:rsidRPr="00AB6A3C">
        <w:rPr>
          <w:vertAlign w:val="superscript"/>
          <w:lang w:val="it-IT"/>
        </w:rPr>
        <w:t>e</w:t>
      </w:r>
      <w:r w:rsidR="000B1B16" w:rsidRPr="00AB6A3C">
        <w:rPr>
          <w:lang w:val="it-IT"/>
        </w:rPr>
        <w:t xml:space="preserve"> éd.</w:t>
      </w:r>
      <w:r w:rsidR="00EA5DA6">
        <w:rPr>
          <w:lang w:val="it-IT"/>
        </w:rPr>
        <w:t>]</w:t>
      </w:r>
      <w:r w:rsidR="000B1B16" w:rsidRPr="00AB6A3C">
        <w:rPr>
          <w:lang w:val="it-IT"/>
        </w:rPr>
        <w:t xml:space="preserve">, Rome, Logart Press, 2001, </w:t>
      </w:r>
      <w:bookmarkEnd w:id="44"/>
      <w:r w:rsidR="00F740A0">
        <w:rPr>
          <w:lang w:val="it-IT"/>
        </w:rPr>
        <w:t>p. </w:t>
      </w:r>
      <w:r w:rsidR="000B1B16" w:rsidRPr="00AB6A3C">
        <w:rPr>
          <w:lang w:val="it-IT"/>
        </w:rPr>
        <w:t>27-34.</w:t>
      </w:r>
    </w:p>
    <w:p w14:paraId="29E0E571" w14:textId="6CCAAD90" w:rsidR="000B1B16" w:rsidRDefault="00746065" w:rsidP="006E3B15">
      <w:pPr>
        <w:pStyle w:val="TEIbiblreference"/>
      </w:pPr>
      <w:proofErr w:type="spellStart"/>
      <w:r w:rsidRPr="00CB6EC2">
        <w:rPr>
          <w:smallCaps/>
        </w:rPr>
        <w:t>Prosperi</w:t>
      </w:r>
      <w:proofErr w:type="spellEnd"/>
      <w:r w:rsidRPr="00AB6A3C">
        <w:t xml:space="preserve"> </w:t>
      </w:r>
      <w:proofErr w:type="spellStart"/>
      <w:r w:rsidRPr="00CB6EC2">
        <w:rPr>
          <w:smallCaps/>
        </w:rPr>
        <w:t>Valenti</w:t>
      </w:r>
      <w:proofErr w:type="spellEnd"/>
      <w:r w:rsidRPr="00AB6A3C">
        <w:t xml:space="preserve"> </w:t>
      </w:r>
      <w:proofErr w:type="spellStart"/>
      <w:r w:rsidRPr="00CB6EC2">
        <w:rPr>
          <w:smallCaps/>
        </w:rPr>
        <w:t>Rodinò</w:t>
      </w:r>
      <w:proofErr w:type="spellEnd"/>
      <w:r w:rsidRPr="00AB6A3C">
        <w:t xml:space="preserve"> </w:t>
      </w:r>
      <w:proofErr w:type="spellStart"/>
      <w:r w:rsidR="000B1B16" w:rsidRPr="00AB6A3C">
        <w:t>Simonetta</w:t>
      </w:r>
      <w:proofErr w:type="spellEnd"/>
      <w:r w:rsidR="000B1B16" w:rsidRPr="00AB6A3C">
        <w:t xml:space="preserve">, </w:t>
      </w:r>
      <w:r w:rsidR="00F740A0">
        <w:t>« </w:t>
      </w:r>
      <w:proofErr w:type="spellStart"/>
      <w:r w:rsidR="000B1B16" w:rsidRPr="00AB6A3C">
        <w:t>Cresti</w:t>
      </w:r>
      <w:proofErr w:type="spellEnd"/>
      <w:r w:rsidR="000B1B16" w:rsidRPr="00AB6A3C">
        <w:t xml:space="preserve">, Domenico, </w:t>
      </w:r>
      <w:proofErr w:type="spellStart"/>
      <w:r w:rsidR="000B1B16" w:rsidRPr="00AB6A3C">
        <w:t>detto</w:t>
      </w:r>
      <w:proofErr w:type="spellEnd"/>
      <w:r w:rsidR="000B1B16" w:rsidRPr="00AB6A3C">
        <w:t xml:space="preserve"> il </w:t>
      </w:r>
      <w:proofErr w:type="spellStart"/>
      <w:r w:rsidR="000B1B16" w:rsidRPr="00AB6A3C">
        <w:t>Passignano</w:t>
      </w:r>
      <w:proofErr w:type="spellEnd"/>
      <w:r w:rsidR="00F740A0">
        <w:t> »</w:t>
      </w:r>
      <w:r w:rsidR="000B1B16" w:rsidRPr="00AB6A3C">
        <w:t>,</w:t>
      </w:r>
      <w:r w:rsidR="00EA5DA6">
        <w:t xml:space="preserve"> dans </w:t>
      </w:r>
      <w:r w:rsidR="00527E72">
        <w:rPr>
          <w:i/>
          <w:iCs/>
        </w:rPr>
        <w:t>DBI</w:t>
      </w:r>
      <w:r w:rsidR="000B1B16" w:rsidRPr="00AB6A3C">
        <w:t xml:space="preserve">, Rome, </w:t>
      </w:r>
      <w:proofErr w:type="spellStart"/>
      <w:r w:rsidR="000B1B16" w:rsidRPr="00AB6A3C">
        <w:t>Istituto</w:t>
      </w:r>
      <w:proofErr w:type="spellEnd"/>
      <w:r w:rsidR="000B1B16" w:rsidRPr="00AB6A3C">
        <w:t xml:space="preserve"> </w:t>
      </w:r>
      <w:proofErr w:type="spellStart"/>
      <w:r w:rsidR="000B1B16" w:rsidRPr="00AB6A3C">
        <w:t>della</w:t>
      </w:r>
      <w:proofErr w:type="spellEnd"/>
      <w:r w:rsidR="000B1B16" w:rsidRPr="00AB6A3C">
        <w:t xml:space="preserve"> </w:t>
      </w:r>
      <w:proofErr w:type="spellStart"/>
      <w:r w:rsidR="000B1B16" w:rsidRPr="00AB6A3C">
        <w:t>Enciclopedia</w:t>
      </w:r>
      <w:proofErr w:type="spellEnd"/>
      <w:r w:rsidR="000B1B16" w:rsidRPr="00AB6A3C">
        <w:t xml:space="preserve"> </w:t>
      </w:r>
      <w:proofErr w:type="spellStart"/>
      <w:r w:rsidR="000B1B16" w:rsidRPr="00AB6A3C">
        <w:t>italiana</w:t>
      </w:r>
      <w:proofErr w:type="spellEnd"/>
      <w:r w:rsidR="000B1B16" w:rsidRPr="00AB6A3C">
        <w:t xml:space="preserve">, 1984, </w:t>
      </w:r>
      <w:r w:rsidR="00EA5DA6">
        <w:t>vol. </w:t>
      </w:r>
      <w:r w:rsidR="00EA5DA6" w:rsidRPr="00AB6A3C">
        <w:t xml:space="preserve">30, </w:t>
      </w:r>
      <w:r w:rsidR="00F740A0">
        <w:t>p. </w:t>
      </w:r>
      <w:r w:rsidR="000B1B16" w:rsidRPr="00AB6A3C">
        <w:t>741-749.</w:t>
      </w:r>
    </w:p>
    <w:p w14:paraId="24BD43DE" w14:textId="2CC0AA1B" w:rsidR="000B1B16" w:rsidRPr="000453B1" w:rsidRDefault="00746065" w:rsidP="006E3B15">
      <w:pPr>
        <w:pStyle w:val="TEIbiblreference"/>
        <w:rPr>
          <w:lang w:val="it-IT"/>
        </w:rPr>
      </w:pPr>
      <w:proofErr w:type="spellStart"/>
      <w:r w:rsidRPr="00CB6EC2">
        <w:rPr>
          <w:smallCaps/>
        </w:rPr>
        <w:t>Raspe</w:t>
      </w:r>
      <w:proofErr w:type="spellEnd"/>
      <w:r>
        <w:t xml:space="preserve"> </w:t>
      </w:r>
      <w:r w:rsidR="000B1B16" w:rsidRPr="00F9665F">
        <w:rPr>
          <w:lang w:val="it-IT"/>
        </w:rPr>
        <w:t xml:space="preserve">Martin, </w:t>
      </w:r>
      <w:r w:rsidR="00F740A0">
        <w:t>« </w:t>
      </w:r>
      <w:r w:rsidR="000B1B16" w:rsidRPr="00F9665F">
        <w:rPr>
          <w:iCs/>
          <w:lang w:val="it-IT"/>
        </w:rPr>
        <w:t xml:space="preserve">La Corsia Nuova dell’Ospedale del </w:t>
      </w:r>
      <w:r w:rsidR="000B1B16" w:rsidRPr="00CB6EC2">
        <w:rPr>
          <w:iCs/>
          <w:smallCaps/>
          <w:lang w:val="it-IT"/>
        </w:rPr>
        <w:t>SS</w:t>
      </w:r>
      <w:r w:rsidR="000B1B16" w:rsidRPr="00F9665F">
        <w:rPr>
          <w:iCs/>
          <w:lang w:val="it-IT"/>
        </w:rPr>
        <w:t>.</w:t>
      </w:r>
      <w:r w:rsidR="00EA5DA6">
        <w:rPr>
          <w:iCs/>
          <w:lang w:val="it-IT"/>
        </w:rPr>
        <w:t> </w:t>
      </w:r>
      <w:r w:rsidR="000B1B16" w:rsidRPr="00F9665F">
        <w:rPr>
          <w:iCs/>
          <w:lang w:val="it-IT"/>
        </w:rPr>
        <w:t>Salvatore ad Sancta Sanctorum e i suoi architetti Giacomo e Giovanni Battista Mola</w:t>
      </w:r>
      <w:r w:rsidR="00F740A0">
        <w:rPr>
          <w:iCs/>
          <w:lang w:val="it-IT"/>
        </w:rPr>
        <w:t> »</w:t>
      </w:r>
      <w:r w:rsidR="000B1B16" w:rsidRPr="00F9665F">
        <w:rPr>
          <w:lang w:val="it-IT"/>
        </w:rPr>
        <w:t>,</w:t>
      </w:r>
      <w:r w:rsidR="00EA5DA6">
        <w:rPr>
          <w:lang w:val="it-IT"/>
        </w:rPr>
        <w:t xml:space="preserve"> dans</w:t>
      </w:r>
      <w:r w:rsidR="000B1B16" w:rsidRPr="00F9665F">
        <w:rPr>
          <w:lang w:val="it-IT"/>
        </w:rPr>
        <w:t xml:space="preserve"> Philine Helas</w:t>
      </w:r>
      <w:r w:rsidR="009A398D">
        <w:rPr>
          <w:lang w:val="it-IT"/>
        </w:rPr>
        <w:t xml:space="preserve"> et </w:t>
      </w:r>
      <w:r w:rsidR="000B1B16" w:rsidRPr="00F9665F">
        <w:rPr>
          <w:lang w:val="it-IT"/>
        </w:rPr>
        <w:t xml:space="preserve">Patrizia Tosini (dir.), </w:t>
      </w:r>
      <w:r w:rsidR="000B1B16" w:rsidRPr="00F9665F">
        <w:rPr>
          <w:i/>
          <w:lang w:val="it-IT"/>
        </w:rPr>
        <w:t>Tra Campidoglio e curia: l’Ospedale del SS.</w:t>
      </w:r>
      <w:r w:rsidR="00270500">
        <w:rPr>
          <w:i/>
          <w:lang w:val="it-IT"/>
        </w:rPr>
        <w:t> </w:t>
      </w:r>
      <w:r w:rsidR="000B1B16" w:rsidRPr="00F9665F">
        <w:rPr>
          <w:i/>
          <w:lang w:val="it-IT"/>
        </w:rPr>
        <w:t>Salvatore ad Sancta Sanctorum tra Medioevo ed Età Moderna</w:t>
      </w:r>
      <w:r w:rsidR="000B1B16" w:rsidRPr="00F9665F">
        <w:rPr>
          <w:lang w:val="it-IT"/>
        </w:rPr>
        <w:t>, Cinisello Balsamo, Silvana,</w:t>
      </w:r>
      <w:r w:rsidR="00EA5DA6" w:rsidRPr="00EA5DA6">
        <w:rPr>
          <w:i/>
          <w:lang w:val="it-IT"/>
        </w:rPr>
        <w:t xml:space="preserve"> </w:t>
      </w:r>
      <w:r w:rsidR="00EA5DA6" w:rsidRPr="00EA5DA6">
        <w:rPr>
          <w:iCs/>
          <w:lang w:val="it-IT"/>
        </w:rPr>
        <w:t>« Studi della Bibliotheca Hertziana</w:t>
      </w:r>
      <w:r w:rsidR="00EA5DA6" w:rsidRPr="00F9665F">
        <w:rPr>
          <w:lang w:val="it-IT"/>
        </w:rPr>
        <w:t>, 11</w:t>
      </w:r>
      <w:r w:rsidR="00EA5DA6">
        <w:rPr>
          <w:lang w:val="it-IT"/>
        </w:rPr>
        <w:t> »,</w:t>
      </w:r>
      <w:r w:rsidR="000B1B16" w:rsidRPr="00F9665F">
        <w:rPr>
          <w:lang w:val="it-IT"/>
        </w:rPr>
        <w:t xml:space="preserve"> 2017, </w:t>
      </w:r>
      <w:r w:rsidR="00F740A0">
        <w:rPr>
          <w:lang w:val="it-IT"/>
        </w:rPr>
        <w:t>p. </w:t>
      </w:r>
      <w:r w:rsidR="000B1B16" w:rsidRPr="00F9665F">
        <w:rPr>
          <w:lang w:val="it-IT"/>
        </w:rPr>
        <w:t>137-147.</w:t>
      </w:r>
    </w:p>
    <w:p w14:paraId="0BE1586B" w14:textId="7E2393A5" w:rsidR="000B1B16" w:rsidRPr="00B65667" w:rsidRDefault="00746065" w:rsidP="006E3B15">
      <w:pPr>
        <w:pStyle w:val="TEIbiblreference"/>
        <w:rPr>
          <w:lang w:val="en-GB"/>
        </w:rPr>
      </w:pPr>
      <w:proofErr w:type="spellStart"/>
      <w:r w:rsidRPr="00CB6EC2">
        <w:rPr>
          <w:smallCaps/>
          <w:lang w:val="en-GB"/>
        </w:rPr>
        <w:t>Rehberg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Andreas, </w:t>
      </w:r>
      <w:r w:rsidR="00F740A0">
        <w:rPr>
          <w:lang w:val="en-GB"/>
        </w:rPr>
        <w:t>« </w:t>
      </w:r>
      <w:r w:rsidR="000B1B16" w:rsidRPr="00E477C7">
        <w:rPr>
          <w:lang w:val="it-IT"/>
        </w:rPr>
        <w:t xml:space="preserve">Collecting and Drawing against Oblivion. </w:t>
      </w:r>
      <w:proofErr w:type="spellStart"/>
      <w:r w:rsidR="000B1B16" w:rsidRPr="00E477C7">
        <w:rPr>
          <w:lang w:val="en-US"/>
        </w:rPr>
        <w:t>Panvinio</w:t>
      </w:r>
      <w:proofErr w:type="spellEnd"/>
      <w:r w:rsidR="000B1B16" w:rsidRPr="00E477C7">
        <w:rPr>
          <w:lang w:val="en-US"/>
        </w:rPr>
        <w:t xml:space="preserve">, </w:t>
      </w:r>
      <w:proofErr w:type="spellStart"/>
      <w:r w:rsidR="000B1B16" w:rsidRPr="00E477C7">
        <w:rPr>
          <w:lang w:val="en-US"/>
        </w:rPr>
        <w:t>Ceccarelli</w:t>
      </w:r>
      <w:proofErr w:type="spellEnd"/>
      <w:r w:rsidR="000B1B16" w:rsidRPr="00E477C7">
        <w:rPr>
          <w:lang w:val="en-US"/>
        </w:rPr>
        <w:t xml:space="preserve"> and </w:t>
      </w:r>
      <w:proofErr w:type="spellStart"/>
      <w:r w:rsidR="000B1B16" w:rsidRPr="00E477C7">
        <w:rPr>
          <w:lang w:val="en-US"/>
        </w:rPr>
        <w:t>Chacón</w:t>
      </w:r>
      <w:proofErr w:type="spellEnd"/>
      <w:r w:rsidR="000B1B16" w:rsidRPr="00E477C7">
        <w:rPr>
          <w:lang w:val="en-US"/>
        </w:rPr>
        <w:t xml:space="preserve"> and their Search for the Genealogical-Heraldic Identity of the Families of Rome</w:t>
      </w:r>
      <w:r w:rsidR="00F740A0">
        <w:rPr>
          <w:lang w:val="en-US"/>
        </w:rPr>
        <w:t> »</w:t>
      </w:r>
      <w:r w:rsidR="000B1B16" w:rsidRPr="00E477C7">
        <w:rPr>
          <w:lang w:val="en-US"/>
        </w:rPr>
        <w:t>,</w:t>
      </w:r>
      <w:r w:rsidR="009A398D">
        <w:rPr>
          <w:lang w:val="en-US"/>
        </w:rPr>
        <w:t xml:space="preserve"> dans</w:t>
      </w:r>
      <w:r w:rsidR="009A398D" w:rsidRPr="00E477C7">
        <w:rPr>
          <w:lang w:val="en-US"/>
        </w:rPr>
        <w:t xml:space="preserve"> </w:t>
      </w:r>
      <w:proofErr w:type="spellStart"/>
      <w:r w:rsidR="009A398D" w:rsidRPr="00E477C7">
        <w:rPr>
          <w:lang w:val="en-US"/>
        </w:rPr>
        <w:t>Noëlle</w:t>
      </w:r>
      <w:proofErr w:type="spellEnd"/>
      <w:r w:rsidR="009A398D" w:rsidRPr="00E477C7">
        <w:rPr>
          <w:lang w:val="en-US"/>
        </w:rPr>
        <w:t>-Laetitia Perret</w:t>
      </w:r>
      <w:r w:rsidR="009A398D">
        <w:rPr>
          <w:lang w:val="en-US"/>
        </w:rPr>
        <w:t xml:space="preserve"> et</w:t>
      </w:r>
      <w:r w:rsidR="009A398D" w:rsidRPr="00E477C7">
        <w:rPr>
          <w:lang w:val="en-US"/>
        </w:rPr>
        <w:t xml:space="preserve"> Hans-Joachim Schmidt (dir.), </w:t>
      </w:r>
      <w:r w:rsidR="000B1B16" w:rsidRPr="00E477C7">
        <w:rPr>
          <w:i/>
          <w:iCs/>
          <w:lang w:val="en-US"/>
        </w:rPr>
        <w:t>Memories Lost in the Middle Ages. Collective Forgetting as an Alternative Procedure of Social Cohesion</w:t>
      </w:r>
      <w:r w:rsidR="009A398D" w:rsidRPr="009A398D">
        <w:rPr>
          <w:lang w:val="en-US"/>
        </w:rPr>
        <w:t>,</w:t>
      </w:r>
      <w:r w:rsidR="009A398D">
        <w:rPr>
          <w:i/>
          <w:iCs/>
          <w:lang w:val="en-US"/>
        </w:rPr>
        <w:t xml:space="preserve"> </w:t>
      </w:r>
      <w:r w:rsidR="000B1B16" w:rsidRPr="00E477C7">
        <w:rPr>
          <w:lang w:val="en-US"/>
        </w:rPr>
        <w:t xml:space="preserve">Turnhout, </w:t>
      </w:r>
      <w:proofErr w:type="spellStart"/>
      <w:r w:rsidR="000B1B16" w:rsidRPr="00E477C7">
        <w:rPr>
          <w:lang w:val="en-US"/>
        </w:rPr>
        <w:t>Brepols</w:t>
      </w:r>
      <w:proofErr w:type="spellEnd"/>
      <w:r w:rsidR="000B1B16" w:rsidRPr="00E477C7">
        <w:rPr>
          <w:lang w:val="en-US"/>
        </w:rPr>
        <w:t xml:space="preserve">, 2023, </w:t>
      </w:r>
      <w:r w:rsidR="00F740A0">
        <w:rPr>
          <w:lang w:val="en-US"/>
        </w:rPr>
        <w:t>p. </w:t>
      </w:r>
      <w:r w:rsidR="000B1B16" w:rsidRPr="00E477C7">
        <w:rPr>
          <w:lang w:val="en-US"/>
        </w:rPr>
        <w:t>295-324.</w:t>
      </w:r>
    </w:p>
    <w:p w14:paraId="5F09C042" w14:textId="165D8CC4" w:rsidR="000B1B16" w:rsidRDefault="00746065" w:rsidP="006E3B15">
      <w:pPr>
        <w:pStyle w:val="TEIbiblreference"/>
      </w:pPr>
      <w:proofErr w:type="spellStart"/>
      <w:r w:rsidRPr="00CB6EC2">
        <w:rPr>
          <w:smallCaps/>
        </w:rPr>
        <w:t>Ribouillault</w:t>
      </w:r>
      <w:proofErr w:type="spellEnd"/>
      <w:r w:rsidRPr="00AB6A3C">
        <w:t xml:space="preserve"> </w:t>
      </w:r>
      <w:r w:rsidR="000B1B16" w:rsidRPr="00AB6A3C">
        <w:t>Denis, « Jeux de mots et d’images : les frises peintes de l’appartement de Jules</w:t>
      </w:r>
      <w:r w:rsidR="009A398D">
        <w:t> </w:t>
      </w:r>
      <w:r w:rsidR="000B1B16" w:rsidRPr="00CB6EC2">
        <w:rPr>
          <w:smallCaps/>
        </w:rPr>
        <w:t>III</w:t>
      </w:r>
      <w:r w:rsidR="000B1B16" w:rsidRPr="00AB6A3C">
        <w:t xml:space="preserve"> au Vatican (vers 1550-1553) »,</w:t>
      </w:r>
      <w:r w:rsidR="009A398D">
        <w:t xml:space="preserve"> dans </w:t>
      </w:r>
      <w:r w:rsidR="009A398D" w:rsidRPr="00AB6A3C">
        <w:t xml:space="preserve">Antonella </w:t>
      </w:r>
      <w:proofErr w:type="spellStart"/>
      <w:r w:rsidR="009A398D" w:rsidRPr="00AB6A3C">
        <w:t>Fenech</w:t>
      </w:r>
      <w:proofErr w:type="spellEnd"/>
      <w:r w:rsidR="009A398D" w:rsidRPr="00AB6A3C">
        <w:t xml:space="preserve"> </w:t>
      </w:r>
      <w:proofErr w:type="spellStart"/>
      <w:r w:rsidR="009A398D" w:rsidRPr="00AB6A3C">
        <w:t>Kroke</w:t>
      </w:r>
      <w:proofErr w:type="spellEnd"/>
      <w:r w:rsidR="00081AD7">
        <w:t xml:space="preserve"> et</w:t>
      </w:r>
      <w:r w:rsidR="009A398D" w:rsidRPr="00AB6A3C">
        <w:t xml:space="preserve"> Annick Lemoine (</w:t>
      </w:r>
      <w:proofErr w:type="spellStart"/>
      <w:r w:rsidR="009A398D" w:rsidRPr="00AB6A3C">
        <w:t>dir</w:t>
      </w:r>
      <w:proofErr w:type="spellEnd"/>
      <w:r w:rsidR="009A398D" w:rsidRPr="00AB6A3C">
        <w:t xml:space="preserve">.), </w:t>
      </w:r>
      <w:r w:rsidR="000B1B16" w:rsidRPr="00AB6A3C">
        <w:rPr>
          <w:i/>
        </w:rPr>
        <w:t xml:space="preserve">Frises peintes. Les décors des villas et palais au </w:t>
      </w:r>
      <w:proofErr w:type="spellStart"/>
      <w:r w:rsidR="000B1B16" w:rsidRPr="00AB6A3C">
        <w:rPr>
          <w:i/>
        </w:rPr>
        <w:t>Cinquecento</w:t>
      </w:r>
      <w:proofErr w:type="spellEnd"/>
      <w:r w:rsidR="000B1B16" w:rsidRPr="00AB6A3C">
        <w:t xml:space="preserve">, Paris-Rome, Somogy-Académie de France à Rome, 2016, </w:t>
      </w:r>
      <w:r w:rsidR="00F740A0">
        <w:t>p. </w:t>
      </w:r>
      <w:r w:rsidR="000B1B16" w:rsidRPr="00AB6A3C">
        <w:t>103-129.</w:t>
      </w:r>
    </w:p>
    <w:p w14:paraId="14219772" w14:textId="7523A38B" w:rsidR="000B1B16" w:rsidRPr="00235B4D" w:rsidRDefault="00746065" w:rsidP="006E3B15">
      <w:pPr>
        <w:pStyle w:val="TEIbiblreference"/>
        <w:rPr>
          <w:lang w:val="it-IT"/>
        </w:rPr>
      </w:pPr>
      <w:r w:rsidRPr="00CB6EC2">
        <w:rPr>
          <w:smallCaps/>
        </w:rPr>
        <w:t>Rice</w:t>
      </w:r>
      <w:r>
        <w:t xml:space="preserve"> </w:t>
      </w:r>
      <w:r w:rsidR="000B1B16">
        <w:t xml:space="preserve">Louise, </w:t>
      </w:r>
      <w:r w:rsidR="00F740A0">
        <w:t>« </w:t>
      </w:r>
      <w:r w:rsidR="000B1B16" w:rsidRPr="00235B4D">
        <w:rPr>
          <w:lang w:val="it-IT"/>
        </w:rPr>
        <w:t>Branding, Barberini-style</w:t>
      </w:r>
      <w:r w:rsidR="00F740A0">
        <w:rPr>
          <w:lang w:val="it-IT"/>
        </w:rPr>
        <w:t> »</w:t>
      </w:r>
      <w:r w:rsidR="000B1B16" w:rsidRPr="00235B4D">
        <w:rPr>
          <w:lang w:val="it-IT"/>
        </w:rPr>
        <w:t>,</w:t>
      </w:r>
      <w:r w:rsidR="009A398D">
        <w:rPr>
          <w:lang w:val="it-IT"/>
        </w:rPr>
        <w:t xml:space="preserve"> dans </w:t>
      </w:r>
      <w:r w:rsidR="009A398D" w:rsidRPr="00235B4D">
        <w:rPr>
          <w:lang w:val="it-IT"/>
        </w:rPr>
        <w:t xml:space="preserve">Maurizia Cicconi, Flaminia Gennari Santori, Sebastian Schütze (dir.), </w:t>
      </w:r>
      <w:r w:rsidR="000B1B16" w:rsidRPr="00235B4D">
        <w:rPr>
          <w:i/>
          <w:iCs/>
          <w:lang w:val="it-IT"/>
        </w:rPr>
        <w:t>L’immagine sovrana. Urbano</w:t>
      </w:r>
      <w:r w:rsidR="009A398D">
        <w:rPr>
          <w:i/>
          <w:iCs/>
          <w:lang w:val="it-IT"/>
        </w:rPr>
        <w:t> </w:t>
      </w:r>
      <w:r w:rsidR="000B1B16" w:rsidRPr="00235B4D">
        <w:rPr>
          <w:i/>
          <w:iCs/>
          <w:lang w:val="it-IT"/>
        </w:rPr>
        <w:t>VIII e i Barberini</w:t>
      </w:r>
      <w:r w:rsidR="000B1B16" w:rsidRPr="00235B4D">
        <w:rPr>
          <w:lang w:val="it-IT"/>
        </w:rPr>
        <w:t>,</w:t>
      </w:r>
      <w:r w:rsidR="000B1B16">
        <w:rPr>
          <w:lang w:val="it-IT"/>
        </w:rPr>
        <w:t xml:space="preserve"> </w:t>
      </w:r>
      <w:r w:rsidR="000B1B16" w:rsidRPr="00235B4D">
        <w:rPr>
          <w:lang w:val="it-IT"/>
        </w:rPr>
        <w:t>catalogue d’exposition, Rome, Officina libraria, 2023,</w:t>
      </w:r>
      <w:r w:rsidR="000B1B16" w:rsidRPr="00235B4D">
        <w:rPr>
          <w:i/>
          <w:iCs/>
          <w:lang w:val="it-IT"/>
        </w:rPr>
        <w:t xml:space="preserve"> </w:t>
      </w:r>
      <w:r w:rsidR="00F740A0">
        <w:rPr>
          <w:lang w:val="it-IT"/>
        </w:rPr>
        <w:t>p. </w:t>
      </w:r>
      <w:r w:rsidR="000B1B16" w:rsidRPr="00235B4D">
        <w:rPr>
          <w:lang w:val="it-IT"/>
        </w:rPr>
        <w:t>245-250.</w:t>
      </w:r>
    </w:p>
    <w:p w14:paraId="24041995" w14:textId="567F014A" w:rsidR="000B1B16" w:rsidRPr="00863580" w:rsidRDefault="00746065" w:rsidP="006E3B15">
      <w:pPr>
        <w:pStyle w:val="TEIbiblreference"/>
        <w:rPr>
          <w:lang w:val="it-IT"/>
        </w:rPr>
      </w:pPr>
      <w:r w:rsidRPr="00863580">
        <w:rPr>
          <w:smallCaps/>
          <w:lang w:val="it-IT"/>
        </w:rPr>
        <w:t>Roli Guidetti</w:t>
      </w:r>
      <w:r w:rsidRPr="00863580">
        <w:rPr>
          <w:lang w:val="it-IT"/>
        </w:rPr>
        <w:t xml:space="preserve"> </w:t>
      </w:r>
      <w:r w:rsidR="000B1B16" w:rsidRPr="00863580">
        <w:rPr>
          <w:lang w:val="it-IT"/>
        </w:rPr>
        <w:t>Clara,</w:t>
      </w:r>
      <w:r w:rsidR="000B1B16" w:rsidRPr="00863580">
        <w:rPr>
          <w:shd w:val="clear" w:color="auto" w:fill="FAF9F6"/>
          <w:lang w:val="it-IT"/>
        </w:rPr>
        <w:t xml:space="preserve"> </w:t>
      </w:r>
      <w:r w:rsidR="00F740A0" w:rsidRPr="00863580">
        <w:rPr>
          <w:lang w:val="it-IT"/>
        </w:rPr>
        <w:t>« </w:t>
      </w:r>
      <w:r w:rsidR="000B1B16" w:rsidRPr="00863580">
        <w:rPr>
          <w:lang w:val="it-IT"/>
        </w:rPr>
        <w:t>Caccioli, Giovanni Battista</w:t>
      </w:r>
      <w:r w:rsidR="00F740A0" w:rsidRPr="00863580">
        <w:rPr>
          <w:lang w:val="it-IT"/>
        </w:rPr>
        <w:t> »</w:t>
      </w:r>
      <w:r w:rsidR="000B1B16" w:rsidRPr="00863580">
        <w:rPr>
          <w:lang w:val="it-IT"/>
        </w:rPr>
        <w:t>,</w:t>
      </w:r>
      <w:r w:rsidR="00081AD7" w:rsidRPr="00863580">
        <w:rPr>
          <w:lang w:val="it-IT"/>
        </w:rPr>
        <w:t xml:space="preserve"> dans</w:t>
      </w:r>
      <w:r w:rsidR="000B1B16" w:rsidRPr="00863580">
        <w:rPr>
          <w:lang w:val="it-IT"/>
        </w:rPr>
        <w:t xml:space="preserve"> </w:t>
      </w:r>
      <w:r w:rsidR="00527E72">
        <w:rPr>
          <w:i/>
          <w:iCs/>
          <w:lang w:val="it-IT"/>
        </w:rPr>
        <w:t>DBI</w:t>
      </w:r>
      <w:r w:rsidR="000B1B16" w:rsidRPr="00863580">
        <w:rPr>
          <w:lang w:val="it-IT"/>
        </w:rPr>
        <w:t xml:space="preserve">, Rome, Istituto della Enciclopedia italiana, 1973, </w:t>
      </w:r>
      <w:r w:rsidR="00081AD7" w:rsidRPr="00863580">
        <w:rPr>
          <w:lang w:val="it-IT"/>
        </w:rPr>
        <w:t xml:space="preserve">vol. 16, </w:t>
      </w:r>
      <w:r w:rsidR="00F740A0" w:rsidRPr="00863580">
        <w:rPr>
          <w:lang w:val="it-IT"/>
        </w:rPr>
        <w:t>p. </w:t>
      </w:r>
      <w:r w:rsidR="000B1B16" w:rsidRPr="00863580">
        <w:rPr>
          <w:lang w:val="it-IT"/>
        </w:rPr>
        <w:t>39-40.</w:t>
      </w:r>
    </w:p>
    <w:p w14:paraId="4C561E07" w14:textId="528443A5" w:rsidR="000B1B16" w:rsidRPr="00726FCD" w:rsidRDefault="00746065" w:rsidP="00726FCD">
      <w:pPr>
        <w:pStyle w:val="TEIbiblreference"/>
        <w:rPr>
          <w:lang w:val="en-GB"/>
        </w:rPr>
      </w:pPr>
      <w:r w:rsidRPr="00081AD7">
        <w:rPr>
          <w:smallCaps/>
          <w:lang w:val="en-GB"/>
        </w:rPr>
        <w:t>Rothstein</w:t>
      </w:r>
      <w:r w:rsidRPr="00726FCD">
        <w:rPr>
          <w:lang w:val="en-GB"/>
        </w:rPr>
        <w:t xml:space="preserve"> </w:t>
      </w:r>
      <w:r w:rsidR="00726FCD" w:rsidRPr="00726FCD">
        <w:rPr>
          <w:lang w:val="en-GB"/>
        </w:rPr>
        <w:t>Br</w:t>
      </w:r>
      <w:r w:rsidR="00726FCD">
        <w:rPr>
          <w:lang w:val="en-GB"/>
        </w:rPr>
        <w:t>et,</w:t>
      </w:r>
      <w:r w:rsidR="00726FCD" w:rsidRPr="00726FCD">
        <w:rPr>
          <w:lang w:val="en-GB"/>
        </w:rPr>
        <w:t xml:space="preserve"> « The Rule of Metaphor and the Play of the Viewer in the Hours of Mary of Burgundy »,</w:t>
      </w:r>
      <w:r w:rsidR="00172D05">
        <w:rPr>
          <w:lang w:val="en-GB"/>
        </w:rPr>
        <w:t xml:space="preserve"> dans </w:t>
      </w:r>
      <w:proofErr w:type="spellStart"/>
      <w:r w:rsidR="00172D05" w:rsidRPr="00726FCD">
        <w:rPr>
          <w:lang w:val="en-GB"/>
        </w:rPr>
        <w:t>Reindert</w:t>
      </w:r>
      <w:proofErr w:type="spellEnd"/>
      <w:r w:rsidR="00172D05" w:rsidRPr="00726FCD">
        <w:rPr>
          <w:lang w:val="en-GB"/>
        </w:rPr>
        <w:t xml:space="preserve"> Falkenburg, Walter</w:t>
      </w:r>
      <w:r w:rsidR="00172D05">
        <w:rPr>
          <w:lang w:val="en-GB"/>
        </w:rPr>
        <w:t> </w:t>
      </w:r>
      <w:r w:rsidR="00172D05" w:rsidRPr="00726FCD">
        <w:rPr>
          <w:lang w:val="en-GB"/>
        </w:rPr>
        <w:t xml:space="preserve">S. </w:t>
      </w:r>
      <w:proofErr w:type="spellStart"/>
      <w:r w:rsidR="00172D05" w:rsidRPr="00726FCD">
        <w:rPr>
          <w:lang w:val="en-GB"/>
        </w:rPr>
        <w:t>Melion</w:t>
      </w:r>
      <w:proofErr w:type="spellEnd"/>
      <w:r w:rsidR="00172D05">
        <w:rPr>
          <w:lang w:val="en-GB"/>
        </w:rPr>
        <w:t xml:space="preserve"> et</w:t>
      </w:r>
      <w:r w:rsidR="00172D05" w:rsidRPr="00726FCD">
        <w:rPr>
          <w:lang w:val="en-GB"/>
        </w:rPr>
        <w:t xml:space="preserve"> Todd</w:t>
      </w:r>
      <w:r w:rsidR="00172D05">
        <w:rPr>
          <w:lang w:val="en-GB"/>
        </w:rPr>
        <w:t> </w:t>
      </w:r>
      <w:r w:rsidR="00172D05" w:rsidRPr="00726FCD">
        <w:rPr>
          <w:lang w:val="en-GB"/>
        </w:rPr>
        <w:t xml:space="preserve">M. Richardson (dir.), </w:t>
      </w:r>
      <w:r w:rsidR="00726FCD" w:rsidRPr="00726FCD">
        <w:rPr>
          <w:i/>
          <w:iCs/>
          <w:lang w:val="en-GB"/>
        </w:rPr>
        <w:t>Image and Imagination of the Religious Self in Late Medieval and Early Modern Europe</w:t>
      </w:r>
      <w:r w:rsidR="00726FCD" w:rsidRPr="00726FCD">
        <w:rPr>
          <w:lang w:val="en-GB"/>
        </w:rPr>
        <w:t xml:space="preserve">, Turnhout, </w:t>
      </w:r>
      <w:proofErr w:type="spellStart"/>
      <w:r w:rsidR="00726FCD" w:rsidRPr="00726FCD">
        <w:rPr>
          <w:lang w:val="en-GB"/>
        </w:rPr>
        <w:t>Brepols</w:t>
      </w:r>
      <w:proofErr w:type="spellEnd"/>
      <w:r w:rsidR="00726FCD" w:rsidRPr="00726FCD">
        <w:rPr>
          <w:lang w:val="en-GB"/>
        </w:rPr>
        <w:t xml:space="preserve">, 2007, </w:t>
      </w:r>
      <w:r w:rsidR="00F740A0">
        <w:rPr>
          <w:lang w:val="en-GB"/>
        </w:rPr>
        <w:t>p. </w:t>
      </w:r>
      <w:r w:rsidR="00726FCD" w:rsidRPr="00726FCD">
        <w:rPr>
          <w:lang w:val="en-GB"/>
        </w:rPr>
        <w:t>237-275</w:t>
      </w:r>
      <w:r w:rsidR="00726FCD">
        <w:rPr>
          <w:lang w:val="en-GB"/>
        </w:rPr>
        <w:t xml:space="preserve">. </w:t>
      </w:r>
    </w:p>
    <w:p w14:paraId="1ECAD587" w14:textId="718F10BD" w:rsidR="000B1B16" w:rsidRPr="00081AD7" w:rsidRDefault="00746065" w:rsidP="006E3B15">
      <w:pPr>
        <w:pStyle w:val="TEIbiblreference"/>
      </w:pPr>
      <w:r w:rsidRPr="00081AD7">
        <w:rPr>
          <w:smallCaps/>
        </w:rPr>
        <w:t>Safarik</w:t>
      </w:r>
      <w:r w:rsidRPr="00081AD7">
        <w:t xml:space="preserve"> </w:t>
      </w:r>
      <w:proofErr w:type="spellStart"/>
      <w:r w:rsidR="000B1B16" w:rsidRPr="00081AD7">
        <w:t>Eduard</w:t>
      </w:r>
      <w:proofErr w:type="spellEnd"/>
      <w:r w:rsidR="000B1B16" w:rsidRPr="00081AD7">
        <w:t xml:space="preserve"> A., « L’</w:t>
      </w:r>
      <w:proofErr w:type="spellStart"/>
      <w:r w:rsidR="000B1B16" w:rsidRPr="00081AD7">
        <w:t>Apoteosi</w:t>
      </w:r>
      <w:proofErr w:type="spellEnd"/>
      <w:r w:rsidR="000B1B16" w:rsidRPr="00081AD7">
        <w:t xml:space="preserve"> di </w:t>
      </w:r>
      <w:proofErr w:type="spellStart"/>
      <w:r w:rsidR="000B1B16" w:rsidRPr="00081AD7">
        <w:t>Romolo</w:t>
      </w:r>
      <w:proofErr w:type="spellEnd"/>
      <w:r w:rsidR="000B1B16" w:rsidRPr="00081AD7">
        <w:t xml:space="preserve"> », </w:t>
      </w:r>
      <w:r w:rsidR="00081AD7" w:rsidRPr="00081AD7">
        <w:t xml:space="preserve">dans </w:t>
      </w:r>
      <w:r w:rsidR="000B1B16" w:rsidRPr="00081AD7">
        <w:rPr>
          <w:i/>
        </w:rPr>
        <w:t xml:space="preserve">Roma </w:t>
      </w:r>
      <w:proofErr w:type="spellStart"/>
      <w:r w:rsidR="000B1B16" w:rsidRPr="00081AD7">
        <w:rPr>
          <w:i/>
        </w:rPr>
        <w:t>Palazzo</w:t>
      </w:r>
      <w:proofErr w:type="spellEnd"/>
      <w:r w:rsidR="000B1B16" w:rsidRPr="00081AD7">
        <w:rPr>
          <w:i/>
        </w:rPr>
        <w:t xml:space="preserve"> </w:t>
      </w:r>
      <w:proofErr w:type="spellStart"/>
      <w:r w:rsidR="000B1B16" w:rsidRPr="00081AD7">
        <w:rPr>
          <w:i/>
        </w:rPr>
        <w:t>Altieri</w:t>
      </w:r>
      <w:proofErr w:type="spellEnd"/>
      <w:r w:rsidR="000B1B16" w:rsidRPr="00081AD7">
        <w:rPr>
          <w:i/>
        </w:rPr>
        <w:t xml:space="preserve">. Le </w:t>
      </w:r>
      <w:proofErr w:type="spellStart"/>
      <w:r w:rsidR="000B1B16" w:rsidRPr="00081AD7">
        <w:rPr>
          <w:i/>
        </w:rPr>
        <w:t>stanze</w:t>
      </w:r>
      <w:proofErr w:type="spellEnd"/>
      <w:r w:rsidR="000B1B16" w:rsidRPr="00081AD7">
        <w:rPr>
          <w:i/>
        </w:rPr>
        <w:t xml:space="preserve"> al piano </w:t>
      </w:r>
      <w:proofErr w:type="spellStart"/>
      <w:r w:rsidR="000B1B16" w:rsidRPr="00081AD7">
        <w:rPr>
          <w:i/>
        </w:rPr>
        <w:t>nobile</w:t>
      </w:r>
      <w:proofErr w:type="spellEnd"/>
      <w:r w:rsidR="000B1B16" w:rsidRPr="00081AD7">
        <w:rPr>
          <w:i/>
        </w:rPr>
        <w:t xml:space="preserve"> dei </w:t>
      </w:r>
      <w:proofErr w:type="spellStart"/>
      <w:r w:rsidR="000B1B16" w:rsidRPr="00081AD7">
        <w:rPr>
          <w:i/>
        </w:rPr>
        <w:t>cardinali</w:t>
      </w:r>
      <w:proofErr w:type="spellEnd"/>
      <w:r w:rsidR="000B1B16" w:rsidRPr="00081AD7">
        <w:rPr>
          <w:i/>
        </w:rPr>
        <w:t xml:space="preserve"> Giovanni Battista e </w:t>
      </w:r>
      <w:proofErr w:type="spellStart"/>
      <w:r w:rsidR="000B1B16" w:rsidRPr="00081AD7">
        <w:rPr>
          <w:i/>
        </w:rPr>
        <w:t>Paluzzo</w:t>
      </w:r>
      <w:proofErr w:type="spellEnd"/>
      <w:r w:rsidR="000B1B16" w:rsidRPr="00081AD7">
        <w:rPr>
          <w:i/>
        </w:rPr>
        <w:t xml:space="preserve"> </w:t>
      </w:r>
      <w:proofErr w:type="spellStart"/>
      <w:r w:rsidR="000B1B16" w:rsidRPr="00081AD7">
        <w:rPr>
          <w:i/>
        </w:rPr>
        <w:t>Altieri</w:t>
      </w:r>
      <w:proofErr w:type="spellEnd"/>
      <w:r w:rsidR="000B1B16" w:rsidRPr="00081AD7">
        <w:t xml:space="preserve">, Milan, Franco Maria Ricci, 1999, </w:t>
      </w:r>
      <w:r w:rsidR="00F740A0" w:rsidRPr="00081AD7">
        <w:t>p. </w:t>
      </w:r>
      <w:r w:rsidR="000B1B16" w:rsidRPr="00081AD7">
        <w:t>24-29. </w:t>
      </w:r>
      <w:r w:rsidR="000B1B16" w:rsidRPr="00081AD7">
        <w:rPr>
          <w:shd w:val="clear" w:color="auto" w:fill="FAF9F6"/>
        </w:rPr>
        <w:t xml:space="preserve"> </w:t>
      </w:r>
    </w:p>
    <w:p w14:paraId="666E4D7E" w14:textId="1D3ACCA7" w:rsidR="000B1B16" w:rsidRPr="00AB6A3C" w:rsidRDefault="00746065" w:rsidP="006E3B15">
      <w:pPr>
        <w:pStyle w:val="TEIbiblreference"/>
      </w:pPr>
      <w:proofErr w:type="spellStart"/>
      <w:r w:rsidRPr="00CB6EC2">
        <w:rPr>
          <w:smallCaps/>
        </w:rPr>
        <w:t>Saffiotti</w:t>
      </w:r>
      <w:proofErr w:type="spellEnd"/>
      <w:r w:rsidRPr="00AB6A3C">
        <w:t xml:space="preserve"> </w:t>
      </w:r>
      <w:r w:rsidRPr="00CB6EC2">
        <w:rPr>
          <w:smallCaps/>
        </w:rPr>
        <w:t>Dale</w:t>
      </w:r>
      <w:r w:rsidRPr="00AB6A3C">
        <w:t xml:space="preserve"> </w:t>
      </w:r>
      <w:r w:rsidR="000B1B16" w:rsidRPr="00AB6A3C">
        <w:t xml:space="preserve">Maria Francesca, « Raymond de Lodève, Vincent », </w:t>
      </w:r>
      <w:r w:rsidR="00081AD7">
        <w:t xml:space="preserve">dans </w:t>
      </w:r>
      <w:proofErr w:type="spellStart"/>
      <w:r w:rsidR="000B1B16" w:rsidRPr="00AB6A3C">
        <w:rPr>
          <w:i/>
          <w:iCs/>
        </w:rPr>
        <w:t>Dizionario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biografico</w:t>
      </w:r>
      <w:proofErr w:type="spellEnd"/>
      <w:r w:rsidR="000B1B16" w:rsidRPr="00AB6A3C">
        <w:rPr>
          <w:i/>
          <w:iCs/>
        </w:rPr>
        <w:t xml:space="preserve"> dei </w:t>
      </w:r>
      <w:proofErr w:type="spellStart"/>
      <w:r w:rsidR="000B1B16" w:rsidRPr="00AB6A3C">
        <w:rPr>
          <w:i/>
          <w:iCs/>
        </w:rPr>
        <w:t>miniatori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italiani</w:t>
      </w:r>
      <w:proofErr w:type="spellEnd"/>
      <w:r w:rsidR="000B1B16" w:rsidRPr="00AB6A3C">
        <w:t xml:space="preserve">, Milan, Sylvestre Bonnard, 2004, </w:t>
      </w:r>
      <w:r w:rsidR="00F740A0">
        <w:t>p. </w:t>
      </w:r>
      <w:r w:rsidR="000B1B16" w:rsidRPr="00AB6A3C">
        <w:t>899-902.</w:t>
      </w:r>
    </w:p>
    <w:p w14:paraId="309FD67B" w14:textId="0D32EA68" w:rsidR="000B1B16" w:rsidRPr="00AB6A3C" w:rsidRDefault="00746065" w:rsidP="006E3B15">
      <w:pPr>
        <w:pStyle w:val="TEIbiblreference"/>
        <w:rPr>
          <w:rFonts w:eastAsia="Times New Roman"/>
        </w:rPr>
      </w:pPr>
      <w:proofErr w:type="spellStart"/>
      <w:r w:rsidRPr="00CB6EC2">
        <w:rPr>
          <w:smallCaps/>
        </w:rPr>
        <w:t>Salvestrini</w:t>
      </w:r>
      <w:proofErr w:type="spellEnd"/>
      <w:r w:rsidRPr="00AB6A3C">
        <w:t xml:space="preserve"> </w:t>
      </w:r>
      <w:r w:rsidR="000B1B16" w:rsidRPr="00AB6A3C">
        <w:t>Frances</w:t>
      </w:r>
      <w:r w:rsidR="00352401">
        <w:t>c</w:t>
      </w:r>
      <w:r w:rsidR="000B1B16" w:rsidRPr="00AB6A3C">
        <w:t xml:space="preserve">o, </w:t>
      </w:r>
      <w:r w:rsidR="00F740A0">
        <w:t>« </w:t>
      </w:r>
      <w:r w:rsidR="000B1B16" w:rsidRPr="00AB6A3C">
        <w:rPr>
          <w:rFonts w:eastAsia="Times New Roman"/>
        </w:rPr>
        <w:t xml:space="preserve">Il </w:t>
      </w:r>
      <w:proofErr w:type="spellStart"/>
      <w:r w:rsidR="000B1B16" w:rsidRPr="00AB6A3C">
        <w:rPr>
          <w:rFonts w:eastAsia="Times New Roman"/>
        </w:rPr>
        <w:t>patrimonio</w:t>
      </w:r>
      <w:proofErr w:type="spellEnd"/>
      <w:r w:rsidR="000B1B16" w:rsidRPr="00AB6A3C">
        <w:rPr>
          <w:rFonts w:eastAsia="Times New Roman"/>
        </w:rPr>
        <w:t xml:space="preserve"> </w:t>
      </w:r>
      <w:proofErr w:type="spellStart"/>
      <w:r w:rsidR="000B1B16" w:rsidRPr="00AB6A3C">
        <w:rPr>
          <w:rFonts w:eastAsia="Times New Roman"/>
        </w:rPr>
        <w:t>fondiario</w:t>
      </w:r>
      <w:proofErr w:type="spellEnd"/>
      <w:r w:rsidR="000B1B16" w:rsidRPr="00AB6A3C">
        <w:rPr>
          <w:rFonts w:eastAsia="Times New Roman"/>
        </w:rPr>
        <w:t xml:space="preserve"> </w:t>
      </w:r>
      <w:proofErr w:type="spellStart"/>
      <w:r w:rsidR="000B1B16" w:rsidRPr="00AB6A3C">
        <w:rPr>
          <w:rFonts w:eastAsia="Times New Roman"/>
        </w:rPr>
        <w:t>del</w:t>
      </w:r>
      <w:proofErr w:type="spellEnd"/>
      <w:r w:rsidR="000B1B16" w:rsidRPr="00AB6A3C">
        <w:rPr>
          <w:rFonts w:eastAsia="Times New Roman"/>
        </w:rPr>
        <w:t xml:space="preserve"> </w:t>
      </w:r>
      <w:proofErr w:type="spellStart"/>
      <w:r w:rsidR="000B1B16" w:rsidRPr="00AB6A3C">
        <w:rPr>
          <w:rFonts w:eastAsia="Times New Roman"/>
        </w:rPr>
        <w:t>monastero</w:t>
      </w:r>
      <w:proofErr w:type="spellEnd"/>
      <w:r w:rsidR="000B1B16" w:rsidRPr="00AB6A3C">
        <w:rPr>
          <w:rFonts w:eastAsia="Times New Roman"/>
        </w:rPr>
        <w:t xml:space="preserve"> di </w:t>
      </w:r>
      <w:proofErr w:type="spellStart"/>
      <w:r w:rsidR="000B1B16" w:rsidRPr="00AB6A3C">
        <w:rPr>
          <w:rFonts w:eastAsia="Times New Roman"/>
        </w:rPr>
        <w:t>Vallombrosa</w:t>
      </w:r>
      <w:proofErr w:type="spellEnd"/>
      <w:r w:rsidR="000B1B16" w:rsidRPr="00AB6A3C">
        <w:rPr>
          <w:rFonts w:eastAsia="Times New Roman"/>
        </w:rPr>
        <w:t xml:space="preserve"> fra </w:t>
      </w:r>
      <w:r w:rsidR="000B1B16" w:rsidRPr="00CB6EC2">
        <w:rPr>
          <w:rFonts w:eastAsia="Times New Roman"/>
          <w:smallCaps/>
        </w:rPr>
        <w:t>XIII</w:t>
      </w:r>
      <w:r w:rsidR="000B1B16" w:rsidRPr="00AB6A3C">
        <w:rPr>
          <w:rFonts w:eastAsia="Times New Roman"/>
        </w:rPr>
        <w:t xml:space="preserve"> e </w:t>
      </w:r>
      <w:r w:rsidR="000B1B16" w:rsidRPr="00CB6EC2">
        <w:rPr>
          <w:rFonts w:eastAsia="Times New Roman"/>
          <w:smallCaps/>
        </w:rPr>
        <w:t>XVI</w:t>
      </w:r>
      <w:r w:rsidR="000B1B16" w:rsidRPr="00AB6A3C">
        <w:rPr>
          <w:rFonts w:eastAsia="Times New Roman"/>
        </w:rPr>
        <w:t xml:space="preserve"> </w:t>
      </w:r>
      <w:proofErr w:type="spellStart"/>
      <w:r w:rsidR="000B1B16" w:rsidRPr="00AB6A3C">
        <w:rPr>
          <w:rFonts w:eastAsia="Times New Roman"/>
        </w:rPr>
        <w:t>secolo</w:t>
      </w:r>
      <w:proofErr w:type="spellEnd"/>
      <w:r w:rsidR="000B1B16" w:rsidRPr="00AB6A3C">
        <w:rPr>
          <w:rFonts w:eastAsia="Times New Roman"/>
        </w:rPr>
        <w:t xml:space="preserve">: </w:t>
      </w:r>
      <w:proofErr w:type="spellStart"/>
      <w:r w:rsidR="000B1B16" w:rsidRPr="00AB6A3C">
        <w:rPr>
          <w:rFonts w:eastAsia="Times New Roman"/>
        </w:rPr>
        <w:t>presenza</w:t>
      </w:r>
      <w:proofErr w:type="spellEnd"/>
      <w:r w:rsidR="000B1B16" w:rsidRPr="00AB6A3C">
        <w:rPr>
          <w:rFonts w:eastAsia="Times New Roman"/>
        </w:rPr>
        <w:t xml:space="preserve"> e </w:t>
      </w:r>
      <w:proofErr w:type="spellStart"/>
      <w:r w:rsidR="000B1B16" w:rsidRPr="00AB6A3C">
        <w:rPr>
          <w:rFonts w:eastAsia="Times New Roman"/>
        </w:rPr>
        <w:t>utilizzazione</w:t>
      </w:r>
      <w:proofErr w:type="spellEnd"/>
      <w:r w:rsidR="000B1B16" w:rsidRPr="00AB6A3C">
        <w:rPr>
          <w:rFonts w:eastAsia="Times New Roman"/>
        </w:rPr>
        <w:t xml:space="preserve"> </w:t>
      </w:r>
      <w:proofErr w:type="spellStart"/>
      <w:r w:rsidR="000B1B16" w:rsidRPr="00AB6A3C">
        <w:rPr>
          <w:rFonts w:eastAsia="Times New Roman"/>
        </w:rPr>
        <w:t>del</w:t>
      </w:r>
      <w:proofErr w:type="spellEnd"/>
      <w:r w:rsidR="000B1B16" w:rsidRPr="00AB6A3C">
        <w:rPr>
          <w:rFonts w:eastAsia="Times New Roman"/>
        </w:rPr>
        <w:t xml:space="preserve"> bosco</w:t>
      </w:r>
      <w:r w:rsidR="00F740A0">
        <w:rPr>
          <w:rFonts w:eastAsia="Times New Roman"/>
        </w:rPr>
        <w:t> »</w:t>
      </w:r>
      <w:r w:rsidR="000B1B16" w:rsidRPr="00AB6A3C">
        <w:rPr>
          <w:rFonts w:eastAsia="Times New Roman"/>
        </w:rPr>
        <w:t xml:space="preserve">, </w:t>
      </w:r>
      <w:r w:rsidR="00081AD7">
        <w:rPr>
          <w:rFonts w:eastAsia="Times New Roman"/>
        </w:rPr>
        <w:t xml:space="preserve">dans </w:t>
      </w:r>
      <w:proofErr w:type="spellStart"/>
      <w:r w:rsidR="00081AD7" w:rsidRPr="00AB6A3C">
        <w:rPr>
          <w:rFonts w:eastAsia="Times New Roman"/>
        </w:rPr>
        <w:t>Simonetta</w:t>
      </w:r>
      <w:proofErr w:type="spellEnd"/>
      <w:r w:rsidR="00081AD7" w:rsidRPr="00AB6A3C">
        <w:rPr>
          <w:rFonts w:eastAsia="Times New Roman"/>
        </w:rPr>
        <w:t xml:space="preserve"> </w:t>
      </w:r>
      <w:proofErr w:type="spellStart"/>
      <w:r w:rsidR="00081AD7" w:rsidRPr="00AB6A3C">
        <w:rPr>
          <w:rFonts w:eastAsia="Times New Roman"/>
        </w:rPr>
        <w:t>Cavaciocchi</w:t>
      </w:r>
      <w:proofErr w:type="spellEnd"/>
      <w:r w:rsidR="00081AD7" w:rsidRPr="00AB6A3C">
        <w:rPr>
          <w:rFonts w:eastAsia="Times New Roman"/>
        </w:rPr>
        <w:t xml:space="preserve"> (</w:t>
      </w:r>
      <w:proofErr w:type="spellStart"/>
      <w:r w:rsidR="00081AD7" w:rsidRPr="00AB6A3C">
        <w:rPr>
          <w:rFonts w:eastAsia="Times New Roman"/>
        </w:rPr>
        <w:t>dir</w:t>
      </w:r>
      <w:proofErr w:type="spellEnd"/>
      <w:r w:rsidR="00081AD7">
        <w:rPr>
          <w:rFonts w:eastAsia="Times New Roman"/>
        </w:rPr>
        <w:t>.</w:t>
      </w:r>
      <w:r w:rsidR="00081AD7" w:rsidRPr="00AB6A3C">
        <w:rPr>
          <w:rFonts w:eastAsia="Times New Roman"/>
        </w:rPr>
        <w:t xml:space="preserve">), </w:t>
      </w:r>
      <w:r w:rsidR="000B1B16" w:rsidRPr="00AB6A3C">
        <w:rPr>
          <w:rFonts w:eastAsia="Times New Roman"/>
          <w:i/>
          <w:iCs/>
        </w:rPr>
        <w:t>L’</w:t>
      </w:r>
      <w:proofErr w:type="spellStart"/>
      <w:r w:rsidR="000B1B16" w:rsidRPr="00AB6A3C">
        <w:rPr>
          <w:rFonts w:eastAsia="Times New Roman"/>
          <w:i/>
          <w:iCs/>
        </w:rPr>
        <w:t>uomo</w:t>
      </w:r>
      <w:proofErr w:type="spellEnd"/>
      <w:r w:rsidR="000B1B16" w:rsidRPr="00AB6A3C">
        <w:rPr>
          <w:rFonts w:eastAsia="Times New Roman"/>
          <w:i/>
          <w:iCs/>
        </w:rPr>
        <w:t xml:space="preserve"> e la </w:t>
      </w:r>
      <w:proofErr w:type="spellStart"/>
      <w:r w:rsidR="000B1B16" w:rsidRPr="00AB6A3C">
        <w:rPr>
          <w:rFonts w:eastAsia="Times New Roman"/>
          <w:i/>
          <w:iCs/>
        </w:rPr>
        <w:t>foresta</w:t>
      </w:r>
      <w:proofErr w:type="spellEnd"/>
      <w:r w:rsidR="000B1B16" w:rsidRPr="00AB6A3C">
        <w:rPr>
          <w:rFonts w:eastAsia="Times New Roman"/>
          <w:i/>
          <w:iCs/>
        </w:rPr>
        <w:t xml:space="preserve">, </w:t>
      </w:r>
      <w:proofErr w:type="spellStart"/>
      <w:r w:rsidR="000B1B16" w:rsidRPr="00AB6A3C">
        <w:rPr>
          <w:rFonts w:eastAsia="Times New Roman"/>
          <w:i/>
          <w:iCs/>
        </w:rPr>
        <w:t>secc</w:t>
      </w:r>
      <w:proofErr w:type="spellEnd"/>
      <w:r w:rsidR="000B1B16" w:rsidRPr="00AB6A3C">
        <w:rPr>
          <w:rFonts w:eastAsia="Times New Roman"/>
          <w:i/>
          <w:iCs/>
        </w:rPr>
        <w:t>.</w:t>
      </w:r>
      <w:r w:rsidR="00081AD7">
        <w:rPr>
          <w:rFonts w:eastAsia="Times New Roman"/>
          <w:i/>
          <w:iCs/>
        </w:rPr>
        <w:t> </w:t>
      </w:r>
      <w:r w:rsidR="000B1B16" w:rsidRPr="00AB6A3C">
        <w:rPr>
          <w:rFonts w:eastAsia="Times New Roman"/>
          <w:i/>
          <w:iCs/>
        </w:rPr>
        <w:t>XIII-XVIII</w:t>
      </w:r>
      <w:r w:rsidR="000B1B16" w:rsidRPr="00AB6A3C">
        <w:rPr>
          <w:rFonts w:eastAsia="Times New Roman"/>
        </w:rPr>
        <w:t xml:space="preserve">, Prato, </w:t>
      </w:r>
      <w:proofErr w:type="spellStart"/>
      <w:r w:rsidR="000B1B16" w:rsidRPr="00AB6A3C">
        <w:t>Istituto</w:t>
      </w:r>
      <w:proofErr w:type="spellEnd"/>
      <w:r w:rsidR="000B1B16" w:rsidRPr="00AB6A3C">
        <w:t xml:space="preserve"> </w:t>
      </w:r>
      <w:proofErr w:type="spellStart"/>
      <w:r w:rsidR="000B1B16" w:rsidRPr="00AB6A3C">
        <w:t>Internazionale</w:t>
      </w:r>
      <w:proofErr w:type="spellEnd"/>
      <w:r w:rsidR="000B1B16" w:rsidRPr="00AB6A3C">
        <w:t xml:space="preserve"> di </w:t>
      </w:r>
      <w:proofErr w:type="spellStart"/>
      <w:r w:rsidR="000B1B16" w:rsidRPr="00AB6A3C">
        <w:t>Storia</w:t>
      </w:r>
      <w:proofErr w:type="spellEnd"/>
      <w:r w:rsidR="000B1B16" w:rsidRPr="00AB6A3C">
        <w:t xml:space="preserve"> Economica F</w:t>
      </w:r>
      <w:r w:rsidR="00081AD7">
        <w:t>rancesco</w:t>
      </w:r>
      <w:r w:rsidR="000B1B16" w:rsidRPr="00AB6A3C">
        <w:t xml:space="preserve"> </w:t>
      </w:r>
      <w:proofErr w:type="spellStart"/>
      <w:r w:rsidR="000B1B16" w:rsidRPr="00AB6A3C">
        <w:t>Datini</w:t>
      </w:r>
      <w:proofErr w:type="spellEnd"/>
      <w:r w:rsidR="000B1B16" w:rsidRPr="00AB6A3C">
        <w:t xml:space="preserve">, </w:t>
      </w:r>
      <w:r w:rsidR="000B1B16" w:rsidRPr="00AB6A3C">
        <w:rPr>
          <w:rFonts w:eastAsia="Times New Roman"/>
        </w:rPr>
        <w:t xml:space="preserve">1996, </w:t>
      </w:r>
      <w:r w:rsidR="00F740A0">
        <w:rPr>
          <w:rFonts w:eastAsia="Times New Roman"/>
        </w:rPr>
        <w:t>p. </w:t>
      </w:r>
      <w:r w:rsidR="000B1B16" w:rsidRPr="00AB6A3C">
        <w:rPr>
          <w:rFonts w:eastAsia="Times New Roman"/>
        </w:rPr>
        <w:t>1057-1068.</w:t>
      </w:r>
    </w:p>
    <w:p w14:paraId="7EF40240" w14:textId="02701951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="00F740A0">
        <w:t>« </w:t>
      </w:r>
      <w:r w:rsidRPr="00AB6A3C">
        <w:t>L’</w:t>
      </w:r>
      <w:proofErr w:type="spellStart"/>
      <w:r w:rsidRPr="00AB6A3C">
        <w:t>esperienza</w:t>
      </w:r>
      <w:proofErr w:type="spellEnd"/>
      <w:r w:rsidRPr="00AB6A3C">
        <w:t xml:space="preserve"> di </w:t>
      </w:r>
      <w:proofErr w:type="spellStart"/>
      <w:r w:rsidRPr="00AB6A3C">
        <w:t>Vallombrosa</w:t>
      </w:r>
      <w:proofErr w:type="spellEnd"/>
      <w:r w:rsidRPr="00AB6A3C">
        <w:t xml:space="preserve"> </w:t>
      </w:r>
      <w:proofErr w:type="spellStart"/>
      <w:r w:rsidRPr="00AB6A3C">
        <w:t>nella</w:t>
      </w:r>
      <w:proofErr w:type="spellEnd"/>
      <w:r w:rsidRPr="00AB6A3C">
        <w:t xml:space="preserve"> </w:t>
      </w:r>
      <w:proofErr w:type="spellStart"/>
      <w:r w:rsidRPr="00AB6A3C">
        <w:t>documentazione</w:t>
      </w:r>
      <w:proofErr w:type="spellEnd"/>
      <w:r w:rsidRPr="00AB6A3C">
        <w:t xml:space="preserve"> </w:t>
      </w:r>
      <w:proofErr w:type="spellStart"/>
      <w:r w:rsidRPr="00AB6A3C">
        <w:t>archivistica</w:t>
      </w:r>
      <w:proofErr w:type="spellEnd"/>
      <w:r w:rsidRPr="00AB6A3C">
        <w:t xml:space="preserve"> (</w:t>
      </w:r>
      <w:proofErr w:type="spellStart"/>
      <w:r w:rsidRPr="00AB6A3C">
        <w:t>secoli</w:t>
      </w:r>
      <w:proofErr w:type="spellEnd"/>
      <w:r w:rsidR="00081AD7">
        <w:t> </w:t>
      </w:r>
      <w:r w:rsidRPr="00CB6EC2">
        <w:rPr>
          <w:smallCaps/>
        </w:rPr>
        <w:t>XI</w:t>
      </w:r>
      <w:r w:rsidRPr="00AB6A3C">
        <w:t>-</w:t>
      </w:r>
      <w:r w:rsidRPr="00CB6EC2">
        <w:rPr>
          <w:smallCaps/>
        </w:rPr>
        <w:t>XVI</w:t>
      </w:r>
      <w:r w:rsidRPr="00AB6A3C">
        <w:t>)</w:t>
      </w:r>
      <w:r w:rsidR="00F740A0">
        <w:t> »</w:t>
      </w:r>
      <w:r w:rsidRPr="00AB6A3C">
        <w:t>,</w:t>
      </w:r>
      <w:r w:rsidR="00081AD7">
        <w:t xml:space="preserve"> dans</w:t>
      </w:r>
      <w:r w:rsidRPr="00AB6A3C">
        <w:t xml:space="preserve"> </w:t>
      </w:r>
      <w:r w:rsidR="00081AD7" w:rsidRPr="00AB6A3C">
        <w:t xml:space="preserve">Giancarlo </w:t>
      </w:r>
      <w:proofErr w:type="spellStart"/>
      <w:r w:rsidR="00081AD7" w:rsidRPr="00AB6A3C">
        <w:t>Andenna</w:t>
      </w:r>
      <w:proofErr w:type="spellEnd"/>
      <w:r w:rsidR="00081AD7" w:rsidRPr="00AB6A3C">
        <w:t xml:space="preserve">, Renata </w:t>
      </w:r>
      <w:proofErr w:type="spellStart"/>
      <w:r w:rsidR="00081AD7" w:rsidRPr="00AB6A3C">
        <w:t>Salvarani</w:t>
      </w:r>
      <w:proofErr w:type="spellEnd"/>
      <w:r w:rsidR="00081AD7" w:rsidRPr="00AB6A3C">
        <w:t xml:space="preserve"> (</w:t>
      </w:r>
      <w:proofErr w:type="spellStart"/>
      <w:r w:rsidR="00081AD7" w:rsidRPr="00AB6A3C">
        <w:t>dir</w:t>
      </w:r>
      <w:proofErr w:type="spellEnd"/>
      <w:r w:rsidR="00081AD7" w:rsidRPr="00AB6A3C">
        <w:t>),</w:t>
      </w:r>
      <w:r w:rsidR="004C4125">
        <w:t xml:space="preserve"> </w:t>
      </w:r>
      <w:r w:rsidRPr="00AB6A3C">
        <w:rPr>
          <w:i/>
          <w:iCs/>
        </w:rPr>
        <w:t xml:space="preserve">La </w:t>
      </w:r>
      <w:proofErr w:type="spellStart"/>
      <w:r w:rsidRPr="00AB6A3C">
        <w:rPr>
          <w:i/>
          <w:iCs/>
        </w:rPr>
        <w:t>memoria</w:t>
      </w:r>
      <w:proofErr w:type="spellEnd"/>
      <w:r w:rsidRPr="00AB6A3C">
        <w:rPr>
          <w:i/>
          <w:iCs/>
        </w:rPr>
        <w:t xml:space="preserve"> dei </w:t>
      </w:r>
      <w:proofErr w:type="spellStart"/>
      <w:r w:rsidRPr="00AB6A3C">
        <w:rPr>
          <w:i/>
          <w:iCs/>
        </w:rPr>
        <w:t>chiostri</w:t>
      </w:r>
      <w:proofErr w:type="spellEnd"/>
      <w:r w:rsidR="004C4125" w:rsidRPr="004C4125">
        <w:rPr>
          <w:i/>
          <w:iCs/>
        </w:rPr>
        <w:t>:</w:t>
      </w:r>
      <w:r w:rsidRPr="004C4125">
        <w:rPr>
          <w:i/>
          <w:iCs/>
        </w:rPr>
        <w:t xml:space="preserve"> </w:t>
      </w:r>
      <w:proofErr w:type="spellStart"/>
      <w:r w:rsidR="004C4125">
        <w:rPr>
          <w:i/>
          <w:iCs/>
        </w:rPr>
        <w:t>a</w:t>
      </w:r>
      <w:r w:rsidRPr="004C4125">
        <w:rPr>
          <w:i/>
          <w:iCs/>
        </w:rPr>
        <w:t>tti</w:t>
      </w:r>
      <w:proofErr w:type="spellEnd"/>
      <w:r w:rsidRPr="004C4125">
        <w:rPr>
          <w:i/>
          <w:iCs/>
        </w:rPr>
        <w:t xml:space="preserve"> delle prime </w:t>
      </w:r>
      <w:proofErr w:type="spellStart"/>
      <w:r w:rsidRPr="004C4125">
        <w:rPr>
          <w:i/>
          <w:iCs/>
        </w:rPr>
        <w:t>Giornate</w:t>
      </w:r>
      <w:proofErr w:type="spellEnd"/>
      <w:r w:rsidRPr="004C4125">
        <w:rPr>
          <w:i/>
          <w:iCs/>
        </w:rPr>
        <w:t xml:space="preserve"> di </w:t>
      </w:r>
      <w:proofErr w:type="spellStart"/>
      <w:r w:rsidRPr="004C4125">
        <w:rPr>
          <w:i/>
          <w:iCs/>
        </w:rPr>
        <w:t>studi</w:t>
      </w:r>
      <w:proofErr w:type="spellEnd"/>
      <w:r w:rsidRPr="004C4125">
        <w:rPr>
          <w:i/>
          <w:iCs/>
        </w:rPr>
        <w:t xml:space="preserve"> </w:t>
      </w:r>
      <w:proofErr w:type="spellStart"/>
      <w:r w:rsidRPr="004C4125">
        <w:rPr>
          <w:i/>
          <w:iCs/>
        </w:rPr>
        <w:t>medievali</w:t>
      </w:r>
      <w:proofErr w:type="spellEnd"/>
      <w:r w:rsidRPr="004C4125">
        <w:rPr>
          <w:i/>
          <w:iCs/>
        </w:rPr>
        <w:t xml:space="preserve">, </w:t>
      </w:r>
      <w:proofErr w:type="spellStart"/>
      <w:r w:rsidRPr="004C4125">
        <w:rPr>
          <w:i/>
          <w:iCs/>
        </w:rPr>
        <w:t>Laboratorio</w:t>
      </w:r>
      <w:proofErr w:type="spellEnd"/>
      <w:r w:rsidRPr="004C4125">
        <w:rPr>
          <w:i/>
          <w:iCs/>
        </w:rPr>
        <w:t xml:space="preserve"> di </w:t>
      </w:r>
      <w:proofErr w:type="spellStart"/>
      <w:r w:rsidRPr="004C4125">
        <w:rPr>
          <w:i/>
          <w:iCs/>
        </w:rPr>
        <w:t>storia</w:t>
      </w:r>
      <w:proofErr w:type="spellEnd"/>
      <w:r w:rsidRPr="004C4125">
        <w:rPr>
          <w:i/>
          <w:iCs/>
        </w:rPr>
        <w:t xml:space="preserve"> </w:t>
      </w:r>
      <w:proofErr w:type="spellStart"/>
      <w:r w:rsidRPr="004C4125">
        <w:rPr>
          <w:i/>
          <w:iCs/>
        </w:rPr>
        <w:t>monastica</w:t>
      </w:r>
      <w:proofErr w:type="spellEnd"/>
      <w:r w:rsidRPr="004C4125">
        <w:rPr>
          <w:i/>
          <w:iCs/>
        </w:rPr>
        <w:t xml:space="preserve"> </w:t>
      </w:r>
      <w:proofErr w:type="spellStart"/>
      <w:r w:rsidRPr="004C4125">
        <w:rPr>
          <w:i/>
          <w:iCs/>
        </w:rPr>
        <w:t>dell’Italia</w:t>
      </w:r>
      <w:proofErr w:type="spellEnd"/>
      <w:r w:rsidRPr="004C4125">
        <w:rPr>
          <w:i/>
          <w:iCs/>
        </w:rPr>
        <w:t xml:space="preserve"> </w:t>
      </w:r>
      <w:proofErr w:type="spellStart"/>
      <w:r w:rsidRPr="004C4125">
        <w:rPr>
          <w:i/>
          <w:iCs/>
        </w:rPr>
        <w:t>settentrionale</w:t>
      </w:r>
      <w:proofErr w:type="spellEnd"/>
      <w:r w:rsidRPr="00AB6A3C">
        <w:t xml:space="preserve">, Castiglione delle </w:t>
      </w:r>
      <w:proofErr w:type="spellStart"/>
      <w:r w:rsidRPr="00AB6A3C">
        <w:t>Stiviere</w:t>
      </w:r>
      <w:proofErr w:type="spellEnd"/>
      <w:r w:rsidRPr="00AB6A3C">
        <w:t>, 11-13</w:t>
      </w:r>
      <w:r w:rsidR="00081AD7">
        <w:t> </w:t>
      </w:r>
      <w:r w:rsidRPr="00AB6A3C">
        <w:t>o</w:t>
      </w:r>
      <w:r w:rsidR="00081AD7">
        <w:t>c</w:t>
      </w:r>
      <w:r w:rsidRPr="00AB6A3C">
        <w:t xml:space="preserve">tobre 2001, Brescia, </w:t>
      </w:r>
      <w:r w:rsidRPr="00CB6EC2">
        <w:rPr>
          <w:smallCaps/>
        </w:rPr>
        <w:t>CESIMB</w:t>
      </w:r>
      <w:r w:rsidRPr="00AB6A3C">
        <w:t xml:space="preserve">, 2002, </w:t>
      </w:r>
      <w:r w:rsidR="00F740A0">
        <w:t>p. </w:t>
      </w:r>
      <w:r w:rsidRPr="00AB6A3C">
        <w:t>215-230.</w:t>
      </w:r>
    </w:p>
    <w:p w14:paraId="72073BB8" w14:textId="34F0125E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="00F740A0">
        <w:t>« </w:t>
      </w:r>
      <w:r w:rsidRPr="00AB6A3C">
        <w:t xml:space="preserve">L’art et la magnificence </w:t>
      </w:r>
      <w:r w:rsidR="004C4125">
        <w:t>“</w:t>
      </w:r>
      <w:r w:rsidRPr="00AB6A3C">
        <w:t>contre</w:t>
      </w:r>
      <w:r w:rsidR="004C4125">
        <w:t>”</w:t>
      </w:r>
      <w:r w:rsidRPr="00AB6A3C">
        <w:t xml:space="preserve"> le pouvoir du prince. L’abbé général Biagio </w:t>
      </w:r>
      <w:proofErr w:type="spellStart"/>
      <w:r w:rsidRPr="00AB6A3C">
        <w:t>Milanesi</w:t>
      </w:r>
      <w:proofErr w:type="spellEnd"/>
      <w:r w:rsidRPr="00AB6A3C">
        <w:t>, l’ordre monastique de Vallombreuse, Laurent de Médicis et le pape Léon</w:t>
      </w:r>
      <w:r w:rsidR="004C4125">
        <w:t> </w:t>
      </w:r>
      <w:r w:rsidRPr="00AB6A3C">
        <w:t>X</w:t>
      </w:r>
      <w:r w:rsidR="00F740A0">
        <w:t> »</w:t>
      </w:r>
      <w:r w:rsidRPr="00AB6A3C">
        <w:t>,</w:t>
      </w:r>
      <w:r w:rsidR="004C4125">
        <w:t xml:space="preserve"> dans </w:t>
      </w:r>
      <w:r w:rsidR="004C4125" w:rsidRPr="00AB6A3C">
        <w:t>Élisabeth Crouzet-</w:t>
      </w:r>
      <w:proofErr w:type="spellStart"/>
      <w:r w:rsidR="004C4125" w:rsidRPr="00AB6A3C">
        <w:t>Pavan</w:t>
      </w:r>
      <w:proofErr w:type="spellEnd"/>
      <w:r w:rsidR="004C4125" w:rsidRPr="00AB6A3C">
        <w:t>, Jean-Claude Maire Vigueur (</w:t>
      </w:r>
      <w:proofErr w:type="spellStart"/>
      <w:r w:rsidR="004C4125" w:rsidRPr="00AB6A3C">
        <w:t>dir</w:t>
      </w:r>
      <w:proofErr w:type="spellEnd"/>
      <w:r w:rsidR="004C4125" w:rsidRPr="00AB6A3C">
        <w:t xml:space="preserve">), </w:t>
      </w:r>
      <w:r w:rsidRPr="00AB6A3C">
        <w:rPr>
          <w:i/>
          <w:iCs/>
        </w:rPr>
        <w:t>L’art au service du prince. Paradigme italien, expériences européennes</w:t>
      </w:r>
      <w:r w:rsidRPr="00AB6A3C">
        <w:t xml:space="preserve"> </w:t>
      </w:r>
      <w:r w:rsidRPr="00AB6A3C">
        <w:rPr>
          <w:i/>
          <w:iCs/>
        </w:rPr>
        <w:t>(vers 1250-vers 1550)</w:t>
      </w:r>
      <w:r w:rsidRPr="00AB6A3C">
        <w:t xml:space="preserve">, </w:t>
      </w:r>
      <w:r w:rsidR="004C4125">
        <w:t>a</w:t>
      </w:r>
      <w:r w:rsidRPr="00AB6A3C">
        <w:t xml:space="preserve">ctes du </w:t>
      </w:r>
      <w:r w:rsidR="004C4125">
        <w:t>c</w:t>
      </w:r>
      <w:r w:rsidRPr="00AB6A3C">
        <w:t>olloque, Paris, Université de Paris-Sorbonne, Centre Roland</w:t>
      </w:r>
      <w:r w:rsidR="00590747">
        <w:t>-</w:t>
      </w:r>
      <w:proofErr w:type="spellStart"/>
      <w:r w:rsidRPr="00AB6A3C">
        <w:t>Mousnier</w:t>
      </w:r>
      <w:proofErr w:type="spellEnd"/>
      <w:r w:rsidRPr="00AB6A3C">
        <w:t>, 17-19</w:t>
      </w:r>
      <w:r w:rsidR="004C4125">
        <w:t> </w:t>
      </w:r>
      <w:r w:rsidRPr="00AB6A3C">
        <w:t xml:space="preserve">octobre 2013, Rome, Viella, </w:t>
      </w:r>
      <w:bookmarkStart w:id="45" w:name="_Hlk181715953"/>
      <w:r w:rsidR="004C4125">
        <w:t>« </w:t>
      </w:r>
      <w:r w:rsidR="004C4125" w:rsidRPr="00AB6A3C">
        <w:t xml:space="preserve">Italia </w:t>
      </w:r>
      <w:proofErr w:type="spellStart"/>
      <w:r w:rsidR="004C4125" w:rsidRPr="00AB6A3C">
        <w:t>comunale</w:t>
      </w:r>
      <w:proofErr w:type="spellEnd"/>
      <w:r w:rsidR="004C4125" w:rsidRPr="00AB6A3C">
        <w:t xml:space="preserve"> e </w:t>
      </w:r>
      <w:proofErr w:type="spellStart"/>
      <w:r w:rsidR="004C4125" w:rsidRPr="00AB6A3C">
        <w:t>signorile</w:t>
      </w:r>
      <w:proofErr w:type="spellEnd"/>
      <w:r w:rsidR="004C4125">
        <w:t>,</w:t>
      </w:r>
      <w:r w:rsidR="004C4125" w:rsidRPr="00AB6A3C">
        <w:t xml:space="preserve"> 8</w:t>
      </w:r>
      <w:r w:rsidR="004C4125">
        <w:t> »</w:t>
      </w:r>
      <w:bookmarkEnd w:id="45"/>
      <w:r w:rsidR="004C4125">
        <w:t xml:space="preserve">, </w:t>
      </w:r>
      <w:r w:rsidRPr="00AB6A3C">
        <w:t xml:space="preserve">2015, </w:t>
      </w:r>
      <w:r w:rsidR="00F740A0">
        <w:t>p. </w:t>
      </w:r>
      <w:r w:rsidRPr="00AB6A3C">
        <w:t>253-279.</w:t>
      </w:r>
    </w:p>
    <w:p w14:paraId="1A8B0665" w14:textId="6A926B5F" w:rsidR="000B1B16" w:rsidRPr="00AB6A3C" w:rsidRDefault="00296435" w:rsidP="006E3B15">
      <w:pPr>
        <w:pStyle w:val="TEIbiblreference"/>
        <w:rPr>
          <w:lang w:val="it-IT"/>
        </w:rPr>
      </w:pPr>
      <w:proofErr w:type="spellStart"/>
      <w:r w:rsidRPr="00CB6EC2">
        <w:rPr>
          <w:smallCaps/>
        </w:rPr>
        <w:t>Savorelli</w:t>
      </w:r>
      <w:proofErr w:type="spellEnd"/>
      <w:r w:rsidRPr="00AB6A3C">
        <w:t xml:space="preserve"> </w:t>
      </w:r>
      <w:r w:rsidR="000B1B16" w:rsidRPr="00AB6A3C">
        <w:t xml:space="preserve">Alessandro, </w:t>
      </w:r>
      <w:r w:rsidR="000B1B16" w:rsidRPr="00AB6A3C">
        <w:rPr>
          <w:lang w:val="it-IT"/>
        </w:rPr>
        <w:t>« L’araldica per la storia: una fonte ausiliaria ? »,</w:t>
      </w:r>
      <w:r w:rsidR="004C4125">
        <w:rPr>
          <w:lang w:val="it-IT"/>
        </w:rPr>
        <w:t xml:space="preserve"> dans </w:t>
      </w:r>
      <w:r w:rsidR="004C4125" w:rsidRPr="00AB6A3C">
        <w:rPr>
          <w:lang w:val="it-IT"/>
        </w:rPr>
        <w:t xml:space="preserve">Maria Pia Paoli (dir.), </w:t>
      </w:r>
      <w:r w:rsidR="000B1B16" w:rsidRPr="00AB6A3C">
        <w:rPr>
          <w:i/>
          <w:iCs/>
          <w:lang w:val="it-IT"/>
        </w:rPr>
        <w:t>Nel laboratorio della storia: una guida alle fonti dell’età moderna</w:t>
      </w:r>
      <w:r w:rsidR="000B1B16" w:rsidRPr="00AB6A3C">
        <w:rPr>
          <w:lang w:val="it-IT"/>
        </w:rPr>
        <w:t xml:space="preserve">, Rome, Carocci, 2013,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289-315.</w:t>
      </w:r>
    </w:p>
    <w:p w14:paraId="6281109A" w14:textId="3BDD1CC2" w:rsidR="000B1B16" w:rsidRPr="00B65667" w:rsidRDefault="000B1B16" w:rsidP="006E3B15">
      <w:pPr>
        <w:pStyle w:val="TEIbiblreference"/>
        <w:rPr>
          <w:color w:val="353535"/>
          <w:shd w:val="clear" w:color="auto" w:fill="FFFFFF"/>
          <w:lang w:val="en-GB"/>
        </w:rPr>
      </w:pPr>
      <w:r w:rsidRPr="004C4125">
        <w:rPr>
          <w:b/>
          <w:bCs/>
          <w:lang w:val="it-IT"/>
        </w:rPr>
        <w:lastRenderedPageBreak/>
        <w:t>—</w:t>
      </w:r>
      <w:r w:rsidRPr="004C4125">
        <w:rPr>
          <w:lang w:val="it-IT"/>
        </w:rPr>
        <w:t xml:space="preserve">, </w:t>
      </w:r>
      <w:r w:rsidR="00F740A0" w:rsidRPr="004C4125">
        <w:rPr>
          <w:lang w:val="it-IT"/>
        </w:rPr>
        <w:t>« </w:t>
      </w:r>
      <w:r w:rsidRPr="004C4125">
        <w:rPr>
          <w:lang w:val="it-IT"/>
        </w:rPr>
        <w:t>Segni e simboli araldici nell’arte fiorentina dal Medioevo al Rinascimento »,</w:t>
      </w:r>
      <w:r w:rsidR="004C4125" w:rsidRPr="004C4125">
        <w:rPr>
          <w:lang w:val="it-IT"/>
        </w:rPr>
        <w:t xml:space="preserve"> dans </w:t>
      </w:r>
      <w:r w:rsidR="004C4125" w:rsidRPr="004C4125">
        <w:rPr>
          <w:color w:val="353535"/>
          <w:shd w:val="clear" w:color="auto" w:fill="FFFFFF"/>
          <w:lang w:val="it-IT"/>
        </w:rPr>
        <w:t xml:space="preserve">Maria Monica </w:t>
      </w:r>
      <w:r w:rsidR="004C4125" w:rsidRPr="004C4125">
        <w:rPr>
          <w:lang w:val="it-IT"/>
        </w:rPr>
        <w:t>Donato</w:t>
      </w:r>
      <w:r w:rsidR="004C4125" w:rsidRPr="001851F9">
        <w:rPr>
          <w:lang w:val="it-IT"/>
        </w:rPr>
        <w:t xml:space="preserve"> et</w:t>
      </w:r>
      <w:r w:rsidR="004C4125" w:rsidRPr="004C4125">
        <w:rPr>
          <w:lang w:val="it-IT"/>
        </w:rPr>
        <w:t xml:space="preserve"> Daniela Parenti (dir.),</w:t>
      </w:r>
      <w:r w:rsidRPr="004C4125">
        <w:rPr>
          <w:lang w:val="it-IT"/>
        </w:rPr>
        <w:t xml:space="preserve"> </w:t>
      </w:r>
      <w:r w:rsidRPr="004C4125">
        <w:rPr>
          <w:i/>
          <w:iCs/>
          <w:lang w:val="it-IT"/>
        </w:rPr>
        <w:t xml:space="preserve">Dal giglio al David. </w:t>
      </w:r>
      <w:proofErr w:type="spellStart"/>
      <w:r w:rsidRPr="001851F9">
        <w:rPr>
          <w:i/>
          <w:iCs/>
          <w:lang w:val="en-GB"/>
        </w:rPr>
        <w:t>Arte</w:t>
      </w:r>
      <w:proofErr w:type="spellEnd"/>
      <w:r w:rsidRPr="001851F9">
        <w:rPr>
          <w:i/>
          <w:iCs/>
          <w:lang w:val="en-GB"/>
        </w:rPr>
        <w:t xml:space="preserve"> </w:t>
      </w:r>
      <w:proofErr w:type="spellStart"/>
      <w:r w:rsidRPr="001851F9">
        <w:rPr>
          <w:i/>
          <w:iCs/>
          <w:lang w:val="en-GB"/>
        </w:rPr>
        <w:t>civica</w:t>
      </w:r>
      <w:proofErr w:type="spellEnd"/>
      <w:r w:rsidRPr="001851F9">
        <w:rPr>
          <w:i/>
          <w:iCs/>
          <w:lang w:val="en-GB"/>
        </w:rPr>
        <w:t xml:space="preserve"> a Firenze </w:t>
      </w:r>
      <w:proofErr w:type="spellStart"/>
      <w:r w:rsidRPr="001851F9">
        <w:rPr>
          <w:i/>
          <w:iCs/>
          <w:lang w:val="en-GB"/>
        </w:rPr>
        <w:t>fra</w:t>
      </w:r>
      <w:proofErr w:type="spellEnd"/>
      <w:r w:rsidRPr="001851F9">
        <w:rPr>
          <w:i/>
          <w:iCs/>
          <w:lang w:val="en-GB"/>
        </w:rPr>
        <w:t xml:space="preserve"> </w:t>
      </w:r>
      <w:proofErr w:type="spellStart"/>
      <w:r w:rsidRPr="001851F9">
        <w:rPr>
          <w:i/>
          <w:iCs/>
          <w:lang w:val="en-GB"/>
        </w:rPr>
        <w:t>Medioevo</w:t>
      </w:r>
      <w:proofErr w:type="spellEnd"/>
      <w:r w:rsidRPr="001851F9">
        <w:rPr>
          <w:i/>
          <w:iCs/>
          <w:lang w:val="en-GB"/>
        </w:rPr>
        <w:t xml:space="preserve"> e </w:t>
      </w:r>
      <w:proofErr w:type="spellStart"/>
      <w:r w:rsidRPr="001851F9">
        <w:rPr>
          <w:i/>
          <w:iCs/>
          <w:lang w:val="en-GB"/>
        </w:rPr>
        <w:t>Rinascimento</w:t>
      </w:r>
      <w:proofErr w:type="spellEnd"/>
      <w:r w:rsidRPr="001851F9">
        <w:rPr>
          <w:lang w:val="en-GB"/>
        </w:rPr>
        <w:t xml:space="preserve">, Florence-Milan, </w:t>
      </w:r>
      <w:proofErr w:type="spellStart"/>
      <w:r w:rsidRPr="001851F9">
        <w:rPr>
          <w:lang w:val="en-GB"/>
        </w:rPr>
        <w:t>Giunti</w:t>
      </w:r>
      <w:proofErr w:type="spellEnd"/>
      <w:r w:rsidRPr="001851F9">
        <w:rPr>
          <w:lang w:val="en-GB"/>
        </w:rPr>
        <w:t>, 2013, p. 73-77</w:t>
      </w:r>
      <w:r w:rsidRPr="00B65667">
        <w:rPr>
          <w:color w:val="353535"/>
          <w:shd w:val="clear" w:color="auto" w:fill="FFFFFF"/>
          <w:lang w:val="en-GB"/>
        </w:rPr>
        <w:t>.</w:t>
      </w:r>
    </w:p>
    <w:p w14:paraId="0C66E1D4" w14:textId="05049E09" w:rsidR="000B1B16" w:rsidRPr="004C4125" w:rsidRDefault="00296435" w:rsidP="006E3B15">
      <w:pPr>
        <w:pStyle w:val="TEIbiblreference"/>
      </w:pPr>
      <w:proofErr w:type="spellStart"/>
      <w:r w:rsidRPr="004C4125">
        <w:rPr>
          <w:smallCaps/>
        </w:rPr>
        <w:t>Schütze</w:t>
      </w:r>
      <w:proofErr w:type="spellEnd"/>
      <w:r w:rsidRPr="004C4125">
        <w:t xml:space="preserve"> </w:t>
      </w:r>
      <w:r w:rsidR="000B1B16" w:rsidRPr="004C4125">
        <w:t>Sebastian, « Urbano</w:t>
      </w:r>
      <w:r w:rsidR="004C4125" w:rsidRPr="004C4125">
        <w:t> </w:t>
      </w:r>
      <w:r w:rsidR="000B1B16" w:rsidRPr="004C4125">
        <w:rPr>
          <w:smallCaps/>
        </w:rPr>
        <w:t>VIII</w:t>
      </w:r>
      <w:r w:rsidR="000B1B16" w:rsidRPr="004C4125">
        <w:t xml:space="preserve"> e il concetto di </w:t>
      </w:r>
      <w:proofErr w:type="spellStart"/>
      <w:r w:rsidR="000B1B16" w:rsidRPr="004C4125">
        <w:t>Palazzo</w:t>
      </w:r>
      <w:proofErr w:type="spellEnd"/>
      <w:r w:rsidR="000B1B16" w:rsidRPr="004C4125">
        <w:t xml:space="preserve"> Barberini. Alla </w:t>
      </w:r>
      <w:proofErr w:type="spellStart"/>
      <w:r w:rsidR="000B1B16" w:rsidRPr="004C4125">
        <w:t>ricerca</w:t>
      </w:r>
      <w:proofErr w:type="spellEnd"/>
      <w:r w:rsidR="000B1B16" w:rsidRPr="004C4125">
        <w:t xml:space="preserve"> di un </w:t>
      </w:r>
      <w:proofErr w:type="spellStart"/>
      <w:r w:rsidR="000B1B16" w:rsidRPr="004C4125">
        <w:t>primato</w:t>
      </w:r>
      <w:proofErr w:type="spellEnd"/>
      <w:r w:rsidR="000B1B16" w:rsidRPr="004C4125">
        <w:t xml:space="preserve"> culturale di </w:t>
      </w:r>
      <w:proofErr w:type="spellStart"/>
      <w:r w:rsidR="000B1B16" w:rsidRPr="004C4125">
        <w:t>rinascimentale</w:t>
      </w:r>
      <w:proofErr w:type="spellEnd"/>
      <w:r w:rsidR="000B1B16" w:rsidRPr="004C4125">
        <w:t xml:space="preserve"> </w:t>
      </w:r>
      <w:proofErr w:type="spellStart"/>
      <w:r w:rsidR="000B1B16" w:rsidRPr="004C4125">
        <w:t>memoria</w:t>
      </w:r>
      <w:proofErr w:type="spellEnd"/>
      <w:r w:rsidR="000B1B16" w:rsidRPr="004C4125">
        <w:t xml:space="preserve"> », </w:t>
      </w:r>
      <w:r w:rsidR="004C4125" w:rsidRPr="004C4125">
        <w:t>d</w:t>
      </w:r>
      <w:r w:rsidR="004C4125">
        <w:t xml:space="preserve">ans </w:t>
      </w:r>
      <w:r w:rsidR="004C4125" w:rsidRPr="004C4125">
        <w:t xml:space="preserve">Christoph </w:t>
      </w:r>
      <w:proofErr w:type="spellStart"/>
      <w:r w:rsidR="004C4125" w:rsidRPr="004C4125">
        <w:t>Luitpold</w:t>
      </w:r>
      <w:proofErr w:type="spellEnd"/>
      <w:r w:rsidR="004C4125" w:rsidRPr="004C4125">
        <w:t xml:space="preserve"> </w:t>
      </w:r>
      <w:proofErr w:type="spellStart"/>
      <w:r w:rsidR="004C4125" w:rsidRPr="004C4125">
        <w:t>Frommel</w:t>
      </w:r>
      <w:proofErr w:type="spellEnd"/>
      <w:r w:rsidR="004C4125">
        <w:t xml:space="preserve"> et</w:t>
      </w:r>
      <w:r w:rsidR="004C4125" w:rsidRPr="004C4125">
        <w:t xml:space="preserve"> Sebastian </w:t>
      </w:r>
      <w:proofErr w:type="spellStart"/>
      <w:r w:rsidR="004C4125" w:rsidRPr="004C4125">
        <w:t>Schütze</w:t>
      </w:r>
      <w:proofErr w:type="spellEnd"/>
      <w:r w:rsidR="004C4125" w:rsidRPr="004C4125">
        <w:t xml:space="preserve"> (</w:t>
      </w:r>
      <w:proofErr w:type="spellStart"/>
      <w:r w:rsidR="004C4125" w:rsidRPr="004C4125">
        <w:t>dir</w:t>
      </w:r>
      <w:proofErr w:type="spellEnd"/>
      <w:r w:rsidR="004C4125" w:rsidRPr="004C4125">
        <w:t xml:space="preserve">.), </w:t>
      </w:r>
      <w:r w:rsidR="000B1B16" w:rsidRPr="004C4125">
        <w:rPr>
          <w:i/>
        </w:rPr>
        <w:t>Pietro da Cortona</w:t>
      </w:r>
      <w:r w:rsidR="000B1B16" w:rsidRPr="004C4125">
        <w:t xml:space="preserve">, Milan, </w:t>
      </w:r>
      <w:proofErr w:type="spellStart"/>
      <w:r w:rsidR="000B1B16" w:rsidRPr="004C4125">
        <w:t>Electa</w:t>
      </w:r>
      <w:proofErr w:type="spellEnd"/>
      <w:r w:rsidR="000B1B16" w:rsidRPr="004C4125">
        <w:t xml:space="preserve">, 1998 </w:t>
      </w:r>
      <w:r w:rsidR="00F740A0" w:rsidRPr="004C4125">
        <w:t>p. </w:t>
      </w:r>
      <w:r w:rsidR="000B1B16" w:rsidRPr="004C4125">
        <w:t>86-97.</w:t>
      </w:r>
    </w:p>
    <w:p w14:paraId="61F23B7C" w14:textId="7A1F5539" w:rsidR="000B1B16" w:rsidRPr="00863580" w:rsidRDefault="00296435" w:rsidP="006E3B15">
      <w:pPr>
        <w:pStyle w:val="TEIbiblreference"/>
        <w:rPr>
          <w:lang w:val="en-GB"/>
        </w:rPr>
      </w:pPr>
      <w:proofErr w:type="spellStart"/>
      <w:r w:rsidRPr="001851F9">
        <w:rPr>
          <w:smallCaps/>
        </w:rPr>
        <w:t>Simonato</w:t>
      </w:r>
      <w:proofErr w:type="spellEnd"/>
      <w:r w:rsidRPr="001851F9">
        <w:t xml:space="preserve"> </w:t>
      </w:r>
      <w:r w:rsidR="000B1B16" w:rsidRPr="001851F9">
        <w:rPr>
          <w:bCs/>
          <w:shd w:val="clear" w:color="auto" w:fill="FFFFFF"/>
        </w:rPr>
        <w:t xml:space="preserve">Lucia, « Il </w:t>
      </w:r>
      <w:proofErr w:type="spellStart"/>
      <w:r w:rsidR="000B1B16" w:rsidRPr="001851F9">
        <w:rPr>
          <w:bCs/>
          <w:shd w:val="clear" w:color="auto" w:fill="FFFFFF"/>
        </w:rPr>
        <w:t>Palazzo</w:t>
      </w:r>
      <w:proofErr w:type="spellEnd"/>
      <w:r w:rsidR="000B1B16" w:rsidRPr="001851F9">
        <w:rPr>
          <w:bCs/>
          <w:shd w:val="clear" w:color="auto" w:fill="FFFFFF"/>
        </w:rPr>
        <w:t xml:space="preserve"> </w:t>
      </w:r>
      <w:proofErr w:type="spellStart"/>
      <w:r w:rsidR="000B1B16" w:rsidRPr="001851F9">
        <w:rPr>
          <w:bCs/>
          <w:shd w:val="clear" w:color="auto" w:fill="FFFFFF"/>
        </w:rPr>
        <w:t>Apostolico</w:t>
      </w:r>
      <w:proofErr w:type="spellEnd"/>
      <w:r w:rsidR="000B1B16" w:rsidRPr="001851F9">
        <w:rPr>
          <w:bCs/>
          <w:shd w:val="clear" w:color="auto" w:fill="FFFFFF"/>
        </w:rPr>
        <w:t xml:space="preserve"> </w:t>
      </w:r>
      <w:proofErr w:type="spellStart"/>
      <w:r w:rsidR="000B1B16" w:rsidRPr="001851F9">
        <w:rPr>
          <w:bCs/>
          <w:shd w:val="clear" w:color="auto" w:fill="FFFFFF"/>
        </w:rPr>
        <w:t>Vaticano</w:t>
      </w:r>
      <w:proofErr w:type="spellEnd"/>
      <w:r w:rsidR="000B1B16" w:rsidRPr="001851F9">
        <w:rPr>
          <w:bCs/>
          <w:shd w:val="clear" w:color="auto" w:fill="FFFFFF"/>
        </w:rPr>
        <w:t> »,</w:t>
      </w:r>
      <w:r w:rsidR="004C4125" w:rsidRPr="001851F9">
        <w:rPr>
          <w:bCs/>
          <w:shd w:val="clear" w:color="auto" w:fill="FFFFFF"/>
        </w:rPr>
        <w:t xml:space="preserve"> dans Francesco </w:t>
      </w:r>
      <w:proofErr w:type="spellStart"/>
      <w:r w:rsidR="004C4125" w:rsidRPr="001851F9">
        <w:rPr>
          <w:bCs/>
          <w:shd w:val="clear" w:color="auto" w:fill="FFFFFF"/>
        </w:rPr>
        <w:t>Buranelli</w:t>
      </w:r>
      <w:proofErr w:type="spellEnd"/>
      <w:r w:rsidR="004C4125" w:rsidRPr="001851F9">
        <w:rPr>
          <w:bCs/>
          <w:shd w:val="clear" w:color="auto" w:fill="FFFFFF"/>
        </w:rPr>
        <w:t xml:space="preserve"> (</w:t>
      </w:r>
      <w:proofErr w:type="spellStart"/>
      <w:r w:rsidR="004C4125" w:rsidRPr="001851F9">
        <w:rPr>
          <w:bCs/>
          <w:shd w:val="clear" w:color="auto" w:fill="FFFFFF"/>
        </w:rPr>
        <w:t>dir</w:t>
      </w:r>
      <w:proofErr w:type="spellEnd"/>
      <w:r w:rsidR="004C4125" w:rsidRPr="001851F9">
        <w:rPr>
          <w:bCs/>
          <w:shd w:val="clear" w:color="auto" w:fill="FFFFFF"/>
        </w:rPr>
        <w:t xml:space="preserve">.), </w:t>
      </w:r>
      <w:proofErr w:type="spellStart"/>
      <w:r w:rsidR="000B1B16" w:rsidRPr="001851F9">
        <w:rPr>
          <w:bCs/>
          <w:i/>
          <w:shd w:val="clear" w:color="auto" w:fill="FFFFFF"/>
        </w:rPr>
        <w:t>Vaticano</w:t>
      </w:r>
      <w:proofErr w:type="spellEnd"/>
      <w:r w:rsidR="000B1B16" w:rsidRPr="001851F9">
        <w:rPr>
          <w:bCs/>
          <w:i/>
          <w:shd w:val="clear" w:color="auto" w:fill="FFFFFF"/>
        </w:rPr>
        <w:t xml:space="preserve"> Barocco. Arte, </w:t>
      </w:r>
      <w:proofErr w:type="spellStart"/>
      <w:r w:rsidR="000B1B16" w:rsidRPr="001851F9">
        <w:rPr>
          <w:bCs/>
          <w:i/>
          <w:shd w:val="clear" w:color="auto" w:fill="FFFFFF"/>
        </w:rPr>
        <w:t>architettura</w:t>
      </w:r>
      <w:proofErr w:type="spellEnd"/>
      <w:r w:rsidR="000B1B16" w:rsidRPr="001851F9">
        <w:rPr>
          <w:bCs/>
          <w:i/>
          <w:shd w:val="clear" w:color="auto" w:fill="FFFFFF"/>
        </w:rPr>
        <w:t xml:space="preserve"> e </w:t>
      </w:r>
      <w:proofErr w:type="spellStart"/>
      <w:r w:rsidR="000B1B16" w:rsidRPr="001851F9">
        <w:rPr>
          <w:bCs/>
          <w:i/>
          <w:shd w:val="clear" w:color="auto" w:fill="FFFFFF"/>
        </w:rPr>
        <w:t>cerimoniale</w:t>
      </w:r>
      <w:proofErr w:type="spellEnd"/>
      <w:r w:rsidR="001851F9">
        <w:rPr>
          <w:bCs/>
          <w:shd w:val="clear" w:color="auto" w:fill="FFFFFF"/>
        </w:rPr>
        <w:t xml:space="preserve"> [</w:t>
      </w:r>
      <w:r w:rsidR="000B1B16" w:rsidRPr="001851F9">
        <w:rPr>
          <w:bCs/>
          <w:shd w:val="clear" w:color="auto" w:fill="FFFFFF"/>
        </w:rPr>
        <w:t xml:space="preserve">Cité du Vatican, </w:t>
      </w:r>
      <w:proofErr w:type="spellStart"/>
      <w:r w:rsidR="000B1B16" w:rsidRPr="001851F9">
        <w:rPr>
          <w:bCs/>
          <w:shd w:val="clear" w:color="auto" w:fill="FFFFFF"/>
        </w:rPr>
        <w:t>Libreria</w:t>
      </w:r>
      <w:proofErr w:type="spellEnd"/>
      <w:r w:rsidR="000B1B16" w:rsidRPr="001851F9">
        <w:rPr>
          <w:bCs/>
          <w:shd w:val="clear" w:color="auto" w:fill="FFFFFF"/>
        </w:rPr>
        <w:t xml:space="preserve"> </w:t>
      </w:r>
      <w:proofErr w:type="spellStart"/>
      <w:r w:rsidR="000B1B16" w:rsidRPr="001851F9">
        <w:rPr>
          <w:bCs/>
          <w:shd w:val="clear" w:color="auto" w:fill="FFFFFF"/>
        </w:rPr>
        <w:t>Editrice</w:t>
      </w:r>
      <w:proofErr w:type="spellEnd"/>
      <w:r w:rsidR="000B1B16" w:rsidRPr="001851F9">
        <w:rPr>
          <w:bCs/>
          <w:shd w:val="clear" w:color="auto" w:fill="FFFFFF"/>
        </w:rPr>
        <w:t xml:space="preserve"> </w:t>
      </w:r>
      <w:proofErr w:type="spellStart"/>
      <w:r w:rsidR="000B1B16" w:rsidRPr="001851F9">
        <w:rPr>
          <w:bCs/>
          <w:shd w:val="clear" w:color="auto" w:fill="FFFFFF"/>
        </w:rPr>
        <w:t>Vaticana</w:t>
      </w:r>
      <w:proofErr w:type="spellEnd"/>
      <w:r w:rsidR="000B1B16" w:rsidRPr="001851F9">
        <w:rPr>
          <w:bCs/>
          <w:shd w:val="clear" w:color="auto" w:fill="FFFFFF"/>
        </w:rPr>
        <w:t>, 2012</w:t>
      </w:r>
      <w:r w:rsidR="001851F9">
        <w:rPr>
          <w:bCs/>
          <w:shd w:val="clear" w:color="auto" w:fill="FFFFFF"/>
        </w:rPr>
        <w:t>]</w:t>
      </w:r>
      <w:r w:rsidR="000B1B16" w:rsidRPr="001851F9">
        <w:rPr>
          <w:bCs/>
          <w:shd w:val="clear" w:color="auto" w:fill="FFFFFF"/>
        </w:rPr>
        <w:t xml:space="preserve">, </w:t>
      </w:r>
      <w:r w:rsidR="001851F9" w:rsidRPr="001851F9">
        <w:rPr>
          <w:bCs/>
          <w:shd w:val="clear" w:color="auto" w:fill="FFFFFF"/>
        </w:rPr>
        <w:t xml:space="preserve">Milan, Jaca Book, 2014, </w:t>
      </w:r>
      <w:r w:rsidR="000B1B16" w:rsidRPr="001851F9">
        <w:rPr>
          <w:bCs/>
          <w:shd w:val="clear" w:color="auto" w:fill="FFFFFF"/>
        </w:rPr>
        <w:t>cha</w:t>
      </w:r>
      <w:r w:rsidR="00F740A0" w:rsidRPr="001851F9">
        <w:rPr>
          <w:bCs/>
          <w:shd w:val="clear" w:color="auto" w:fill="FFFFFF"/>
        </w:rPr>
        <w:t>p. </w:t>
      </w:r>
      <w:r w:rsidR="000B1B16" w:rsidRPr="00863580">
        <w:rPr>
          <w:bCs/>
          <w:smallCaps/>
          <w:shd w:val="clear" w:color="auto" w:fill="FFFFFF"/>
          <w:lang w:val="en-GB"/>
        </w:rPr>
        <w:t>IV</w:t>
      </w:r>
      <w:r w:rsidR="000B1B16" w:rsidRPr="00863580">
        <w:rPr>
          <w:bCs/>
          <w:shd w:val="clear" w:color="auto" w:fill="FFFFFF"/>
          <w:lang w:val="en-GB"/>
        </w:rPr>
        <w:t xml:space="preserve">. </w:t>
      </w:r>
    </w:p>
    <w:p w14:paraId="24E0EA1A" w14:textId="1548C8D6" w:rsidR="000B1B16" w:rsidRPr="00A0573D" w:rsidRDefault="00296435" w:rsidP="006E3B15">
      <w:pPr>
        <w:pStyle w:val="TEIbiblreference"/>
        <w:rPr>
          <w:lang w:val="en-GB"/>
        </w:rPr>
      </w:pPr>
      <w:r w:rsidRPr="00A0573D">
        <w:rPr>
          <w:smallCaps/>
          <w:lang w:val="en-GB"/>
        </w:rPr>
        <w:t>Von</w:t>
      </w:r>
      <w:r w:rsidRPr="00A0573D">
        <w:rPr>
          <w:lang w:val="en-GB"/>
        </w:rPr>
        <w:t xml:space="preserve"> </w:t>
      </w:r>
      <w:proofErr w:type="spellStart"/>
      <w:r w:rsidRPr="00A0573D">
        <w:rPr>
          <w:smallCaps/>
          <w:lang w:val="en-GB"/>
        </w:rPr>
        <w:t>Flüe</w:t>
      </w:r>
      <w:proofErr w:type="spellEnd"/>
      <w:r w:rsidRPr="00A0573D">
        <w:rPr>
          <w:lang w:val="en-GB"/>
        </w:rPr>
        <w:t xml:space="preserve"> </w:t>
      </w:r>
      <w:r w:rsidR="000B1B16" w:rsidRPr="00A0573D">
        <w:rPr>
          <w:lang w:val="en-GB"/>
        </w:rPr>
        <w:t>Carlo, « </w:t>
      </w:r>
      <w:proofErr w:type="spellStart"/>
      <w:r w:rsidR="000B1B16" w:rsidRPr="00A0573D">
        <w:rPr>
          <w:lang w:val="en-GB"/>
        </w:rPr>
        <w:t>Davidico</w:t>
      </w:r>
      <w:proofErr w:type="spellEnd"/>
      <w:r w:rsidR="000B1B16" w:rsidRPr="00A0573D">
        <w:rPr>
          <w:lang w:val="en-GB"/>
        </w:rPr>
        <w:t xml:space="preserve">, Lorenzo », </w:t>
      </w:r>
      <w:r w:rsidR="00A0573D" w:rsidRPr="00A0573D">
        <w:rPr>
          <w:i/>
          <w:iCs/>
          <w:lang w:val="en-GB"/>
        </w:rPr>
        <w:t>DB</w:t>
      </w:r>
      <w:r w:rsidR="00A0573D">
        <w:rPr>
          <w:i/>
          <w:iCs/>
          <w:lang w:val="en-GB"/>
        </w:rPr>
        <w:t>I</w:t>
      </w:r>
      <w:r w:rsidR="000B1B16" w:rsidRPr="00A0573D">
        <w:rPr>
          <w:lang w:val="en-GB"/>
        </w:rPr>
        <w:t xml:space="preserve">, </w:t>
      </w:r>
      <w:bookmarkStart w:id="46" w:name="_Hlk179880889"/>
      <w:r w:rsidR="000B1B16" w:rsidRPr="00A0573D">
        <w:rPr>
          <w:lang w:val="en-GB"/>
        </w:rPr>
        <w:t xml:space="preserve">Rome, </w:t>
      </w:r>
      <w:proofErr w:type="spellStart"/>
      <w:r w:rsidR="000B1B16" w:rsidRPr="00A0573D">
        <w:rPr>
          <w:lang w:val="en-GB"/>
        </w:rPr>
        <w:t>Istituto</w:t>
      </w:r>
      <w:proofErr w:type="spellEnd"/>
      <w:r w:rsidR="000B1B16" w:rsidRPr="00A0573D">
        <w:rPr>
          <w:lang w:val="en-GB"/>
        </w:rPr>
        <w:t xml:space="preserve"> </w:t>
      </w:r>
      <w:proofErr w:type="spellStart"/>
      <w:r w:rsidR="000B1B16" w:rsidRPr="00A0573D">
        <w:rPr>
          <w:lang w:val="en-GB"/>
        </w:rPr>
        <w:t>della</w:t>
      </w:r>
      <w:proofErr w:type="spellEnd"/>
      <w:r w:rsidR="000B1B16" w:rsidRPr="00A0573D">
        <w:rPr>
          <w:lang w:val="en-GB"/>
        </w:rPr>
        <w:t xml:space="preserve"> </w:t>
      </w:r>
      <w:proofErr w:type="spellStart"/>
      <w:r w:rsidR="000B1B16" w:rsidRPr="00A0573D">
        <w:rPr>
          <w:lang w:val="en-GB"/>
        </w:rPr>
        <w:t>Enciclopedia</w:t>
      </w:r>
      <w:proofErr w:type="spellEnd"/>
      <w:r w:rsidR="000B1B16" w:rsidRPr="00A0573D">
        <w:rPr>
          <w:lang w:val="en-GB"/>
        </w:rPr>
        <w:t xml:space="preserve"> </w:t>
      </w:r>
      <w:proofErr w:type="spellStart"/>
      <w:r w:rsidR="000B1B16" w:rsidRPr="00A0573D">
        <w:rPr>
          <w:lang w:val="en-GB"/>
        </w:rPr>
        <w:t>italiana</w:t>
      </w:r>
      <w:proofErr w:type="spellEnd"/>
      <w:r w:rsidR="000B1B16" w:rsidRPr="00A0573D">
        <w:rPr>
          <w:lang w:val="en-GB"/>
        </w:rPr>
        <w:t xml:space="preserve">, </w:t>
      </w:r>
      <w:bookmarkEnd w:id="46"/>
      <w:r w:rsidR="000B1B16" w:rsidRPr="00A0573D">
        <w:rPr>
          <w:lang w:val="en-GB"/>
        </w:rPr>
        <w:t>vol.</w:t>
      </w:r>
      <w:r w:rsidR="001851F9" w:rsidRPr="00A0573D">
        <w:rPr>
          <w:lang w:val="en-GB"/>
        </w:rPr>
        <w:t> </w:t>
      </w:r>
      <w:r w:rsidR="000B1B16" w:rsidRPr="00A0573D">
        <w:rPr>
          <w:lang w:val="en-GB"/>
        </w:rPr>
        <w:t xml:space="preserve">33, 1987, </w:t>
      </w:r>
      <w:r w:rsidR="00F740A0" w:rsidRPr="00A0573D">
        <w:rPr>
          <w:lang w:val="en-GB"/>
        </w:rPr>
        <w:t>p. </w:t>
      </w:r>
      <w:r w:rsidR="000B1B16" w:rsidRPr="00A0573D">
        <w:rPr>
          <w:lang w:val="en-GB"/>
        </w:rPr>
        <w:t>157-160.</w:t>
      </w:r>
    </w:p>
    <w:p w14:paraId="6381AA0E" w14:textId="44FDF0C3" w:rsidR="000B1B16" w:rsidRPr="00AB6A3C" w:rsidRDefault="00296435" w:rsidP="006E3B15">
      <w:pPr>
        <w:pStyle w:val="TEIbiblreference"/>
      </w:pPr>
      <w:r w:rsidRPr="00432AA6">
        <w:rPr>
          <w:smallCaps/>
        </w:rPr>
        <w:t>Zuccari</w:t>
      </w:r>
      <w:r w:rsidRPr="00432AA6">
        <w:t xml:space="preserve"> </w:t>
      </w:r>
      <w:r w:rsidR="000B1B16" w:rsidRPr="00AB6A3C">
        <w:rPr>
          <w:lang w:val="it-IT"/>
        </w:rPr>
        <w:t xml:space="preserve">Alessandro,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>Borromini tra religiosità borromaica e cultura scientifica »,</w:t>
      </w:r>
      <w:r w:rsidR="001851F9">
        <w:rPr>
          <w:lang w:val="it-IT"/>
        </w:rPr>
        <w:t xml:space="preserve"> dans </w:t>
      </w:r>
      <w:r w:rsidR="001851F9" w:rsidRPr="00AB6A3C">
        <w:rPr>
          <w:lang w:val="it-IT"/>
        </w:rPr>
        <w:t>Alessandro Zuccari et Stefania Macioce (dir.),</w:t>
      </w:r>
      <w:r w:rsidR="000B1B16" w:rsidRPr="00AB6A3C">
        <w:rPr>
          <w:lang w:val="it-IT"/>
        </w:rPr>
        <w:t xml:space="preserve"> </w:t>
      </w:r>
      <w:r w:rsidR="000B1B16" w:rsidRPr="00AB6A3C">
        <w:rPr>
          <w:i/>
          <w:iCs/>
          <w:lang w:val="it-IT"/>
        </w:rPr>
        <w:t>Innocenzo</w:t>
      </w:r>
      <w:r w:rsidR="001C3738">
        <w:rPr>
          <w:i/>
          <w:iCs/>
          <w:lang w:val="it-IT"/>
        </w:rPr>
        <w:t> </w:t>
      </w:r>
      <w:r w:rsidR="000B1B16" w:rsidRPr="00AB6A3C">
        <w:rPr>
          <w:i/>
          <w:iCs/>
          <w:lang w:val="it-IT"/>
        </w:rPr>
        <w:t>X Pamphili. Arte e potere a Roma nell’età barocca</w:t>
      </w:r>
      <w:r w:rsidR="001851F9">
        <w:rPr>
          <w:lang w:val="it-IT"/>
        </w:rPr>
        <w:t xml:space="preserve"> [2</w:t>
      </w:r>
      <w:r w:rsidR="001851F9" w:rsidRPr="001851F9">
        <w:rPr>
          <w:vertAlign w:val="superscript"/>
          <w:lang w:val="it-IT"/>
        </w:rPr>
        <w:t>e</w:t>
      </w:r>
      <w:r w:rsidR="001851F9">
        <w:rPr>
          <w:lang w:val="it-IT"/>
        </w:rPr>
        <w:t> éd.]</w:t>
      </w:r>
      <w:r w:rsidR="00726FCD" w:rsidRPr="00726FCD">
        <w:rPr>
          <w:iCs/>
          <w:lang w:val="it-IT"/>
        </w:rPr>
        <w:t>,</w:t>
      </w:r>
      <w:r w:rsidR="000B1B16" w:rsidRPr="00AB6A3C">
        <w:rPr>
          <w:i/>
          <w:iCs/>
          <w:lang w:val="it-IT"/>
        </w:rPr>
        <w:t xml:space="preserve"> </w:t>
      </w:r>
      <w:r w:rsidR="000B1B16" w:rsidRPr="00AB6A3C">
        <w:rPr>
          <w:lang w:val="it-IT"/>
        </w:rPr>
        <w:t>actes de colloque, Rome</w:t>
      </w:r>
      <w:r w:rsidR="001851F9">
        <w:rPr>
          <w:lang w:val="it-IT"/>
        </w:rPr>
        <w:t>,</w:t>
      </w:r>
      <w:r w:rsidR="000B1B16" w:rsidRPr="00AB6A3C">
        <w:rPr>
          <w:lang w:val="it-IT"/>
        </w:rPr>
        <w:t xml:space="preserve"> novembre 1990, Rome, Logart Press, 2001,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35-74.</w:t>
      </w:r>
    </w:p>
    <w:p w14:paraId="5B9AFA15" w14:textId="40FCC269" w:rsidR="000B1B16" w:rsidRPr="00962106" w:rsidRDefault="000B1B16" w:rsidP="00E72DDF">
      <w:pPr>
        <w:pStyle w:val="Titre2"/>
        <w:rPr>
          <w:lang w:val="en-GB"/>
        </w:rPr>
      </w:pPr>
      <w:r w:rsidRPr="00962106">
        <w:rPr>
          <w:lang w:val="en-GB"/>
        </w:rPr>
        <w:t xml:space="preserve">Articles de </w:t>
      </w:r>
      <w:proofErr w:type="spellStart"/>
      <w:r w:rsidRPr="00962106">
        <w:rPr>
          <w:lang w:val="en-GB"/>
        </w:rPr>
        <w:t>périodiques</w:t>
      </w:r>
      <w:proofErr w:type="spellEnd"/>
    </w:p>
    <w:p w14:paraId="6378EB2B" w14:textId="27078597" w:rsidR="000B1B16" w:rsidRPr="00EB5A64" w:rsidRDefault="00296435" w:rsidP="006E3B15">
      <w:pPr>
        <w:pStyle w:val="TEIbiblreference"/>
      </w:pPr>
      <w:proofErr w:type="spellStart"/>
      <w:r w:rsidRPr="00EB5A64">
        <w:rPr>
          <w:smallCaps/>
          <w:lang w:val="en-GB"/>
        </w:rPr>
        <w:t>Abromson</w:t>
      </w:r>
      <w:proofErr w:type="spellEnd"/>
      <w:r w:rsidRPr="00EB5A64">
        <w:rPr>
          <w:lang w:val="en-GB"/>
        </w:rPr>
        <w:t xml:space="preserve"> </w:t>
      </w:r>
      <w:r w:rsidR="000B1B16" w:rsidRPr="00EB5A64">
        <w:rPr>
          <w:lang w:val="en-GB"/>
        </w:rPr>
        <w:t>Morton C., « Clement</w:t>
      </w:r>
      <w:r w:rsidR="00EB5A64" w:rsidRPr="00EB5A64">
        <w:rPr>
          <w:lang w:val="en-GB"/>
        </w:rPr>
        <w:t> </w:t>
      </w:r>
      <w:r w:rsidR="000B1B16" w:rsidRPr="00EB5A64">
        <w:rPr>
          <w:smallCaps/>
          <w:lang w:val="en-GB"/>
        </w:rPr>
        <w:t>VIII’s</w:t>
      </w:r>
      <w:r w:rsidR="000B1B16" w:rsidRPr="00EB5A64">
        <w:rPr>
          <w:lang w:val="en-GB"/>
        </w:rPr>
        <w:t xml:space="preserve"> Patronage of the Brothers Alberti », </w:t>
      </w:r>
      <w:r w:rsidR="000B1B16" w:rsidRPr="00EB5A64">
        <w:rPr>
          <w:i/>
          <w:lang w:val="en-GB"/>
        </w:rPr>
        <w:t>The Art Bulletin</w:t>
      </w:r>
      <w:r w:rsidR="000B1B16" w:rsidRPr="00EB5A64">
        <w:rPr>
          <w:lang w:val="en-GB"/>
        </w:rPr>
        <w:t xml:space="preserve">, </w:t>
      </w:r>
      <w:r w:rsidR="00EB5A64" w:rsidRPr="00EB5A64">
        <w:rPr>
          <w:lang w:val="en-GB"/>
        </w:rPr>
        <w:t>vol. </w:t>
      </w:r>
      <w:r w:rsidR="000B1B16" w:rsidRPr="00EB5A64">
        <w:rPr>
          <w:smallCaps/>
        </w:rPr>
        <w:t>LX</w:t>
      </w:r>
      <w:r w:rsidR="000B1B16" w:rsidRPr="00EB5A64">
        <w:t xml:space="preserve">, </w:t>
      </w:r>
      <w:r w:rsidR="00EB5A64">
        <w:t>n</w:t>
      </w:r>
      <w:r w:rsidR="00EB5A64" w:rsidRPr="00EB5A64">
        <w:rPr>
          <w:vertAlign w:val="superscript"/>
        </w:rPr>
        <w:t>o</w:t>
      </w:r>
      <w:r w:rsidR="00EB5A64">
        <w:t> </w:t>
      </w:r>
      <w:r w:rsidR="000B1B16" w:rsidRPr="00EB5A64">
        <w:t xml:space="preserve">3, septembre 1978, </w:t>
      </w:r>
      <w:r w:rsidR="00F740A0" w:rsidRPr="00EB5A64">
        <w:t>p. </w:t>
      </w:r>
      <w:r w:rsidR="000B1B16" w:rsidRPr="00EB5A64">
        <w:t>531-547.</w:t>
      </w:r>
    </w:p>
    <w:p w14:paraId="30E2BC4B" w14:textId="0DDFF763" w:rsidR="000B1B16" w:rsidRPr="00B65667" w:rsidRDefault="00296435" w:rsidP="006E3B15">
      <w:pPr>
        <w:pStyle w:val="TEIbiblreference"/>
        <w:rPr>
          <w:lang w:val="en-GB"/>
        </w:rPr>
      </w:pPr>
      <w:r w:rsidRPr="00CB6EC2">
        <w:rPr>
          <w:smallCaps/>
        </w:rPr>
        <w:t>Alonso</w:t>
      </w:r>
      <w:r w:rsidRPr="00AB6A3C">
        <w:t xml:space="preserve"> </w:t>
      </w:r>
      <w:r w:rsidR="000B1B16" w:rsidRPr="00AB6A3C">
        <w:t xml:space="preserve">Carlos, </w:t>
      </w:r>
      <w:r w:rsidR="00F740A0">
        <w:t>« </w:t>
      </w:r>
      <w:r w:rsidR="000B1B16" w:rsidRPr="00AB6A3C">
        <w:t xml:space="preserve">La </w:t>
      </w:r>
      <w:proofErr w:type="spellStart"/>
      <w:r w:rsidR="000B1B16" w:rsidRPr="00AB6A3C">
        <w:t>chiesa</w:t>
      </w:r>
      <w:proofErr w:type="spellEnd"/>
      <w:r w:rsidR="000B1B16" w:rsidRPr="00AB6A3C">
        <w:t xml:space="preserve"> e il </w:t>
      </w:r>
      <w:proofErr w:type="spellStart"/>
      <w:r w:rsidR="000B1B16" w:rsidRPr="00AB6A3C">
        <w:t>convento</w:t>
      </w:r>
      <w:proofErr w:type="spellEnd"/>
      <w:r w:rsidR="000B1B16" w:rsidRPr="00AB6A3C">
        <w:t xml:space="preserve"> di santa Prisca a Roma. </w:t>
      </w:r>
      <w:proofErr w:type="spellStart"/>
      <w:r w:rsidR="000B1B16" w:rsidRPr="00B65667">
        <w:rPr>
          <w:lang w:val="en-GB"/>
        </w:rPr>
        <w:t>Vicende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storiche</w:t>
      </w:r>
      <w:proofErr w:type="spellEnd"/>
      <w:r w:rsidR="000B1B16" w:rsidRPr="00B65667">
        <w:rPr>
          <w:lang w:val="en-GB"/>
        </w:rPr>
        <w:t>, 1535-1724</w:t>
      </w:r>
      <w:r w:rsidR="00F740A0">
        <w:rPr>
          <w:lang w:val="en-GB"/>
        </w:rPr>
        <w:t> »</w:t>
      </w:r>
      <w:r w:rsidR="000B1B16" w:rsidRPr="00B65667">
        <w:rPr>
          <w:lang w:val="en-GB"/>
        </w:rPr>
        <w:t xml:space="preserve">, </w:t>
      </w:r>
      <w:r w:rsidR="000B1B16" w:rsidRPr="00B65667">
        <w:rPr>
          <w:i/>
          <w:lang w:val="en-GB"/>
        </w:rPr>
        <w:t xml:space="preserve">Analecta </w:t>
      </w:r>
      <w:proofErr w:type="spellStart"/>
      <w:r w:rsidR="000B1B16" w:rsidRPr="00B65667">
        <w:rPr>
          <w:i/>
          <w:lang w:val="en-GB"/>
        </w:rPr>
        <w:t>Augustiniana</w:t>
      </w:r>
      <w:proofErr w:type="spellEnd"/>
      <w:r w:rsidR="00726FCD" w:rsidRPr="00EB5A64">
        <w:rPr>
          <w:lang w:val="en-GB"/>
        </w:rPr>
        <w:t>,</w:t>
      </w:r>
      <w:r w:rsidR="000B1B16" w:rsidRPr="00B65667">
        <w:rPr>
          <w:i/>
          <w:iCs/>
          <w:lang w:val="en-GB"/>
        </w:rPr>
        <w:t xml:space="preserve"> </w:t>
      </w:r>
      <w:r w:rsidR="00EB5A64" w:rsidRPr="00EB5A64">
        <w:rPr>
          <w:lang w:val="en-GB"/>
        </w:rPr>
        <w:t>n</w:t>
      </w:r>
      <w:r w:rsidR="00EB5A64" w:rsidRPr="00EB5A64">
        <w:rPr>
          <w:vertAlign w:val="superscript"/>
          <w:lang w:val="en-GB"/>
        </w:rPr>
        <w:t>o</w:t>
      </w:r>
      <w:r w:rsidR="00EB5A64">
        <w:rPr>
          <w:lang w:val="en-GB"/>
        </w:rPr>
        <w:t> </w:t>
      </w:r>
      <w:r w:rsidR="000B1B16" w:rsidRPr="00B65667">
        <w:rPr>
          <w:lang w:val="en-GB"/>
        </w:rPr>
        <w:t xml:space="preserve">58, 1995,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215-263.</w:t>
      </w:r>
    </w:p>
    <w:p w14:paraId="055E63C3" w14:textId="3690B327" w:rsidR="000B1B16" w:rsidRPr="00B65667" w:rsidRDefault="00296435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As</w:t>
      </w:r>
      <w:r w:rsidRPr="00B65667">
        <w:rPr>
          <w:lang w:val="en-GB"/>
        </w:rPr>
        <w:t>-</w:t>
      </w:r>
      <w:proofErr w:type="spellStart"/>
      <w:r w:rsidRPr="00CB6EC2">
        <w:rPr>
          <w:smallCaps/>
          <w:lang w:val="en-GB"/>
        </w:rPr>
        <w:t>Vijvers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Anne </w:t>
      </w:r>
      <w:proofErr w:type="spellStart"/>
      <w:r w:rsidR="000B1B16" w:rsidRPr="00B65667">
        <w:rPr>
          <w:lang w:val="en-GB"/>
        </w:rPr>
        <w:t>Margreet</w:t>
      </w:r>
      <w:proofErr w:type="spellEnd"/>
      <w:r w:rsidR="000B1B16" w:rsidRPr="00B65667">
        <w:rPr>
          <w:lang w:val="en-GB"/>
        </w:rPr>
        <w:t xml:space="preserve"> W., « The Grotesque Initials in the </w:t>
      </w:r>
      <w:proofErr w:type="spellStart"/>
      <w:r w:rsidR="000B1B16" w:rsidRPr="00B65667">
        <w:rPr>
          <w:lang w:val="en-GB"/>
        </w:rPr>
        <w:t>Alamire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Choirbooks</w:t>
      </w:r>
      <w:proofErr w:type="spellEnd"/>
      <w:r w:rsidR="000B1B16" w:rsidRPr="00B65667">
        <w:rPr>
          <w:lang w:val="en-GB"/>
        </w:rPr>
        <w:t xml:space="preserve"> », </w:t>
      </w:r>
      <w:r w:rsidR="000B1B16" w:rsidRPr="00B65667">
        <w:rPr>
          <w:i/>
          <w:iCs/>
          <w:lang w:val="en-GB"/>
        </w:rPr>
        <w:t xml:space="preserve">Journal of the </w:t>
      </w:r>
      <w:proofErr w:type="spellStart"/>
      <w:r w:rsidR="000B1B16" w:rsidRPr="00B65667">
        <w:rPr>
          <w:i/>
          <w:iCs/>
          <w:lang w:val="en-GB"/>
        </w:rPr>
        <w:t>Alamire</w:t>
      </w:r>
      <w:proofErr w:type="spellEnd"/>
      <w:r w:rsidR="000B1B16" w:rsidRPr="00B65667">
        <w:rPr>
          <w:i/>
          <w:iCs/>
          <w:lang w:val="en-GB"/>
        </w:rPr>
        <w:t xml:space="preserve"> Foundation</w:t>
      </w:r>
      <w:r w:rsidR="00726FCD" w:rsidRPr="00726FCD">
        <w:rPr>
          <w:iCs/>
          <w:lang w:val="en-GB"/>
        </w:rPr>
        <w:t>,</w:t>
      </w:r>
      <w:r w:rsidR="000B1B16" w:rsidRPr="00B65667">
        <w:rPr>
          <w:lang w:val="en-GB"/>
        </w:rPr>
        <w:t xml:space="preserve"> </w:t>
      </w:r>
      <w:r w:rsidR="00EB5A64">
        <w:rPr>
          <w:lang w:val="en-GB"/>
        </w:rPr>
        <w:t>vol. </w:t>
      </w:r>
      <w:r w:rsidR="000B1B16" w:rsidRPr="00B65667">
        <w:rPr>
          <w:lang w:val="en-GB"/>
        </w:rPr>
        <w:t>11, n</w:t>
      </w:r>
      <w:r w:rsidR="000B1B16" w:rsidRPr="00B65667">
        <w:rPr>
          <w:vertAlign w:val="superscript"/>
          <w:lang w:val="en-GB"/>
        </w:rPr>
        <w:t>o</w:t>
      </w:r>
      <w:r w:rsidR="000B1B16" w:rsidRPr="00B65667">
        <w:rPr>
          <w:lang w:val="en-GB"/>
        </w:rPr>
        <w:t xml:space="preserve"> 1</w:t>
      </w:r>
      <w:r w:rsidR="000B1B16" w:rsidRPr="00B65667">
        <w:rPr>
          <w:lang w:val="en-GB"/>
        </w:rPr>
        <w:noBreakHyphen/>
        <w:t xml:space="preserve">2, 2019,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13</w:t>
      </w:r>
      <w:r w:rsidR="000B1B16" w:rsidRPr="00B65667">
        <w:rPr>
          <w:lang w:val="en-GB"/>
        </w:rPr>
        <w:noBreakHyphen/>
        <w:t>46.</w:t>
      </w:r>
    </w:p>
    <w:p w14:paraId="1125F381" w14:textId="56B1A276" w:rsidR="000B1B16" w:rsidRPr="00AB6A3C" w:rsidRDefault="00296435" w:rsidP="006E3B15">
      <w:pPr>
        <w:pStyle w:val="TEIbiblreference"/>
        <w:rPr>
          <w:rFonts w:eastAsia="Times New Roman"/>
        </w:rPr>
      </w:pPr>
      <w:r w:rsidRPr="00CB6EC2">
        <w:rPr>
          <w:smallCaps/>
        </w:rPr>
        <w:t>Barbiche</w:t>
      </w:r>
      <w:r w:rsidRPr="00AB6A3C">
        <w:t xml:space="preserve"> </w:t>
      </w:r>
      <w:r w:rsidR="000B1B16" w:rsidRPr="00AB6A3C">
        <w:rPr>
          <w:rFonts w:eastAsia="Times New Roman"/>
        </w:rPr>
        <w:t>Bernard</w:t>
      </w:r>
      <w:r w:rsidR="00EB5A64">
        <w:rPr>
          <w:rFonts w:eastAsia="Times New Roman"/>
        </w:rPr>
        <w:t xml:space="preserve"> et </w:t>
      </w:r>
      <w:r w:rsidRPr="00CB6EC2">
        <w:rPr>
          <w:rFonts w:eastAsia="Times New Roman"/>
          <w:smallCaps/>
        </w:rPr>
        <w:t>Dainville</w:t>
      </w:r>
      <w:r w:rsidRPr="00AB6A3C">
        <w:rPr>
          <w:rFonts w:eastAsia="Times New Roman"/>
        </w:rPr>
        <w:t>-</w:t>
      </w:r>
      <w:r w:rsidRPr="00CB6EC2">
        <w:rPr>
          <w:rFonts w:eastAsia="Times New Roman"/>
          <w:smallCaps/>
        </w:rPr>
        <w:t>Barbiche</w:t>
      </w:r>
      <w:r w:rsidRPr="00AB6A3C">
        <w:rPr>
          <w:rFonts w:eastAsia="Times New Roman"/>
        </w:rPr>
        <w:t xml:space="preserve"> </w:t>
      </w:r>
      <w:r w:rsidR="000B1B16" w:rsidRPr="00AB6A3C">
        <w:rPr>
          <w:rFonts w:eastAsia="Times New Roman"/>
        </w:rPr>
        <w:t xml:space="preserve">Ségolène de, « Les légats </w:t>
      </w:r>
      <w:r w:rsidR="000B1B16" w:rsidRPr="00AB6A3C">
        <w:rPr>
          <w:rFonts w:eastAsia="Times New Roman"/>
          <w:i/>
        </w:rPr>
        <w:t>a latere</w:t>
      </w:r>
      <w:r w:rsidR="000B1B16" w:rsidRPr="00AB6A3C">
        <w:rPr>
          <w:rFonts w:eastAsia="Times New Roman"/>
        </w:rPr>
        <w:t xml:space="preserve"> en France et leurs facultés aux </w:t>
      </w:r>
      <w:proofErr w:type="spellStart"/>
      <w:r w:rsidR="00EB5A64" w:rsidRPr="00EB5A64">
        <w:rPr>
          <w:rFonts w:eastAsia="Times New Roman"/>
          <w:smallCaps/>
        </w:rPr>
        <w:t>xvi</w:t>
      </w:r>
      <w:r w:rsidR="000B1B16" w:rsidRPr="00EB5A64">
        <w:rPr>
          <w:rFonts w:eastAsia="Times New Roman"/>
          <w:vertAlign w:val="superscript"/>
        </w:rPr>
        <w:t>e</w:t>
      </w:r>
      <w:proofErr w:type="spellEnd"/>
      <w:r w:rsidR="000B1B16" w:rsidRPr="00AB6A3C">
        <w:rPr>
          <w:rFonts w:eastAsia="Times New Roman"/>
        </w:rPr>
        <w:t xml:space="preserve"> et </w:t>
      </w:r>
      <w:proofErr w:type="spellStart"/>
      <w:r w:rsidR="00F80F0D" w:rsidRPr="00CB6EC2">
        <w:rPr>
          <w:rFonts w:eastAsia="Times New Roman"/>
          <w:smallCaps/>
        </w:rPr>
        <w:t>xvii</w:t>
      </w:r>
      <w:r w:rsidR="000B1B16" w:rsidRPr="00EB5A64">
        <w:rPr>
          <w:rFonts w:eastAsia="Times New Roman"/>
          <w:vertAlign w:val="superscript"/>
        </w:rPr>
        <w:t>e</w:t>
      </w:r>
      <w:proofErr w:type="spellEnd"/>
      <w:r w:rsidR="00F80F0D">
        <w:rPr>
          <w:rFonts w:eastAsia="Times New Roman"/>
        </w:rPr>
        <w:t> </w:t>
      </w:r>
      <w:r w:rsidR="000B1B16" w:rsidRPr="00AB6A3C">
        <w:rPr>
          <w:rFonts w:eastAsia="Times New Roman"/>
        </w:rPr>
        <w:t xml:space="preserve">siècles », </w:t>
      </w:r>
      <w:proofErr w:type="spellStart"/>
      <w:r w:rsidR="000B1B16" w:rsidRPr="00AB6A3C">
        <w:rPr>
          <w:rFonts w:eastAsia="Times New Roman"/>
          <w:i/>
        </w:rPr>
        <w:t>Archivum</w:t>
      </w:r>
      <w:proofErr w:type="spellEnd"/>
      <w:r w:rsidR="000B1B16" w:rsidRPr="00AB6A3C">
        <w:rPr>
          <w:rFonts w:eastAsia="Times New Roman"/>
          <w:i/>
        </w:rPr>
        <w:t xml:space="preserve"> </w:t>
      </w:r>
      <w:proofErr w:type="spellStart"/>
      <w:r w:rsidR="000B1B16" w:rsidRPr="00AB6A3C">
        <w:rPr>
          <w:rFonts w:eastAsia="Times New Roman"/>
          <w:i/>
        </w:rPr>
        <w:t>Historiae</w:t>
      </w:r>
      <w:proofErr w:type="spellEnd"/>
      <w:r w:rsidR="000B1B16" w:rsidRPr="00AB6A3C">
        <w:rPr>
          <w:rFonts w:eastAsia="Times New Roman"/>
          <w:i/>
        </w:rPr>
        <w:t xml:space="preserve"> </w:t>
      </w:r>
      <w:proofErr w:type="spellStart"/>
      <w:r w:rsidR="000B1B16" w:rsidRPr="00AB6A3C">
        <w:rPr>
          <w:rFonts w:eastAsia="Times New Roman"/>
          <w:i/>
        </w:rPr>
        <w:t>Pontificae</w:t>
      </w:r>
      <w:proofErr w:type="spellEnd"/>
      <w:r w:rsidR="000B1B16" w:rsidRPr="00AB6A3C">
        <w:rPr>
          <w:rFonts w:eastAsia="Times New Roman"/>
        </w:rPr>
        <w:t xml:space="preserve">, </w:t>
      </w:r>
      <w:r w:rsidR="00F80F0D">
        <w:rPr>
          <w:rFonts w:eastAsia="Times New Roman"/>
        </w:rPr>
        <w:t>n</w:t>
      </w:r>
      <w:r w:rsidR="00F80F0D" w:rsidRPr="00F80F0D">
        <w:rPr>
          <w:rFonts w:eastAsia="Times New Roman"/>
          <w:vertAlign w:val="superscript"/>
        </w:rPr>
        <w:t>o</w:t>
      </w:r>
      <w:r w:rsidR="00F80F0D" w:rsidRPr="00F80F0D">
        <w:rPr>
          <w:rFonts w:eastAsia="Times New Roman"/>
          <w:iCs/>
        </w:rPr>
        <w:t> </w:t>
      </w:r>
      <w:r w:rsidR="000B1B16" w:rsidRPr="00AB6A3C">
        <w:rPr>
          <w:rFonts w:eastAsia="Times New Roman"/>
        </w:rPr>
        <w:t xml:space="preserve">23, 1985, </w:t>
      </w:r>
      <w:r w:rsidR="00F740A0">
        <w:rPr>
          <w:rFonts w:eastAsia="Times New Roman"/>
        </w:rPr>
        <w:t>p. </w:t>
      </w:r>
      <w:r w:rsidR="000B1B16" w:rsidRPr="00AB6A3C">
        <w:rPr>
          <w:rFonts w:eastAsia="Times New Roman"/>
        </w:rPr>
        <w:t>93-165.</w:t>
      </w:r>
    </w:p>
    <w:p w14:paraId="77FB5029" w14:textId="3903ECA0" w:rsidR="000B1B16" w:rsidRPr="00AB6A3C" w:rsidRDefault="00296435" w:rsidP="006E3B15">
      <w:pPr>
        <w:pStyle w:val="TEIbiblreference"/>
        <w:rPr>
          <w:rFonts w:eastAsia="Times New Roman"/>
        </w:rPr>
      </w:pPr>
      <w:proofErr w:type="spellStart"/>
      <w:r w:rsidRPr="00CB6EC2">
        <w:rPr>
          <w:smallCaps/>
        </w:rPr>
        <w:t>Bartoni</w:t>
      </w:r>
      <w:proofErr w:type="spellEnd"/>
      <w:r w:rsidRPr="00AB6A3C">
        <w:t xml:space="preserve"> </w:t>
      </w:r>
      <w:r w:rsidR="000B1B16" w:rsidRPr="00AB6A3C">
        <w:t>Laura, « L’</w:t>
      </w:r>
      <w:proofErr w:type="spellStart"/>
      <w:r w:rsidR="000B1B16" w:rsidRPr="00AB6A3C">
        <w:t>allestimento</w:t>
      </w:r>
      <w:proofErr w:type="spellEnd"/>
      <w:r w:rsidR="000B1B16" w:rsidRPr="00AB6A3C">
        <w:t xml:space="preserve"> delle </w:t>
      </w:r>
      <w:proofErr w:type="spellStart"/>
      <w:r w:rsidR="000B1B16" w:rsidRPr="00AB6A3C">
        <w:t>collezioni</w:t>
      </w:r>
      <w:proofErr w:type="spellEnd"/>
      <w:r w:rsidR="000B1B16" w:rsidRPr="00AB6A3C">
        <w:t xml:space="preserve"> </w:t>
      </w:r>
      <w:proofErr w:type="spellStart"/>
      <w:r w:rsidR="000B1B16" w:rsidRPr="00AB6A3C">
        <w:t>nella</w:t>
      </w:r>
      <w:proofErr w:type="spellEnd"/>
      <w:r w:rsidR="000B1B16" w:rsidRPr="00AB6A3C">
        <w:t xml:space="preserve"> villa </w:t>
      </w:r>
      <w:proofErr w:type="spellStart"/>
      <w:r w:rsidR="000B1B16" w:rsidRPr="00AB6A3C">
        <w:t>pinciana</w:t>
      </w:r>
      <w:proofErr w:type="spellEnd"/>
      <w:r w:rsidR="000B1B16" w:rsidRPr="00AB6A3C">
        <w:t xml:space="preserve">: </w:t>
      </w:r>
      <w:proofErr w:type="spellStart"/>
      <w:r w:rsidR="000B1B16" w:rsidRPr="00AB6A3C">
        <w:t>spazi</w:t>
      </w:r>
      <w:proofErr w:type="spellEnd"/>
      <w:r w:rsidR="000B1B16" w:rsidRPr="00AB6A3C">
        <w:t xml:space="preserve">, </w:t>
      </w:r>
      <w:proofErr w:type="spellStart"/>
      <w:r w:rsidR="000B1B16" w:rsidRPr="00AB6A3C">
        <w:t>criteri</w:t>
      </w:r>
      <w:proofErr w:type="spellEnd"/>
      <w:r w:rsidR="000B1B16" w:rsidRPr="00AB6A3C">
        <w:t xml:space="preserve">, </w:t>
      </w:r>
      <w:proofErr w:type="spellStart"/>
      <w:r w:rsidR="000B1B16" w:rsidRPr="00AB6A3C">
        <w:t>funzioni</w:t>
      </w:r>
      <w:proofErr w:type="spellEnd"/>
      <w:r w:rsidR="000B1B16" w:rsidRPr="00AB6A3C">
        <w:t xml:space="preserve"> », </w:t>
      </w:r>
      <w:proofErr w:type="spellStart"/>
      <w:r w:rsidR="000B1B16" w:rsidRPr="00AB6A3C">
        <w:rPr>
          <w:i/>
        </w:rPr>
        <w:t>Storia</w:t>
      </w:r>
      <w:proofErr w:type="spellEnd"/>
      <w:r w:rsidR="000B1B16" w:rsidRPr="00AB6A3C">
        <w:rPr>
          <w:i/>
        </w:rPr>
        <w:t xml:space="preserve"> de</w:t>
      </w:r>
      <w:r w:rsidR="00F436B5">
        <w:rPr>
          <w:i/>
        </w:rPr>
        <w:t>l</w:t>
      </w:r>
      <w:r w:rsidR="000B1B16" w:rsidRPr="00AB6A3C">
        <w:rPr>
          <w:i/>
        </w:rPr>
        <w:t>l’arte – « </w:t>
      </w:r>
      <w:proofErr w:type="spellStart"/>
      <w:r w:rsidR="000B1B16" w:rsidRPr="00AB6A3C">
        <w:rPr>
          <w:i/>
        </w:rPr>
        <w:t>Guercino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nel</w:t>
      </w:r>
      <w:proofErr w:type="spellEnd"/>
      <w:r w:rsidR="000B1B16" w:rsidRPr="00AB6A3C">
        <w:rPr>
          <w:i/>
        </w:rPr>
        <w:t xml:space="preserve"> Casino </w:t>
      </w:r>
      <w:proofErr w:type="spellStart"/>
      <w:r w:rsidR="000B1B16" w:rsidRPr="00AB6A3C">
        <w:rPr>
          <w:i/>
        </w:rPr>
        <w:t>Ludovisi</w:t>
      </w:r>
      <w:proofErr w:type="spellEnd"/>
      <w:r w:rsidR="000B1B16" w:rsidRPr="00AB6A3C">
        <w:rPr>
          <w:i/>
        </w:rPr>
        <w:t xml:space="preserve"> (1621-1623) »</w:t>
      </w:r>
      <w:r w:rsidR="000B1B16" w:rsidRPr="00F436B5">
        <w:t>,</w:t>
      </w:r>
      <w:r w:rsidR="000B1B16" w:rsidRPr="00AB6A3C">
        <w:t xml:space="preserve"> </w:t>
      </w:r>
      <w:r w:rsidR="00F436B5">
        <w:t>vol. </w:t>
      </w:r>
      <w:r w:rsidR="000B1B16" w:rsidRPr="00AB6A3C">
        <w:t xml:space="preserve">157, </w:t>
      </w:r>
      <w:r w:rsidR="00F436B5">
        <w:t>n</w:t>
      </w:r>
      <w:r w:rsidR="00F436B5" w:rsidRPr="00F436B5">
        <w:rPr>
          <w:vertAlign w:val="superscript"/>
        </w:rPr>
        <w:t>o</w:t>
      </w:r>
      <w:r w:rsidR="00F436B5">
        <w:t> </w:t>
      </w:r>
      <w:r w:rsidR="000B1B16" w:rsidRPr="00AB6A3C">
        <w:t xml:space="preserve">1, 2022, </w:t>
      </w:r>
      <w:r w:rsidR="00F740A0">
        <w:t>p. </w:t>
      </w:r>
      <w:r w:rsidR="000B1B16" w:rsidRPr="00AB6A3C">
        <w:t>99-117.</w:t>
      </w:r>
    </w:p>
    <w:p w14:paraId="7F3F2CDA" w14:textId="49541CD3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Bernardini</w:t>
      </w:r>
      <w:proofErr w:type="spellEnd"/>
      <w:r w:rsidRPr="00AB6A3C">
        <w:t xml:space="preserve"> </w:t>
      </w:r>
      <w:r w:rsidR="000B1B16" w:rsidRPr="00AB6A3C">
        <w:t xml:space="preserve">Carla, </w:t>
      </w:r>
      <w:r w:rsidR="00F740A0">
        <w:t>« </w:t>
      </w:r>
      <w:r w:rsidR="000B1B16" w:rsidRPr="00AB6A3C">
        <w:rPr>
          <w:iCs/>
        </w:rPr>
        <w:t xml:space="preserve">Per </w:t>
      </w:r>
      <w:proofErr w:type="spellStart"/>
      <w:r w:rsidR="000B1B16" w:rsidRPr="00AB6A3C">
        <w:rPr>
          <w:iCs/>
        </w:rPr>
        <w:t>una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storia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dell’Appartamento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del</w:t>
      </w:r>
      <w:proofErr w:type="spellEnd"/>
      <w:r w:rsidR="000B1B16" w:rsidRPr="00AB6A3C">
        <w:rPr>
          <w:iCs/>
        </w:rPr>
        <w:t xml:space="preserve"> Legato, </w:t>
      </w:r>
      <w:proofErr w:type="spellStart"/>
      <w:r w:rsidR="000B1B16" w:rsidRPr="00AB6A3C">
        <w:rPr>
          <w:iCs/>
        </w:rPr>
        <w:t>sede</w:t>
      </w:r>
      <w:proofErr w:type="spellEnd"/>
      <w:r w:rsidR="000B1B16" w:rsidRPr="00AB6A3C">
        <w:rPr>
          <w:iCs/>
        </w:rPr>
        <w:t xml:space="preserve"> delle </w:t>
      </w:r>
      <w:proofErr w:type="spellStart"/>
      <w:r w:rsidR="000B1B16" w:rsidRPr="00AB6A3C">
        <w:rPr>
          <w:iCs/>
        </w:rPr>
        <w:t>Collezioni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Comunali</w:t>
      </w:r>
      <w:proofErr w:type="spellEnd"/>
      <w:r w:rsidR="000B1B16" w:rsidRPr="00AB6A3C">
        <w:rPr>
          <w:iCs/>
        </w:rPr>
        <w:t xml:space="preserve"> d’Arte di </w:t>
      </w:r>
      <w:proofErr w:type="spellStart"/>
      <w:r w:rsidR="000B1B16" w:rsidRPr="00AB6A3C">
        <w:rPr>
          <w:iCs/>
        </w:rPr>
        <w:t>Palazzo</w:t>
      </w:r>
      <w:proofErr w:type="spellEnd"/>
      <w:r w:rsidR="000B1B16" w:rsidRPr="00AB6A3C">
        <w:rPr>
          <w:iCs/>
        </w:rPr>
        <w:t xml:space="preserve"> d’</w:t>
      </w:r>
      <w:proofErr w:type="spellStart"/>
      <w:r w:rsidR="000B1B16" w:rsidRPr="00AB6A3C">
        <w:rPr>
          <w:iCs/>
        </w:rPr>
        <w:t>Accursio</w:t>
      </w:r>
      <w:proofErr w:type="spellEnd"/>
      <w:r w:rsidR="000B1B16" w:rsidRPr="00AB6A3C">
        <w:rPr>
          <w:iCs/>
        </w:rPr>
        <w:t xml:space="preserve">. Una </w:t>
      </w:r>
      <w:proofErr w:type="spellStart"/>
      <w:r w:rsidR="000B1B16" w:rsidRPr="00AB6A3C">
        <w:rPr>
          <w:iCs/>
        </w:rPr>
        <w:t>ricerca</w:t>
      </w:r>
      <w:proofErr w:type="spellEnd"/>
      <w:r w:rsidR="000B1B16" w:rsidRPr="00AB6A3C">
        <w:rPr>
          <w:iCs/>
        </w:rPr>
        <w:t xml:space="preserve"> in </w:t>
      </w:r>
      <w:proofErr w:type="spellStart"/>
      <w:r w:rsidR="000B1B16" w:rsidRPr="00AB6A3C">
        <w:rPr>
          <w:iCs/>
        </w:rPr>
        <w:t>prospettiva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museografica</w:t>
      </w:r>
      <w:proofErr w:type="spellEnd"/>
      <w:r w:rsidR="00F740A0">
        <w:rPr>
          <w:iCs/>
        </w:rPr>
        <w:t> »</w:t>
      </w:r>
      <w:r w:rsidR="000B1B16" w:rsidRPr="00AB6A3C">
        <w:t xml:space="preserve">, </w:t>
      </w:r>
      <w:proofErr w:type="spellStart"/>
      <w:r w:rsidR="000B1B16" w:rsidRPr="00AB6A3C">
        <w:rPr>
          <w:i/>
          <w:iCs/>
        </w:rPr>
        <w:t>Schede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Umanistiche</w:t>
      </w:r>
      <w:proofErr w:type="spellEnd"/>
      <w:r w:rsidR="000B1B16" w:rsidRPr="00AB6A3C">
        <w:t xml:space="preserve">, </w:t>
      </w:r>
      <w:r w:rsidR="00F436B5">
        <w:t>n</w:t>
      </w:r>
      <w:r w:rsidR="00F436B5" w:rsidRPr="00F436B5">
        <w:rPr>
          <w:vertAlign w:val="superscript"/>
        </w:rPr>
        <w:t>o</w:t>
      </w:r>
      <w:r w:rsidR="00F436B5">
        <w:t> </w:t>
      </w:r>
      <w:r w:rsidR="000B1B16" w:rsidRPr="00AB6A3C">
        <w:t xml:space="preserve">3, 1989, </w:t>
      </w:r>
      <w:r w:rsidR="00F740A0">
        <w:t>p. </w:t>
      </w:r>
      <w:r w:rsidR="000B1B16" w:rsidRPr="00AB6A3C">
        <w:t>81-92.</w:t>
      </w:r>
    </w:p>
    <w:p w14:paraId="35A8A00E" w14:textId="2B57BE8A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Boislile</w:t>
      </w:r>
      <w:proofErr w:type="spellEnd"/>
      <w:r w:rsidRPr="00AB6A3C">
        <w:t xml:space="preserve"> </w:t>
      </w:r>
      <w:r w:rsidR="000B1B16" w:rsidRPr="00AB6A3C">
        <w:t xml:space="preserve">Arthur de, </w:t>
      </w:r>
      <w:bookmarkStart w:id="47" w:name="_Hlk181712134"/>
      <w:r w:rsidR="000B1B16" w:rsidRPr="00AB6A3C">
        <w:t>« Rapport de M. de</w:t>
      </w:r>
      <w:r w:rsidR="00F436B5">
        <w:t> </w:t>
      </w:r>
      <w:proofErr w:type="spellStart"/>
      <w:r w:rsidR="000B1B16" w:rsidRPr="00AB6A3C">
        <w:t>Boislile</w:t>
      </w:r>
      <w:proofErr w:type="spellEnd"/>
      <w:r w:rsidR="000B1B16" w:rsidRPr="00AB6A3C">
        <w:t xml:space="preserve"> sur une communication de M. </w:t>
      </w:r>
      <w:proofErr w:type="spellStart"/>
      <w:r w:rsidR="000B1B16" w:rsidRPr="00AB6A3C">
        <w:t>Destandau</w:t>
      </w:r>
      <w:proofErr w:type="spellEnd"/>
      <w:r w:rsidR="000B1B16" w:rsidRPr="00AB6A3C">
        <w:t xml:space="preserve"> », </w:t>
      </w:r>
      <w:bookmarkEnd w:id="47"/>
      <w:r w:rsidR="000B1B16" w:rsidRPr="00AB6A3C">
        <w:rPr>
          <w:i/>
        </w:rPr>
        <w:t>Bulletin historique et philologique du Comité des travaux historiques et scientifiques</w:t>
      </w:r>
      <w:r w:rsidR="00726FCD" w:rsidRPr="00726FCD">
        <w:t>,</w:t>
      </w:r>
      <w:r w:rsidR="000B1B16" w:rsidRPr="00AB6A3C">
        <w:t xml:space="preserve"> 1905, </w:t>
      </w:r>
      <w:r w:rsidR="00F740A0">
        <w:t>p. </w:t>
      </w:r>
      <w:r w:rsidR="000B1B16" w:rsidRPr="00AB6A3C">
        <w:t>356-359.</w:t>
      </w:r>
    </w:p>
    <w:p w14:paraId="2111127A" w14:textId="43660C6E" w:rsidR="000B1B16" w:rsidRPr="00AB6A3C" w:rsidRDefault="00296435" w:rsidP="006E3B15">
      <w:pPr>
        <w:pStyle w:val="TEIbiblreference"/>
      </w:pPr>
      <w:r w:rsidRPr="00CB6EC2">
        <w:rPr>
          <w:smallCaps/>
        </w:rPr>
        <w:t>Boiteux</w:t>
      </w:r>
      <w:r w:rsidRPr="00AB6A3C">
        <w:t xml:space="preserve"> </w:t>
      </w:r>
      <w:r w:rsidR="000B1B16" w:rsidRPr="00AB6A3C">
        <w:t xml:space="preserve">Martine, « Le palais Farnèse : la représentation et l’identité », </w:t>
      </w:r>
      <w:r w:rsidR="006D6868" w:rsidRPr="00EE7CDC">
        <w:rPr>
          <w:rFonts w:cstheme="majorHAnsi"/>
          <w:i/>
        </w:rPr>
        <w:t>Mélanges de l’École française de Rome</w:t>
      </w:r>
      <w:r w:rsidR="000B1B16" w:rsidRPr="00AB6A3C">
        <w:t xml:space="preserve">, </w:t>
      </w:r>
      <w:r w:rsidR="00F436B5">
        <w:t>vol. </w:t>
      </w:r>
      <w:r w:rsidR="000B1B16" w:rsidRPr="00AB6A3C">
        <w:t>122</w:t>
      </w:r>
      <w:r w:rsidR="00F436B5">
        <w:t>, n</w:t>
      </w:r>
      <w:r w:rsidR="00F436B5" w:rsidRPr="00F436B5">
        <w:rPr>
          <w:vertAlign w:val="superscript"/>
        </w:rPr>
        <w:t>o</w:t>
      </w:r>
      <w:r w:rsidR="00F436B5">
        <w:t> </w:t>
      </w:r>
      <w:r w:rsidR="000B1B16" w:rsidRPr="00AB6A3C">
        <w:t xml:space="preserve">2, 2010, </w:t>
      </w:r>
      <w:r w:rsidR="00F740A0">
        <w:t>p. </w:t>
      </w:r>
      <w:r w:rsidR="000B1B16" w:rsidRPr="00AB6A3C">
        <w:t xml:space="preserve">311-338. </w:t>
      </w:r>
    </w:p>
    <w:p w14:paraId="26FEA08C" w14:textId="09328382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« Rituels funéraires pontificaux », </w:t>
      </w:r>
      <w:proofErr w:type="spellStart"/>
      <w:r w:rsidRPr="00AB6A3C">
        <w:rPr>
          <w:i/>
          <w:iCs/>
        </w:rPr>
        <w:t>Studi</w:t>
      </w:r>
      <w:proofErr w:type="spellEnd"/>
      <w:r w:rsidRPr="00AB6A3C">
        <w:rPr>
          <w:i/>
          <w:iCs/>
        </w:rPr>
        <w:t xml:space="preserve"> romani</w:t>
      </w:r>
      <w:r w:rsidRPr="00AB6A3C">
        <w:t xml:space="preserve">, </w:t>
      </w:r>
      <w:bookmarkStart w:id="48" w:name="_Hlk181794156"/>
      <w:r w:rsidR="00F436B5">
        <w:t>vol. 60, n</w:t>
      </w:r>
      <w:r w:rsidR="00F436B5" w:rsidRPr="00F436B5">
        <w:rPr>
          <w:vertAlign w:val="superscript"/>
        </w:rPr>
        <w:t>o</w:t>
      </w:r>
      <w:r w:rsidR="00F436B5" w:rsidRPr="00F436B5">
        <w:t> </w:t>
      </w:r>
      <w:r w:rsidR="00F436B5">
        <w:t>1-4,</w:t>
      </w:r>
      <w:r w:rsidR="00F436B5" w:rsidRPr="00AB6A3C">
        <w:t xml:space="preserve"> </w:t>
      </w:r>
      <w:bookmarkEnd w:id="48"/>
      <w:r w:rsidRPr="00AB6A3C">
        <w:t xml:space="preserve">2012, </w:t>
      </w:r>
      <w:r w:rsidR="00F740A0">
        <w:t>p. </w:t>
      </w:r>
      <w:r w:rsidRPr="00AB6A3C">
        <w:t>31-56.</w:t>
      </w:r>
    </w:p>
    <w:p w14:paraId="1161E69D" w14:textId="2AB86748" w:rsidR="000B1B16" w:rsidRPr="00AB6A3C" w:rsidRDefault="00296435" w:rsidP="006E3B15">
      <w:pPr>
        <w:pStyle w:val="TEIbiblreference"/>
        <w:rPr>
          <w:color w:val="0E0E0E"/>
        </w:rPr>
      </w:pPr>
      <w:proofErr w:type="spellStart"/>
      <w:r w:rsidRPr="00CB6EC2">
        <w:rPr>
          <w:smallCaps/>
        </w:rPr>
        <w:t>Borello</w:t>
      </w:r>
      <w:proofErr w:type="spellEnd"/>
      <w:r w:rsidRPr="00AB6A3C">
        <w:t xml:space="preserve"> </w:t>
      </w:r>
      <w:proofErr w:type="spellStart"/>
      <w:r w:rsidR="000B1B16" w:rsidRPr="00AB6A3C">
        <w:rPr>
          <w:color w:val="0E0E0E"/>
        </w:rPr>
        <w:t>Benedetta</w:t>
      </w:r>
      <w:proofErr w:type="spellEnd"/>
      <w:r w:rsidR="000B1B16" w:rsidRPr="00AB6A3C">
        <w:rPr>
          <w:color w:val="0E0E0E"/>
        </w:rPr>
        <w:t xml:space="preserve">, </w:t>
      </w:r>
      <w:r w:rsidR="00F740A0">
        <w:t>« </w:t>
      </w:r>
      <w:proofErr w:type="spellStart"/>
      <w:r w:rsidR="000B1B16" w:rsidRPr="00AB6A3C">
        <w:rPr>
          <w:color w:val="0E0E0E"/>
        </w:rPr>
        <w:t>Alleanze</w:t>
      </w:r>
      <w:proofErr w:type="spellEnd"/>
      <w:r w:rsidR="000B1B16" w:rsidRPr="00AB6A3C">
        <w:rPr>
          <w:color w:val="0E0E0E"/>
        </w:rPr>
        <w:t xml:space="preserve"> </w:t>
      </w:r>
      <w:proofErr w:type="spellStart"/>
      <w:r w:rsidR="000B1B16" w:rsidRPr="00AB6A3C">
        <w:rPr>
          <w:color w:val="0E0E0E"/>
        </w:rPr>
        <w:t>matrimoniali</w:t>
      </w:r>
      <w:proofErr w:type="spellEnd"/>
      <w:r w:rsidR="000B1B16" w:rsidRPr="00AB6A3C">
        <w:rPr>
          <w:color w:val="0E0E0E"/>
        </w:rPr>
        <w:t xml:space="preserve"> e </w:t>
      </w:r>
      <w:proofErr w:type="spellStart"/>
      <w:r w:rsidR="000B1B16" w:rsidRPr="00AB6A3C">
        <w:rPr>
          <w:color w:val="0E0E0E"/>
        </w:rPr>
        <w:t>mobilità</w:t>
      </w:r>
      <w:proofErr w:type="spellEnd"/>
      <w:r w:rsidR="000B1B16" w:rsidRPr="00AB6A3C">
        <w:rPr>
          <w:color w:val="0E0E0E"/>
        </w:rPr>
        <w:t xml:space="preserve"> sociale e </w:t>
      </w:r>
      <w:proofErr w:type="spellStart"/>
      <w:r w:rsidR="000B1B16" w:rsidRPr="00AB6A3C">
        <w:rPr>
          <w:color w:val="0E0E0E"/>
        </w:rPr>
        <w:t>geografica</w:t>
      </w:r>
      <w:proofErr w:type="spellEnd"/>
      <w:r w:rsidR="000B1B16" w:rsidRPr="00AB6A3C">
        <w:rPr>
          <w:color w:val="0E0E0E"/>
        </w:rPr>
        <w:t xml:space="preserve">. Il </w:t>
      </w:r>
      <w:proofErr w:type="spellStart"/>
      <w:r w:rsidR="000B1B16" w:rsidRPr="00AB6A3C">
        <w:rPr>
          <w:color w:val="0E0E0E"/>
        </w:rPr>
        <w:t>caso</w:t>
      </w:r>
      <w:proofErr w:type="spellEnd"/>
      <w:r w:rsidR="000B1B16" w:rsidRPr="00AB6A3C">
        <w:rPr>
          <w:color w:val="0E0E0E"/>
        </w:rPr>
        <w:t xml:space="preserve"> dei </w:t>
      </w:r>
      <w:proofErr w:type="spellStart"/>
      <w:r w:rsidR="000B1B16" w:rsidRPr="00AB6A3C">
        <w:rPr>
          <w:color w:val="0E0E0E"/>
        </w:rPr>
        <w:t>Pamphilj</w:t>
      </w:r>
      <w:proofErr w:type="spellEnd"/>
      <w:r w:rsidR="000B1B16" w:rsidRPr="00AB6A3C">
        <w:rPr>
          <w:color w:val="0E0E0E"/>
        </w:rPr>
        <w:t xml:space="preserve"> (</w:t>
      </w:r>
      <w:r w:rsidR="000B1B16" w:rsidRPr="00CB6EC2">
        <w:rPr>
          <w:smallCaps/>
          <w:color w:val="0E0E0E"/>
        </w:rPr>
        <w:t>XV</w:t>
      </w:r>
      <w:r w:rsidR="000B1B16" w:rsidRPr="00AB6A3C">
        <w:rPr>
          <w:color w:val="0E0E0E"/>
        </w:rPr>
        <w:t>-</w:t>
      </w:r>
      <w:r w:rsidR="000B1B16" w:rsidRPr="00CB6EC2">
        <w:rPr>
          <w:smallCaps/>
          <w:color w:val="0E0E0E"/>
        </w:rPr>
        <w:t>XVII</w:t>
      </w:r>
      <w:r w:rsidR="00F436B5">
        <w:rPr>
          <w:color w:val="0E0E0E"/>
        </w:rPr>
        <w:t> </w:t>
      </w:r>
      <w:proofErr w:type="spellStart"/>
      <w:r w:rsidR="000B1B16" w:rsidRPr="00AB6A3C">
        <w:rPr>
          <w:color w:val="0E0E0E"/>
        </w:rPr>
        <w:t>secolo</w:t>
      </w:r>
      <w:proofErr w:type="spellEnd"/>
      <w:r w:rsidR="000B1B16" w:rsidRPr="00AB6A3C">
        <w:rPr>
          <w:color w:val="0E0E0E"/>
        </w:rPr>
        <w:t>)</w:t>
      </w:r>
      <w:r w:rsidR="00F740A0">
        <w:t> »</w:t>
      </w:r>
      <w:r w:rsidR="000B1B16" w:rsidRPr="00AB6A3C">
        <w:rPr>
          <w:color w:val="0E0E0E"/>
        </w:rPr>
        <w:t xml:space="preserve">, </w:t>
      </w:r>
      <w:r w:rsidR="000B1B16" w:rsidRPr="00AB6A3C">
        <w:rPr>
          <w:i/>
          <w:iCs/>
          <w:color w:val="0E0E0E"/>
        </w:rPr>
        <w:t>Mélanges de l’École française de Rome</w:t>
      </w:r>
      <w:r w:rsidR="000B1B16" w:rsidRPr="00AB6A3C">
        <w:rPr>
          <w:color w:val="0E0E0E"/>
        </w:rPr>
        <w:t xml:space="preserve">, </w:t>
      </w:r>
      <w:r w:rsidR="00F436B5">
        <w:rPr>
          <w:color w:val="0E0E0E"/>
        </w:rPr>
        <w:t>vol. </w:t>
      </w:r>
      <w:r w:rsidR="000B1B16" w:rsidRPr="00AB6A3C">
        <w:rPr>
          <w:color w:val="0E0E0E"/>
        </w:rPr>
        <w:t>115</w:t>
      </w:r>
      <w:r w:rsidR="00F436B5">
        <w:rPr>
          <w:color w:val="0E0E0E"/>
        </w:rPr>
        <w:t>, n</w:t>
      </w:r>
      <w:r w:rsidR="00F436B5" w:rsidRPr="00F436B5">
        <w:rPr>
          <w:color w:val="0E0E0E"/>
          <w:vertAlign w:val="superscript"/>
        </w:rPr>
        <w:t>o</w:t>
      </w:r>
      <w:r w:rsidR="00F436B5">
        <w:rPr>
          <w:color w:val="0E0E0E"/>
        </w:rPr>
        <w:t> </w:t>
      </w:r>
      <w:r w:rsidR="000B1B16" w:rsidRPr="00AB6A3C">
        <w:rPr>
          <w:color w:val="0E0E0E"/>
        </w:rPr>
        <w:t xml:space="preserve">1, 2003, </w:t>
      </w:r>
      <w:r w:rsidR="00F740A0">
        <w:rPr>
          <w:color w:val="0E0E0E"/>
        </w:rPr>
        <w:t>p. </w:t>
      </w:r>
      <w:r w:rsidR="000B1B16" w:rsidRPr="00AB6A3C">
        <w:rPr>
          <w:color w:val="0E0E0E"/>
        </w:rPr>
        <w:t>345-366.</w:t>
      </w:r>
    </w:p>
    <w:p w14:paraId="73D8E102" w14:textId="1EBB7D11" w:rsidR="000B1B16" w:rsidRPr="00B65667" w:rsidRDefault="00296435" w:rsidP="006E3B15">
      <w:pPr>
        <w:pStyle w:val="TEIbiblreference"/>
        <w:rPr>
          <w:rFonts w:eastAsia="Times New Roman"/>
          <w:lang w:val="en-GB"/>
        </w:rPr>
      </w:pPr>
      <w:proofErr w:type="spellStart"/>
      <w:r w:rsidRPr="00CB6EC2">
        <w:rPr>
          <w:smallCaps/>
          <w:color w:val="0E0E0E"/>
          <w:lang w:val="en-GB"/>
        </w:rPr>
        <w:t>Borghetti</w:t>
      </w:r>
      <w:proofErr w:type="spellEnd"/>
      <w:r w:rsidRPr="00B65667">
        <w:rPr>
          <w:color w:val="0E0E0E"/>
          <w:lang w:val="en-GB"/>
        </w:rPr>
        <w:t xml:space="preserve"> </w:t>
      </w:r>
      <w:r w:rsidR="000B1B16" w:rsidRPr="00B65667">
        <w:rPr>
          <w:lang w:val="en-GB"/>
        </w:rPr>
        <w:t>Vincenzo</w:t>
      </w:r>
      <w:r w:rsidR="000B1B16" w:rsidRPr="00B65667">
        <w:rPr>
          <w:rFonts w:eastAsia="Times New Roman"/>
          <w:lang w:val="en-GB"/>
        </w:rPr>
        <w:t xml:space="preserve">, « Music and the Representation of Princely Power in the Fifteenth and Sixteenth Century », </w:t>
      </w:r>
      <w:r w:rsidR="000B1B16" w:rsidRPr="00B65667">
        <w:rPr>
          <w:rFonts w:eastAsia="Times New Roman"/>
          <w:i/>
          <w:iCs/>
          <w:lang w:val="en-GB"/>
        </w:rPr>
        <w:t xml:space="preserve">Acta </w:t>
      </w:r>
      <w:proofErr w:type="spellStart"/>
      <w:r w:rsidR="000B1B16" w:rsidRPr="00B65667">
        <w:rPr>
          <w:rFonts w:eastAsia="Times New Roman"/>
          <w:i/>
          <w:iCs/>
          <w:lang w:val="en-GB"/>
        </w:rPr>
        <w:t>Musicologica</w:t>
      </w:r>
      <w:proofErr w:type="spellEnd"/>
      <w:r w:rsidR="00726FCD" w:rsidRPr="00726FCD">
        <w:rPr>
          <w:rFonts w:eastAsia="Times New Roman"/>
          <w:iCs/>
          <w:lang w:val="en-GB"/>
        </w:rPr>
        <w:t>,</w:t>
      </w:r>
      <w:r w:rsidR="000B1B16" w:rsidRPr="00B65667">
        <w:rPr>
          <w:rFonts w:eastAsia="Times New Roman"/>
          <w:i/>
          <w:iCs/>
          <w:lang w:val="en-GB"/>
        </w:rPr>
        <w:t xml:space="preserve"> </w:t>
      </w:r>
      <w:r w:rsidR="000B1B16" w:rsidRPr="00B65667">
        <w:rPr>
          <w:rFonts w:eastAsia="Times New Roman"/>
          <w:lang w:val="en-GB"/>
        </w:rPr>
        <w:t>vol.</w:t>
      </w:r>
      <w:r w:rsidR="0029589C">
        <w:rPr>
          <w:rFonts w:eastAsia="Times New Roman"/>
          <w:lang w:val="en-GB"/>
        </w:rPr>
        <w:t> </w:t>
      </w:r>
      <w:r w:rsidR="000B1B16" w:rsidRPr="00B65667">
        <w:rPr>
          <w:rFonts w:eastAsia="Times New Roman"/>
          <w:lang w:val="en-GB"/>
        </w:rPr>
        <w:t>80, n</w:t>
      </w:r>
      <w:r w:rsidR="000B1B16" w:rsidRPr="00B65667">
        <w:rPr>
          <w:rFonts w:eastAsia="Times New Roman"/>
          <w:vertAlign w:val="superscript"/>
          <w:lang w:val="en-GB"/>
        </w:rPr>
        <w:t>o</w:t>
      </w:r>
      <w:r w:rsidR="0029589C">
        <w:rPr>
          <w:rFonts w:eastAsia="Times New Roman"/>
          <w:lang w:val="en-GB"/>
        </w:rPr>
        <w:t> </w:t>
      </w:r>
      <w:r w:rsidR="000B1B16" w:rsidRPr="00B65667">
        <w:rPr>
          <w:rFonts w:eastAsia="Times New Roman"/>
          <w:lang w:val="en-GB"/>
        </w:rPr>
        <w:t xml:space="preserve">2, 2008, </w:t>
      </w:r>
      <w:r w:rsidR="00F740A0">
        <w:rPr>
          <w:rFonts w:eastAsia="Times New Roman"/>
          <w:lang w:val="en-GB"/>
        </w:rPr>
        <w:t>p. </w:t>
      </w:r>
      <w:r w:rsidR="000B1B16" w:rsidRPr="00B65667">
        <w:rPr>
          <w:rFonts w:eastAsia="Times New Roman"/>
          <w:lang w:val="en-GB"/>
        </w:rPr>
        <w:t>179</w:t>
      </w:r>
      <w:r w:rsidR="000B1B16" w:rsidRPr="00B65667">
        <w:rPr>
          <w:rFonts w:eastAsia="Times New Roman"/>
          <w:lang w:val="en-GB"/>
        </w:rPr>
        <w:noBreakHyphen/>
        <w:t>214.</w:t>
      </w:r>
    </w:p>
    <w:p w14:paraId="623D10F8" w14:textId="0CB54F61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Bouyé</w:t>
      </w:r>
      <w:proofErr w:type="spellEnd"/>
      <w:r w:rsidRPr="00AB6A3C">
        <w:t xml:space="preserve"> </w:t>
      </w:r>
      <w:r w:rsidR="000B1B16" w:rsidRPr="00AB6A3C">
        <w:t xml:space="preserve">Édouard, </w:t>
      </w:r>
      <w:r w:rsidR="00F740A0">
        <w:t>« </w:t>
      </w:r>
      <w:r w:rsidR="000B1B16" w:rsidRPr="00AB6A3C">
        <w:t xml:space="preserve">Les armoiries pontificales à la fin du </w:t>
      </w:r>
      <w:proofErr w:type="spellStart"/>
      <w:r w:rsidR="0029589C" w:rsidRPr="00CB6EC2">
        <w:rPr>
          <w:smallCaps/>
        </w:rPr>
        <w:t>xiii</w:t>
      </w:r>
      <w:r w:rsidR="000B1B16" w:rsidRPr="0029589C">
        <w:rPr>
          <w:vertAlign w:val="superscript"/>
        </w:rPr>
        <w:t>e</w:t>
      </w:r>
      <w:proofErr w:type="spellEnd"/>
      <w:r w:rsidR="0029589C">
        <w:t> </w:t>
      </w:r>
      <w:r w:rsidR="000B1B16" w:rsidRPr="00AB6A3C">
        <w:t>siècle</w:t>
      </w:r>
      <w:r w:rsidR="0029589C">
        <w:t> </w:t>
      </w:r>
      <w:r w:rsidR="000B1B16" w:rsidRPr="00AB6A3C">
        <w:t>: construction d</w:t>
      </w:r>
      <w:r w:rsidR="0029589C">
        <w:t>’</w:t>
      </w:r>
      <w:r w:rsidR="000B1B16" w:rsidRPr="00AB6A3C">
        <w:t>une campagne de communication</w:t>
      </w:r>
      <w:r w:rsidR="00F740A0">
        <w:t> »</w:t>
      </w:r>
      <w:r w:rsidR="000B1B16" w:rsidRPr="00AB6A3C">
        <w:t xml:space="preserve">, </w:t>
      </w:r>
      <w:r w:rsidR="000B1B16" w:rsidRPr="00AB6A3C">
        <w:rPr>
          <w:i/>
        </w:rPr>
        <w:t>Médiévales</w:t>
      </w:r>
      <w:r w:rsidR="00726FCD" w:rsidRPr="00726FCD">
        <w:t>,</w:t>
      </w:r>
      <w:r w:rsidR="000B1B16" w:rsidRPr="00AB6A3C">
        <w:t xml:space="preserve"> </w:t>
      </w:r>
      <w:r w:rsidR="0029589C">
        <w:t>n</w:t>
      </w:r>
      <w:r w:rsidR="0029589C" w:rsidRPr="0029589C">
        <w:rPr>
          <w:vertAlign w:val="superscript"/>
        </w:rPr>
        <w:t>o</w:t>
      </w:r>
      <w:r w:rsidR="0029589C">
        <w:t> </w:t>
      </w:r>
      <w:r w:rsidR="000B1B16" w:rsidRPr="00AB6A3C">
        <w:rPr>
          <w:shd w:val="clear" w:color="auto" w:fill="FFFFFF"/>
        </w:rPr>
        <w:t xml:space="preserve">44, 2003, </w:t>
      </w:r>
      <w:bookmarkStart w:id="49" w:name="_Hlk181710532"/>
      <w:r w:rsidR="00F740A0">
        <w:t>p. </w:t>
      </w:r>
      <w:r w:rsidR="000B1B16" w:rsidRPr="00AB6A3C">
        <w:t>177</w:t>
      </w:r>
      <w:r w:rsidR="00D150DA">
        <w:t xml:space="preserve"> et </w:t>
      </w:r>
      <w:r w:rsidR="000B1B16" w:rsidRPr="00AB6A3C">
        <w:t>178</w:t>
      </w:r>
      <w:r w:rsidR="0029589C">
        <w:t>,</w:t>
      </w:r>
      <w:r w:rsidR="000B1B16" w:rsidRPr="00AB6A3C">
        <w:t xml:space="preserve"> </w:t>
      </w:r>
      <w:bookmarkStart w:id="50" w:name="_Hlk181798152"/>
      <w:bookmarkEnd w:id="49"/>
      <w:r w:rsidR="000B1B16" w:rsidRPr="00AB6A3C">
        <w:t>http://medievales.revues.org/938</w:t>
      </w:r>
      <w:bookmarkEnd w:id="50"/>
      <w:r w:rsidR="000B1B16" w:rsidRPr="00AB6A3C">
        <w:t>.</w:t>
      </w:r>
    </w:p>
    <w:p w14:paraId="5BC0F50D" w14:textId="5AD80453" w:rsidR="000B1B16" w:rsidRPr="00B65667" w:rsidRDefault="00296435" w:rsidP="006E3B15">
      <w:pPr>
        <w:pStyle w:val="TEIbiblreference"/>
        <w:rPr>
          <w:lang w:val="en-GB"/>
        </w:rPr>
      </w:pPr>
      <w:proofErr w:type="spellStart"/>
      <w:r w:rsidRPr="00CB6EC2">
        <w:rPr>
          <w:rFonts w:eastAsia="Times New Roman"/>
          <w:smallCaps/>
          <w:lang w:val="en-GB"/>
        </w:rPr>
        <w:t>Bühler</w:t>
      </w:r>
      <w:proofErr w:type="spellEnd"/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>Curt F.</w:t>
      </w:r>
      <w:r w:rsidR="000B1B16" w:rsidRPr="00B65667">
        <w:rPr>
          <w:rFonts w:eastAsia="Times New Roman"/>
          <w:lang w:val="en-GB"/>
        </w:rPr>
        <w:t xml:space="preserve">, </w:t>
      </w:r>
      <w:r w:rsidR="00F740A0">
        <w:rPr>
          <w:lang w:val="en-GB"/>
        </w:rPr>
        <w:t>« </w:t>
      </w:r>
      <w:r w:rsidR="000B1B16" w:rsidRPr="00B65667">
        <w:rPr>
          <w:rFonts w:eastAsia="Times New Roman"/>
          <w:lang w:val="en-GB"/>
        </w:rPr>
        <w:t xml:space="preserve">Studies in the Early Editions of the “Fiore Di </w:t>
      </w:r>
      <w:proofErr w:type="spellStart"/>
      <w:r w:rsidR="000B1B16" w:rsidRPr="00B65667">
        <w:rPr>
          <w:rFonts w:eastAsia="Times New Roman"/>
          <w:lang w:val="en-GB"/>
        </w:rPr>
        <w:t>Virtù</w:t>
      </w:r>
      <w:proofErr w:type="spellEnd"/>
      <w:r w:rsidR="000B1B16" w:rsidRPr="00B65667">
        <w:rPr>
          <w:rFonts w:eastAsia="Times New Roman"/>
          <w:lang w:val="en-GB"/>
        </w:rPr>
        <w:t>”</w:t>
      </w:r>
      <w:r w:rsidR="00F740A0">
        <w:rPr>
          <w:lang w:val="en-GB"/>
        </w:rPr>
        <w:t> »</w:t>
      </w:r>
      <w:r w:rsidR="000B1B16" w:rsidRPr="00B65667">
        <w:rPr>
          <w:rFonts w:eastAsia="Times New Roman"/>
          <w:lang w:val="en-GB"/>
        </w:rPr>
        <w:t xml:space="preserve">, </w:t>
      </w:r>
      <w:r w:rsidR="000B1B16" w:rsidRPr="00B65667">
        <w:rPr>
          <w:rFonts w:eastAsia="Times New Roman"/>
          <w:i/>
          <w:iCs/>
          <w:lang w:val="en-GB"/>
        </w:rPr>
        <w:t>The Papers of the Bibliographical Society of America</w:t>
      </w:r>
      <w:r w:rsidR="00726FCD" w:rsidRPr="00726FCD">
        <w:rPr>
          <w:rFonts w:eastAsia="Times New Roman"/>
          <w:iCs/>
          <w:lang w:val="en-GB"/>
        </w:rPr>
        <w:t>,</w:t>
      </w:r>
      <w:r w:rsidR="000B1B16" w:rsidRPr="00B65667">
        <w:rPr>
          <w:rFonts w:eastAsia="Times New Roman"/>
          <w:i/>
          <w:iCs/>
          <w:lang w:val="en-GB"/>
        </w:rPr>
        <w:t xml:space="preserve"> </w:t>
      </w:r>
      <w:r w:rsidR="000B1B16" w:rsidRPr="00B65667">
        <w:rPr>
          <w:rFonts w:eastAsia="Times New Roman"/>
          <w:lang w:val="en-GB"/>
        </w:rPr>
        <w:t>vol.</w:t>
      </w:r>
      <w:r w:rsidR="0029589C">
        <w:rPr>
          <w:rFonts w:eastAsia="Times New Roman"/>
          <w:lang w:val="en-GB"/>
        </w:rPr>
        <w:t> </w:t>
      </w:r>
      <w:r w:rsidR="000B1B16" w:rsidRPr="00B65667">
        <w:rPr>
          <w:rFonts w:eastAsia="Times New Roman"/>
          <w:lang w:val="en-GB"/>
        </w:rPr>
        <w:t>49, n</w:t>
      </w:r>
      <w:r w:rsidR="0029589C" w:rsidRPr="0029589C">
        <w:rPr>
          <w:rFonts w:eastAsia="Times New Roman"/>
          <w:vertAlign w:val="superscript"/>
          <w:lang w:val="en-GB"/>
        </w:rPr>
        <w:t>o</w:t>
      </w:r>
      <w:r w:rsidR="0029589C">
        <w:rPr>
          <w:rFonts w:eastAsia="Times New Roman"/>
          <w:lang w:val="en-GB"/>
        </w:rPr>
        <w:t> </w:t>
      </w:r>
      <w:r w:rsidR="000B1B16" w:rsidRPr="00B65667">
        <w:rPr>
          <w:rFonts w:eastAsia="Times New Roman"/>
          <w:lang w:val="en-GB"/>
        </w:rPr>
        <w:t xml:space="preserve">4, 1955, </w:t>
      </w:r>
      <w:r w:rsidR="00F740A0">
        <w:rPr>
          <w:rFonts w:eastAsia="Times New Roman"/>
          <w:lang w:val="en-GB"/>
        </w:rPr>
        <w:t>p. </w:t>
      </w:r>
      <w:r w:rsidR="000B1B16" w:rsidRPr="00B65667">
        <w:rPr>
          <w:rFonts w:eastAsia="Times New Roman"/>
          <w:lang w:val="en-GB"/>
        </w:rPr>
        <w:t>315-339.</w:t>
      </w:r>
    </w:p>
    <w:p w14:paraId="1485D056" w14:textId="652E10B0" w:rsidR="000B1B16" w:rsidRPr="00B65667" w:rsidRDefault="00296435" w:rsidP="006E3B15">
      <w:pPr>
        <w:pStyle w:val="TEIbiblreference"/>
        <w:rPr>
          <w:lang w:val="en-GB"/>
        </w:rPr>
      </w:pPr>
      <w:proofErr w:type="spellStart"/>
      <w:r w:rsidRPr="00CB6EC2">
        <w:rPr>
          <w:smallCaps/>
          <w:lang w:val="en-GB"/>
        </w:rPr>
        <w:lastRenderedPageBreak/>
        <w:t>Busiri</w:t>
      </w:r>
      <w:proofErr w:type="spellEnd"/>
      <w:r w:rsidRPr="00B65667">
        <w:rPr>
          <w:lang w:val="en-GB"/>
        </w:rPr>
        <w:t xml:space="preserve"> </w:t>
      </w:r>
      <w:r w:rsidRPr="00CB6EC2">
        <w:rPr>
          <w:smallCaps/>
          <w:lang w:val="en-GB"/>
        </w:rPr>
        <w:t>Vici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>Andrea, « </w:t>
      </w:r>
      <w:proofErr w:type="spellStart"/>
      <w:r w:rsidR="000B1B16" w:rsidRPr="00B65667">
        <w:rPr>
          <w:lang w:val="en-GB"/>
        </w:rPr>
        <w:t>L’erudito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della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corte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russa</w:t>
      </w:r>
      <w:proofErr w:type="spellEnd"/>
      <w:r w:rsidR="000B1B16" w:rsidRPr="00B65667">
        <w:rPr>
          <w:lang w:val="en-GB"/>
        </w:rPr>
        <w:t xml:space="preserve"> del </w:t>
      </w:r>
      <w:proofErr w:type="spellStart"/>
      <w:r w:rsidR="000B1B16" w:rsidRPr="00B65667">
        <w:rPr>
          <w:lang w:val="en-GB"/>
        </w:rPr>
        <w:t>Settecento</w:t>
      </w:r>
      <w:proofErr w:type="spellEnd"/>
      <w:r w:rsidR="000B1B16" w:rsidRPr="00B65667">
        <w:rPr>
          <w:lang w:val="en-GB"/>
        </w:rPr>
        <w:t xml:space="preserve">, Ivan </w:t>
      </w:r>
      <w:proofErr w:type="spellStart"/>
      <w:r w:rsidR="000B1B16" w:rsidRPr="00B65667">
        <w:rPr>
          <w:lang w:val="en-GB"/>
        </w:rPr>
        <w:t>Ivanovitch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Schouvaloff</w:t>
      </w:r>
      <w:proofErr w:type="spellEnd"/>
      <w:r w:rsidR="000B1B16" w:rsidRPr="00B65667">
        <w:rPr>
          <w:lang w:val="en-GB"/>
        </w:rPr>
        <w:t xml:space="preserve">, ed </w:t>
      </w:r>
      <w:proofErr w:type="spellStart"/>
      <w:r w:rsidR="000B1B16" w:rsidRPr="00B65667">
        <w:rPr>
          <w:lang w:val="en-GB"/>
        </w:rPr>
        <w:t>i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suoi</w:t>
      </w:r>
      <w:proofErr w:type="spellEnd"/>
      <w:r w:rsidR="000B1B16"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rapporti</w:t>
      </w:r>
      <w:proofErr w:type="spellEnd"/>
      <w:r w:rsidR="000B1B16" w:rsidRPr="00B65667">
        <w:rPr>
          <w:lang w:val="en-GB"/>
        </w:rPr>
        <w:t xml:space="preserve"> con Roma », </w:t>
      </w:r>
      <w:proofErr w:type="spellStart"/>
      <w:r w:rsidR="000B1B16" w:rsidRPr="00B65667">
        <w:rPr>
          <w:i/>
          <w:iCs/>
          <w:lang w:val="en-GB"/>
        </w:rPr>
        <w:t>L’Urbe</w:t>
      </w:r>
      <w:proofErr w:type="spellEnd"/>
      <w:r w:rsidR="000B1B16" w:rsidRPr="00B65667">
        <w:rPr>
          <w:lang w:val="en-GB"/>
        </w:rPr>
        <w:t xml:space="preserve">, </w:t>
      </w:r>
      <w:r w:rsidR="0029589C">
        <w:rPr>
          <w:lang w:val="en-GB"/>
        </w:rPr>
        <w:t>n</w:t>
      </w:r>
      <w:r w:rsidR="0029589C" w:rsidRPr="0029589C">
        <w:rPr>
          <w:vertAlign w:val="superscript"/>
          <w:lang w:val="en-GB"/>
        </w:rPr>
        <w:t>o</w:t>
      </w:r>
      <w:r w:rsidR="0029589C">
        <w:rPr>
          <w:lang w:val="en-GB"/>
        </w:rPr>
        <w:t> </w:t>
      </w:r>
      <w:r w:rsidR="000B1B16" w:rsidRPr="00B65667">
        <w:rPr>
          <w:lang w:val="en-GB"/>
        </w:rPr>
        <w:t xml:space="preserve">39, 1976,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39-52.</w:t>
      </w:r>
    </w:p>
    <w:p w14:paraId="6C963A32" w14:textId="7F7D968C" w:rsidR="000B1B16" w:rsidRPr="00B65667" w:rsidRDefault="00296435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Campbell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>Tom, « Pope Leo</w:t>
      </w:r>
      <w:r w:rsidR="0029589C">
        <w:rPr>
          <w:lang w:val="en-GB"/>
        </w:rPr>
        <w:t> </w:t>
      </w:r>
      <w:r w:rsidR="000B1B16" w:rsidRPr="00B65667">
        <w:rPr>
          <w:lang w:val="en-GB"/>
        </w:rPr>
        <w:t>X’s Consistorial “</w:t>
      </w:r>
      <w:proofErr w:type="spellStart"/>
      <w:r w:rsidR="000B1B16" w:rsidRPr="00B65667">
        <w:rPr>
          <w:lang w:val="en-GB"/>
        </w:rPr>
        <w:t>letto</w:t>
      </w:r>
      <w:proofErr w:type="spellEnd"/>
      <w:r w:rsidR="000B1B16" w:rsidRPr="00B65667">
        <w:rPr>
          <w:lang w:val="en-GB"/>
        </w:rPr>
        <w:t xml:space="preserve"> de </w:t>
      </w:r>
      <w:proofErr w:type="spellStart"/>
      <w:r w:rsidR="000B1B16" w:rsidRPr="00B65667">
        <w:rPr>
          <w:lang w:val="en-GB"/>
        </w:rPr>
        <w:t>paramento</w:t>
      </w:r>
      <w:proofErr w:type="spellEnd"/>
      <w:r w:rsidR="000B1B16" w:rsidRPr="00B65667">
        <w:rPr>
          <w:lang w:val="en-GB"/>
        </w:rPr>
        <w:t xml:space="preserve">” and the Boughton House Cartoons », </w:t>
      </w:r>
      <w:r w:rsidR="000B1B16" w:rsidRPr="00B65667">
        <w:rPr>
          <w:i/>
          <w:lang w:val="en-GB"/>
        </w:rPr>
        <w:t>The Burlington Magazine</w:t>
      </w:r>
      <w:r w:rsidR="000B1B16" w:rsidRPr="00B65667">
        <w:rPr>
          <w:lang w:val="en-GB"/>
        </w:rPr>
        <w:t xml:space="preserve">, </w:t>
      </w:r>
      <w:r w:rsidR="00902436">
        <w:rPr>
          <w:lang w:val="en-GB"/>
        </w:rPr>
        <w:t>vol.</w:t>
      </w:r>
      <w:r w:rsidR="0029589C">
        <w:rPr>
          <w:lang w:val="en-GB"/>
        </w:rPr>
        <w:t> </w:t>
      </w:r>
      <w:r w:rsidR="000B1B16" w:rsidRPr="00B65667">
        <w:rPr>
          <w:lang w:val="en-GB"/>
        </w:rPr>
        <w:t xml:space="preserve">138, </w:t>
      </w:r>
      <w:r w:rsidR="00902436">
        <w:rPr>
          <w:lang w:val="en-GB"/>
        </w:rPr>
        <w:t>n</w:t>
      </w:r>
      <w:r w:rsidR="00902436" w:rsidRPr="00902436">
        <w:rPr>
          <w:vertAlign w:val="superscript"/>
          <w:lang w:val="en-GB"/>
        </w:rPr>
        <w:t>o</w:t>
      </w:r>
      <w:r w:rsidR="00902436">
        <w:rPr>
          <w:lang w:val="en-GB"/>
        </w:rPr>
        <w:t xml:space="preserve"> 1120, </w:t>
      </w:r>
      <w:r w:rsidR="000B1B16" w:rsidRPr="00B65667">
        <w:rPr>
          <w:lang w:val="en-GB"/>
        </w:rPr>
        <w:t>1996, p. </w:t>
      </w:r>
      <w:r w:rsidR="00902436">
        <w:rPr>
          <w:lang w:val="en-GB"/>
        </w:rPr>
        <w:t>436-445</w:t>
      </w:r>
      <w:r w:rsidR="000B1B16" w:rsidRPr="00B65667">
        <w:rPr>
          <w:lang w:val="en-GB"/>
        </w:rPr>
        <w:t xml:space="preserve">. </w:t>
      </w:r>
    </w:p>
    <w:p w14:paraId="5A4390E4" w14:textId="46A1934A" w:rsidR="000B1B16" w:rsidRPr="00100DEF" w:rsidRDefault="00296435" w:rsidP="006E3B15">
      <w:pPr>
        <w:pStyle w:val="TEIbiblreference"/>
        <w:rPr>
          <w:lang w:val="en-GB"/>
        </w:rPr>
      </w:pPr>
      <w:proofErr w:type="spellStart"/>
      <w:r w:rsidRPr="00CB6EC2">
        <w:rPr>
          <w:smallCaps/>
          <w:lang w:val="en-GB"/>
        </w:rPr>
        <w:t>Carlevaris</w:t>
      </w:r>
      <w:proofErr w:type="spellEnd"/>
      <w:r w:rsidRPr="00100DEF">
        <w:rPr>
          <w:lang w:val="en-GB"/>
        </w:rPr>
        <w:t xml:space="preserve"> </w:t>
      </w:r>
      <w:r w:rsidR="000B1B16" w:rsidRPr="00100DEF">
        <w:rPr>
          <w:lang w:val="en-GB"/>
        </w:rPr>
        <w:t xml:space="preserve">Laura, « La Sala Clementina: La </w:t>
      </w:r>
      <w:proofErr w:type="spellStart"/>
      <w:r w:rsidR="000B1B16" w:rsidRPr="00100DEF">
        <w:rPr>
          <w:lang w:val="en-GB"/>
        </w:rPr>
        <w:t>costruzione</w:t>
      </w:r>
      <w:proofErr w:type="spellEnd"/>
      <w:r w:rsidR="000B1B16" w:rsidRPr="00100DEF">
        <w:rPr>
          <w:lang w:val="en-GB"/>
        </w:rPr>
        <w:t xml:space="preserve"> </w:t>
      </w:r>
      <w:proofErr w:type="spellStart"/>
      <w:r w:rsidR="000B1B16" w:rsidRPr="00100DEF">
        <w:rPr>
          <w:lang w:val="en-GB"/>
        </w:rPr>
        <w:t>pittorica</w:t>
      </w:r>
      <w:proofErr w:type="spellEnd"/>
      <w:r w:rsidR="000B1B16" w:rsidRPr="00100DEF">
        <w:rPr>
          <w:lang w:val="en-GB"/>
        </w:rPr>
        <w:t xml:space="preserve"> </w:t>
      </w:r>
      <w:proofErr w:type="spellStart"/>
      <w:r w:rsidR="000B1B16" w:rsidRPr="00100DEF">
        <w:rPr>
          <w:lang w:val="en-GB"/>
        </w:rPr>
        <w:t>delle</w:t>
      </w:r>
      <w:proofErr w:type="spellEnd"/>
      <w:r w:rsidR="000B1B16" w:rsidRPr="00100DEF">
        <w:rPr>
          <w:lang w:val="en-GB"/>
        </w:rPr>
        <w:t xml:space="preserve"> </w:t>
      </w:r>
      <w:proofErr w:type="spellStart"/>
      <w:r w:rsidR="000B1B16" w:rsidRPr="00100DEF">
        <w:rPr>
          <w:lang w:val="en-GB"/>
        </w:rPr>
        <w:t>pareti</w:t>
      </w:r>
      <w:proofErr w:type="spellEnd"/>
      <w:r w:rsidR="000B1B16" w:rsidRPr="00100DEF">
        <w:rPr>
          <w:lang w:val="en-GB"/>
        </w:rPr>
        <w:t xml:space="preserve"> </w:t>
      </w:r>
      <w:proofErr w:type="spellStart"/>
      <w:r w:rsidR="000B1B16" w:rsidRPr="00100DEF">
        <w:rPr>
          <w:lang w:val="en-GB"/>
        </w:rPr>
        <w:t>dallo</w:t>
      </w:r>
      <w:proofErr w:type="spellEnd"/>
      <w:r w:rsidR="000B1B16" w:rsidRPr="00100DEF">
        <w:rPr>
          <w:lang w:val="en-GB"/>
        </w:rPr>
        <w:t xml:space="preserve"> schema </w:t>
      </w:r>
      <w:proofErr w:type="spellStart"/>
      <w:r w:rsidR="000B1B16" w:rsidRPr="00100DEF">
        <w:rPr>
          <w:lang w:val="en-GB"/>
        </w:rPr>
        <w:t>compositivo</w:t>
      </w:r>
      <w:proofErr w:type="spellEnd"/>
      <w:r w:rsidR="000B1B16" w:rsidRPr="00100DEF">
        <w:rPr>
          <w:lang w:val="en-GB"/>
        </w:rPr>
        <w:t xml:space="preserve"> </w:t>
      </w:r>
      <w:proofErr w:type="spellStart"/>
      <w:r w:rsidR="000B1B16" w:rsidRPr="00100DEF">
        <w:rPr>
          <w:lang w:val="en-GB"/>
        </w:rPr>
        <w:t>alla</w:t>
      </w:r>
      <w:proofErr w:type="spellEnd"/>
      <w:r w:rsidR="000B1B16" w:rsidRPr="00100DEF">
        <w:rPr>
          <w:lang w:val="en-GB"/>
        </w:rPr>
        <w:t xml:space="preserve"> </w:t>
      </w:r>
      <w:proofErr w:type="spellStart"/>
      <w:r w:rsidR="000B1B16" w:rsidRPr="00100DEF">
        <w:rPr>
          <w:lang w:val="en-GB"/>
        </w:rPr>
        <w:t>griglia</w:t>
      </w:r>
      <w:proofErr w:type="spellEnd"/>
      <w:r w:rsidR="000B1B16" w:rsidRPr="00100DEF">
        <w:rPr>
          <w:lang w:val="en-GB"/>
        </w:rPr>
        <w:t xml:space="preserve"> </w:t>
      </w:r>
      <w:proofErr w:type="spellStart"/>
      <w:r w:rsidR="000B1B16" w:rsidRPr="00100DEF">
        <w:rPr>
          <w:lang w:val="en-GB"/>
        </w:rPr>
        <w:t>prospettica</w:t>
      </w:r>
      <w:proofErr w:type="spellEnd"/>
      <w:r w:rsidR="000B1B16" w:rsidRPr="00100DEF">
        <w:rPr>
          <w:lang w:val="en-GB"/>
        </w:rPr>
        <w:t xml:space="preserve"> », </w:t>
      </w:r>
      <w:proofErr w:type="spellStart"/>
      <w:r w:rsidR="000B1B16" w:rsidRPr="00100DEF">
        <w:rPr>
          <w:i/>
          <w:lang w:val="en-GB"/>
        </w:rPr>
        <w:t>Bollettino-Monumenti</w:t>
      </w:r>
      <w:proofErr w:type="spellEnd"/>
      <w:r w:rsidR="00726FCD" w:rsidRPr="00726FCD">
        <w:rPr>
          <w:i/>
          <w:iCs/>
          <w:lang w:val="en-GB"/>
        </w:rPr>
        <w:t>,</w:t>
      </w:r>
      <w:r w:rsidR="000B1B16" w:rsidRPr="00100DEF">
        <w:rPr>
          <w:i/>
          <w:lang w:val="en-GB"/>
        </w:rPr>
        <w:t xml:space="preserve"> </w:t>
      </w:r>
      <w:proofErr w:type="spellStart"/>
      <w:r w:rsidR="000B1B16" w:rsidRPr="00100DEF">
        <w:rPr>
          <w:i/>
          <w:lang w:val="en-GB"/>
        </w:rPr>
        <w:t>Musei</w:t>
      </w:r>
      <w:proofErr w:type="spellEnd"/>
      <w:r w:rsidR="000B1B16" w:rsidRPr="00100DEF">
        <w:rPr>
          <w:i/>
          <w:lang w:val="en-GB"/>
        </w:rPr>
        <w:t xml:space="preserve"> e </w:t>
      </w:r>
      <w:proofErr w:type="spellStart"/>
      <w:r w:rsidR="000B1B16" w:rsidRPr="00100DEF">
        <w:rPr>
          <w:i/>
          <w:lang w:val="en-GB"/>
        </w:rPr>
        <w:t>Gallerie</w:t>
      </w:r>
      <w:proofErr w:type="spellEnd"/>
      <w:r w:rsidR="000B1B16" w:rsidRPr="00100DEF">
        <w:rPr>
          <w:i/>
          <w:lang w:val="en-GB"/>
        </w:rPr>
        <w:t xml:space="preserve"> </w:t>
      </w:r>
      <w:proofErr w:type="spellStart"/>
      <w:r w:rsidR="000B1B16" w:rsidRPr="00100DEF">
        <w:rPr>
          <w:i/>
          <w:lang w:val="en-GB"/>
        </w:rPr>
        <w:t>Pontificie</w:t>
      </w:r>
      <w:proofErr w:type="spellEnd"/>
      <w:r w:rsidR="000B1B16" w:rsidRPr="00100DEF">
        <w:rPr>
          <w:lang w:val="en-GB"/>
        </w:rPr>
        <w:t xml:space="preserve">, </w:t>
      </w:r>
      <w:bookmarkStart w:id="51" w:name="_Hlk181797823"/>
      <w:r w:rsidR="0029589C">
        <w:rPr>
          <w:lang w:val="en-GB"/>
        </w:rPr>
        <w:t>n</w:t>
      </w:r>
      <w:r w:rsidR="0029589C" w:rsidRPr="0029589C">
        <w:rPr>
          <w:vertAlign w:val="superscript"/>
          <w:lang w:val="en-GB"/>
        </w:rPr>
        <w:t>o</w:t>
      </w:r>
      <w:r w:rsidR="0029589C">
        <w:rPr>
          <w:lang w:val="en-GB"/>
        </w:rPr>
        <w:t> </w:t>
      </w:r>
      <w:r w:rsidR="000B1B16" w:rsidRPr="00100DEF">
        <w:rPr>
          <w:lang w:val="en-GB"/>
        </w:rPr>
        <w:t xml:space="preserve">21, </w:t>
      </w:r>
      <w:bookmarkEnd w:id="51"/>
      <w:r w:rsidR="000B1B16" w:rsidRPr="00100DEF">
        <w:rPr>
          <w:lang w:val="en-GB"/>
        </w:rPr>
        <w:t xml:space="preserve">2001, </w:t>
      </w:r>
      <w:r w:rsidR="00F740A0">
        <w:rPr>
          <w:lang w:val="en-GB"/>
        </w:rPr>
        <w:t>p. </w:t>
      </w:r>
      <w:r w:rsidR="000B1B16" w:rsidRPr="00100DEF">
        <w:rPr>
          <w:lang w:val="en-GB"/>
        </w:rPr>
        <w:t>320-361.</w:t>
      </w:r>
    </w:p>
    <w:p w14:paraId="6D1A5710" w14:textId="4EDD3323" w:rsidR="000B1B16" w:rsidRPr="00AB6A3C" w:rsidRDefault="00296435" w:rsidP="006E3B15">
      <w:pPr>
        <w:pStyle w:val="TEIbiblreference"/>
        <w:rPr>
          <w:i/>
          <w:iCs/>
          <w:color w:val="202122"/>
          <w:lang w:val="it-IT"/>
        </w:rPr>
      </w:pPr>
      <w:r w:rsidRPr="00CB6EC2">
        <w:rPr>
          <w:smallCaps/>
          <w:color w:val="202122"/>
          <w:lang w:val="it-IT"/>
        </w:rPr>
        <w:t>Cavazzini</w:t>
      </w:r>
      <w:r w:rsidRPr="00AB6A3C">
        <w:rPr>
          <w:color w:val="202122"/>
          <w:lang w:val="it-IT"/>
        </w:rPr>
        <w:t xml:space="preserve"> </w:t>
      </w:r>
      <w:r w:rsidR="000B1B16" w:rsidRPr="00AB6A3C">
        <w:rPr>
          <w:color w:val="202122"/>
          <w:lang w:val="it-IT"/>
        </w:rPr>
        <w:t xml:space="preserve">Patrizia, « Towards a Chronology of Agostino Tassi », </w:t>
      </w:r>
      <w:r w:rsidR="000B1B16" w:rsidRPr="00AB6A3C">
        <w:rPr>
          <w:i/>
          <w:iCs/>
          <w:color w:val="202122"/>
          <w:lang w:val="it-IT"/>
        </w:rPr>
        <w:t>The Burlington Magazine</w:t>
      </w:r>
      <w:r w:rsidR="000B1B16" w:rsidRPr="00726FCD">
        <w:rPr>
          <w:color w:val="202122"/>
          <w:lang w:val="it-IT"/>
        </w:rPr>
        <w:t>,</w:t>
      </w:r>
      <w:r w:rsidR="0029589C">
        <w:rPr>
          <w:color w:val="202122"/>
          <w:lang w:val="it-IT"/>
        </w:rPr>
        <w:t xml:space="preserve"> n</w:t>
      </w:r>
      <w:r w:rsidR="0029589C" w:rsidRPr="0029589C">
        <w:rPr>
          <w:color w:val="202122"/>
          <w:vertAlign w:val="superscript"/>
          <w:lang w:val="it-IT"/>
        </w:rPr>
        <w:t>o</w:t>
      </w:r>
      <w:r w:rsidR="0029589C">
        <w:rPr>
          <w:color w:val="202122"/>
          <w:lang w:val="it-IT"/>
        </w:rPr>
        <w:t> 144,</w:t>
      </w:r>
      <w:r w:rsidR="000B1B16" w:rsidRPr="00AB6A3C">
        <w:rPr>
          <w:i/>
          <w:iCs/>
          <w:color w:val="202122"/>
          <w:lang w:val="it-IT"/>
        </w:rPr>
        <w:t xml:space="preserve"> </w:t>
      </w:r>
      <w:r w:rsidR="000B1B16" w:rsidRPr="00AB6A3C">
        <w:rPr>
          <w:color w:val="202122"/>
          <w:lang w:val="it-IT"/>
        </w:rPr>
        <w:t xml:space="preserve">2002, </w:t>
      </w:r>
      <w:r w:rsidR="00F740A0">
        <w:rPr>
          <w:color w:val="202122"/>
          <w:lang w:val="it-IT"/>
        </w:rPr>
        <w:t>p. </w:t>
      </w:r>
      <w:r w:rsidR="000B1B16" w:rsidRPr="00AB6A3C">
        <w:rPr>
          <w:color w:val="202122"/>
          <w:lang w:val="it-IT"/>
        </w:rPr>
        <w:t>396-408</w:t>
      </w:r>
      <w:r w:rsidR="000B1B16" w:rsidRPr="00AB6A3C">
        <w:rPr>
          <w:i/>
          <w:iCs/>
          <w:color w:val="202122"/>
          <w:lang w:val="it-IT"/>
        </w:rPr>
        <w:t>.</w:t>
      </w:r>
    </w:p>
    <w:p w14:paraId="268AF1A8" w14:textId="6BE1C59B" w:rsidR="000B1B16" w:rsidRPr="00B65667" w:rsidRDefault="00296435" w:rsidP="006E3B15">
      <w:pPr>
        <w:pStyle w:val="TEIbiblreference"/>
        <w:rPr>
          <w:color w:val="191919"/>
          <w:lang w:val="it-IT"/>
        </w:rPr>
      </w:pPr>
      <w:r w:rsidRPr="00CB6EC2">
        <w:rPr>
          <w:smallCaps/>
          <w:lang w:val="it-IT"/>
        </w:rPr>
        <w:t>Cavicchioli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Sonia, </w:t>
      </w:r>
      <w:r w:rsidR="00F740A0">
        <w:rPr>
          <w:lang w:val="it-IT"/>
        </w:rPr>
        <w:t>« </w:t>
      </w:r>
      <w:r w:rsidR="000B1B16" w:rsidRPr="00B65667">
        <w:rPr>
          <w:iCs/>
          <w:color w:val="191919"/>
          <w:lang w:val="it-IT"/>
        </w:rPr>
        <w:t>Il cardinale Pietro Vidoni e l’omaggio ad Alessandro</w:t>
      </w:r>
      <w:r w:rsidR="0029589C">
        <w:rPr>
          <w:iCs/>
          <w:color w:val="191919"/>
          <w:lang w:val="it-IT"/>
        </w:rPr>
        <w:t> </w:t>
      </w:r>
      <w:r w:rsidR="000B1B16" w:rsidRPr="00CB6EC2">
        <w:rPr>
          <w:iCs/>
          <w:smallCaps/>
          <w:color w:val="191919"/>
          <w:lang w:val="it-IT"/>
        </w:rPr>
        <w:t>VII</w:t>
      </w:r>
      <w:r w:rsidR="000B1B16" w:rsidRPr="00B65667">
        <w:rPr>
          <w:iCs/>
          <w:color w:val="191919"/>
          <w:lang w:val="it-IT"/>
        </w:rPr>
        <w:t xml:space="preserve"> Chigi nell’appartamento del legato a Bologna (1665). Una decorazione politica</w:t>
      </w:r>
      <w:r w:rsidR="00F740A0">
        <w:rPr>
          <w:iCs/>
          <w:color w:val="191919"/>
          <w:lang w:val="it-IT"/>
        </w:rPr>
        <w:t> »</w:t>
      </w:r>
      <w:r w:rsidR="000B1B16" w:rsidRPr="00B65667">
        <w:rPr>
          <w:iCs/>
          <w:color w:val="191919"/>
          <w:lang w:val="it-IT"/>
        </w:rPr>
        <w:t xml:space="preserve">, </w:t>
      </w:r>
      <w:r w:rsidR="000B1B16" w:rsidRPr="00B65667">
        <w:rPr>
          <w:i/>
          <w:color w:val="191919"/>
          <w:lang w:val="it-IT"/>
        </w:rPr>
        <w:t>Studi di Storia dell’Arte</w:t>
      </w:r>
      <w:r w:rsidR="000B1B16" w:rsidRPr="00B65667">
        <w:rPr>
          <w:iCs/>
          <w:color w:val="191919"/>
          <w:lang w:val="it-IT"/>
        </w:rPr>
        <w:t xml:space="preserve">, </w:t>
      </w:r>
      <w:r w:rsidR="0029589C">
        <w:rPr>
          <w:iCs/>
          <w:color w:val="191919"/>
          <w:lang w:val="it-IT"/>
        </w:rPr>
        <w:t>n</w:t>
      </w:r>
      <w:r w:rsidR="0029589C" w:rsidRPr="0029589C">
        <w:rPr>
          <w:iCs/>
          <w:color w:val="191919"/>
          <w:vertAlign w:val="superscript"/>
          <w:lang w:val="it-IT"/>
        </w:rPr>
        <w:t>o</w:t>
      </w:r>
      <w:r w:rsidR="0029589C">
        <w:rPr>
          <w:iCs/>
          <w:color w:val="191919"/>
          <w:lang w:val="it-IT"/>
        </w:rPr>
        <w:t> </w:t>
      </w:r>
      <w:r w:rsidR="000B1B16" w:rsidRPr="00B65667">
        <w:rPr>
          <w:color w:val="191919"/>
          <w:lang w:val="it-IT"/>
        </w:rPr>
        <w:t xml:space="preserve">29, 2018, </w:t>
      </w:r>
      <w:r w:rsidR="00F740A0">
        <w:rPr>
          <w:color w:val="191919"/>
          <w:lang w:val="it-IT"/>
        </w:rPr>
        <w:t>p. </w:t>
      </w:r>
      <w:r w:rsidR="000B1B16" w:rsidRPr="00B65667">
        <w:rPr>
          <w:color w:val="191919"/>
          <w:lang w:val="it-IT"/>
        </w:rPr>
        <w:t>167-178.</w:t>
      </w:r>
    </w:p>
    <w:p w14:paraId="3B6582CA" w14:textId="6F1E511C" w:rsidR="000B1B16" w:rsidRDefault="00296435" w:rsidP="006E3B15">
      <w:pPr>
        <w:pStyle w:val="TEIbiblreference"/>
        <w:rPr>
          <w:shd w:val="clear" w:color="auto" w:fill="FFFFFF"/>
          <w:lang w:val="it-IT"/>
        </w:rPr>
      </w:pPr>
      <w:r w:rsidRPr="00CB6EC2">
        <w:rPr>
          <w:smallCaps/>
          <w:color w:val="191919"/>
          <w:lang w:val="en-GB"/>
        </w:rPr>
        <w:t>Coupe</w:t>
      </w:r>
      <w:r w:rsidRPr="00B65667">
        <w:rPr>
          <w:color w:val="191919"/>
          <w:lang w:val="en-GB"/>
        </w:rPr>
        <w:t xml:space="preserve"> </w:t>
      </w:r>
      <w:r w:rsidR="000B1B16" w:rsidRPr="00B65667">
        <w:rPr>
          <w:color w:val="191919"/>
          <w:lang w:val="en-GB"/>
        </w:rPr>
        <w:t xml:space="preserve">C., </w:t>
      </w:r>
      <w:r w:rsidR="00F740A0">
        <w:rPr>
          <w:shd w:val="clear" w:color="auto" w:fill="FFFFFF"/>
          <w:lang w:val="it-IT"/>
        </w:rPr>
        <w:t>« </w:t>
      </w:r>
      <w:r w:rsidR="000B1B16" w:rsidRPr="00421C70">
        <w:rPr>
          <w:iCs/>
          <w:shd w:val="clear" w:color="auto" w:fill="FFFFFF"/>
          <w:lang w:val="it-IT"/>
        </w:rPr>
        <w:t>An Old Picture</w:t>
      </w:r>
      <w:r w:rsidR="00F740A0">
        <w:rPr>
          <w:iCs/>
          <w:shd w:val="clear" w:color="auto" w:fill="FFFFFF"/>
          <w:lang w:val="it-IT"/>
        </w:rPr>
        <w:t> »</w:t>
      </w:r>
      <w:r w:rsidR="000B1B16" w:rsidRPr="00421C70">
        <w:rPr>
          <w:shd w:val="clear" w:color="auto" w:fill="FFFFFF"/>
          <w:lang w:val="it-IT"/>
        </w:rPr>
        <w:t xml:space="preserve">, </w:t>
      </w:r>
      <w:r w:rsidR="000B1B16" w:rsidRPr="00421C70">
        <w:rPr>
          <w:i/>
          <w:iCs/>
          <w:shd w:val="clear" w:color="auto" w:fill="FFFFFF"/>
          <w:lang w:val="it-IT"/>
        </w:rPr>
        <w:t>The Month</w:t>
      </w:r>
      <w:r w:rsidR="000B1B16" w:rsidRPr="00421C70">
        <w:rPr>
          <w:shd w:val="clear" w:color="auto" w:fill="FFFFFF"/>
          <w:lang w:val="it-IT"/>
        </w:rPr>
        <w:t xml:space="preserve">, </w:t>
      </w:r>
      <w:r w:rsidR="0029589C">
        <w:rPr>
          <w:shd w:val="clear" w:color="auto" w:fill="FFFFFF"/>
          <w:lang w:val="it-IT"/>
        </w:rPr>
        <w:t>n</w:t>
      </w:r>
      <w:r w:rsidR="0029589C" w:rsidRPr="0029589C">
        <w:rPr>
          <w:shd w:val="clear" w:color="auto" w:fill="FFFFFF"/>
          <w:vertAlign w:val="superscript"/>
          <w:lang w:val="it-IT"/>
        </w:rPr>
        <w:t>o</w:t>
      </w:r>
      <w:r w:rsidR="0029589C">
        <w:rPr>
          <w:shd w:val="clear" w:color="auto" w:fill="FFFFFF"/>
          <w:lang w:val="it-IT"/>
        </w:rPr>
        <w:t> </w:t>
      </w:r>
      <w:r w:rsidR="000B1B16" w:rsidRPr="00421C70">
        <w:rPr>
          <w:shd w:val="clear" w:color="auto" w:fill="FFFFFF"/>
          <w:lang w:val="it-IT"/>
        </w:rPr>
        <w:t xml:space="preserve">84, </w:t>
      </w:r>
      <w:r w:rsidR="000B1B16" w:rsidRPr="00962106">
        <w:rPr>
          <w:lang w:val="en-GB"/>
        </w:rPr>
        <w:t>1895</w:t>
      </w:r>
      <w:r w:rsidR="000B1B16" w:rsidRPr="00421C70">
        <w:rPr>
          <w:shd w:val="clear" w:color="auto" w:fill="FFFFFF"/>
          <w:lang w:val="it-IT"/>
        </w:rPr>
        <w:t xml:space="preserve">, </w:t>
      </w:r>
      <w:r w:rsidR="00F740A0">
        <w:rPr>
          <w:shd w:val="clear" w:color="auto" w:fill="FFFFFF"/>
          <w:lang w:val="it-IT"/>
        </w:rPr>
        <w:t>p. </w:t>
      </w:r>
      <w:r w:rsidR="000B1B16" w:rsidRPr="00421C70">
        <w:rPr>
          <w:shd w:val="clear" w:color="auto" w:fill="FFFFFF"/>
          <w:lang w:val="it-IT"/>
        </w:rPr>
        <w:t>229–242.</w:t>
      </w:r>
    </w:p>
    <w:p w14:paraId="0A41DB94" w14:textId="77777777" w:rsidR="003F6DFA" w:rsidRDefault="003F6DFA" w:rsidP="003F6DFA">
      <w:pPr>
        <w:pStyle w:val="TEIbiblreference"/>
        <w:rPr>
          <w:lang w:val="it-IT"/>
        </w:rPr>
      </w:pPr>
      <w:r w:rsidRPr="003F6DFA">
        <w:rPr>
          <w:smallCaps/>
        </w:rPr>
        <w:t>De</w:t>
      </w:r>
      <w:r>
        <w:rPr>
          <w:smallCaps/>
        </w:rPr>
        <w:t> </w:t>
      </w:r>
      <w:r w:rsidRPr="00CB6EC2">
        <w:rPr>
          <w:smallCaps/>
          <w:lang w:val="it-IT"/>
        </w:rPr>
        <w:t>Gregori</w:t>
      </w:r>
      <w:r w:rsidRPr="00AB6A3C">
        <w:rPr>
          <w:lang w:val="it-IT"/>
        </w:rPr>
        <w:t xml:space="preserve"> Luigi, </w:t>
      </w:r>
      <w:r>
        <w:rPr>
          <w:lang w:val="it-IT"/>
        </w:rPr>
        <w:t>« </w:t>
      </w:r>
      <w:r w:rsidRPr="00AB6A3C">
        <w:rPr>
          <w:lang w:val="it-IT"/>
        </w:rPr>
        <w:t xml:space="preserve">Piazza Navona prima d’Innocenzo X », </w:t>
      </w:r>
      <w:r w:rsidRPr="00AB6A3C">
        <w:rPr>
          <w:i/>
          <w:iCs/>
          <w:lang w:val="it-IT"/>
        </w:rPr>
        <w:t>Roma</w:t>
      </w:r>
      <w:r w:rsidRPr="00AB6A3C">
        <w:rPr>
          <w:lang w:val="it-IT"/>
        </w:rPr>
        <w:t xml:space="preserve">, </w:t>
      </w:r>
      <w:r>
        <w:rPr>
          <w:lang w:val="it-IT"/>
        </w:rPr>
        <w:t>n</w:t>
      </w:r>
      <w:r w:rsidRPr="00D63213">
        <w:rPr>
          <w:vertAlign w:val="superscript"/>
          <w:lang w:val="it-IT"/>
        </w:rPr>
        <w:t>o</w:t>
      </w:r>
      <w:r>
        <w:rPr>
          <w:lang w:val="it-IT"/>
        </w:rPr>
        <w:t> </w:t>
      </w:r>
      <w:r w:rsidRPr="00AB6A3C">
        <w:rPr>
          <w:lang w:val="it-IT"/>
        </w:rPr>
        <w:t xml:space="preserve">4, 1926, </w:t>
      </w:r>
      <w:r>
        <w:rPr>
          <w:lang w:val="it-IT"/>
        </w:rPr>
        <w:t>p. </w:t>
      </w:r>
      <w:r w:rsidRPr="00AB6A3C">
        <w:rPr>
          <w:lang w:val="it-IT"/>
        </w:rPr>
        <w:t>14-25 et 97-116.</w:t>
      </w:r>
    </w:p>
    <w:p w14:paraId="6E6BFAE4" w14:textId="596B4306" w:rsidR="000B1B16" w:rsidRPr="0029589C" w:rsidRDefault="00296435" w:rsidP="006E3B15">
      <w:pPr>
        <w:pStyle w:val="TEIbiblreference"/>
      </w:pPr>
      <w:r w:rsidRPr="00CB6EC2">
        <w:rPr>
          <w:smallCaps/>
          <w:color w:val="191919"/>
        </w:rPr>
        <w:t>Dang</w:t>
      </w:r>
      <w:r w:rsidRPr="00AB6A3C">
        <w:rPr>
          <w:color w:val="191919"/>
        </w:rPr>
        <w:t xml:space="preserve"> </w:t>
      </w:r>
      <w:r w:rsidR="000B1B16" w:rsidRPr="00AB6A3C">
        <w:t xml:space="preserve">Benjamin, « Le bouffon, un héraut du vide », </w:t>
      </w:r>
      <w:r w:rsidR="000B1B16" w:rsidRPr="00AB6A3C">
        <w:rPr>
          <w:i/>
          <w:iCs/>
        </w:rPr>
        <w:t xml:space="preserve">Les chantiers de la création. Revue pluridisciplinaire en </w:t>
      </w:r>
      <w:r w:rsidR="00F47969">
        <w:rPr>
          <w:i/>
          <w:iCs/>
        </w:rPr>
        <w:t>l</w:t>
      </w:r>
      <w:r w:rsidR="000B1B16" w:rsidRPr="00AB6A3C">
        <w:rPr>
          <w:i/>
          <w:iCs/>
        </w:rPr>
        <w:t xml:space="preserve">ettres, </w:t>
      </w:r>
      <w:r w:rsidR="00F47969">
        <w:rPr>
          <w:i/>
          <w:iCs/>
        </w:rPr>
        <w:t>l</w:t>
      </w:r>
      <w:r w:rsidR="000B1B16" w:rsidRPr="00AB6A3C">
        <w:rPr>
          <w:i/>
          <w:iCs/>
        </w:rPr>
        <w:t xml:space="preserve">angues, </w:t>
      </w:r>
      <w:r w:rsidR="00F47969">
        <w:rPr>
          <w:i/>
          <w:iCs/>
        </w:rPr>
        <w:t>a</w:t>
      </w:r>
      <w:r w:rsidR="000B1B16" w:rsidRPr="00AB6A3C">
        <w:rPr>
          <w:i/>
          <w:iCs/>
        </w:rPr>
        <w:t xml:space="preserve">rts et </w:t>
      </w:r>
      <w:r w:rsidR="00F47969">
        <w:rPr>
          <w:i/>
          <w:iCs/>
        </w:rPr>
        <w:t>c</w:t>
      </w:r>
      <w:r w:rsidR="000B1B16" w:rsidRPr="00AB6A3C">
        <w:rPr>
          <w:i/>
          <w:iCs/>
        </w:rPr>
        <w:t>ivilisations</w:t>
      </w:r>
      <w:r w:rsidR="000B1B16" w:rsidRPr="00AB6A3C">
        <w:t>, n</w:t>
      </w:r>
      <w:r w:rsidR="000B1B16" w:rsidRPr="00AB6A3C">
        <w:rPr>
          <w:vertAlign w:val="superscript"/>
        </w:rPr>
        <w:t>o</w:t>
      </w:r>
      <w:r w:rsidR="0029589C">
        <w:t> </w:t>
      </w:r>
      <w:r w:rsidR="000B1B16" w:rsidRPr="00AB6A3C">
        <w:t>13, 12</w:t>
      </w:r>
      <w:r w:rsidR="0029589C">
        <w:t> </w:t>
      </w:r>
      <w:r w:rsidR="000B1B16" w:rsidRPr="00AB6A3C">
        <w:t>juillet 2021</w:t>
      </w:r>
      <w:r w:rsidR="0029589C">
        <w:t xml:space="preserve">, </w:t>
      </w:r>
      <w:bookmarkStart w:id="52" w:name="_Hlk179814668"/>
      <w:r w:rsidR="00A02363">
        <w:fldChar w:fldCharType="begin"/>
      </w:r>
      <w:r w:rsidR="00A02363">
        <w:instrText xml:space="preserve"> HYPERLINK "https://doi.org/10.4000/lcc.4119" </w:instrText>
      </w:r>
      <w:r w:rsidR="00A02363">
        <w:fldChar w:fldCharType="separate"/>
      </w:r>
      <w:r w:rsidR="0029589C" w:rsidRPr="00430267">
        <w:rPr>
          <w:rStyle w:val="Lienhypertexte"/>
        </w:rPr>
        <w:t>https://doi.org/10.4000/lcc.4119</w:t>
      </w:r>
      <w:r w:rsidR="00A02363">
        <w:rPr>
          <w:rStyle w:val="Lienhypertexte"/>
        </w:rPr>
        <w:fldChar w:fldCharType="end"/>
      </w:r>
      <w:r w:rsidR="000B1B16" w:rsidRPr="0029589C">
        <w:t>.</w:t>
      </w:r>
      <w:bookmarkEnd w:id="52"/>
    </w:p>
    <w:p w14:paraId="3F84E8BA" w14:textId="37AD91D1" w:rsidR="000B1B16" w:rsidRDefault="00296435" w:rsidP="006E3B15">
      <w:pPr>
        <w:pStyle w:val="TEIbiblreference"/>
      </w:pPr>
      <w:proofErr w:type="spellStart"/>
      <w:r w:rsidRPr="00962106">
        <w:rPr>
          <w:smallCaps/>
        </w:rPr>
        <w:t>Deonna</w:t>
      </w:r>
      <w:proofErr w:type="spellEnd"/>
      <w:r w:rsidRPr="00962106">
        <w:t xml:space="preserve"> </w:t>
      </w:r>
      <w:r w:rsidR="000B1B16" w:rsidRPr="00962106">
        <w:t xml:space="preserve">Waldemar. </w:t>
      </w:r>
      <w:r w:rsidR="000B1B16" w:rsidRPr="00AB6A3C">
        <w:t>« L’abeille et le roi »</w:t>
      </w:r>
      <w:r w:rsidR="00BF097E">
        <w:t>,</w:t>
      </w:r>
      <w:r w:rsidR="000B1B16" w:rsidRPr="00AB6A3C">
        <w:t xml:space="preserve"> </w:t>
      </w:r>
      <w:r w:rsidR="000B1B16" w:rsidRPr="00AB6A3C">
        <w:rPr>
          <w:i/>
          <w:iCs/>
        </w:rPr>
        <w:t xml:space="preserve">Revue belge d’archéologie </w:t>
      </w:r>
      <w:r w:rsidR="006867B6">
        <w:rPr>
          <w:i/>
          <w:iCs/>
        </w:rPr>
        <w:t>et</w:t>
      </w:r>
      <w:r w:rsidR="000B1B16" w:rsidRPr="00AB6A3C">
        <w:rPr>
          <w:i/>
          <w:iCs/>
        </w:rPr>
        <w:t xml:space="preserve"> </w:t>
      </w:r>
      <w:r w:rsidR="006867B6">
        <w:rPr>
          <w:i/>
          <w:iCs/>
        </w:rPr>
        <w:t>d’</w:t>
      </w:r>
      <w:r w:rsidR="000B1B16" w:rsidRPr="00AB6A3C">
        <w:rPr>
          <w:i/>
          <w:iCs/>
        </w:rPr>
        <w:t>histoire de l’art</w:t>
      </w:r>
      <w:r w:rsidR="000B1B16" w:rsidRPr="00AB6A3C">
        <w:t>, vol.</w:t>
      </w:r>
      <w:r w:rsidR="00670A7F">
        <w:t> </w:t>
      </w:r>
      <w:r w:rsidR="000B1B16" w:rsidRPr="00AB6A3C">
        <w:t>25, 1956, p. 105</w:t>
      </w:r>
      <w:r w:rsidR="000B1B16" w:rsidRPr="00AB6A3C">
        <w:noBreakHyphen/>
        <w:t xml:space="preserve">131. </w:t>
      </w:r>
    </w:p>
    <w:p w14:paraId="4BC2FFE1" w14:textId="5E6F71FF" w:rsidR="00F65D58" w:rsidRPr="00F65D58" w:rsidRDefault="00F65D58" w:rsidP="006E3B15">
      <w:pPr>
        <w:pStyle w:val="TEIbiblreference"/>
        <w:rPr>
          <w:lang w:val="en-GB"/>
        </w:rPr>
      </w:pPr>
      <w:r w:rsidRPr="00F65D58">
        <w:rPr>
          <w:smallCaps/>
          <w:lang w:val="en-GB"/>
        </w:rPr>
        <w:t>Elam</w:t>
      </w:r>
      <w:r w:rsidRPr="00F65D58">
        <w:rPr>
          <w:lang w:val="en-GB"/>
        </w:rPr>
        <w:t xml:space="preserve"> Caroline, </w:t>
      </w:r>
      <w:r w:rsidRPr="00D84D3F">
        <w:rPr>
          <w:lang w:val="en-GB"/>
        </w:rPr>
        <w:t xml:space="preserve">« Art and Diplomacy in Renaissance Florence », </w:t>
      </w:r>
      <w:r w:rsidRPr="00D84D3F">
        <w:rPr>
          <w:i/>
          <w:iCs/>
          <w:lang w:val="en-GB"/>
        </w:rPr>
        <w:t>RSA Journal</w:t>
      </w:r>
      <w:r w:rsidRPr="00F266B0">
        <w:rPr>
          <w:lang w:val="en-GB"/>
        </w:rPr>
        <w:t xml:space="preserve">, </w:t>
      </w:r>
      <w:r w:rsidRPr="00D84D3F">
        <w:rPr>
          <w:lang w:val="en-GB"/>
        </w:rPr>
        <w:t>vol.</w:t>
      </w:r>
      <w:r>
        <w:rPr>
          <w:lang w:val="en-GB"/>
        </w:rPr>
        <w:t> </w:t>
      </w:r>
      <w:r w:rsidRPr="00D84D3F">
        <w:rPr>
          <w:lang w:val="en-GB"/>
        </w:rPr>
        <w:t>136, n</w:t>
      </w:r>
      <w:r>
        <w:rPr>
          <w:vertAlign w:val="superscript"/>
          <w:lang w:val="en-GB"/>
        </w:rPr>
        <w:t>o</w:t>
      </w:r>
      <w:r>
        <w:rPr>
          <w:lang w:val="en-GB"/>
        </w:rPr>
        <w:t> </w:t>
      </w:r>
      <w:r w:rsidRPr="00D84D3F">
        <w:rPr>
          <w:lang w:val="en-GB"/>
        </w:rPr>
        <w:t>5387, 1988, p.</w:t>
      </w:r>
      <w:r>
        <w:rPr>
          <w:lang w:val="en-GB"/>
        </w:rPr>
        <w:t> </w:t>
      </w:r>
      <w:r w:rsidRPr="00D84D3F">
        <w:rPr>
          <w:lang w:val="en-GB"/>
        </w:rPr>
        <w:t>813</w:t>
      </w:r>
      <w:r w:rsidRPr="00D84D3F">
        <w:rPr>
          <w:lang w:val="en-GB"/>
        </w:rPr>
        <w:noBreakHyphen/>
      </w:r>
      <w:r>
        <w:rPr>
          <w:lang w:val="en-GB"/>
        </w:rPr>
        <w:t>8</w:t>
      </w:r>
      <w:r w:rsidRPr="00D84D3F">
        <w:rPr>
          <w:lang w:val="en-GB"/>
        </w:rPr>
        <w:t>26</w:t>
      </w:r>
      <w:r>
        <w:rPr>
          <w:lang w:val="en-GB"/>
        </w:rPr>
        <w:t>.</w:t>
      </w:r>
    </w:p>
    <w:p w14:paraId="68E0F0A0" w14:textId="6CF87B41" w:rsidR="000B1B16" w:rsidRPr="00B65667" w:rsidRDefault="00296435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Ewart</w:t>
      </w:r>
      <w:r w:rsidRPr="00B65667">
        <w:rPr>
          <w:lang w:val="en-GB"/>
        </w:rPr>
        <w:t xml:space="preserve"> </w:t>
      </w:r>
      <w:r w:rsidRPr="00CB6EC2">
        <w:rPr>
          <w:smallCaps/>
          <w:lang w:val="en-GB"/>
        </w:rPr>
        <w:t>Witcombe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Christopher L. C., « A new fresco by </w:t>
      </w:r>
      <w:proofErr w:type="spellStart"/>
      <w:r w:rsidR="000B1B16" w:rsidRPr="00B65667">
        <w:rPr>
          <w:lang w:val="en-GB"/>
        </w:rPr>
        <w:t>Cherubino</w:t>
      </w:r>
      <w:proofErr w:type="spellEnd"/>
      <w:r w:rsidR="000B1B16" w:rsidRPr="00B65667">
        <w:rPr>
          <w:lang w:val="en-GB"/>
        </w:rPr>
        <w:t xml:space="preserve"> Alberti in the Vatican », </w:t>
      </w:r>
      <w:r w:rsidR="000B1B16" w:rsidRPr="00B65667">
        <w:rPr>
          <w:i/>
          <w:lang w:val="en-GB"/>
        </w:rPr>
        <w:t>Notes in the History of Art</w:t>
      </w:r>
      <w:r w:rsidR="000B1B16" w:rsidRPr="00B65667">
        <w:rPr>
          <w:lang w:val="en-GB"/>
        </w:rPr>
        <w:t xml:space="preserve">, </w:t>
      </w:r>
      <w:r w:rsidR="00670A7F">
        <w:rPr>
          <w:lang w:val="en-GB"/>
        </w:rPr>
        <w:t>vol. </w:t>
      </w:r>
      <w:r w:rsidR="000B1B16" w:rsidRPr="00B65667">
        <w:rPr>
          <w:lang w:val="en-GB"/>
        </w:rPr>
        <w:t xml:space="preserve">4, </w:t>
      </w:r>
      <w:r w:rsidR="00670A7F">
        <w:rPr>
          <w:lang w:val="en-GB"/>
        </w:rPr>
        <w:t>n</w:t>
      </w:r>
      <w:r w:rsidR="00670A7F" w:rsidRPr="00670A7F">
        <w:rPr>
          <w:vertAlign w:val="superscript"/>
          <w:lang w:val="en-GB"/>
        </w:rPr>
        <w:t>o</w:t>
      </w:r>
      <w:r w:rsidR="00670A7F">
        <w:rPr>
          <w:lang w:val="en-GB"/>
        </w:rPr>
        <w:t> </w:t>
      </w:r>
      <w:r w:rsidR="000B1B16" w:rsidRPr="00B65667">
        <w:rPr>
          <w:lang w:val="en-GB"/>
        </w:rPr>
        <w:t xml:space="preserve">1, 1984,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12-16.</w:t>
      </w:r>
    </w:p>
    <w:p w14:paraId="187C07CA" w14:textId="58376FA7" w:rsidR="000B1B16" w:rsidRPr="00B65667" w:rsidRDefault="000B1B16" w:rsidP="006E3B15">
      <w:pPr>
        <w:pStyle w:val="TEIbiblreference"/>
        <w:rPr>
          <w:iCs/>
          <w:lang w:val="en-GB"/>
        </w:rPr>
      </w:pPr>
      <w:r w:rsidRPr="00B65667">
        <w:rPr>
          <w:b/>
          <w:bCs/>
          <w:lang w:val="en-GB"/>
        </w:rPr>
        <w:t>—</w:t>
      </w:r>
      <w:r w:rsidRPr="00B65667">
        <w:rPr>
          <w:lang w:val="en-GB"/>
        </w:rPr>
        <w:t xml:space="preserve">, « Cesare </w:t>
      </w:r>
      <w:proofErr w:type="spellStart"/>
      <w:r w:rsidRPr="00B65667">
        <w:rPr>
          <w:lang w:val="en-GB"/>
        </w:rPr>
        <w:t>Ripa</w:t>
      </w:r>
      <w:proofErr w:type="spellEnd"/>
      <w:r w:rsidRPr="00B65667">
        <w:rPr>
          <w:lang w:val="en-GB"/>
        </w:rPr>
        <w:t xml:space="preserve"> and the Sala Clementina », </w:t>
      </w:r>
      <w:r w:rsidRPr="00B65667">
        <w:rPr>
          <w:i/>
          <w:lang w:val="en-GB"/>
        </w:rPr>
        <w:t xml:space="preserve">Journal of the Warburg and </w:t>
      </w:r>
      <w:proofErr w:type="spellStart"/>
      <w:r w:rsidRPr="00B65667">
        <w:rPr>
          <w:i/>
          <w:lang w:val="en-GB"/>
        </w:rPr>
        <w:t>Courtauld</w:t>
      </w:r>
      <w:proofErr w:type="spellEnd"/>
      <w:r w:rsidRPr="00B65667">
        <w:rPr>
          <w:i/>
          <w:lang w:val="en-GB"/>
        </w:rPr>
        <w:t xml:space="preserve"> Institutes</w:t>
      </w:r>
      <w:r w:rsidRPr="00B65667">
        <w:rPr>
          <w:lang w:val="en-GB"/>
        </w:rPr>
        <w:t xml:space="preserve">, </w:t>
      </w:r>
      <w:r w:rsidR="00670A7F">
        <w:rPr>
          <w:lang w:val="en-GB"/>
        </w:rPr>
        <w:t>n</w:t>
      </w:r>
      <w:r w:rsidR="00670A7F" w:rsidRPr="00670A7F">
        <w:rPr>
          <w:vertAlign w:val="superscript"/>
          <w:lang w:val="en-GB"/>
        </w:rPr>
        <w:t>o</w:t>
      </w:r>
      <w:r w:rsidR="00670A7F">
        <w:rPr>
          <w:lang w:val="en-GB"/>
        </w:rPr>
        <w:t> </w:t>
      </w:r>
      <w:r w:rsidRPr="00B65667">
        <w:rPr>
          <w:lang w:val="en-GB"/>
        </w:rPr>
        <w:t xml:space="preserve">55, 1992, </w:t>
      </w:r>
      <w:r w:rsidR="00F740A0">
        <w:rPr>
          <w:lang w:val="en-GB"/>
        </w:rPr>
        <w:t>p. </w:t>
      </w:r>
      <w:r w:rsidRPr="00B65667">
        <w:rPr>
          <w:lang w:val="en-GB"/>
        </w:rPr>
        <w:t>277-282.</w:t>
      </w:r>
    </w:p>
    <w:p w14:paraId="694385CE" w14:textId="263C5B4F" w:rsidR="000B1B16" w:rsidRDefault="00296435" w:rsidP="006E3B15">
      <w:pPr>
        <w:pStyle w:val="TEIbiblreference"/>
        <w:rPr>
          <w:lang w:val="it-IT"/>
        </w:rPr>
      </w:pPr>
      <w:r w:rsidRPr="00CB6EC2">
        <w:rPr>
          <w:smallCaps/>
          <w:color w:val="202122"/>
          <w:lang w:val="it-IT"/>
        </w:rPr>
        <w:t>Fagiolo</w:t>
      </w:r>
      <w:r w:rsidRPr="00AB6A3C">
        <w:rPr>
          <w:color w:val="202122"/>
          <w:lang w:val="it-IT"/>
        </w:rPr>
        <w:t xml:space="preserve"> </w:t>
      </w:r>
      <w:r w:rsidR="000B1B16" w:rsidRPr="00AB6A3C">
        <w:rPr>
          <w:lang w:val="it-IT"/>
        </w:rPr>
        <w:t xml:space="preserve">Marcello,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>Borromini in Laterano. Il Nuovo Tempio per il Concilio universale</w:t>
      </w:r>
      <w:r w:rsidR="00F740A0">
        <w:rPr>
          <w:lang w:val="it-IT"/>
        </w:rPr>
        <w:t> »</w:t>
      </w:r>
      <w:r w:rsidR="000B1B16" w:rsidRPr="00AB6A3C">
        <w:rPr>
          <w:lang w:val="it-IT"/>
        </w:rPr>
        <w:t xml:space="preserve">, </w:t>
      </w:r>
      <w:r w:rsidR="000B1B16" w:rsidRPr="00AB6A3C">
        <w:rPr>
          <w:i/>
          <w:iCs/>
          <w:lang w:val="it-IT"/>
        </w:rPr>
        <w:t>L’arte</w:t>
      </w:r>
      <w:r w:rsidR="000B1B16" w:rsidRPr="00AB6A3C">
        <w:rPr>
          <w:lang w:val="it-IT"/>
        </w:rPr>
        <w:t xml:space="preserve">, </w:t>
      </w:r>
      <w:r w:rsidR="001C3738">
        <w:rPr>
          <w:lang w:val="it-IT"/>
        </w:rPr>
        <w:t>n</w:t>
      </w:r>
      <w:r w:rsidR="001C3738" w:rsidRPr="001C3738">
        <w:rPr>
          <w:vertAlign w:val="superscript"/>
          <w:lang w:val="it-IT"/>
        </w:rPr>
        <w:t>o</w:t>
      </w:r>
      <w:r w:rsidR="001C3738">
        <w:rPr>
          <w:lang w:val="it-IT"/>
        </w:rPr>
        <w:t> 13</w:t>
      </w:r>
      <w:r w:rsidR="000B1B16" w:rsidRPr="00AB6A3C">
        <w:rPr>
          <w:lang w:val="it-IT"/>
        </w:rPr>
        <w:t xml:space="preserve">, 1971,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1-46.</w:t>
      </w:r>
    </w:p>
    <w:p w14:paraId="5E711D3B" w14:textId="266E4810" w:rsidR="000B1B16" w:rsidRDefault="0029643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Federici</w:t>
      </w:r>
      <w:r>
        <w:rPr>
          <w:lang w:val="it-IT"/>
        </w:rPr>
        <w:t xml:space="preserve"> </w:t>
      </w:r>
      <w:r w:rsidR="000B1B16" w:rsidRPr="00844E2A">
        <w:rPr>
          <w:lang w:val="it-IT"/>
        </w:rPr>
        <w:t xml:space="preserve">Fabrizio, </w:t>
      </w:r>
      <w:r w:rsidR="00F740A0">
        <w:rPr>
          <w:lang w:val="it-IT"/>
        </w:rPr>
        <w:t>« </w:t>
      </w:r>
      <w:r w:rsidR="000B1B16" w:rsidRPr="00844E2A">
        <w:rPr>
          <w:lang w:val="it-IT"/>
        </w:rPr>
        <w:t xml:space="preserve">Il trattato </w:t>
      </w:r>
      <w:r w:rsidR="000B1B16" w:rsidRPr="00844E2A">
        <w:rPr>
          <w:i/>
          <w:iCs/>
          <w:lang w:val="it-IT"/>
        </w:rPr>
        <w:t>Delle memorie sepolcrali</w:t>
      </w:r>
      <w:r w:rsidR="000B1B16" w:rsidRPr="00844E2A">
        <w:rPr>
          <w:lang w:val="it-IT"/>
        </w:rPr>
        <w:t xml:space="preserve"> del cavalier Francesco Gualdi: un collezionista del Seicento e le testimonianze figurative medievali</w:t>
      </w:r>
      <w:r w:rsidR="00F740A0">
        <w:rPr>
          <w:lang w:val="it-IT"/>
        </w:rPr>
        <w:t> »</w:t>
      </w:r>
      <w:r w:rsidR="000B1B16" w:rsidRPr="00844E2A">
        <w:rPr>
          <w:lang w:val="it-IT"/>
        </w:rPr>
        <w:t xml:space="preserve">, </w:t>
      </w:r>
      <w:r w:rsidR="000B1B16" w:rsidRPr="00844E2A">
        <w:rPr>
          <w:i/>
          <w:iCs/>
          <w:lang w:val="it-IT"/>
        </w:rPr>
        <w:t>Prospettiva</w:t>
      </w:r>
      <w:r w:rsidR="000B1B16" w:rsidRPr="00844E2A">
        <w:rPr>
          <w:lang w:val="it-IT"/>
        </w:rPr>
        <w:t xml:space="preserve">, </w:t>
      </w:r>
      <w:r w:rsidR="00DC1088">
        <w:rPr>
          <w:lang w:val="it-IT"/>
        </w:rPr>
        <w:t>n</w:t>
      </w:r>
      <w:r w:rsidR="00DC1088" w:rsidRPr="00DC1088">
        <w:rPr>
          <w:vertAlign w:val="superscript"/>
          <w:lang w:val="it-IT"/>
        </w:rPr>
        <w:t>o</w:t>
      </w:r>
      <w:r w:rsidR="00DC1088">
        <w:rPr>
          <w:lang w:val="it-IT"/>
        </w:rPr>
        <w:t> </w:t>
      </w:r>
      <w:r w:rsidR="000B1B16" w:rsidRPr="00844E2A">
        <w:rPr>
          <w:lang w:val="it-IT"/>
        </w:rPr>
        <w:t xml:space="preserve">110-111, avril-juin 2003, </w:t>
      </w:r>
      <w:r w:rsidR="00F740A0">
        <w:rPr>
          <w:lang w:val="it-IT"/>
        </w:rPr>
        <w:t>p. </w:t>
      </w:r>
      <w:r w:rsidR="000B1B16" w:rsidRPr="00844E2A">
        <w:rPr>
          <w:lang w:val="it-IT"/>
        </w:rPr>
        <w:t>149-159.</w:t>
      </w:r>
    </w:p>
    <w:p w14:paraId="7796D42A" w14:textId="39E973E0" w:rsidR="000B1B16" w:rsidRPr="00E60217" w:rsidRDefault="000B1B16" w:rsidP="006E3B15">
      <w:pPr>
        <w:pStyle w:val="TEIbiblreference"/>
        <w:rPr>
          <w:lang w:val="it-IT"/>
        </w:rPr>
      </w:pPr>
      <w:r w:rsidRPr="00E60217">
        <w:rPr>
          <w:b/>
          <w:bCs/>
        </w:rPr>
        <w:t>—</w:t>
      </w:r>
      <w:r w:rsidRPr="00E60217">
        <w:t xml:space="preserve">, </w:t>
      </w:r>
      <w:r w:rsidR="00F740A0">
        <w:t>« </w:t>
      </w:r>
      <w:r w:rsidRPr="00E60217">
        <w:rPr>
          <w:iCs/>
          <w:lang w:val="it-IT"/>
        </w:rPr>
        <w:t xml:space="preserve">Battaglie per la tutela nella Roma barocca: Francesco Gualdi e la difesa delle </w:t>
      </w:r>
      <w:r w:rsidR="001A31B5">
        <w:rPr>
          <w:iCs/>
          <w:lang w:val="it-IT"/>
        </w:rPr>
        <w:t>“</w:t>
      </w:r>
      <w:r w:rsidRPr="00E60217">
        <w:rPr>
          <w:iCs/>
          <w:lang w:val="it-IT"/>
        </w:rPr>
        <w:t>memorie antiche</w:t>
      </w:r>
      <w:r w:rsidR="001A31B5">
        <w:rPr>
          <w:iCs/>
          <w:lang w:val="it-IT"/>
        </w:rPr>
        <w:t>”</w:t>
      </w:r>
      <w:r w:rsidR="00F740A0">
        <w:rPr>
          <w:iCs/>
          <w:lang w:val="it-IT"/>
        </w:rPr>
        <w:t> »</w:t>
      </w:r>
      <w:r w:rsidRPr="00E60217">
        <w:rPr>
          <w:iCs/>
          <w:lang w:val="it-IT"/>
        </w:rPr>
        <w:t>,</w:t>
      </w:r>
      <w:r w:rsidRPr="00E60217">
        <w:rPr>
          <w:lang w:val="it-IT"/>
        </w:rPr>
        <w:t xml:space="preserve"> </w:t>
      </w:r>
      <w:r w:rsidRPr="00E60217">
        <w:rPr>
          <w:i/>
          <w:iCs/>
          <w:lang w:val="it-IT"/>
        </w:rPr>
        <w:t>Studi Romani</w:t>
      </w:r>
      <w:r w:rsidRPr="00E60217">
        <w:rPr>
          <w:lang w:val="it-IT"/>
        </w:rPr>
        <w:t xml:space="preserve">, </w:t>
      </w:r>
      <w:r w:rsidR="00DC1088">
        <w:rPr>
          <w:lang w:val="it-IT"/>
        </w:rPr>
        <w:t>vol. </w:t>
      </w:r>
      <w:r w:rsidRPr="00CB6EC2">
        <w:rPr>
          <w:smallCaps/>
          <w:lang w:val="it-IT"/>
        </w:rPr>
        <w:t>LXII</w:t>
      </w:r>
      <w:r w:rsidRPr="00E60217">
        <w:rPr>
          <w:lang w:val="it-IT"/>
        </w:rPr>
        <w:t xml:space="preserve">, </w:t>
      </w:r>
      <w:r w:rsidR="00DC1088">
        <w:rPr>
          <w:lang w:val="it-IT"/>
        </w:rPr>
        <w:t>n</w:t>
      </w:r>
      <w:r w:rsidR="00DC1088" w:rsidRPr="00DC1088">
        <w:rPr>
          <w:vertAlign w:val="superscript"/>
          <w:lang w:val="it-IT"/>
        </w:rPr>
        <w:t>o</w:t>
      </w:r>
      <w:r w:rsidR="00DC1088">
        <w:rPr>
          <w:lang w:val="it-IT"/>
        </w:rPr>
        <w:t> </w:t>
      </w:r>
      <w:r w:rsidRPr="00E60217">
        <w:rPr>
          <w:lang w:val="it-IT"/>
        </w:rPr>
        <w:t>1-4, 201</w:t>
      </w:r>
      <w:r w:rsidR="00DC1088">
        <w:rPr>
          <w:lang w:val="it-IT"/>
        </w:rPr>
        <w:t>4</w:t>
      </w:r>
      <w:r w:rsidRPr="00E60217">
        <w:rPr>
          <w:lang w:val="it-IT"/>
        </w:rPr>
        <w:t xml:space="preserve">, </w:t>
      </w:r>
      <w:r w:rsidR="00F740A0">
        <w:rPr>
          <w:lang w:val="it-IT"/>
        </w:rPr>
        <w:t>p. </w:t>
      </w:r>
      <w:r w:rsidRPr="00E60217">
        <w:rPr>
          <w:lang w:val="it-IT"/>
        </w:rPr>
        <w:t>149-172.</w:t>
      </w:r>
    </w:p>
    <w:p w14:paraId="3B9D6352" w14:textId="16B6F228" w:rsidR="000B1B16" w:rsidRPr="00B65667" w:rsidRDefault="00296435" w:rsidP="006E3B15">
      <w:pPr>
        <w:pStyle w:val="TEIbiblreference"/>
        <w:rPr>
          <w:shd w:val="clear" w:color="auto" w:fill="FAF9F6"/>
          <w:lang w:val="en-GB"/>
        </w:rPr>
      </w:pPr>
      <w:r w:rsidRPr="00CB6EC2">
        <w:rPr>
          <w:smallCaps/>
          <w:lang w:val="it-IT"/>
        </w:rPr>
        <w:t>Feinblatt</w:t>
      </w:r>
      <w:r w:rsidRPr="00AB6A3C">
        <w:rPr>
          <w:lang w:val="it-IT"/>
        </w:rPr>
        <w:t xml:space="preserve"> </w:t>
      </w:r>
      <w:proofErr w:type="spellStart"/>
      <w:r w:rsidR="000B1B16" w:rsidRPr="00DC1088">
        <w:rPr>
          <w:lang w:val="en-GB"/>
        </w:rPr>
        <w:t>Ebria</w:t>
      </w:r>
      <w:proofErr w:type="spellEnd"/>
      <w:r w:rsidR="00726FCD" w:rsidRPr="00DC1088">
        <w:rPr>
          <w:lang w:val="en-GB"/>
        </w:rPr>
        <w:t>,</w:t>
      </w:r>
      <w:r w:rsidR="00DC1088">
        <w:rPr>
          <w:lang w:val="en-GB"/>
        </w:rPr>
        <w:t xml:space="preserve"> « </w:t>
      </w:r>
      <w:proofErr w:type="spellStart"/>
      <w:r w:rsidR="000B1B16" w:rsidRPr="00DC1088">
        <w:rPr>
          <w:lang w:val="en-GB"/>
        </w:rPr>
        <w:t>Giovan</w:t>
      </w:r>
      <w:proofErr w:type="spellEnd"/>
      <w:r w:rsidR="00DC1088">
        <w:rPr>
          <w:lang w:val="en-GB"/>
        </w:rPr>
        <w:t xml:space="preserve"> </w:t>
      </w:r>
      <w:r w:rsidR="000B1B16" w:rsidRPr="00DC1088">
        <w:rPr>
          <w:lang w:val="en-GB"/>
        </w:rPr>
        <w:t>Battista</w:t>
      </w:r>
      <w:r w:rsidR="00DC1088">
        <w:rPr>
          <w:lang w:val="en-GB"/>
        </w:rPr>
        <w:t xml:space="preserve"> </w:t>
      </w:r>
      <w:proofErr w:type="spellStart"/>
      <w:r w:rsidR="000B1B16" w:rsidRPr="00DC1088">
        <w:rPr>
          <w:lang w:val="en-GB"/>
        </w:rPr>
        <w:t>Cavalcaselle</w:t>
      </w:r>
      <w:proofErr w:type="spellEnd"/>
      <w:r w:rsidR="000B1B16" w:rsidRPr="00DC1088">
        <w:rPr>
          <w:lang w:val="en-GB"/>
        </w:rPr>
        <w:t>: a Drawing identified</w:t>
      </w:r>
      <w:r w:rsidR="00F740A0" w:rsidRPr="00DC1088">
        <w:rPr>
          <w:lang w:val="en-GB"/>
        </w:rPr>
        <w:t> »</w:t>
      </w:r>
      <w:r w:rsidR="00726FCD" w:rsidRPr="00DC1088">
        <w:rPr>
          <w:lang w:val="en-GB"/>
        </w:rPr>
        <w:t>,</w:t>
      </w:r>
      <w:r w:rsidR="00DC1088">
        <w:rPr>
          <w:lang w:val="en-GB"/>
        </w:rPr>
        <w:t xml:space="preserve"> </w:t>
      </w:r>
      <w:r w:rsidR="000B1B16" w:rsidRPr="00DC1088">
        <w:rPr>
          <w:i/>
          <w:iCs/>
          <w:lang w:val="en-GB"/>
        </w:rPr>
        <w:t>Master Drawings</w:t>
      </w:r>
      <w:r w:rsidR="00726FCD" w:rsidRPr="00DC1088">
        <w:rPr>
          <w:lang w:val="en-GB"/>
        </w:rPr>
        <w:t>,</w:t>
      </w:r>
      <w:r w:rsidR="00DC1088">
        <w:rPr>
          <w:lang w:val="en-GB"/>
        </w:rPr>
        <w:t xml:space="preserve"> </w:t>
      </w:r>
      <w:r w:rsidR="00033EEF">
        <w:rPr>
          <w:lang w:val="en-GB"/>
        </w:rPr>
        <w:t>vol. V, n</w:t>
      </w:r>
      <w:r w:rsidR="00033EEF" w:rsidRPr="00033EEF">
        <w:rPr>
          <w:vertAlign w:val="superscript"/>
          <w:lang w:val="en-GB"/>
        </w:rPr>
        <w:t>o</w:t>
      </w:r>
      <w:r w:rsidR="00033EEF">
        <w:rPr>
          <w:lang w:val="en-GB"/>
        </w:rPr>
        <w:t> 2</w:t>
      </w:r>
      <w:r w:rsidR="000B1B16" w:rsidRPr="00DC1088">
        <w:rPr>
          <w:lang w:val="en-GB"/>
        </w:rPr>
        <w:t xml:space="preserve">, 1967, </w:t>
      </w:r>
      <w:r w:rsidR="00F740A0" w:rsidRPr="00DC1088">
        <w:rPr>
          <w:lang w:val="en-GB"/>
        </w:rPr>
        <w:t>p. </w:t>
      </w:r>
      <w:r w:rsidR="000B1B16" w:rsidRPr="00DC1088">
        <w:rPr>
          <w:lang w:val="en-GB"/>
        </w:rPr>
        <w:t>569-576.</w:t>
      </w:r>
    </w:p>
    <w:p w14:paraId="1FF80CB2" w14:textId="1397F5B3" w:rsidR="000B1B16" w:rsidRPr="00844E2A" w:rsidRDefault="00296435" w:rsidP="006E3B15">
      <w:pPr>
        <w:pStyle w:val="TEIbiblreference"/>
        <w:rPr>
          <w:lang w:val="it-IT"/>
        </w:rPr>
      </w:pPr>
      <w:proofErr w:type="spellStart"/>
      <w:r w:rsidRPr="00DC1088">
        <w:rPr>
          <w:smallCaps/>
          <w:lang w:val="en-GB"/>
        </w:rPr>
        <w:t>Franzoni</w:t>
      </w:r>
      <w:proofErr w:type="spellEnd"/>
      <w:r w:rsidRPr="00DC1088">
        <w:rPr>
          <w:lang w:val="en-GB"/>
        </w:rPr>
        <w:t xml:space="preserve"> </w:t>
      </w:r>
      <w:r w:rsidR="000B1B16" w:rsidRPr="00844E2A">
        <w:rPr>
          <w:lang w:val="it-IT"/>
        </w:rPr>
        <w:t>Claudio</w:t>
      </w:r>
      <w:r w:rsidR="00DC1088">
        <w:rPr>
          <w:lang w:val="it-IT"/>
        </w:rPr>
        <w:t xml:space="preserve"> et</w:t>
      </w:r>
      <w:r w:rsidR="000B1B16" w:rsidRPr="00844E2A">
        <w:rPr>
          <w:lang w:val="it-IT"/>
        </w:rPr>
        <w:t xml:space="preserve"> </w:t>
      </w:r>
      <w:r w:rsidR="00DC1088">
        <w:rPr>
          <w:smallCaps/>
          <w:lang w:val="it-IT"/>
        </w:rPr>
        <w:t>T</w:t>
      </w:r>
      <w:r w:rsidR="00DC1088" w:rsidRPr="00CB6EC2">
        <w:rPr>
          <w:smallCaps/>
          <w:lang w:val="it-IT"/>
        </w:rPr>
        <w:t>empesta</w:t>
      </w:r>
      <w:r w:rsidR="00DC1088" w:rsidRPr="00844E2A">
        <w:rPr>
          <w:lang w:val="it-IT"/>
        </w:rPr>
        <w:t xml:space="preserve"> </w:t>
      </w:r>
      <w:r w:rsidR="000B1B16" w:rsidRPr="00844E2A">
        <w:rPr>
          <w:lang w:val="it-IT"/>
        </w:rPr>
        <w:t>Alessandra, « Il museo di Francesco Gualdi nella Roma del Seicento tra raccolta privata ed esibizione pubblica</w:t>
      </w:r>
      <w:r w:rsidR="00F740A0">
        <w:rPr>
          <w:lang w:val="it-IT"/>
        </w:rPr>
        <w:t> »</w:t>
      </w:r>
      <w:r w:rsidR="000B1B16" w:rsidRPr="00844E2A">
        <w:rPr>
          <w:lang w:val="it-IT"/>
        </w:rPr>
        <w:t xml:space="preserve">, </w:t>
      </w:r>
      <w:r w:rsidR="000B1B16" w:rsidRPr="00844E2A">
        <w:rPr>
          <w:i/>
          <w:iCs/>
          <w:lang w:val="it-IT"/>
        </w:rPr>
        <w:t>Bollettino d’</w:t>
      </w:r>
      <w:r w:rsidR="0055763A">
        <w:rPr>
          <w:i/>
          <w:iCs/>
          <w:lang w:val="it-IT"/>
        </w:rPr>
        <w:t>A</w:t>
      </w:r>
      <w:r w:rsidR="000B1B16" w:rsidRPr="00844E2A">
        <w:rPr>
          <w:i/>
          <w:iCs/>
          <w:lang w:val="it-IT"/>
        </w:rPr>
        <w:t>rte</w:t>
      </w:r>
      <w:r w:rsidR="000B1B16" w:rsidRPr="00844E2A">
        <w:rPr>
          <w:lang w:val="it-IT"/>
        </w:rPr>
        <w:t xml:space="preserve">, </w:t>
      </w:r>
      <w:r w:rsidR="00DC1088">
        <w:rPr>
          <w:lang w:val="it-IT"/>
        </w:rPr>
        <w:t>vol. </w:t>
      </w:r>
      <w:r w:rsidR="000B1B16" w:rsidRPr="00CB6EC2">
        <w:rPr>
          <w:smallCaps/>
          <w:lang w:val="it-IT"/>
        </w:rPr>
        <w:t>LXXVII</w:t>
      </w:r>
      <w:r w:rsidR="000B1B16" w:rsidRPr="00844E2A">
        <w:rPr>
          <w:lang w:val="it-IT"/>
        </w:rPr>
        <w:t xml:space="preserve">, </w:t>
      </w:r>
      <w:r w:rsidR="00DC1088">
        <w:rPr>
          <w:lang w:val="it-IT"/>
        </w:rPr>
        <w:t>n</w:t>
      </w:r>
      <w:r w:rsidR="00DC1088" w:rsidRPr="00DC1088">
        <w:rPr>
          <w:vertAlign w:val="superscript"/>
          <w:lang w:val="it-IT"/>
        </w:rPr>
        <w:t>o</w:t>
      </w:r>
      <w:r w:rsidR="00DC1088">
        <w:rPr>
          <w:lang w:val="it-IT"/>
        </w:rPr>
        <w:t> </w:t>
      </w:r>
      <w:r w:rsidR="000B1B16" w:rsidRPr="00844E2A">
        <w:rPr>
          <w:lang w:val="it-IT"/>
        </w:rPr>
        <w:t xml:space="preserve">73, 1992, </w:t>
      </w:r>
      <w:r w:rsidR="00F740A0">
        <w:rPr>
          <w:lang w:val="it-IT"/>
        </w:rPr>
        <w:t>p. </w:t>
      </w:r>
      <w:r w:rsidR="000B1B16" w:rsidRPr="00844E2A">
        <w:rPr>
          <w:lang w:val="it-IT"/>
        </w:rPr>
        <w:t>1-42</w:t>
      </w:r>
      <w:r w:rsidR="000B1B16">
        <w:rPr>
          <w:lang w:val="it-IT"/>
        </w:rPr>
        <w:t xml:space="preserve">. </w:t>
      </w:r>
    </w:p>
    <w:p w14:paraId="0A0BBC38" w14:textId="5CD63510" w:rsidR="000B1B16" w:rsidRPr="00D63213" w:rsidRDefault="00296435" w:rsidP="006E3B15">
      <w:pPr>
        <w:pStyle w:val="TEIbiblreference"/>
        <w:rPr>
          <w:lang w:val="it-IT"/>
        </w:rPr>
      </w:pPr>
      <w:r w:rsidRPr="00D63213">
        <w:rPr>
          <w:smallCaps/>
          <w:lang w:val="it-IT"/>
        </w:rPr>
        <w:t>Fumagalli</w:t>
      </w:r>
      <w:r w:rsidRPr="00D63213">
        <w:rPr>
          <w:lang w:val="it-IT"/>
        </w:rPr>
        <w:t xml:space="preserve"> </w:t>
      </w:r>
      <w:r w:rsidR="000B1B16" w:rsidRPr="00D63213">
        <w:rPr>
          <w:lang w:val="it-IT"/>
        </w:rPr>
        <w:t xml:space="preserve">Camillo, </w:t>
      </w:r>
      <w:r w:rsidR="00F740A0" w:rsidRPr="00D63213">
        <w:rPr>
          <w:lang w:val="it-IT"/>
        </w:rPr>
        <w:t>« </w:t>
      </w:r>
      <w:r w:rsidR="000B1B16" w:rsidRPr="00D63213">
        <w:rPr>
          <w:lang w:val="it-IT"/>
        </w:rPr>
        <w:t>Dello stemma di Papa Giovanni</w:t>
      </w:r>
      <w:r w:rsidR="00D63213" w:rsidRPr="00D63213">
        <w:rPr>
          <w:lang w:val="it-IT"/>
        </w:rPr>
        <w:t> </w:t>
      </w:r>
      <w:r w:rsidR="000B1B16" w:rsidRPr="00D63213">
        <w:rPr>
          <w:smallCaps/>
          <w:lang w:val="it-IT"/>
        </w:rPr>
        <w:t>XXIII</w:t>
      </w:r>
      <w:r w:rsidR="000B1B16" w:rsidRPr="00D63213">
        <w:rPr>
          <w:lang w:val="it-IT"/>
        </w:rPr>
        <w:t xml:space="preserve">. La genealogia dei Roncalli, Ronco e Roncaglia », </w:t>
      </w:r>
      <w:r w:rsidR="000B1B16" w:rsidRPr="00D63213">
        <w:rPr>
          <w:i/>
          <w:iCs/>
          <w:lang w:val="it-IT"/>
        </w:rPr>
        <w:t>Atti dell’Ateneo di Scienze, Lettere ed Arti di Bergamo</w:t>
      </w:r>
      <w:r w:rsidR="00726FCD" w:rsidRPr="00D63213">
        <w:rPr>
          <w:iCs/>
          <w:lang w:val="it-IT"/>
        </w:rPr>
        <w:t>,</w:t>
      </w:r>
      <w:r w:rsidR="000B1B16" w:rsidRPr="00D63213">
        <w:rPr>
          <w:lang w:val="it-IT"/>
        </w:rPr>
        <w:t xml:space="preserve"> </w:t>
      </w:r>
      <w:r w:rsidR="00D63213" w:rsidRPr="00D63213">
        <w:rPr>
          <w:lang w:val="it-IT"/>
        </w:rPr>
        <w:t>n</w:t>
      </w:r>
      <w:r w:rsidR="00D63213" w:rsidRPr="00D63213">
        <w:rPr>
          <w:vertAlign w:val="superscript"/>
          <w:lang w:val="it-IT"/>
        </w:rPr>
        <w:t>o</w:t>
      </w:r>
      <w:r w:rsidR="00D63213">
        <w:rPr>
          <w:lang w:val="it-IT"/>
        </w:rPr>
        <w:t> </w:t>
      </w:r>
      <w:r w:rsidR="000B1B16" w:rsidRPr="00D63213">
        <w:rPr>
          <w:lang w:val="it-IT"/>
        </w:rPr>
        <w:t xml:space="preserve">34, 1968-1969, </w:t>
      </w:r>
      <w:r w:rsidR="00F740A0" w:rsidRPr="00D63213">
        <w:rPr>
          <w:lang w:val="it-IT"/>
        </w:rPr>
        <w:t>p. </w:t>
      </w:r>
      <w:r w:rsidR="000B1B16" w:rsidRPr="00D63213">
        <w:rPr>
          <w:lang w:val="it-IT"/>
        </w:rPr>
        <w:t>11-22.</w:t>
      </w:r>
    </w:p>
    <w:p w14:paraId="7F40629E" w14:textId="29CB5EAF" w:rsidR="000B1B16" w:rsidRPr="00D63213" w:rsidRDefault="00296435" w:rsidP="006E3B15">
      <w:pPr>
        <w:pStyle w:val="TEIbiblreference"/>
        <w:rPr>
          <w:lang w:val="it-IT"/>
        </w:rPr>
      </w:pPr>
      <w:r w:rsidRPr="00D63213">
        <w:rPr>
          <w:smallCaps/>
          <w:lang w:val="it-IT"/>
        </w:rPr>
        <w:t>Fusconi</w:t>
      </w:r>
      <w:r w:rsidRPr="00D63213">
        <w:rPr>
          <w:lang w:val="it-IT"/>
        </w:rPr>
        <w:t xml:space="preserve"> </w:t>
      </w:r>
      <w:r w:rsidR="000B1B16" w:rsidRPr="00D63213">
        <w:rPr>
          <w:lang w:val="it-IT"/>
        </w:rPr>
        <w:t xml:space="preserve">Giulia, « Da Bartoli a Piranesi: spigolature dai Codici Ottoboniani Latini della Raccolta Ghezzi », </w:t>
      </w:r>
      <w:r w:rsidR="000B1B16" w:rsidRPr="00D63213">
        <w:rPr>
          <w:i/>
          <w:iCs/>
          <w:lang w:val="it-IT"/>
        </w:rPr>
        <w:t>Xenia Antiqua</w:t>
      </w:r>
      <w:r w:rsidR="000B1B16" w:rsidRPr="00D63213">
        <w:rPr>
          <w:lang w:val="it-IT"/>
        </w:rPr>
        <w:t xml:space="preserve">, </w:t>
      </w:r>
      <w:r w:rsidR="00D63213" w:rsidRPr="00D63213">
        <w:rPr>
          <w:lang w:val="it-IT"/>
        </w:rPr>
        <w:t>n</w:t>
      </w:r>
      <w:r w:rsidR="00D63213" w:rsidRPr="00D63213">
        <w:rPr>
          <w:vertAlign w:val="superscript"/>
          <w:lang w:val="it-IT"/>
        </w:rPr>
        <w:t>o</w:t>
      </w:r>
      <w:r w:rsidR="00D63213">
        <w:rPr>
          <w:lang w:val="it-IT"/>
        </w:rPr>
        <w:t> </w:t>
      </w:r>
      <w:r w:rsidR="000B1B16" w:rsidRPr="00D63213">
        <w:rPr>
          <w:lang w:val="it-IT"/>
        </w:rPr>
        <w:t xml:space="preserve">3, 1994, </w:t>
      </w:r>
      <w:r w:rsidR="00F740A0" w:rsidRPr="00D63213">
        <w:rPr>
          <w:lang w:val="it-IT"/>
        </w:rPr>
        <w:t>p. </w:t>
      </w:r>
      <w:r w:rsidR="000B1B16" w:rsidRPr="00D63213">
        <w:rPr>
          <w:lang w:val="it-IT"/>
        </w:rPr>
        <w:t>145-172.</w:t>
      </w:r>
    </w:p>
    <w:p w14:paraId="64144307" w14:textId="7AC0C876" w:rsidR="000B1B16" w:rsidRPr="00FF5409" w:rsidRDefault="00296435" w:rsidP="006E3B15">
      <w:pPr>
        <w:pStyle w:val="TEIbiblreference"/>
      </w:pPr>
      <w:r w:rsidRPr="00CB6EC2">
        <w:rPr>
          <w:smallCaps/>
        </w:rPr>
        <w:t>Gentile</w:t>
      </w:r>
      <w:r w:rsidRPr="00FF5409">
        <w:t xml:space="preserve"> </w:t>
      </w:r>
      <w:r w:rsidR="000B1B16" w:rsidRPr="00FF5409">
        <w:t xml:space="preserve">Luisa Clotilde, « La diffusion du capo </w:t>
      </w:r>
      <w:proofErr w:type="spellStart"/>
      <w:r w:rsidR="000B1B16" w:rsidRPr="00FF5409">
        <w:t>dell'Impero</w:t>
      </w:r>
      <w:proofErr w:type="spellEnd"/>
      <w:r w:rsidR="000B1B16" w:rsidRPr="00FF5409">
        <w:t xml:space="preserve"> dans l’Italie du nord », </w:t>
      </w:r>
      <w:r w:rsidR="000B1B16" w:rsidRPr="00FF5409">
        <w:rPr>
          <w:i/>
          <w:iCs/>
        </w:rPr>
        <w:t xml:space="preserve">Armas e </w:t>
      </w:r>
      <w:proofErr w:type="spellStart"/>
      <w:r w:rsidR="000B1B16" w:rsidRPr="00FF5409">
        <w:rPr>
          <w:i/>
          <w:iCs/>
        </w:rPr>
        <w:t>troféus</w:t>
      </w:r>
      <w:proofErr w:type="spellEnd"/>
      <w:r w:rsidR="000B1B16" w:rsidRPr="00FF5409">
        <w:t xml:space="preserve">, </w:t>
      </w:r>
      <w:r w:rsidR="00D63213">
        <w:t>n</w:t>
      </w:r>
      <w:r w:rsidR="00D63213" w:rsidRPr="00D63213">
        <w:rPr>
          <w:vertAlign w:val="superscript"/>
        </w:rPr>
        <w:t>o</w:t>
      </w:r>
      <w:r w:rsidR="00D63213">
        <w:t> </w:t>
      </w:r>
      <w:r w:rsidR="000B1B16" w:rsidRPr="00FF5409">
        <w:t xml:space="preserve">20, 2018, </w:t>
      </w:r>
      <w:r w:rsidR="00F740A0">
        <w:t>p. </w:t>
      </w:r>
      <w:r w:rsidR="000B1B16" w:rsidRPr="00FF5409">
        <w:t>109-138.</w:t>
      </w:r>
    </w:p>
    <w:p w14:paraId="785C58A7" w14:textId="2638728C" w:rsidR="000B1B16" w:rsidRPr="00D63213" w:rsidRDefault="00296435" w:rsidP="006E3B15">
      <w:pPr>
        <w:pStyle w:val="TEIbiblreference"/>
        <w:rPr>
          <w:lang w:val="en-GB"/>
        </w:rPr>
      </w:pPr>
      <w:proofErr w:type="spellStart"/>
      <w:r w:rsidRPr="00D63213">
        <w:rPr>
          <w:smallCaps/>
          <w:lang w:val="en-GB"/>
        </w:rPr>
        <w:t>Gnoli</w:t>
      </w:r>
      <w:proofErr w:type="spellEnd"/>
      <w:r w:rsidRPr="00D63213">
        <w:rPr>
          <w:lang w:val="en-GB"/>
        </w:rPr>
        <w:t xml:space="preserve"> </w:t>
      </w:r>
      <w:r w:rsidR="000B1B16" w:rsidRPr="00D63213">
        <w:rPr>
          <w:lang w:val="en-GB"/>
        </w:rPr>
        <w:t>Umberto,</w:t>
      </w:r>
      <w:r w:rsidR="000B1B16" w:rsidRPr="00FF5409">
        <w:rPr>
          <w:lang w:val="it-IT"/>
        </w:rPr>
        <w:t xml:space="preserve"> </w:t>
      </w:r>
      <w:r w:rsidR="00F740A0">
        <w:rPr>
          <w:iCs/>
          <w:lang w:val="it-IT"/>
        </w:rPr>
        <w:t>« </w:t>
      </w:r>
      <w:r w:rsidR="000B1B16" w:rsidRPr="00FF5409">
        <w:rPr>
          <w:i/>
          <w:lang w:val="it-IT"/>
        </w:rPr>
        <w:t>Nobiltà romana e marchi mercantili nel Medioevo</w:t>
      </w:r>
      <w:r w:rsidR="00F740A0">
        <w:rPr>
          <w:i/>
          <w:lang w:val="it-IT"/>
        </w:rPr>
        <w:t> »</w:t>
      </w:r>
      <w:r w:rsidR="000B1B16" w:rsidRPr="00FF5409">
        <w:rPr>
          <w:lang w:val="it-IT"/>
        </w:rPr>
        <w:t xml:space="preserve">, </w:t>
      </w:r>
      <w:r w:rsidR="000B1B16" w:rsidRPr="00FF5409">
        <w:rPr>
          <w:i/>
          <w:iCs/>
          <w:lang w:val="it-IT"/>
        </w:rPr>
        <w:t>L’Urbe</w:t>
      </w:r>
      <w:r w:rsidR="000B1B16" w:rsidRPr="00FF5409">
        <w:rPr>
          <w:lang w:val="it-IT"/>
        </w:rPr>
        <w:t xml:space="preserve">, </w:t>
      </w:r>
      <w:r w:rsidR="00D63213">
        <w:rPr>
          <w:lang w:val="it-IT"/>
        </w:rPr>
        <w:t>vol. </w:t>
      </w:r>
      <w:r w:rsidR="000B1B16" w:rsidRPr="00CB6EC2">
        <w:rPr>
          <w:smallCaps/>
          <w:lang w:val="it-IT"/>
        </w:rPr>
        <w:t>VIII</w:t>
      </w:r>
      <w:r w:rsidR="000B1B16" w:rsidRPr="00FF5409">
        <w:rPr>
          <w:lang w:val="it-IT"/>
        </w:rPr>
        <w:t xml:space="preserve">, </w:t>
      </w:r>
      <w:r w:rsidR="00D63213">
        <w:rPr>
          <w:lang w:val="it-IT"/>
        </w:rPr>
        <w:t>n</w:t>
      </w:r>
      <w:r w:rsidR="00D63213" w:rsidRPr="00D63213">
        <w:rPr>
          <w:vertAlign w:val="superscript"/>
          <w:lang w:val="it-IT"/>
        </w:rPr>
        <w:t>o</w:t>
      </w:r>
      <w:r w:rsidR="00D63213">
        <w:rPr>
          <w:lang w:val="it-IT"/>
        </w:rPr>
        <w:t> </w:t>
      </w:r>
      <w:r w:rsidR="000B1B16" w:rsidRPr="00FF5409">
        <w:rPr>
          <w:lang w:val="it-IT"/>
        </w:rPr>
        <w:t>11</w:t>
      </w:r>
      <w:r w:rsidR="00D63213">
        <w:rPr>
          <w:lang w:val="it-IT"/>
        </w:rPr>
        <w:t>-</w:t>
      </w:r>
      <w:r w:rsidR="000B1B16" w:rsidRPr="00FF5409">
        <w:rPr>
          <w:lang w:val="it-IT"/>
        </w:rPr>
        <w:t xml:space="preserve">12, 1943, </w:t>
      </w:r>
      <w:r w:rsidR="00F740A0">
        <w:rPr>
          <w:lang w:val="it-IT"/>
        </w:rPr>
        <w:t>p. </w:t>
      </w:r>
      <w:r w:rsidR="000B1B16" w:rsidRPr="00FF5409">
        <w:rPr>
          <w:lang w:val="it-IT"/>
        </w:rPr>
        <w:t>15-32.</w:t>
      </w:r>
    </w:p>
    <w:p w14:paraId="71CEA92B" w14:textId="25A6A701" w:rsidR="000B1B16" w:rsidRPr="006A15E5" w:rsidRDefault="0029643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Harvey</w:t>
      </w:r>
      <w:r w:rsidRPr="006A15E5">
        <w:rPr>
          <w:lang w:val="it-IT"/>
        </w:rPr>
        <w:t xml:space="preserve"> </w:t>
      </w:r>
      <w:r w:rsidR="000B1B16" w:rsidRPr="006A15E5">
        <w:rPr>
          <w:lang w:val="it-IT"/>
        </w:rPr>
        <w:t>J. H.,</w:t>
      </w:r>
      <w:r w:rsidR="000B1B16" w:rsidRPr="006A15E5">
        <w:rPr>
          <w:bCs/>
          <w:lang w:val="it-IT"/>
        </w:rPr>
        <w:t xml:space="preserve"> </w:t>
      </w:r>
      <w:r w:rsidR="00F740A0">
        <w:rPr>
          <w:bCs/>
          <w:lang w:val="it-IT"/>
        </w:rPr>
        <w:t>« </w:t>
      </w:r>
      <w:r w:rsidR="000B1B16" w:rsidRPr="006A15E5">
        <w:rPr>
          <w:bCs/>
          <w:iCs/>
          <w:lang w:val="it-IT"/>
        </w:rPr>
        <w:t>The Wilton Diptych: A Re-examination</w:t>
      </w:r>
      <w:r w:rsidR="00F740A0">
        <w:rPr>
          <w:bCs/>
          <w:iCs/>
          <w:lang w:val="it-IT"/>
        </w:rPr>
        <w:t> »</w:t>
      </w:r>
      <w:r w:rsidR="000B1B16" w:rsidRPr="006A15E5">
        <w:rPr>
          <w:bCs/>
          <w:lang w:val="it-IT"/>
        </w:rPr>
        <w:t xml:space="preserve">, </w:t>
      </w:r>
      <w:r w:rsidR="000B1B16" w:rsidRPr="006A15E5">
        <w:rPr>
          <w:bCs/>
          <w:i/>
          <w:iCs/>
          <w:lang w:val="it-IT"/>
        </w:rPr>
        <w:t>Archaeologia</w:t>
      </w:r>
      <w:r w:rsidR="000B1B16" w:rsidRPr="006A15E5">
        <w:rPr>
          <w:bCs/>
          <w:lang w:val="it-IT"/>
        </w:rPr>
        <w:t xml:space="preserve">, </w:t>
      </w:r>
      <w:r w:rsidR="00D63213">
        <w:rPr>
          <w:bCs/>
          <w:lang w:val="it-IT"/>
        </w:rPr>
        <w:t>n</w:t>
      </w:r>
      <w:r w:rsidR="00D63213" w:rsidRPr="00D63213">
        <w:rPr>
          <w:bCs/>
          <w:vertAlign w:val="superscript"/>
          <w:lang w:val="it-IT"/>
        </w:rPr>
        <w:t>o</w:t>
      </w:r>
      <w:r w:rsidR="00D63213">
        <w:rPr>
          <w:bCs/>
          <w:lang w:val="it-IT"/>
        </w:rPr>
        <w:t> </w:t>
      </w:r>
      <w:r w:rsidR="000B1B16" w:rsidRPr="006A15E5">
        <w:rPr>
          <w:bCs/>
          <w:lang w:val="it-IT"/>
        </w:rPr>
        <w:t xml:space="preserve">98, 1961, </w:t>
      </w:r>
      <w:r w:rsidR="00F740A0">
        <w:rPr>
          <w:bCs/>
          <w:lang w:val="it-IT"/>
        </w:rPr>
        <w:t>p. </w:t>
      </w:r>
      <w:r w:rsidR="000B1B16" w:rsidRPr="006A15E5">
        <w:rPr>
          <w:bCs/>
          <w:lang w:val="it-IT"/>
        </w:rPr>
        <w:t>1-28.</w:t>
      </w:r>
    </w:p>
    <w:p w14:paraId="203CC811" w14:textId="72AE4446" w:rsidR="000B1B16" w:rsidRPr="00AB6A3C" w:rsidRDefault="00296435" w:rsidP="006E3B15">
      <w:pPr>
        <w:pStyle w:val="TEIbiblreference"/>
      </w:pPr>
      <w:r w:rsidRPr="00CB6EC2">
        <w:rPr>
          <w:smallCaps/>
          <w:lang w:val="it-IT"/>
        </w:rPr>
        <w:lastRenderedPageBreak/>
        <w:t>Hermann</w:t>
      </w:r>
      <w:r w:rsidRPr="00AB6A3C">
        <w:rPr>
          <w:lang w:val="it-IT"/>
        </w:rPr>
        <w:t xml:space="preserve"> </w:t>
      </w:r>
      <w:r w:rsidRPr="00CB6EC2">
        <w:rPr>
          <w:smallCaps/>
          <w:lang w:val="it-IT"/>
        </w:rPr>
        <w:t>Fiore</w:t>
      </w:r>
      <w:r w:rsidRPr="00AB6A3C">
        <w:rPr>
          <w:lang w:val="it-IT"/>
        </w:rPr>
        <w:t xml:space="preserve"> </w:t>
      </w:r>
      <w:r w:rsidR="000B1B16" w:rsidRPr="00B65667">
        <w:rPr>
          <w:lang w:val="en-GB"/>
        </w:rPr>
        <w:t xml:space="preserve">Kristina, « Giovanni </w:t>
      </w:r>
      <w:proofErr w:type="spellStart"/>
      <w:r w:rsidR="000B1B16" w:rsidRPr="00B65667">
        <w:rPr>
          <w:lang w:val="en-GB"/>
        </w:rPr>
        <w:t>Albertis</w:t>
      </w:r>
      <w:proofErr w:type="spellEnd"/>
      <w:r w:rsidR="000B1B16" w:rsidRPr="00B65667">
        <w:rPr>
          <w:lang w:val="en-GB"/>
        </w:rPr>
        <w:t xml:space="preserve"> Kunst und </w:t>
      </w:r>
      <w:proofErr w:type="spellStart"/>
      <w:r w:rsidR="000B1B16" w:rsidRPr="00B65667">
        <w:rPr>
          <w:lang w:val="en-GB"/>
        </w:rPr>
        <w:t>Wissenschaft</w:t>
      </w:r>
      <w:proofErr w:type="spellEnd"/>
      <w:r w:rsidR="000B1B16" w:rsidRPr="00B65667">
        <w:rPr>
          <w:lang w:val="en-GB"/>
        </w:rPr>
        <w:t xml:space="preserve"> der </w:t>
      </w:r>
      <w:proofErr w:type="spellStart"/>
      <w:r w:rsidR="000B1B16" w:rsidRPr="00B65667">
        <w:rPr>
          <w:lang w:val="en-GB"/>
        </w:rPr>
        <w:t>Quadratur</w:t>
      </w:r>
      <w:proofErr w:type="spellEnd"/>
      <w:r w:rsidR="000B1B16" w:rsidRPr="00B65667">
        <w:rPr>
          <w:lang w:val="en-GB"/>
        </w:rPr>
        <w:t xml:space="preserve">. </w:t>
      </w:r>
      <w:proofErr w:type="spellStart"/>
      <w:r w:rsidR="000B1B16" w:rsidRPr="00AB6A3C">
        <w:t>Eine</w:t>
      </w:r>
      <w:proofErr w:type="spellEnd"/>
      <w:r w:rsidR="000B1B16" w:rsidRPr="00AB6A3C">
        <w:t xml:space="preserve"> </w:t>
      </w:r>
      <w:proofErr w:type="spellStart"/>
      <w:r w:rsidR="000B1B16" w:rsidRPr="00AB6A3C">
        <w:t>Allegorie</w:t>
      </w:r>
      <w:proofErr w:type="spellEnd"/>
      <w:r w:rsidR="000B1B16" w:rsidRPr="00AB6A3C">
        <w:t xml:space="preserve"> in der Sala </w:t>
      </w:r>
      <w:proofErr w:type="spellStart"/>
      <w:r w:rsidR="000B1B16" w:rsidRPr="00AB6A3C">
        <w:t>Clementina</w:t>
      </w:r>
      <w:proofErr w:type="spellEnd"/>
      <w:r w:rsidR="000B1B16" w:rsidRPr="00AB6A3C">
        <w:t xml:space="preserve"> des </w:t>
      </w:r>
      <w:proofErr w:type="spellStart"/>
      <w:r w:rsidR="000B1B16" w:rsidRPr="00AB6A3C">
        <w:t>Vatikan</w:t>
      </w:r>
      <w:proofErr w:type="spellEnd"/>
      <w:r w:rsidR="000B1B16" w:rsidRPr="00AB6A3C">
        <w:t xml:space="preserve"> », </w:t>
      </w:r>
      <w:proofErr w:type="spellStart"/>
      <w:r w:rsidR="000B1B16" w:rsidRPr="00AB6A3C">
        <w:rPr>
          <w:i/>
        </w:rPr>
        <w:t>Mitteilungen</w:t>
      </w:r>
      <w:proofErr w:type="spellEnd"/>
      <w:r w:rsidR="000B1B16" w:rsidRPr="00AB6A3C">
        <w:rPr>
          <w:i/>
        </w:rPr>
        <w:t xml:space="preserve"> des </w:t>
      </w:r>
      <w:proofErr w:type="spellStart"/>
      <w:r w:rsidR="000B1B16" w:rsidRPr="00AB6A3C">
        <w:rPr>
          <w:i/>
        </w:rPr>
        <w:t>Kunsthistorisches</w:t>
      </w:r>
      <w:proofErr w:type="spellEnd"/>
      <w:r w:rsidR="000B1B16" w:rsidRPr="00AB6A3C">
        <w:rPr>
          <w:i/>
        </w:rPr>
        <w:t xml:space="preserve"> Institutes in </w:t>
      </w:r>
      <w:proofErr w:type="spellStart"/>
      <w:r w:rsidR="000B1B16" w:rsidRPr="00AB6A3C">
        <w:rPr>
          <w:i/>
        </w:rPr>
        <w:t>Florens</w:t>
      </w:r>
      <w:proofErr w:type="spellEnd"/>
      <w:r w:rsidR="000B1B16" w:rsidRPr="00AB6A3C">
        <w:t xml:space="preserve">, </w:t>
      </w:r>
      <w:r w:rsidR="00D63213">
        <w:t>n</w:t>
      </w:r>
      <w:r w:rsidR="00D63213" w:rsidRPr="00D63213">
        <w:rPr>
          <w:vertAlign w:val="superscript"/>
        </w:rPr>
        <w:t>o</w:t>
      </w:r>
      <w:r w:rsidR="00D63213">
        <w:t> </w:t>
      </w:r>
      <w:r w:rsidR="000B1B16" w:rsidRPr="00AB6A3C">
        <w:t xml:space="preserve">22, 1978, </w:t>
      </w:r>
      <w:r w:rsidR="00F740A0">
        <w:t>p. </w:t>
      </w:r>
      <w:r w:rsidR="000B1B16" w:rsidRPr="00AB6A3C">
        <w:t>61-84.</w:t>
      </w:r>
    </w:p>
    <w:p w14:paraId="56D3E7F3" w14:textId="0F4965F8" w:rsidR="000B1B16" w:rsidRPr="00AB6A3C" w:rsidRDefault="00296435" w:rsidP="006E3B15">
      <w:pPr>
        <w:pStyle w:val="TEIbiblreference"/>
      </w:pPr>
      <w:r w:rsidRPr="00CB6EC2">
        <w:rPr>
          <w:smallCaps/>
        </w:rPr>
        <w:t>Klein</w:t>
      </w:r>
      <w:r w:rsidRPr="00AB6A3C">
        <w:t xml:space="preserve"> </w:t>
      </w:r>
      <w:r w:rsidR="000B1B16" w:rsidRPr="00AB6A3C">
        <w:t xml:space="preserve">Robert, </w:t>
      </w:r>
      <w:r w:rsidR="00F740A0">
        <w:t>« </w:t>
      </w:r>
      <w:r w:rsidR="000B1B16" w:rsidRPr="00AB6A3C">
        <w:t xml:space="preserve">La théorie de l’expression figurée dans les traités italiens sur les </w:t>
      </w:r>
      <w:proofErr w:type="spellStart"/>
      <w:r w:rsidR="000B1B16" w:rsidRPr="00AB6A3C">
        <w:rPr>
          <w:i/>
        </w:rPr>
        <w:t>Imprese</w:t>
      </w:r>
      <w:proofErr w:type="spellEnd"/>
      <w:r w:rsidR="000B1B16" w:rsidRPr="00AB6A3C">
        <w:t xml:space="preserve">, 1555-1612 », </w:t>
      </w:r>
      <w:r w:rsidR="000B1B16" w:rsidRPr="00AB6A3C">
        <w:rPr>
          <w:i/>
        </w:rPr>
        <w:t>Bibliothèque d’</w:t>
      </w:r>
      <w:r w:rsidR="00D63213">
        <w:rPr>
          <w:i/>
        </w:rPr>
        <w:t>h</w:t>
      </w:r>
      <w:r w:rsidR="000B1B16" w:rsidRPr="00AB6A3C">
        <w:rPr>
          <w:i/>
        </w:rPr>
        <w:t>umanisme et Renaissance</w:t>
      </w:r>
      <w:r w:rsidR="000B1B16" w:rsidRPr="00AB6A3C">
        <w:t xml:space="preserve">, </w:t>
      </w:r>
      <w:r w:rsidR="00F94CEF">
        <w:t>vol. </w:t>
      </w:r>
      <w:r w:rsidR="000B1B16" w:rsidRPr="00AB6A3C">
        <w:t xml:space="preserve">19, </w:t>
      </w:r>
      <w:r w:rsidR="00F94CEF">
        <w:t>n</w:t>
      </w:r>
      <w:r w:rsidR="00F94CEF" w:rsidRPr="00F94CEF">
        <w:rPr>
          <w:vertAlign w:val="superscript"/>
        </w:rPr>
        <w:t>o</w:t>
      </w:r>
      <w:r w:rsidR="00F94CEF">
        <w:t xml:space="preserve"> 2, </w:t>
      </w:r>
      <w:r w:rsidR="000B1B16" w:rsidRPr="00AB6A3C">
        <w:t xml:space="preserve">1957, </w:t>
      </w:r>
      <w:r w:rsidR="00F740A0">
        <w:t>p. </w:t>
      </w:r>
      <w:r w:rsidR="000B1B16" w:rsidRPr="00AB6A3C">
        <w:t>320-341.</w:t>
      </w:r>
    </w:p>
    <w:p w14:paraId="1A7642D3" w14:textId="74D26809" w:rsidR="000B1B16" w:rsidRPr="00B65667" w:rsidRDefault="00296435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Kruse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>Jeremy, « Hunting, Magnificence and the Court of Leo</w:t>
      </w:r>
      <w:r w:rsidR="00D63213">
        <w:rPr>
          <w:lang w:val="en-GB"/>
        </w:rPr>
        <w:t> </w:t>
      </w:r>
      <w:r w:rsidR="000B1B16" w:rsidRPr="00B65667">
        <w:rPr>
          <w:lang w:val="en-GB"/>
        </w:rPr>
        <w:t xml:space="preserve">X », </w:t>
      </w:r>
      <w:r w:rsidR="000B1B16" w:rsidRPr="00B65667">
        <w:rPr>
          <w:i/>
          <w:lang w:val="en-GB"/>
        </w:rPr>
        <w:t>Renaissance Studies</w:t>
      </w:r>
      <w:r w:rsidR="000B1B16" w:rsidRPr="00B65667">
        <w:rPr>
          <w:lang w:val="en-GB"/>
        </w:rPr>
        <w:t>, vol.</w:t>
      </w:r>
      <w:r w:rsidR="00D63213">
        <w:rPr>
          <w:lang w:val="en-GB"/>
        </w:rPr>
        <w:t> </w:t>
      </w:r>
      <w:r w:rsidR="000B1B16" w:rsidRPr="00B65667">
        <w:rPr>
          <w:lang w:val="en-GB"/>
        </w:rPr>
        <w:t>7, n</w:t>
      </w:r>
      <w:r w:rsidR="000B1B16" w:rsidRPr="00B65667">
        <w:rPr>
          <w:vertAlign w:val="superscript"/>
          <w:lang w:val="en-GB"/>
        </w:rPr>
        <w:t>o</w:t>
      </w:r>
      <w:r w:rsidR="00D63213">
        <w:rPr>
          <w:lang w:val="en-GB"/>
        </w:rPr>
        <w:t> </w:t>
      </w:r>
      <w:r w:rsidR="000B1B16" w:rsidRPr="00B65667">
        <w:rPr>
          <w:lang w:val="en-GB"/>
        </w:rPr>
        <w:t xml:space="preserve">3, 1993,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243</w:t>
      </w:r>
      <w:r w:rsidR="000B1B16" w:rsidRPr="00B65667">
        <w:rPr>
          <w:lang w:val="en-GB"/>
        </w:rPr>
        <w:noBreakHyphen/>
        <w:t>257.</w:t>
      </w:r>
    </w:p>
    <w:p w14:paraId="45EE618F" w14:textId="7E992EFE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Lanzoni</w:t>
      </w:r>
      <w:proofErr w:type="spellEnd"/>
      <w:r w:rsidRPr="00AB6A3C">
        <w:t xml:space="preserve"> </w:t>
      </w:r>
      <w:r w:rsidR="000B1B16" w:rsidRPr="00AB6A3C">
        <w:t xml:space="preserve">Francesco, </w:t>
      </w:r>
      <w:r w:rsidR="00F740A0">
        <w:t>« </w:t>
      </w:r>
      <w:r w:rsidR="000B1B16" w:rsidRPr="00AB6A3C">
        <w:t xml:space="preserve">I </w:t>
      </w:r>
      <w:proofErr w:type="spellStart"/>
      <w:r w:rsidR="000B1B16" w:rsidRPr="00AB6A3C">
        <w:t>titoli</w:t>
      </w:r>
      <w:proofErr w:type="spellEnd"/>
      <w:r w:rsidR="000B1B16" w:rsidRPr="00AB6A3C">
        <w:t xml:space="preserve"> </w:t>
      </w:r>
      <w:proofErr w:type="spellStart"/>
      <w:r w:rsidR="000B1B16" w:rsidRPr="00AB6A3C">
        <w:t>presbiterali</w:t>
      </w:r>
      <w:proofErr w:type="spellEnd"/>
      <w:r w:rsidR="000B1B16" w:rsidRPr="00AB6A3C">
        <w:t xml:space="preserve"> di Roma </w:t>
      </w:r>
      <w:proofErr w:type="spellStart"/>
      <w:r w:rsidR="000B1B16" w:rsidRPr="00AB6A3C">
        <w:t>antica</w:t>
      </w:r>
      <w:proofErr w:type="spellEnd"/>
      <w:r w:rsidR="000B1B16" w:rsidRPr="00AB6A3C">
        <w:t xml:space="preserve"> </w:t>
      </w:r>
      <w:proofErr w:type="spellStart"/>
      <w:r w:rsidR="000B1B16" w:rsidRPr="00AB6A3C">
        <w:t>nella</w:t>
      </w:r>
      <w:proofErr w:type="spellEnd"/>
      <w:r w:rsidR="000B1B16" w:rsidRPr="00AB6A3C">
        <w:t xml:space="preserve"> </w:t>
      </w:r>
      <w:proofErr w:type="spellStart"/>
      <w:r w:rsidR="000B1B16" w:rsidRPr="00AB6A3C">
        <w:t>storia</w:t>
      </w:r>
      <w:proofErr w:type="spellEnd"/>
      <w:r w:rsidR="000B1B16" w:rsidRPr="00AB6A3C">
        <w:t xml:space="preserve"> e </w:t>
      </w:r>
      <w:proofErr w:type="spellStart"/>
      <w:r w:rsidR="000B1B16" w:rsidRPr="00AB6A3C">
        <w:t>nella</w:t>
      </w:r>
      <w:proofErr w:type="spellEnd"/>
      <w:r w:rsidR="000B1B16" w:rsidRPr="00AB6A3C">
        <w:t xml:space="preserve"> </w:t>
      </w:r>
      <w:proofErr w:type="spellStart"/>
      <w:r w:rsidR="000B1B16" w:rsidRPr="00AB6A3C">
        <w:t>leggenda</w:t>
      </w:r>
      <w:proofErr w:type="spellEnd"/>
      <w:r w:rsidR="00F740A0">
        <w:t> »</w:t>
      </w:r>
      <w:r w:rsidR="000B1B16" w:rsidRPr="00AB6A3C">
        <w:t xml:space="preserve">, </w:t>
      </w:r>
      <w:proofErr w:type="spellStart"/>
      <w:r w:rsidR="000B1B16" w:rsidRPr="00AB6A3C">
        <w:rPr>
          <w:i/>
          <w:iCs/>
        </w:rPr>
        <w:t>Rivista</w:t>
      </w:r>
      <w:proofErr w:type="spellEnd"/>
      <w:r w:rsidR="000B1B16" w:rsidRPr="00AB6A3C">
        <w:rPr>
          <w:i/>
          <w:iCs/>
        </w:rPr>
        <w:t xml:space="preserve"> di </w:t>
      </w:r>
      <w:proofErr w:type="spellStart"/>
      <w:r w:rsidR="000B1B16" w:rsidRPr="00AB6A3C">
        <w:rPr>
          <w:i/>
          <w:iCs/>
        </w:rPr>
        <w:t>archeologia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cristiana</w:t>
      </w:r>
      <w:proofErr w:type="spellEnd"/>
      <w:r w:rsidR="000B1B16" w:rsidRPr="00AB6A3C">
        <w:t xml:space="preserve">, </w:t>
      </w:r>
      <w:r w:rsidR="00D63213">
        <w:t>n</w:t>
      </w:r>
      <w:r w:rsidR="00D63213" w:rsidRPr="00D63213">
        <w:rPr>
          <w:vertAlign w:val="superscript"/>
        </w:rPr>
        <w:t>o</w:t>
      </w:r>
      <w:r w:rsidR="00D63213">
        <w:t> </w:t>
      </w:r>
      <w:r w:rsidR="000B1B16" w:rsidRPr="00AB6A3C">
        <w:t xml:space="preserve">2, 1925, </w:t>
      </w:r>
      <w:r w:rsidR="00F740A0">
        <w:t>p. </w:t>
      </w:r>
      <w:r w:rsidR="000B1B16" w:rsidRPr="00AB6A3C">
        <w:t>247-250.</w:t>
      </w:r>
    </w:p>
    <w:p w14:paraId="65217AAC" w14:textId="5C2A6F4F" w:rsidR="000B1B16" w:rsidRPr="00AB6A3C" w:rsidRDefault="00296435" w:rsidP="006E3B15">
      <w:pPr>
        <w:pStyle w:val="TEIbiblreference"/>
        <w:rPr>
          <w:rFonts w:eastAsia="Times New Roman"/>
        </w:rPr>
      </w:pPr>
      <w:proofErr w:type="spellStart"/>
      <w:r w:rsidRPr="00CB6EC2">
        <w:rPr>
          <w:smallCaps/>
        </w:rPr>
        <w:t>Larraz</w:t>
      </w:r>
      <w:proofErr w:type="spellEnd"/>
      <w:r w:rsidRPr="00AB6A3C">
        <w:t xml:space="preserve"> </w:t>
      </w:r>
      <w:r w:rsidR="000B1B16" w:rsidRPr="00AB6A3C">
        <w:rPr>
          <w:rFonts w:eastAsia="Times New Roman"/>
        </w:rPr>
        <w:t>Camille, « La réception tardive de l’art bellifontain dans le Comtat Venaissin</w:t>
      </w:r>
      <w:r w:rsidR="00D63213">
        <w:rPr>
          <w:rFonts w:eastAsia="Times New Roman"/>
        </w:rPr>
        <w:t> </w:t>
      </w:r>
      <w:r w:rsidR="000B1B16" w:rsidRPr="00AB6A3C">
        <w:rPr>
          <w:rFonts w:eastAsia="Times New Roman"/>
        </w:rPr>
        <w:t>: le cas du graveur Jean Bœuf (</w:t>
      </w:r>
      <w:proofErr w:type="spellStart"/>
      <w:r w:rsidR="00D63213" w:rsidRPr="00CB6EC2">
        <w:rPr>
          <w:rFonts w:eastAsia="Times New Roman"/>
          <w:smallCaps/>
        </w:rPr>
        <w:t>xvi</w:t>
      </w:r>
      <w:r w:rsidR="000B1B16" w:rsidRPr="00D63213">
        <w:rPr>
          <w:rFonts w:eastAsia="Times New Roman"/>
          <w:vertAlign w:val="superscript"/>
        </w:rPr>
        <w:t>e</w:t>
      </w:r>
      <w:r w:rsidR="000B1B16" w:rsidRPr="00AB6A3C">
        <w:rPr>
          <w:rFonts w:eastAsia="Times New Roman"/>
        </w:rPr>
        <w:t>-</w:t>
      </w:r>
      <w:r w:rsidR="00D63213" w:rsidRPr="00CB6EC2">
        <w:rPr>
          <w:rFonts w:eastAsia="Times New Roman"/>
          <w:smallCaps/>
        </w:rPr>
        <w:t>xvii</w:t>
      </w:r>
      <w:r w:rsidR="000B1B16" w:rsidRPr="00D63213">
        <w:rPr>
          <w:rFonts w:eastAsia="Times New Roman"/>
          <w:vertAlign w:val="superscript"/>
        </w:rPr>
        <w:t>e</w:t>
      </w:r>
      <w:proofErr w:type="spellEnd"/>
      <w:r w:rsidR="00D63213">
        <w:rPr>
          <w:rFonts w:eastAsia="Times New Roman"/>
        </w:rPr>
        <w:t> </w:t>
      </w:r>
      <w:r w:rsidR="000B1B16" w:rsidRPr="00AB6A3C">
        <w:rPr>
          <w:rFonts w:eastAsia="Times New Roman"/>
        </w:rPr>
        <w:t xml:space="preserve">siècles) », </w:t>
      </w:r>
      <w:r w:rsidR="000B1B16" w:rsidRPr="00AB6A3C">
        <w:rPr>
          <w:rFonts w:eastAsia="Times New Roman"/>
          <w:i/>
        </w:rPr>
        <w:t>Nouvelles de l’estampe</w:t>
      </w:r>
      <w:r w:rsidR="000B1B16" w:rsidRPr="00AB6A3C">
        <w:rPr>
          <w:rFonts w:eastAsia="Times New Roman"/>
        </w:rPr>
        <w:t xml:space="preserve">, </w:t>
      </w:r>
      <w:bookmarkStart w:id="53" w:name="_Hlk181714097"/>
      <w:r w:rsidR="00D63213">
        <w:rPr>
          <w:rFonts w:eastAsia="Times New Roman"/>
        </w:rPr>
        <w:t>n</w:t>
      </w:r>
      <w:r w:rsidR="00D63213" w:rsidRPr="00D63213">
        <w:rPr>
          <w:rFonts w:eastAsia="Times New Roman"/>
          <w:vertAlign w:val="superscript"/>
        </w:rPr>
        <w:t>o</w:t>
      </w:r>
      <w:r w:rsidR="00D63213">
        <w:rPr>
          <w:rFonts w:eastAsia="Times New Roman"/>
        </w:rPr>
        <w:t xml:space="preserve"> 268, </w:t>
      </w:r>
      <w:bookmarkEnd w:id="53"/>
      <w:r w:rsidR="000B1B16" w:rsidRPr="00AB6A3C">
        <w:rPr>
          <w:rFonts w:eastAsia="Times New Roman"/>
        </w:rPr>
        <w:t>décembre 2022</w:t>
      </w:r>
      <w:r w:rsidR="00C27AFA">
        <w:rPr>
          <w:rFonts w:eastAsia="Times New Roman"/>
        </w:rPr>
        <w:t xml:space="preserve">, </w:t>
      </w:r>
      <w:hyperlink r:id="rId6" w:history="1">
        <w:r w:rsidR="00C27AFA" w:rsidRPr="005B5ADD">
          <w:rPr>
            <w:rStyle w:val="Lienhypertexte"/>
          </w:rPr>
          <w:t>https://doi.org/10.4000/estampe.3641</w:t>
        </w:r>
      </w:hyperlink>
      <w:r w:rsidR="000B1B16" w:rsidRPr="00AB6A3C">
        <w:rPr>
          <w:rFonts w:eastAsia="Times New Roman"/>
        </w:rPr>
        <w:t>.</w:t>
      </w:r>
    </w:p>
    <w:p w14:paraId="506BFC83" w14:textId="2FB4B0DE" w:rsidR="000B1B16" w:rsidRPr="00AB6A3C" w:rsidRDefault="00296435" w:rsidP="006E3B15">
      <w:pPr>
        <w:pStyle w:val="TEIbiblreference"/>
      </w:pPr>
      <w:proofErr w:type="spellStart"/>
      <w:r w:rsidRPr="00CB6EC2">
        <w:rPr>
          <w:rFonts w:eastAsia="Times New Roman"/>
          <w:smallCaps/>
        </w:rPr>
        <w:t>Lartigaut</w:t>
      </w:r>
      <w:proofErr w:type="spellEnd"/>
      <w:r w:rsidRPr="00AB6A3C">
        <w:rPr>
          <w:rFonts w:eastAsia="Times New Roman"/>
        </w:rPr>
        <w:t xml:space="preserve"> </w:t>
      </w:r>
      <w:r w:rsidR="000B1B16" w:rsidRPr="00AB6A3C">
        <w:t xml:space="preserve">Jean, « Sur la date de construction de la collégiale de Castelnau-Bretenoux », </w:t>
      </w:r>
      <w:r w:rsidR="000B1B16" w:rsidRPr="00AB6A3C">
        <w:rPr>
          <w:i/>
        </w:rPr>
        <w:t xml:space="preserve">Bulletin de la </w:t>
      </w:r>
      <w:r w:rsidR="0059732C">
        <w:rPr>
          <w:i/>
        </w:rPr>
        <w:t>S</w:t>
      </w:r>
      <w:r w:rsidR="000B1B16" w:rsidRPr="00AB6A3C">
        <w:rPr>
          <w:i/>
        </w:rPr>
        <w:t>ociété des études du Lot</w:t>
      </w:r>
      <w:r w:rsidR="000B1B16" w:rsidRPr="00AB6A3C">
        <w:t>,</w:t>
      </w:r>
      <w:r w:rsidR="0059732C">
        <w:t xml:space="preserve"> </w:t>
      </w:r>
      <w:bookmarkStart w:id="54" w:name="_Hlk181713280"/>
      <w:r w:rsidR="0059732C">
        <w:t>vol. </w:t>
      </w:r>
      <w:r w:rsidR="0059732C" w:rsidRPr="0059732C">
        <w:t>XCVIII</w:t>
      </w:r>
      <w:r w:rsidR="0059732C">
        <w:t xml:space="preserve">, </w:t>
      </w:r>
      <w:bookmarkEnd w:id="54"/>
      <w:r w:rsidR="000B1B16" w:rsidRPr="00AB6A3C">
        <w:t xml:space="preserve">1977, </w:t>
      </w:r>
      <w:r w:rsidR="00F740A0">
        <w:t>p. </w:t>
      </w:r>
      <w:r w:rsidR="000B1B16" w:rsidRPr="00AB6A3C">
        <w:t>167-168.</w:t>
      </w:r>
    </w:p>
    <w:p w14:paraId="59C31A3C" w14:textId="748D5883" w:rsidR="000B1B16" w:rsidRPr="00AB6A3C" w:rsidRDefault="00296435" w:rsidP="006E3B15">
      <w:pPr>
        <w:pStyle w:val="TEIbiblreference"/>
      </w:pPr>
      <w:r w:rsidRPr="00CB6EC2">
        <w:rPr>
          <w:smallCaps/>
        </w:rPr>
        <w:t>Lavaur</w:t>
      </w:r>
      <w:r w:rsidRPr="00AB6A3C">
        <w:t xml:space="preserve"> </w:t>
      </w:r>
      <w:r w:rsidRPr="00CB6EC2">
        <w:rPr>
          <w:smallCaps/>
        </w:rPr>
        <w:t>De</w:t>
      </w:r>
      <w:r w:rsidR="0059732C">
        <w:t> </w:t>
      </w:r>
      <w:r w:rsidRPr="00CB6EC2">
        <w:rPr>
          <w:smallCaps/>
        </w:rPr>
        <w:t>Sainte</w:t>
      </w:r>
      <w:r w:rsidRPr="00AB6A3C">
        <w:t>-</w:t>
      </w:r>
      <w:r w:rsidRPr="00CB6EC2">
        <w:rPr>
          <w:smallCaps/>
        </w:rPr>
        <w:t>Fortunade</w:t>
      </w:r>
      <w:r w:rsidRPr="00AB6A3C">
        <w:t xml:space="preserve"> </w:t>
      </w:r>
      <w:r w:rsidR="000B1B16" w:rsidRPr="00AB6A3C">
        <w:t xml:space="preserve">Henri de, « Documents sur la baronnie de Castelnau de Bretenoux », </w:t>
      </w:r>
      <w:r w:rsidR="000B1B16" w:rsidRPr="00AB6A3C">
        <w:rPr>
          <w:i/>
        </w:rPr>
        <w:t>Bulletin de la Société scientifique</w:t>
      </w:r>
      <w:r w:rsidR="00726FCD" w:rsidRPr="00726FCD">
        <w:t>,</w:t>
      </w:r>
      <w:r w:rsidR="000B1B16" w:rsidRPr="00AB6A3C">
        <w:rPr>
          <w:i/>
        </w:rPr>
        <w:t xml:space="preserve"> historique et archéologique de la Corrèze</w:t>
      </w:r>
      <w:r w:rsidR="000B1B16" w:rsidRPr="00AB6A3C">
        <w:t xml:space="preserve">, </w:t>
      </w:r>
      <w:bookmarkStart w:id="55" w:name="_Hlk181713521"/>
      <w:r w:rsidR="00577EB9">
        <w:t>vol. 34, n</w:t>
      </w:r>
      <w:r w:rsidR="00577EB9" w:rsidRPr="00577EB9">
        <w:rPr>
          <w:vertAlign w:val="superscript"/>
        </w:rPr>
        <w:t>o</w:t>
      </w:r>
      <w:r w:rsidR="00577EB9">
        <w:t xml:space="preserve"> 1, </w:t>
      </w:r>
      <w:bookmarkEnd w:id="55"/>
      <w:r w:rsidR="000B1B16" w:rsidRPr="00AB6A3C">
        <w:t xml:space="preserve">1912, </w:t>
      </w:r>
      <w:r w:rsidR="00F740A0">
        <w:t>p. </w:t>
      </w:r>
      <w:r w:rsidR="000B1B16" w:rsidRPr="00AB6A3C">
        <w:t>353-403.</w:t>
      </w:r>
    </w:p>
    <w:p w14:paraId="2CD2582C" w14:textId="712ADEFA" w:rsidR="000B1B16" w:rsidRPr="00AB6A3C" w:rsidRDefault="00296435" w:rsidP="006E3B15">
      <w:pPr>
        <w:pStyle w:val="TEIbiblreference"/>
        <w:rPr>
          <w:lang w:val="it-IT"/>
        </w:rPr>
      </w:pPr>
      <w:r w:rsidRPr="00CB6EC2">
        <w:rPr>
          <w:smallCaps/>
          <w:lang w:val="en-GB"/>
        </w:rPr>
        <w:t>Leone</w:t>
      </w:r>
      <w:r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Stéphanie</w:t>
      </w:r>
      <w:proofErr w:type="spellEnd"/>
      <w:r w:rsidR="000B1B16" w:rsidRPr="00B65667">
        <w:rPr>
          <w:lang w:val="en-GB"/>
        </w:rPr>
        <w:t xml:space="preserve">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 xml:space="preserve">Cardinal Pamphilj Builds a Palace: Self-Representation and Familial Ambition in Seventeenth-Century Rome », </w:t>
      </w:r>
      <w:r w:rsidR="000B1B16" w:rsidRPr="00AB6A3C">
        <w:rPr>
          <w:i/>
          <w:iCs/>
          <w:lang w:val="it-IT"/>
        </w:rPr>
        <w:t>Journal of the Society of Architectural Historians</w:t>
      </w:r>
      <w:r w:rsidR="000B1B16" w:rsidRPr="00AB6A3C">
        <w:rPr>
          <w:lang w:val="it-IT"/>
        </w:rPr>
        <w:t xml:space="preserve">, </w:t>
      </w:r>
      <w:r w:rsidR="00FF32E5">
        <w:rPr>
          <w:lang w:val="it-IT"/>
        </w:rPr>
        <w:t>vol. </w:t>
      </w:r>
      <w:r w:rsidR="000B1B16" w:rsidRPr="00AB6A3C">
        <w:rPr>
          <w:lang w:val="it-IT"/>
        </w:rPr>
        <w:t xml:space="preserve">63, </w:t>
      </w:r>
      <w:r w:rsidR="00FF32E5">
        <w:rPr>
          <w:lang w:val="it-IT"/>
        </w:rPr>
        <w:t>n</w:t>
      </w:r>
      <w:r w:rsidR="00FF32E5" w:rsidRPr="00FF32E5">
        <w:rPr>
          <w:vertAlign w:val="superscript"/>
          <w:lang w:val="it-IT"/>
        </w:rPr>
        <w:t>o</w:t>
      </w:r>
      <w:r w:rsidR="00FF32E5">
        <w:rPr>
          <w:lang w:val="it-IT"/>
        </w:rPr>
        <w:t> </w:t>
      </w:r>
      <w:r w:rsidR="000B1B16" w:rsidRPr="00AB6A3C">
        <w:rPr>
          <w:lang w:val="it-IT"/>
        </w:rPr>
        <w:t xml:space="preserve">4, 2004,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440</w:t>
      </w:r>
      <w:r w:rsidR="00FF32E5">
        <w:rPr>
          <w:lang w:val="it-IT"/>
        </w:rPr>
        <w:t>-</w:t>
      </w:r>
      <w:r w:rsidR="000B1B16" w:rsidRPr="00AB6A3C">
        <w:rPr>
          <w:lang w:val="it-IT"/>
        </w:rPr>
        <w:t>471.</w:t>
      </w:r>
    </w:p>
    <w:p w14:paraId="1C8D6ACD" w14:textId="210A6C0E" w:rsidR="000B1B16" w:rsidRPr="00AB6A3C" w:rsidRDefault="00296435" w:rsidP="006E3B15">
      <w:pPr>
        <w:pStyle w:val="TEIbiblreference"/>
      </w:pPr>
      <w:r w:rsidRPr="00CB6EC2">
        <w:rPr>
          <w:smallCaps/>
        </w:rPr>
        <w:t>Lévi</w:t>
      </w:r>
      <w:r w:rsidRPr="00AB6A3C">
        <w:t>-</w:t>
      </w:r>
      <w:r w:rsidRPr="00CB6EC2">
        <w:rPr>
          <w:smallCaps/>
        </w:rPr>
        <w:t>Strauss</w:t>
      </w:r>
      <w:r w:rsidRPr="00AB6A3C">
        <w:t xml:space="preserve"> </w:t>
      </w:r>
      <w:r w:rsidR="000B1B16" w:rsidRPr="00AB6A3C">
        <w:t xml:space="preserve">Claude, « L’efficacité symbolique », </w:t>
      </w:r>
      <w:r w:rsidR="000B1B16" w:rsidRPr="00AB6A3C">
        <w:rPr>
          <w:i/>
        </w:rPr>
        <w:t>Revue d’histoire des religions</w:t>
      </w:r>
      <w:r w:rsidR="000B1B16" w:rsidRPr="00AB6A3C">
        <w:t xml:space="preserve">, </w:t>
      </w:r>
      <w:r w:rsidR="00FF32E5">
        <w:t>vol. </w:t>
      </w:r>
      <w:r w:rsidR="000B1B16" w:rsidRPr="00AB6A3C">
        <w:t>135</w:t>
      </w:r>
      <w:r w:rsidR="00FF32E5">
        <w:t>, n</w:t>
      </w:r>
      <w:r w:rsidR="00FF32E5" w:rsidRPr="00FF32E5">
        <w:rPr>
          <w:vertAlign w:val="superscript"/>
        </w:rPr>
        <w:t>o</w:t>
      </w:r>
      <w:r w:rsidR="00FF32E5">
        <w:t> </w:t>
      </w:r>
      <w:r w:rsidR="000B1B16" w:rsidRPr="00AB6A3C">
        <w:t xml:space="preserve">1, 1949, </w:t>
      </w:r>
      <w:r w:rsidR="00F740A0">
        <w:t>p. </w:t>
      </w:r>
      <w:r w:rsidR="000B1B16" w:rsidRPr="00AB6A3C">
        <w:t>5-27.</w:t>
      </w:r>
    </w:p>
    <w:p w14:paraId="7846F3A4" w14:textId="018C73C4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Loskoutoff</w:t>
      </w:r>
      <w:proofErr w:type="spellEnd"/>
      <w:r w:rsidRPr="00AB6A3C">
        <w:t xml:space="preserve"> </w:t>
      </w:r>
      <w:r w:rsidR="000B1B16" w:rsidRPr="00AB6A3C">
        <w:t xml:space="preserve">Yvan, « Le symbolisme des </w:t>
      </w:r>
      <w:r w:rsidR="000B1B16" w:rsidRPr="00AB6A3C">
        <w:rPr>
          <w:i/>
        </w:rPr>
        <w:t>palle</w:t>
      </w:r>
      <w:r w:rsidR="000B1B16" w:rsidRPr="00AB6A3C">
        <w:t xml:space="preserve"> médicéennes à la villa </w:t>
      </w:r>
      <w:proofErr w:type="spellStart"/>
      <w:r w:rsidR="000B1B16" w:rsidRPr="00AB6A3C">
        <w:t>Madama</w:t>
      </w:r>
      <w:proofErr w:type="spellEnd"/>
      <w:r w:rsidR="000B1B16" w:rsidRPr="00AB6A3C">
        <w:t xml:space="preserve"> », </w:t>
      </w:r>
      <w:r w:rsidR="000B1B16" w:rsidRPr="00AB6A3C">
        <w:rPr>
          <w:i/>
        </w:rPr>
        <w:t>Journal des savants</w:t>
      </w:r>
      <w:r w:rsidR="000B1B16" w:rsidRPr="00AB6A3C">
        <w:t xml:space="preserve">, </w:t>
      </w:r>
      <w:r w:rsidR="00FF32E5">
        <w:t>n</w:t>
      </w:r>
      <w:r w:rsidR="00FF32E5" w:rsidRPr="00FF32E5">
        <w:rPr>
          <w:vertAlign w:val="superscript"/>
        </w:rPr>
        <w:t>o</w:t>
      </w:r>
      <w:r w:rsidR="00FF32E5" w:rsidRPr="00FF32E5">
        <w:t> </w:t>
      </w:r>
      <w:r w:rsidR="00FF32E5">
        <w:t xml:space="preserve">2, </w:t>
      </w:r>
      <w:r w:rsidR="000B1B16" w:rsidRPr="00AB6A3C">
        <w:t xml:space="preserve">2001, </w:t>
      </w:r>
      <w:r w:rsidR="00F740A0">
        <w:t>p. </w:t>
      </w:r>
      <w:r w:rsidR="000B1B16" w:rsidRPr="00AB6A3C">
        <w:t>351-391.</w:t>
      </w:r>
    </w:p>
    <w:p w14:paraId="54FDCB1F" w14:textId="60AE1DCF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="00F740A0">
        <w:rPr>
          <w:lang w:val="it-IT"/>
        </w:rPr>
        <w:t>« </w:t>
      </w:r>
      <w:r w:rsidRPr="00AB6A3C">
        <w:t xml:space="preserve">Hercule et Atlas à Rome puis à Modène, Un présent diplomatique du cardinal Francesco </w:t>
      </w:r>
      <w:proofErr w:type="spellStart"/>
      <w:r w:rsidRPr="00AB6A3C">
        <w:t>degli</w:t>
      </w:r>
      <w:proofErr w:type="spellEnd"/>
      <w:r w:rsidRPr="00AB6A3C">
        <w:t xml:space="preserve"> Albizzi au cardinal Mazarin</w:t>
      </w:r>
      <w:r w:rsidR="00F740A0">
        <w:rPr>
          <w:lang w:val="it-IT"/>
        </w:rPr>
        <w:t> »</w:t>
      </w:r>
      <w:r w:rsidRPr="00AB6A3C">
        <w:t xml:space="preserve">, </w:t>
      </w:r>
      <w:r w:rsidR="00FF32E5" w:rsidRPr="00FF32E5">
        <w:rPr>
          <w:i/>
        </w:rPr>
        <w:t>Dix-septième</w:t>
      </w:r>
      <w:r w:rsidR="00FF32E5">
        <w:rPr>
          <w:i/>
        </w:rPr>
        <w:t xml:space="preserve"> </w:t>
      </w:r>
      <w:r w:rsidRPr="00AB6A3C">
        <w:rPr>
          <w:i/>
        </w:rPr>
        <w:t>siècle</w:t>
      </w:r>
      <w:r w:rsidRPr="00726FCD">
        <w:rPr>
          <w:iCs/>
        </w:rPr>
        <w:t>,</w:t>
      </w:r>
      <w:r w:rsidRPr="00AB6A3C">
        <w:t xml:space="preserve"> </w:t>
      </w:r>
      <w:r w:rsidR="00FF32E5">
        <w:t>n</w:t>
      </w:r>
      <w:r w:rsidR="00FF32E5" w:rsidRPr="00FF32E5">
        <w:rPr>
          <w:vertAlign w:val="superscript"/>
        </w:rPr>
        <w:t>o</w:t>
      </w:r>
      <w:r w:rsidR="00FF32E5">
        <w:t> </w:t>
      </w:r>
      <w:r w:rsidRPr="00AB6A3C">
        <w:t xml:space="preserve">241, octobre-décembre 2008, </w:t>
      </w:r>
      <w:r w:rsidR="00F740A0">
        <w:t>p. </w:t>
      </w:r>
      <w:r w:rsidRPr="00AB6A3C">
        <w:t>677-708.</w:t>
      </w:r>
    </w:p>
    <w:p w14:paraId="27663782" w14:textId="31BF431C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>, « Regrets et pasquinades, Le cycle de Jules</w:t>
      </w:r>
      <w:r w:rsidR="00FF32E5">
        <w:t> </w:t>
      </w:r>
      <w:r w:rsidRPr="00CB6EC2">
        <w:rPr>
          <w:smallCaps/>
        </w:rPr>
        <w:t>III</w:t>
      </w:r>
      <w:r w:rsidRPr="00AB6A3C">
        <w:t xml:space="preserve"> dans le recueil de Du Bellay », </w:t>
      </w:r>
      <w:r w:rsidRPr="00AB6A3C">
        <w:rPr>
          <w:i/>
          <w:iCs/>
        </w:rPr>
        <w:t>Revue d’histoire littéraire de la France</w:t>
      </w:r>
      <w:r w:rsidRPr="00AB6A3C">
        <w:t xml:space="preserve">, </w:t>
      </w:r>
      <w:r w:rsidR="007D5C02">
        <w:t xml:space="preserve">vol. 123, </w:t>
      </w:r>
      <w:r w:rsidR="00FF32E5">
        <w:t>n</w:t>
      </w:r>
      <w:r w:rsidR="00FF32E5" w:rsidRPr="00FF32E5">
        <w:rPr>
          <w:vertAlign w:val="superscript"/>
        </w:rPr>
        <w:t>o</w:t>
      </w:r>
      <w:r w:rsidR="00FF32E5">
        <w:t> </w:t>
      </w:r>
      <w:r w:rsidRPr="00AB6A3C">
        <w:t xml:space="preserve">1, 2023, </w:t>
      </w:r>
      <w:r w:rsidR="00F740A0">
        <w:t>p. </w:t>
      </w:r>
      <w:r w:rsidRPr="00AB6A3C">
        <w:t>5-24.</w:t>
      </w:r>
    </w:p>
    <w:p w14:paraId="176C4880" w14:textId="7769E39F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Macioce</w:t>
      </w:r>
      <w:proofErr w:type="spellEnd"/>
      <w:r w:rsidRPr="00AB6A3C">
        <w:t xml:space="preserve"> </w:t>
      </w:r>
      <w:proofErr w:type="spellStart"/>
      <w:r w:rsidR="000B1B16" w:rsidRPr="00AB6A3C">
        <w:t>Stefania</w:t>
      </w:r>
      <w:proofErr w:type="spellEnd"/>
      <w:r w:rsidR="000B1B16" w:rsidRPr="00AB6A3C">
        <w:t xml:space="preserve">, « Per </w:t>
      </w:r>
      <w:proofErr w:type="spellStart"/>
      <w:r w:rsidR="000B1B16" w:rsidRPr="00AB6A3C">
        <w:t>un’introduzione</w:t>
      </w:r>
      <w:proofErr w:type="spellEnd"/>
      <w:r w:rsidR="000B1B16" w:rsidRPr="00AB6A3C">
        <w:t xml:space="preserve"> al </w:t>
      </w:r>
      <w:proofErr w:type="spellStart"/>
      <w:r w:rsidR="000B1B16" w:rsidRPr="00AB6A3C">
        <w:t>pontificato</w:t>
      </w:r>
      <w:proofErr w:type="spellEnd"/>
      <w:r w:rsidR="000B1B16" w:rsidRPr="00AB6A3C">
        <w:t xml:space="preserve"> di </w:t>
      </w:r>
      <w:proofErr w:type="spellStart"/>
      <w:r w:rsidR="000B1B16" w:rsidRPr="00AB6A3C">
        <w:t>Clemente</w:t>
      </w:r>
      <w:proofErr w:type="spellEnd"/>
      <w:r w:rsidR="000B1B16" w:rsidRPr="00AB6A3C">
        <w:t xml:space="preserve"> </w:t>
      </w:r>
      <w:r w:rsidR="000B1B16" w:rsidRPr="00CB6EC2">
        <w:rPr>
          <w:smallCaps/>
        </w:rPr>
        <w:t>VIII</w:t>
      </w:r>
      <w:r w:rsidR="000B1B16" w:rsidRPr="00AB6A3C">
        <w:t xml:space="preserve"> Aldobrandini (1592-1605): </w:t>
      </w:r>
      <w:proofErr w:type="spellStart"/>
      <w:r w:rsidR="000B1B16" w:rsidRPr="00AB6A3C">
        <w:t>politica</w:t>
      </w:r>
      <w:proofErr w:type="spellEnd"/>
      <w:r w:rsidR="000B1B16" w:rsidRPr="00AB6A3C">
        <w:t xml:space="preserve"> e </w:t>
      </w:r>
      <w:proofErr w:type="spellStart"/>
      <w:r w:rsidR="000B1B16" w:rsidRPr="00AB6A3C">
        <w:t>committenza</w:t>
      </w:r>
      <w:proofErr w:type="spellEnd"/>
      <w:r w:rsidR="000B1B16" w:rsidRPr="00AB6A3C">
        <w:t xml:space="preserve"> », </w:t>
      </w:r>
      <w:proofErr w:type="spellStart"/>
      <w:r w:rsidR="000B1B16" w:rsidRPr="00AB6A3C">
        <w:rPr>
          <w:i/>
          <w:shd w:val="clear" w:color="auto" w:fill="FFFFFF"/>
        </w:rPr>
        <w:t>Bollettino</w:t>
      </w:r>
      <w:proofErr w:type="spellEnd"/>
      <w:r w:rsidR="000B1B16" w:rsidRPr="00AB6A3C">
        <w:rPr>
          <w:i/>
          <w:shd w:val="clear" w:color="auto" w:fill="FFFFFF"/>
        </w:rPr>
        <w:t xml:space="preserve"> </w:t>
      </w:r>
      <w:proofErr w:type="spellStart"/>
      <w:r w:rsidR="000B1B16" w:rsidRPr="00AB6A3C">
        <w:rPr>
          <w:i/>
          <w:shd w:val="clear" w:color="auto" w:fill="FFFFFF"/>
        </w:rPr>
        <w:t>della</w:t>
      </w:r>
      <w:proofErr w:type="spellEnd"/>
      <w:r w:rsidR="000B1B16" w:rsidRPr="00AB6A3C">
        <w:rPr>
          <w:i/>
          <w:shd w:val="clear" w:color="auto" w:fill="FFFFFF"/>
        </w:rPr>
        <w:t xml:space="preserve"> </w:t>
      </w:r>
      <w:proofErr w:type="spellStart"/>
      <w:r w:rsidR="000B1B16" w:rsidRPr="00AB6A3C">
        <w:rPr>
          <w:i/>
          <w:shd w:val="clear" w:color="auto" w:fill="FFFFFF"/>
        </w:rPr>
        <w:t>Deputazione</w:t>
      </w:r>
      <w:proofErr w:type="spellEnd"/>
      <w:r w:rsidR="000B1B16" w:rsidRPr="00AB6A3C">
        <w:rPr>
          <w:i/>
          <w:shd w:val="clear" w:color="auto" w:fill="FFFFFF"/>
        </w:rPr>
        <w:t xml:space="preserve"> di </w:t>
      </w:r>
      <w:proofErr w:type="spellStart"/>
      <w:r w:rsidR="000B1B16" w:rsidRPr="00AB6A3C">
        <w:rPr>
          <w:i/>
          <w:shd w:val="clear" w:color="auto" w:fill="FFFFFF"/>
        </w:rPr>
        <w:t>Storia</w:t>
      </w:r>
      <w:proofErr w:type="spellEnd"/>
      <w:r w:rsidR="000B1B16" w:rsidRPr="00AB6A3C">
        <w:rPr>
          <w:i/>
          <w:shd w:val="clear" w:color="auto" w:fill="FFFFFF"/>
        </w:rPr>
        <w:t xml:space="preserve"> </w:t>
      </w:r>
      <w:proofErr w:type="spellStart"/>
      <w:r w:rsidR="000B1B16" w:rsidRPr="00AB6A3C">
        <w:rPr>
          <w:i/>
          <w:shd w:val="clear" w:color="auto" w:fill="FFFFFF"/>
        </w:rPr>
        <w:t>Patria</w:t>
      </w:r>
      <w:proofErr w:type="spellEnd"/>
      <w:r w:rsidR="000B1B16" w:rsidRPr="00AB6A3C">
        <w:rPr>
          <w:i/>
          <w:shd w:val="clear" w:color="auto" w:fill="FFFFFF"/>
        </w:rPr>
        <w:t xml:space="preserve"> per l’</w:t>
      </w:r>
      <w:proofErr w:type="spellStart"/>
      <w:r w:rsidR="000B1B16" w:rsidRPr="00AB6A3C">
        <w:rPr>
          <w:i/>
          <w:shd w:val="clear" w:color="auto" w:fill="FFFFFF"/>
        </w:rPr>
        <w:t>Umbria</w:t>
      </w:r>
      <w:proofErr w:type="spellEnd"/>
      <w:r w:rsidR="000B1B16" w:rsidRPr="00AB6A3C">
        <w:rPr>
          <w:shd w:val="clear" w:color="auto" w:fill="FFFFFF"/>
        </w:rPr>
        <w:t xml:space="preserve">, </w:t>
      </w:r>
      <w:r w:rsidR="00FF32E5">
        <w:rPr>
          <w:shd w:val="clear" w:color="auto" w:fill="FFFFFF"/>
        </w:rPr>
        <w:t>vol. </w:t>
      </w:r>
      <w:r w:rsidR="000B1B16" w:rsidRPr="00AB6A3C">
        <w:rPr>
          <w:shd w:val="clear" w:color="auto" w:fill="FFFFFF"/>
        </w:rPr>
        <w:t xml:space="preserve">111, </w:t>
      </w:r>
      <w:r w:rsidR="00FF32E5">
        <w:rPr>
          <w:shd w:val="clear" w:color="auto" w:fill="FFFFFF"/>
        </w:rPr>
        <w:t>n</w:t>
      </w:r>
      <w:r w:rsidR="00FF32E5" w:rsidRPr="00FF32E5">
        <w:rPr>
          <w:shd w:val="clear" w:color="auto" w:fill="FFFFFF"/>
          <w:vertAlign w:val="superscript"/>
        </w:rPr>
        <w:t>o</w:t>
      </w:r>
      <w:r w:rsidR="00FF32E5">
        <w:rPr>
          <w:shd w:val="clear" w:color="auto" w:fill="FFFFFF"/>
        </w:rPr>
        <w:t> </w:t>
      </w:r>
      <w:r w:rsidR="00FE4807">
        <w:rPr>
          <w:shd w:val="clear" w:color="auto" w:fill="FFFFFF"/>
        </w:rPr>
        <w:t>1-</w:t>
      </w:r>
      <w:r w:rsidR="00FF32E5">
        <w:rPr>
          <w:shd w:val="clear" w:color="auto" w:fill="FFFFFF"/>
        </w:rPr>
        <w:t>2</w:t>
      </w:r>
      <w:r w:rsidR="000B1B16" w:rsidRPr="00AB6A3C">
        <w:rPr>
          <w:shd w:val="clear" w:color="auto" w:fill="FFFFFF"/>
        </w:rPr>
        <w:t xml:space="preserve">, 2014, </w:t>
      </w:r>
      <w:r w:rsidR="00F740A0">
        <w:rPr>
          <w:shd w:val="clear" w:color="auto" w:fill="FFFFFF"/>
        </w:rPr>
        <w:t>p. </w:t>
      </w:r>
      <w:r w:rsidR="000B1B16" w:rsidRPr="00AB6A3C">
        <w:rPr>
          <w:shd w:val="clear" w:color="auto" w:fill="FFFFFF"/>
        </w:rPr>
        <w:t>709-726</w:t>
      </w:r>
      <w:r w:rsidR="00FF32E5">
        <w:rPr>
          <w:shd w:val="clear" w:color="auto" w:fill="FFFFFF"/>
        </w:rPr>
        <w:t xml:space="preserve"> et</w:t>
      </w:r>
      <w:r w:rsidR="000B1B16" w:rsidRPr="00AB6A3C">
        <w:rPr>
          <w:shd w:val="clear" w:color="auto" w:fill="FFFFFF"/>
        </w:rPr>
        <w:t xml:space="preserve"> </w:t>
      </w:r>
      <w:r w:rsidR="00F740A0">
        <w:rPr>
          <w:shd w:val="clear" w:color="auto" w:fill="FFFFFF"/>
        </w:rPr>
        <w:t>p. </w:t>
      </w:r>
      <w:r w:rsidR="000B1B16" w:rsidRPr="00AB6A3C">
        <w:rPr>
          <w:shd w:val="clear" w:color="auto" w:fill="FFFFFF"/>
        </w:rPr>
        <w:t>1412-1413.</w:t>
      </w:r>
    </w:p>
    <w:p w14:paraId="30261AE9" w14:textId="1C24A78C" w:rsidR="000B1B16" w:rsidRPr="00B65667" w:rsidRDefault="00296435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Mattingly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>Harold, « “</w:t>
      </w:r>
      <w:proofErr w:type="spellStart"/>
      <w:r w:rsidR="000B1B16" w:rsidRPr="00B65667">
        <w:rPr>
          <w:lang w:val="en-GB"/>
        </w:rPr>
        <w:t>Fel</w:t>
      </w:r>
      <w:proofErr w:type="spellEnd"/>
      <w:r w:rsidR="000B1B16" w:rsidRPr="00B65667">
        <w:rPr>
          <w:lang w:val="en-GB"/>
        </w:rPr>
        <w:t>. Tem</w:t>
      </w:r>
      <w:r w:rsidR="00F740A0">
        <w:rPr>
          <w:lang w:val="en-GB"/>
        </w:rPr>
        <w:t>p. </w:t>
      </w:r>
      <w:proofErr w:type="spellStart"/>
      <w:r w:rsidR="000B1B16" w:rsidRPr="00B65667">
        <w:rPr>
          <w:lang w:val="en-GB"/>
        </w:rPr>
        <w:t>Reparatio</w:t>
      </w:r>
      <w:proofErr w:type="spellEnd"/>
      <w:r w:rsidR="000B1B16" w:rsidRPr="00B65667">
        <w:rPr>
          <w:lang w:val="en-GB"/>
        </w:rPr>
        <w:t xml:space="preserve">” », </w:t>
      </w:r>
      <w:r w:rsidR="000B1B16" w:rsidRPr="00B65667">
        <w:rPr>
          <w:i/>
          <w:lang w:val="en-GB"/>
        </w:rPr>
        <w:t>The Numismatic Chronicle and Journal of the Royal Numismatic Society</w:t>
      </w:r>
      <w:r w:rsidR="000B1B16" w:rsidRPr="00B65667">
        <w:rPr>
          <w:lang w:val="en-GB"/>
        </w:rPr>
        <w:t xml:space="preserve">, </w:t>
      </w:r>
      <w:r w:rsidR="00FE4807">
        <w:rPr>
          <w:lang w:val="en-GB"/>
        </w:rPr>
        <w:t>vol. </w:t>
      </w:r>
      <w:r w:rsidR="000B1B16" w:rsidRPr="00B65667">
        <w:rPr>
          <w:lang w:val="en-GB"/>
        </w:rPr>
        <w:t xml:space="preserve">5, </w:t>
      </w:r>
      <w:r w:rsidR="00FE4807">
        <w:rPr>
          <w:lang w:val="en-GB"/>
        </w:rPr>
        <w:t>n</w:t>
      </w:r>
      <w:r w:rsidR="00FE4807" w:rsidRPr="00FE4807">
        <w:rPr>
          <w:vertAlign w:val="superscript"/>
          <w:lang w:val="en-GB"/>
        </w:rPr>
        <w:t>o</w:t>
      </w:r>
      <w:r w:rsidR="00FE4807">
        <w:rPr>
          <w:lang w:val="en-GB"/>
        </w:rPr>
        <w:t> </w:t>
      </w:r>
      <w:r w:rsidR="000B1B16" w:rsidRPr="00B65667">
        <w:rPr>
          <w:lang w:val="en-GB"/>
        </w:rPr>
        <w:t xml:space="preserve">13, 1933,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182-202.</w:t>
      </w:r>
    </w:p>
    <w:p w14:paraId="40E33044" w14:textId="709949CF" w:rsidR="000B1B16" w:rsidRPr="00AB6A3C" w:rsidRDefault="00296435" w:rsidP="006E3B15">
      <w:pPr>
        <w:pStyle w:val="TEIbiblreference"/>
        <w:rPr>
          <w:color w:val="000000" w:themeColor="text1"/>
          <w:lang w:val="en-US"/>
        </w:rPr>
      </w:pPr>
      <w:r w:rsidRPr="00CB6EC2">
        <w:rPr>
          <w:smallCaps/>
          <w:lang w:val="en-GB"/>
        </w:rPr>
        <w:t>Mc</w:t>
      </w:r>
      <w:r w:rsidRPr="00B65667">
        <w:rPr>
          <w:lang w:val="en-GB"/>
        </w:rPr>
        <w:t xml:space="preserve"> </w:t>
      </w:r>
      <w:proofErr w:type="spellStart"/>
      <w:r w:rsidRPr="00CB6EC2">
        <w:rPr>
          <w:smallCaps/>
          <w:lang w:val="en-GB"/>
        </w:rPr>
        <w:t>Phee</w:t>
      </w:r>
      <w:proofErr w:type="spellEnd"/>
      <w:r w:rsidRPr="00B65667">
        <w:rPr>
          <w:lang w:val="en-GB"/>
        </w:rPr>
        <w:t xml:space="preserve"> </w:t>
      </w:r>
      <w:r w:rsidR="000B1B16" w:rsidRPr="00AB6A3C">
        <w:rPr>
          <w:color w:val="000000" w:themeColor="text1"/>
          <w:lang w:val="en-US"/>
        </w:rPr>
        <w:t xml:space="preserve">Sarah, « A new sketch-book by Filippo </w:t>
      </w:r>
      <w:proofErr w:type="spellStart"/>
      <w:r w:rsidR="000B1B16" w:rsidRPr="00AB6A3C">
        <w:rPr>
          <w:color w:val="000000" w:themeColor="text1"/>
          <w:lang w:val="en-US"/>
        </w:rPr>
        <w:t>Juvarra</w:t>
      </w:r>
      <w:proofErr w:type="spellEnd"/>
      <w:r w:rsidR="00F740A0">
        <w:rPr>
          <w:lang w:val="it-IT"/>
        </w:rPr>
        <w:t> »</w:t>
      </w:r>
      <w:r w:rsidR="000B1B16" w:rsidRPr="00AB6A3C">
        <w:rPr>
          <w:color w:val="000000" w:themeColor="text1"/>
          <w:lang w:val="en-US"/>
        </w:rPr>
        <w:t xml:space="preserve">, </w:t>
      </w:r>
      <w:r w:rsidR="000B1B16" w:rsidRPr="00AB6A3C">
        <w:rPr>
          <w:i/>
          <w:iCs/>
          <w:color w:val="000000" w:themeColor="text1"/>
          <w:lang w:val="en-US"/>
        </w:rPr>
        <w:t xml:space="preserve">The Burlington </w:t>
      </w:r>
      <w:r w:rsidR="000B1B16">
        <w:rPr>
          <w:i/>
          <w:iCs/>
          <w:color w:val="000000" w:themeColor="text1"/>
          <w:lang w:val="en-US"/>
        </w:rPr>
        <w:t>M</w:t>
      </w:r>
      <w:r w:rsidR="000B1B16" w:rsidRPr="00AB6A3C">
        <w:rPr>
          <w:i/>
          <w:iCs/>
          <w:color w:val="000000" w:themeColor="text1"/>
          <w:lang w:val="en-US"/>
        </w:rPr>
        <w:t>agazine</w:t>
      </w:r>
      <w:r w:rsidR="000B1B16" w:rsidRPr="00AB6A3C">
        <w:rPr>
          <w:color w:val="000000" w:themeColor="text1"/>
          <w:lang w:val="en-US"/>
        </w:rPr>
        <w:t xml:space="preserve">, </w:t>
      </w:r>
      <w:r w:rsidR="00083783">
        <w:rPr>
          <w:color w:val="000000" w:themeColor="text1"/>
          <w:lang w:val="en-US"/>
        </w:rPr>
        <w:t>n</w:t>
      </w:r>
      <w:r w:rsidR="00083783" w:rsidRPr="00083783">
        <w:rPr>
          <w:color w:val="000000" w:themeColor="text1"/>
          <w:vertAlign w:val="superscript"/>
          <w:lang w:val="en-US"/>
        </w:rPr>
        <w:t>o</w:t>
      </w:r>
      <w:r w:rsidR="00083783">
        <w:rPr>
          <w:color w:val="000000" w:themeColor="text1"/>
          <w:lang w:val="en-US"/>
        </w:rPr>
        <w:t> </w:t>
      </w:r>
      <w:r w:rsidR="000B1B16" w:rsidRPr="00AB6A3C">
        <w:rPr>
          <w:color w:val="000000" w:themeColor="text1"/>
          <w:lang w:val="en-US"/>
        </w:rPr>
        <w:t xml:space="preserve">135, 1993, </w:t>
      </w:r>
      <w:r w:rsidR="00F740A0">
        <w:rPr>
          <w:color w:val="000000" w:themeColor="text1"/>
          <w:lang w:val="en-US"/>
        </w:rPr>
        <w:t>p. </w:t>
      </w:r>
      <w:r w:rsidR="000B1B16" w:rsidRPr="00AB6A3C">
        <w:rPr>
          <w:color w:val="000000" w:themeColor="text1"/>
          <w:lang w:val="en-US"/>
        </w:rPr>
        <w:t>346-350.</w:t>
      </w:r>
    </w:p>
    <w:p w14:paraId="66BF6F73" w14:textId="41E4C287" w:rsidR="000B1B16" w:rsidRPr="00AB6A3C" w:rsidRDefault="000B1B16" w:rsidP="006E3B15">
      <w:pPr>
        <w:pStyle w:val="TEIbiblreference"/>
        <w:rPr>
          <w:color w:val="000000" w:themeColor="text1"/>
          <w:lang w:val="en-US"/>
        </w:rPr>
      </w:pPr>
      <w:r w:rsidRPr="00B65667">
        <w:rPr>
          <w:b/>
          <w:bCs/>
          <w:lang w:val="en-GB"/>
        </w:rPr>
        <w:t>—</w:t>
      </w:r>
      <w:r w:rsidRPr="00B65667">
        <w:rPr>
          <w:lang w:val="en-GB"/>
        </w:rPr>
        <w:t xml:space="preserve">, </w:t>
      </w:r>
      <w:r w:rsidR="00F740A0">
        <w:rPr>
          <w:color w:val="000000" w:themeColor="text1"/>
          <w:lang w:val="en-US"/>
        </w:rPr>
        <w:t>« </w:t>
      </w:r>
      <w:r w:rsidRPr="00AB6A3C">
        <w:rPr>
          <w:color w:val="000000" w:themeColor="text1"/>
          <w:lang w:val="en-US"/>
        </w:rPr>
        <w:t xml:space="preserve">Filippo </w:t>
      </w:r>
      <w:proofErr w:type="spellStart"/>
      <w:r w:rsidRPr="00AB6A3C">
        <w:rPr>
          <w:color w:val="000000" w:themeColor="text1"/>
          <w:lang w:val="en-US"/>
        </w:rPr>
        <w:t>Juvarra</w:t>
      </w:r>
      <w:proofErr w:type="spellEnd"/>
      <w:r w:rsidRPr="00AB6A3C">
        <w:rPr>
          <w:color w:val="000000" w:themeColor="text1"/>
          <w:lang w:val="en-US"/>
        </w:rPr>
        <w:t>: a new volume of drawings from the Roman years</w:t>
      </w:r>
      <w:r w:rsidR="00F740A0">
        <w:rPr>
          <w:lang w:val="it-IT"/>
        </w:rPr>
        <w:t> »</w:t>
      </w:r>
      <w:r w:rsidRPr="00AB6A3C">
        <w:rPr>
          <w:color w:val="000000" w:themeColor="text1"/>
          <w:lang w:val="en-US"/>
        </w:rPr>
        <w:t xml:space="preserve">, </w:t>
      </w:r>
      <w:proofErr w:type="spellStart"/>
      <w:r w:rsidRPr="00AB6A3C">
        <w:rPr>
          <w:i/>
          <w:iCs/>
          <w:color w:val="000000" w:themeColor="text1"/>
          <w:lang w:val="en-US"/>
        </w:rPr>
        <w:t>Studi</w:t>
      </w:r>
      <w:proofErr w:type="spellEnd"/>
      <w:r w:rsidRPr="00AB6A3C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B6A3C">
        <w:rPr>
          <w:i/>
          <w:iCs/>
          <w:color w:val="000000" w:themeColor="text1"/>
          <w:lang w:val="en-US"/>
        </w:rPr>
        <w:t>piemontesi</w:t>
      </w:r>
      <w:proofErr w:type="spellEnd"/>
      <w:r w:rsidR="00726FCD" w:rsidRPr="00726FCD">
        <w:rPr>
          <w:iCs/>
          <w:color w:val="000000" w:themeColor="text1"/>
          <w:lang w:val="en-US"/>
        </w:rPr>
        <w:t>,</w:t>
      </w:r>
      <w:r w:rsidRPr="00AB6A3C">
        <w:rPr>
          <w:color w:val="000000" w:themeColor="text1"/>
          <w:lang w:val="en-US"/>
        </w:rPr>
        <w:t xml:space="preserve"> </w:t>
      </w:r>
      <w:r w:rsidR="00083783" w:rsidRPr="00083783">
        <w:rPr>
          <w:color w:val="000000" w:themeColor="text1"/>
          <w:lang w:val="en-US"/>
        </w:rPr>
        <w:t>n</w:t>
      </w:r>
      <w:r w:rsidR="00083783" w:rsidRPr="00083783">
        <w:rPr>
          <w:color w:val="000000" w:themeColor="text1"/>
          <w:vertAlign w:val="superscript"/>
          <w:lang w:val="en-US"/>
        </w:rPr>
        <w:t>o</w:t>
      </w:r>
      <w:r w:rsidR="00083783">
        <w:rPr>
          <w:color w:val="000000" w:themeColor="text1"/>
          <w:lang w:val="en-US"/>
        </w:rPr>
        <w:t> </w:t>
      </w:r>
      <w:r w:rsidRPr="00AB6A3C">
        <w:rPr>
          <w:color w:val="000000" w:themeColor="text1"/>
          <w:lang w:val="en-US"/>
        </w:rPr>
        <w:t xml:space="preserve">22, 1993, </w:t>
      </w:r>
      <w:r w:rsidR="00F740A0">
        <w:rPr>
          <w:color w:val="000000" w:themeColor="text1"/>
          <w:lang w:val="en-US"/>
        </w:rPr>
        <w:t>p. </w:t>
      </w:r>
      <w:r w:rsidRPr="00AB6A3C">
        <w:rPr>
          <w:color w:val="000000" w:themeColor="text1"/>
          <w:lang w:val="en-US"/>
        </w:rPr>
        <w:t>377-383.</w:t>
      </w:r>
    </w:p>
    <w:p w14:paraId="59238B4F" w14:textId="7CA44AAB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Medvedkova</w:t>
      </w:r>
      <w:proofErr w:type="spellEnd"/>
      <w:r w:rsidRPr="00AB6A3C">
        <w:t xml:space="preserve"> </w:t>
      </w:r>
      <w:r w:rsidR="000B1B16" w:rsidRPr="00AB6A3C">
        <w:t>Olga, «</w:t>
      </w:r>
      <w:hyperlink r:id="rId7" w:history="1">
        <w:r w:rsidR="000B1B16" w:rsidRPr="00BF097E">
          <w:rPr>
            <w:color w:val="0000FF"/>
            <w:lang w:eastAsia="fr-FR"/>
          </w:rPr>
          <w:t xml:space="preserve"> </w:t>
        </w:r>
        <w:proofErr w:type="spellStart"/>
        <w:r w:rsidR="000B1B16" w:rsidRPr="00AB6A3C">
          <w:rPr>
            <w:lang w:eastAsia="fr-FR"/>
          </w:rPr>
          <w:t>Š</w:t>
        </w:r>
      </w:hyperlink>
      <w:r w:rsidR="000B1B16" w:rsidRPr="00AB6A3C">
        <w:t>uvalov</w:t>
      </w:r>
      <w:proofErr w:type="spellEnd"/>
      <w:r w:rsidR="000B1B16" w:rsidRPr="00AB6A3C">
        <w:t xml:space="preserve"> à Rome (1765-1774), Histoire d’une dédicace », </w:t>
      </w:r>
      <w:r w:rsidR="000B1B16" w:rsidRPr="00AB6A3C">
        <w:rPr>
          <w:i/>
          <w:iCs/>
        </w:rPr>
        <w:t>Cahiers du monde russe et soviétique</w:t>
      </w:r>
      <w:r w:rsidR="000B1B16" w:rsidRPr="00AB6A3C">
        <w:t xml:space="preserve">, </w:t>
      </w:r>
      <w:r w:rsidR="00083783">
        <w:t>vol. </w:t>
      </w:r>
      <w:r w:rsidR="000B1B16" w:rsidRPr="00AB6A3C">
        <w:t>52</w:t>
      </w:r>
      <w:r w:rsidR="00083783">
        <w:t>, n</w:t>
      </w:r>
      <w:r w:rsidR="00083783" w:rsidRPr="00083783">
        <w:rPr>
          <w:vertAlign w:val="superscript"/>
        </w:rPr>
        <w:t>o</w:t>
      </w:r>
      <w:r w:rsidR="00083783">
        <w:t> </w:t>
      </w:r>
      <w:r w:rsidR="000B1B16" w:rsidRPr="00AB6A3C">
        <w:t xml:space="preserve">1, 2011, </w:t>
      </w:r>
      <w:r w:rsidR="00F740A0">
        <w:t>p. </w:t>
      </w:r>
      <w:r w:rsidR="000B1B16" w:rsidRPr="00AB6A3C">
        <w:t>45-73.</w:t>
      </w:r>
    </w:p>
    <w:p w14:paraId="43A42B31" w14:textId="5011FD3B" w:rsidR="000B1B16" w:rsidRPr="00AB6A3C" w:rsidRDefault="00296435" w:rsidP="006E3B15">
      <w:pPr>
        <w:pStyle w:val="TEIbiblreference"/>
      </w:pPr>
      <w:r w:rsidRPr="00CB6EC2">
        <w:rPr>
          <w:smallCaps/>
        </w:rPr>
        <w:t>Messa</w:t>
      </w:r>
      <w:r w:rsidRPr="00AB6A3C">
        <w:t xml:space="preserve"> </w:t>
      </w:r>
      <w:r w:rsidR="000B1B16" w:rsidRPr="00AB6A3C">
        <w:t>Pietro</w:t>
      </w:r>
      <w:r w:rsidR="00083783" w:rsidRPr="00083783">
        <w:t>, « </w:t>
      </w:r>
      <w:r w:rsidR="000B1B16" w:rsidRPr="00083783">
        <w:t xml:space="preserve">Il </w:t>
      </w:r>
      <w:proofErr w:type="spellStart"/>
      <w:r w:rsidR="000B1B16" w:rsidRPr="00083783">
        <w:t>motto</w:t>
      </w:r>
      <w:proofErr w:type="spellEnd"/>
      <w:r w:rsidR="000B1B16" w:rsidRPr="00083783">
        <w:t xml:space="preserve"> di Giovanni</w:t>
      </w:r>
      <w:r w:rsidR="00083783" w:rsidRPr="00083783">
        <w:t> </w:t>
      </w:r>
      <w:r w:rsidR="000B1B16" w:rsidRPr="00083783">
        <w:t xml:space="preserve">XXIII: </w:t>
      </w:r>
      <w:proofErr w:type="spellStart"/>
      <w:r w:rsidR="000B1B16" w:rsidRPr="00083783">
        <w:t>obbedienza</w:t>
      </w:r>
      <w:proofErr w:type="spellEnd"/>
      <w:r w:rsidR="000B1B16" w:rsidRPr="00083783">
        <w:t xml:space="preserve"> e pace</w:t>
      </w:r>
      <w:r w:rsidR="00F740A0" w:rsidRPr="00083783">
        <w:t> »</w:t>
      </w:r>
      <w:r w:rsidR="000B1B16" w:rsidRPr="00083783">
        <w:t xml:space="preserve">, </w:t>
      </w:r>
      <w:r w:rsidR="000B1B16" w:rsidRPr="00083783">
        <w:rPr>
          <w:i/>
          <w:iCs/>
        </w:rPr>
        <w:t xml:space="preserve">Forma </w:t>
      </w:r>
      <w:proofErr w:type="spellStart"/>
      <w:r w:rsidR="000B1B16" w:rsidRPr="00083783">
        <w:rPr>
          <w:i/>
          <w:iCs/>
        </w:rPr>
        <w:t>Sororum</w:t>
      </w:r>
      <w:proofErr w:type="spellEnd"/>
      <w:r w:rsidR="00726FCD" w:rsidRPr="00083783">
        <w:t>,</w:t>
      </w:r>
      <w:r w:rsidR="00083783">
        <w:t xml:space="preserve"> n</w:t>
      </w:r>
      <w:r w:rsidR="00083783" w:rsidRPr="00083783">
        <w:rPr>
          <w:vertAlign w:val="superscript"/>
        </w:rPr>
        <w:t>o</w:t>
      </w:r>
      <w:r w:rsidR="00083783" w:rsidRPr="00083783">
        <w:t> </w:t>
      </w:r>
      <w:r w:rsidR="000B1B16" w:rsidRPr="00083783">
        <w:t>50</w:t>
      </w:r>
      <w:r w:rsidR="000B1B16" w:rsidRPr="00AB6A3C">
        <w:t xml:space="preserve">, 2013, </w:t>
      </w:r>
      <w:r w:rsidR="00F740A0">
        <w:t>p. </w:t>
      </w:r>
      <w:r w:rsidR="000B1B16" w:rsidRPr="00AB6A3C">
        <w:t>250-253.</w:t>
      </w:r>
    </w:p>
    <w:p w14:paraId="0C19DA4F" w14:textId="213AA5BE" w:rsidR="000B1B16" w:rsidRPr="00AB6A3C" w:rsidRDefault="00296435" w:rsidP="006E3B15">
      <w:pPr>
        <w:pStyle w:val="TEIbiblreference"/>
      </w:pPr>
      <w:r w:rsidRPr="00CB6EC2">
        <w:rPr>
          <w:smallCaps/>
        </w:rPr>
        <w:t>Moureau</w:t>
      </w:r>
      <w:r w:rsidRPr="00AB6A3C">
        <w:t xml:space="preserve"> </w:t>
      </w:r>
      <w:r w:rsidR="000B1B16" w:rsidRPr="00AB6A3C">
        <w:t xml:space="preserve">Emmanuel, « Les collégiales du Quercy et la Curie pontificale du </w:t>
      </w:r>
      <w:proofErr w:type="spellStart"/>
      <w:r w:rsidR="00083783" w:rsidRPr="00CB6EC2">
        <w:rPr>
          <w:smallCaps/>
        </w:rPr>
        <w:t>xiv</w:t>
      </w:r>
      <w:r w:rsidR="000B1B16" w:rsidRPr="00083783">
        <w:rPr>
          <w:vertAlign w:val="superscript"/>
        </w:rPr>
        <w:t>e</w:t>
      </w:r>
      <w:proofErr w:type="spellEnd"/>
      <w:r w:rsidR="000B1B16" w:rsidRPr="00AB6A3C">
        <w:t xml:space="preserve"> au</w:t>
      </w:r>
      <w:r w:rsidR="00083783" w:rsidRPr="00AB6A3C">
        <w:t xml:space="preserve"> </w:t>
      </w:r>
      <w:proofErr w:type="spellStart"/>
      <w:r w:rsidR="00083783" w:rsidRPr="00CB6EC2">
        <w:rPr>
          <w:smallCaps/>
        </w:rPr>
        <w:t>xvi</w:t>
      </w:r>
      <w:r w:rsidR="000B1B16" w:rsidRPr="00083783">
        <w:rPr>
          <w:vertAlign w:val="superscript"/>
        </w:rPr>
        <w:t>e</w:t>
      </w:r>
      <w:proofErr w:type="spellEnd"/>
      <w:r w:rsidR="00206E3A">
        <w:t> </w:t>
      </w:r>
      <w:r w:rsidR="000B1B16" w:rsidRPr="00AB6A3C">
        <w:t xml:space="preserve">siècle », </w:t>
      </w:r>
      <w:r w:rsidR="000B1B16" w:rsidRPr="00AB6A3C">
        <w:rPr>
          <w:i/>
        </w:rPr>
        <w:t>Bulletin de la société archéologique et historique de Tarn-et-Garonne</w:t>
      </w:r>
      <w:r w:rsidR="000B1B16" w:rsidRPr="00AB6A3C">
        <w:t xml:space="preserve">, </w:t>
      </w:r>
      <w:r w:rsidR="00083783">
        <w:t xml:space="preserve">vol. 145, </w:t>
      </w:r>
      <w:r w:rsidR="000B1B16" w:rsidRPr="00AB6A3C">
        <w:t>202</w:t>
      </w:r>
      <w:r w:rsidR="00083783">
        <w:t>0</w:t>
      </w:r>
      <w:r w:rsidR="000B1B16" w:rsidRPr="00AB6A3C">
        <w:t xml:space="preserve">, </w:t>
      </w:r>
      <w:r w:rsidR="00F740A0">
        <w:t>p. </w:t>
      </w:r>
      <w:r w:rsidR="000B1B16" w:rsidRPr="00AB6A3C">
        <w:t>19-48.</w:t>
      </w:r>
    </w:p>
    <w:p w14:paraId="56D8C491" w14:textId="7EDF4CBF" w:rsidR="000B1B16" w:rsidRPr="00AB6A3C" w:rsidRDefault="00296435" w:rsidP="006E3B15">
      <w:pPr>
        <w:pStyle w:val="TEIbiblreference"/>
      </w:pPr>
      <w:r w:rsidRPr="00CB6EC2">
        <w:rPr>
          <w:smallCaps/>
        </w:rPr>
        <w:lastRenderedPageBreak/>
        <w:t>Nassiet</w:t>
      </w:r>
      <w:r w:rsidRPr="00AB6A3C">
        <w:t xml:space="preserve"> </w:t>
      </w:r>
      <w:r w:rsidR="000B1B16" w:rsidRPr="00AB6A3C">
        <w:t xml:space="preserve">Michel, « Signes de parenté signes de seigneurie : un système idéologique », </w:t>
      </w:r>
      <w:r w:rsidR="000B1B16" w:rsidRPr="00AB6A3C">
        <w:rPr>
          <w:i/>
          <w:iCs/>
        </w:rPr>
        <w:t xml:space="preserve">Mémoires de la </w:t>
      </w:r>
      <w:r w:rsidR="002218F0">
        <w:rPr>
          <w:i/>
          <w:iCs/>
        </w:rPr>
        <w:t>S</w:t>
      </w:r>
      <w:r w:rsidR="000B1B16" w:rsidRPr="00AB6A3C">
        <w:rPr>
          <w:i/>
          <w:iCs/>
        </w:rPr>
        <w:t>ociété d’</w:t>
      </w:r>
      <w:r w:rsidR="002218F0">
        <w:rPr>
          <w:i/>
          <w:iCs/>
        </w:rPr>
        <w:t>h</w:t>
      </w:r>
      <w:r w:rsidR="000B1B16" w:rsidRPr="00AB6A3C">
        <w:rPr>
          <w:i/>
          <w:iCs/>
        </w:rPr>
        <w:t>istoire et d’</w:t>
      </w:r>
      <w:r w:rsidR="002218F0">
        <w:rPr>
          <w:i/>
          <w:iCs/>
        </w:rPr>
        <w:t>a</w:t>
      </w:r>
      <w:r w:rsidR="000B1B16" w:rsidRPr="00AB6A3C">
        <w:rPr>
          <w:i/>
          <w:iCs/>
        </w:rPr>
        <w:t>rchéologie de Bretagne</w:t>
      </w:r>
      <w:r w:rsidR="000B1B16" w:rsidRPr="00AB6A3C">
        <w:t xml:space="preserve">, </w:t>
      </w:r>
      <w:r w:rsidR="002218F0">
        <w:t>n</w:t>
      </w:r>
      <w:r w:rsidR="002218F0" w:rsidRPr="002218F0">
        <w:rPr>
          <w:vertAlign w:val="superscript"/>
        </w:rPr>
        <w:t>o</w:t>
      </w:r>
      <w:r w:rsidR="002218F0">
        <w:t> </w:t>
      </w:r>
      <w:r w:rsidR="000B1B16" w:rsidRPr="00AB6A3C">
        <w:t xml:space="preserve">67, 1991, </w:t>
      </w:r>
      <w:r w:rsidR="00F740A0">
        <w:t>p. </w:t>
      </w:r>
      <w:r w:rsidR="000B1B16" w:rsidRPr="00AB6A3C">
        <w:t>175-232.</w:t>
      </w:r>
    </w:p>
    <w:p w14:paraId="54F9CD89" w14:textId="59F2C56A" w:rsidR="000B1B16" w:rsidRPr="00962106" w:rsidRDefault="00296435" w:rsidP="006E3B15">
      <w:pPr>
        <w:pStyle w:val="TEIbiblreference"/>
      </w:pPr>
      <w:r w:rsidRPr="00CB6EC2">
        <w:rPr>
          <w:smallCaps/>
        </w:rPr>
        <w:t>Nova</w:t>
      </w:r>
      <w:r w:rsidRPr="00AB6A3C">
        <w:t xml:space="preserve"> </w:t>
      </w:r>
      <w:r w:rsidR="000B1B16" w:rsidRPr="00AB6A3C">
        <w:t xml:space="preserve">Alessandro, « Bartolomeo </w:t>
      </w:r>
      <w:proofErr w:type="spellStart"/>
      <w:r w:rsidR="000B1B16" w:rsidRPr="00AB6A3C">
        <w:t>Ammannati</w:t>
      </w:r>
      <w:proofErr w:type="spellEnd"/>
      <w:r w:rsidR="000B1B16" w:rsidRPr="00AB6A3C">
        <w:t xml:space="preserve"> e </w:t>
      </w:r>
      <w:proofErr w:type="spellStart"/>
      <w:r w:rsidR="000B1B16" w:rsidRPr="00AB6A3C">
        <w:t>Prospero</w:t>
      </w:r>
      <w:proofErr w:type="spellEnd"/>
      <w:r w:rsidR="000B1B16" w:rsidRPr="00AB6A3C">
        <w:t xml:space="preserve"> Fontana a </w:t>
      </w:r>
      <w:proofErr w:type="spellStart"/>
      <w:r w:rsidR="000B1B16" w:rsidRPr="00AB6A3C">
        <w:t>Palazzo</w:t>
      </w:r>
      <w:proofErr w:type="spellEnd"/>
      <w:r w:rsidR="000B1B16" w:rsidRPr="00AB6A3C">
        <w:t xml:space="preserve"> Firenze. </w:t>
      </w:r>
      <w:proofErr w:type="spellStart"/>
      <w:r w:rsidR="000B1B16" w:rsidRPr="00962106">
        <w:t>Architettura</w:t>
      </w:r>
      <w:proofErr w:type="spellEnd"/>
      <w:r w:rsidR="000B1B16" w:rsidRPr="00962106">
        <w:t xml:space="preserve"> e </w:t>
      </w:r>
      <w:proofErr w:type="spellStart"/>
      <w:r w:rsidR="000B1B16" w:rsidRPr="00962106">
        <w:t>emblemi</w:t>
      </w:r>
      <w:proofErr w:type="spellEnd"/>
      <w:r w:rsidR="000B1B16" w:rsidRPr="00962106">
        <w:t xml:space="preserve"> per Giulio</w:t>
      </w:r>
      <w:r w:rsidR="002218F0" w:rsidRPr="00962106">
        <w:t> </w:t>
      </w:r>
      <w:r w:rsidR="000B1B16" w:rsidRPr="00962106">
        <w:rPr>
          <w:smallCaps/>
        </w:rPr>
        <w:t>III</w:t>
      </w:r>
      <w:r w:rsidR="000B1B16" w:rsidRPr="00962106">
        <w:t xml:space="preserve"> Del Monte », </w:t>
      </w:r>
      <w:proofErr w:type="spellStart"/>
      <w:r w:rsidR="000B1B16" w:rsidRPr="00962106">
        <w:rPr>
          <w:i/>
          <w:iCs/>
        </w:rPr>
        <w:t>Ricerche</w:t>
      </w:r>
      <w:proofErr w:type="spellEnd"/>
      <w:r w:rsidR="000B1B16" w:rsidRPr="00962106">
        <w:rPr>
          <w:i/>
          <w:iCs/>
        </w:rPr>
        <w:t xml:space="preserve"> di </w:t>
      </w:r>
      <w:proofErr w:type="spellStart"/>
      <w:r w:rsidR="000B1B16" w:rsidRPr="00962106">
        <w:rPr>
          <w:i/>
          <w:iCs/>
        </w:rPr>
        <w:t>Storia</w:t>
      </w:r>
      <w:proofErr w:type="spellEnd"/>
      <w:r w:rsidR="000B1B16" w:rsidRPr="00962106">
        <w:rPr>
          <w:i/>
          <w:iCs/>
        </w:rPr>
        <w:t xml:space="preserve"> dell’arte</w:t>
      </w:r>
      <w:r w:rsidR="000B1B16" w:rsidRPr="00962106">
        <w:t xml:space="preserve">, </w:t>
      </w:r>
      <w:r w:rsidR="002218F0" w:rsidRPr="00962106">
        <w:t>n</w:t>
      </w:r>
      <w:r w:rsidR="002218F0" w:rsidRPr="00962106">
        <w:rPr>
          <w:vertAlign w:val="superscript"/>
        </w:rPr>
        <w:t>o</w:t>
      </w:r>
      <w:r w:rsidR="002218F0" w:rsidRPr="00962106">
        <w:t> </w:t>
      </w:r>
      <w:r w:rsidR="000B1B16" w:rsidRPr="00962106">
        <w:t xml:space="preserve">21, 1983, </w:t>
      </w:r>
      <w:r w:rsidR="00F740A0" w:rsidRPr="00962106">
        <w:t>p. </w:t>
      </w:r>
      <w:r w:rsidR="000B1B16" w:rsidRPr="00962106">
        <w:t>53-76.</w:t>
      </w:r>
    </w:p>
    <w:p w14:paraId="0E4ED8F7" w14:textId="2B494C18" w:rsidR="000B1B16" w:rsidRPr="00B65667" w:rsidRDefault="00296435" w:rsidP="006E3B15">
      <w:pPr>
        <w:pStyle w:val="TEIbiblreference"/>
        <w:rPr>
          <w:lang w:val="en-GB"/>
        </w:rPr>
      </w:pPr>
      <w:r w:rsidRPr="00C93996">
        <w:rPr>
          <w:smallCaps/>
          <w:lang w:val="en-GB"/>
        </w:rPr>
        <w:t>O’Bryan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Robin, </w:t>
      </w:r>
      <w:r w:rsidR="00F740A0">
        <w:rPr>
          <w:lang w:val="en-GB"/>
        </w:rPr>
        <w:t>« </w:t>
      </w:r>
      <w:r w:rsidR="000B1B16" w:rsidRPr="00B65667">
        <w:rPr>
          <w:lang w:val="en-GB"/>
        </w:rPr>
        <w:t xml:space="preserve">The Medici Pope, Curative Puns, and the </w:t>
      </w:r>
      <w:proofErr w:type="spellStart"/>
      <w:r w:rsidR="000B1B16" w:rsidRPr="00B65667">
        <w:rPr>
          <w:lang w:val="en-GB"/>
        </w:rPr>
        <w:t>Panacean</w:t>
      </w:r>
      <w:proofErr w:type="spellEnd"/>
      <w:r w:rsidR="000B1B16" w:rsidRPr="00B65667">
        <w:rPr>
          <w:lang w:val="en-GB"/>
        </w:rPr>
        <w:t xml:space="preserve"> Dwarf in the Sala di Costantino</w:t>
      </w:r>
      <w:r w:rsidR="00F740A0">
        <w:rPr>
          <w:lang w:val="en-GB"/>
        </w:rPr>
        <w:t> »</w:t>
      </w:r>
      <w:r w:rsidR="000B1B16" w:rsidRPr="00B65667">
        <w:rPr>
          <w:lang w:val="en-GB"/>
        </w:rPr>
        <w:t xml:space="preserve">, </w:t>
      </w:r>
      <w:proofErr w:type="spellStart"/>
      <w:r w:rsidR="000B1B16" w:rsidRPr="00B65667">
        <w:rPr>
          <w:i/>
          <w:iCs/>
          <w:lang w:val="en-GB"/>
        </w:rPr>
        <w:t>Secac</w:t>
      </w:r>
      <w:proofErr w:type="spellEnd"/>
      <w:r w:rsidR="000B1B16" w:rsidRPr="00B65667">
        <w:rPr>
          <w:i/>
          <w:iCs/>
          <w:lang w:val="en-GB"/>
        </w:rPr>
        <w:t xml:space="preserve"> Review</w:t>
      </w:r>
      <w:r w:rsidR="000B1B16" w:rsidRPr="00B65667">
        <w:rPr>
          <w:lang w:val="en-GB"/>
        </w:rPr>
        <w:t>, vol.</w:t>
      </w:r>
      <w:r w:rsidR="002218F0">
        <w:rPr>
          <w:lang w:val="en-GB"/>
        </w:rPr>
        <w:t> </w:t>
      </w:r>
      <w:r w:rsidR="000B1B16" w:rsidRPr="00B65667">
        <w:rPr>
          <w:lang w:val="en-GB"/>
        </w:rPr>
        <w:t>16, n</w:t>
      </w:r>
      <w:r w:rsidR="002218F0" w:rsidRPr="002218F0">
        <w:rPr>
          <w:vertAlign w:val="superscript"/>
          <w:lang w:val="en-GB"/>
        </w:rPr>
        <w:t>o</w:t>
      </w:r>
      <w:r w:rsidR="002218F0">
        <w:rPr>
          <w:lang w:val="en-GB"/>
        </w:rPr>
        <w:t> </w:t>
      </w:r>
      <w:r w:rsidR="000B1B16" w:rsidRPr="00B65667">
        <w:rPr>
          <w:lang w:val="en-GB"/>
        </w:rPr>
        <w:t xml:space="preserve">5,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590-607.</w:t>
      </w:r>
    </w:p>
    <w:p w14:paraId="01E62731" w14:textId="5C48BFCF" w:rsidR="000B1B16" w:rsidRPr="00962106" w:rsidRDefault="00296435" w:rsidP="006E3B15">
      <w:pPr>
        <w:pStyle w:val="TEIbiblreference"/>
        <w:rPr>
          <w:lang w:val="en-GB"/>
        </w:rPr>
      </w:pPr>
      <w:proofErr w:type="spellStart"/>
      <w:r w:rsidRPr="00CB6EC2">
        <w:rPr>
          <w:smallCaps/>
        </w:rPr>
        <w:t>Pansier</w:t>
      </w:r>
      <w:proofErr w:type="spellEnd"/>
      <w:r w:rsidRPr="00AB6A3C">
        <w:t xml:space="preserve"> </w:t>
      </w:r>
      <w:r w:rsidR="000B1B16" w:rsidRPr="00AB6A3C">
        <w:rPr>
          <w:rFonts w:eastAsia="Times New Roman"/>
        </w:rPr>
        <w:t xml:space="preserve">Pierre, </w:t>
      </w:r>
      <w:r w:rsidR="00F740A0">
        <w:rPr>
          <w:rFonts w:eastAsia="Times New Roman"/>
        </w:rPr>
        <w:t>« </w:t>
      </w:r>
      <w:r w:rsidR="000B1B16" w:rsidRPr="00AB6A3C">
        <w:rPr>
          <w:rFonts w:eastAsia="Times New Roman"/>
        </w:rPr>
        <w:t>Les débuts de l’imprimerie à Avignon (</w:t>
      </w:r>
      <w:proofErr w:type="spellStart"/>
      <w:r w:rsidR="002218F0" w:rsidRPr="00CB6EC2">
        <w:rPr>
          <w:rFonts w:eastAsia="Times New Roman"/>
          <w:smallCaps/>
        </w:rPr>
        <w:t>xv</w:t>
      </w:r>
      <w:r w:rsidR="000B1B16" w:rsidRPr="002218F0">
        <w:rPr>
          <w:rFonts w:eastAsia="Times New Roman"/>
          <w:vertAlign w:val="superscript"/>
        </w:rPr>
        <w:t>e</w:t>
      </w:r>
      <w:proofErr w:type="spellEnd"/>
      <w:r w:rsidR="000B1B16" w:rsidRPr="00AB6A3C">
        <w:rPr>
          <w:rFonts w:eastAsia="Times New Roman"/>
        </w:rPr>
        <w:t xml:space="preserve"> et </w:t>
      </w:r>
      <w:proofErr w:type="spellStart"/>
      <w:r w:rsidR="002218F0" w:rsidRPr="00CB6EC2">
        <w:rPr>
          <w:rFonts w:eastAsia="Times New Roman"/>
          <w:smallCaps/>
        </w:rPr>
        <w:t>xvi</w:t>
      </w:r>
      <w:r w:rsidR="000B1B16" w:rsidRPr="002218F0">
        <w:rPr>
          <w:rFonts w:eastAsia="Times New Roman"/>
          <w:vertAlign w:val="superscript"/>
        </w:rPr>
        <w:t>e</w:t>
      </w:r>
      <w:proofErr w:type="spellEnd"/>
      <w:r w:rsidR="002218F0">
        <w:rPr>
          <w:rFonts w:eastAsia="Times New Roman"/>
        </w:rPr>
        <w:t> </w:t>
      </w:r>
      <w:r w:rsidR="000B1B16" w:rsidRPr="00AB6A3C">
        <w:rPr>
          <w:rFonts w:eastAsia="Times New Roman"/>
        </w:rPr>
        <w:t>siècles)</w:t>
      </w:r>
      <w:r w:rsidR="00F740A0">
        <w:rPr>
          <w:rFonts w:eastAsia="Times New Roman"/>
        </w:rPr>
        <w:t> »</w:t>
      </w:r>
      <w:r w:rsidR="000B1B16" w:rsidRPr="00AB6A3C">
        <w:rPr>
          <w:rFonts w:eastAsia="Times New Roman"/>
        </w:rPr>
        <w:t xml:space="preserve">, </w:t>
      </w:r>
      <w:r w:rsidR="000B1B16" w:rsidRPr="00AB6A3C">
        <w:rPr>
          <w:rFonts w:eastAsia="Times New Roman"/>
          <w:i/>
        </w:rPr>
        <w:t>Mémoires de l’Académie de Vaucluse</w:t>
      </w:r>
      <w:r w:rsidR="000B1B16" w:rsidRPr="00AB6A3C">
        <w:rPr>
          <w:rFonts w:eastAsia="Times New Roman"/>
        </w:rPr>
        <w:t xml:space="preserve">, </w:t>
      </w:r>
      <w:bookmarkStart w:id="56" w:name="_Hlk181714035"/>
      <w:r w:rsidR="00856000">
        <w:rPr>
          <w:rFonts w:eastAsia="Times New Roman"/>
        </w:rPr>
        <w:t>vol. </w:t>
      </w:r>
      <w:r w:rsidR="00856000" w:rsidRPr="00962106">
        <w:rPr>
          <w:rFonts w:eastAsia="Times New Roman"/>
          <w:lang w:val="en-GB"/>
        </w:rPr>
        <w:t>XIX, n</w:t>
      </w:r>
      <w:r w:rsidR="00856000" w:rsidRPr="00962106">
        <w:rPr>
          <w:rFonts w:eastAsia="Times New Roman"/>
          <w:vertAlign w:val="superscript"/>
          <w:lang w:val="en-GB"/>
        </w:rPr>
        <w:t>o</w:t>
      </w:r>
      <w:r w:rsidR="00856000" w:rsidRPr="00962106">
        <w:rPr>
          <w:rFonts w:eastAsia="Times New Roman"/>
          <w:lang w:val="en-GB"/>
        </w:rPr>
        <w:t xml:space="preserve"> 2, </w:t>
      </w:r>
      <w:r w:rsidR="000B1B16" w:rsidRPr="00962106">
        <w:rPr>
          <w:rFonts w:eastAsia="Times New Roman"/>
          <w:lang w:val="en-GB"/>
        </w:rPr>
        <w:t>1919</w:t>
      </w:r>
      <w:bookmarkEnd w:id="56"/>
      <w:r w:rsidR="000B1B16" w:rsidRPr="00962106">
        <w:rPr>
          <w:rFonts w:eastAsia="Times New Roman"/>
          <w:lang w:val="en-GB"/>
        </w:rPr>
        <w:t xml:space="preserve">, </w:t>
      </w:r>
      <w:r w:rsidR="00F740A0" w:rsidRPr="00962106">
        <w:rPr>
          <w:rFonts w:eastAsia="Times New Roman"/>
          <w:lang w:val="en-GB"/>
        </w:rPr>
        <w:t>p. </w:t>
      </w:r>
      <w:r w:rsidR="000B1B16" w:rsidRPr="00962106">
        <w:rPr>
          <w:rFonts w:eastAsia="Times New Roman"/>
          <w:lang w:val="en-GB"/>
        </w:rPr>
        <w:t>153-179.</w:t>
      </w:r>
    </w:p>
    <w:p w14:paraId="757A43C3" w14:textId="0C29C4BB" w:rsidR="000B1B16" w:rsidRPr="009546D2" w:rsidRDefault="00296435" w:rsidP="006E3B15">
      <w:pPr>
        <w:pStyle w:val="TEIbiblreference"/>
        <w:rPr>
          <w:lang w:val="en-GB"/>
        </w:rPr>
      </w:pPr>
      <w:proofErr w:type="spellStart"/>
      <w:r w:rsidRPr="009546D2">
        <w:rPr>
          <w:smallCaps/>
          <w:lang w:val="en-GB"/>
        </w:rPr>
        <w:t>Panza</w:t>
      </w:r>
      <w:proofErr w:type="spellEnd"/>
      <w:r w:rsidRPr="009546D2">
        <w:rPr>
          <w:lang w:val="en-GB"/>
        </w:rPr>
        <w:t xml:space="preserve"> </w:t>
      </w:r>
      <w:proofErr w:type="spellStart"/>
      <w:r w:rsidR="000B1B16" w:rsidRPr="009546D2">
        <w:rPr>
          <w:lang w:val="en-GB"/>
        </w:rPr>
        <w:t>Pierluigi</w:t>
      </w:r>
      <w:proofErr w:type="spellEnd"/>
      <w:r w:rsidR="000B1B16" w:rsidRPr="009546D2">
        <w:rPr>
          <w:lang w:val="en-GB"/>
        </w:rPr>
        <w:t>, « </w:t>
      </w:r>
      <w:proofErr w:type="spellStart"/>
      <w:r w:rsidR="000B1B16" w:rsidRPr="009546D2">
        <w:rPr>
          <w:lang w:val="en-GB"/>
        </w:rPr>
        <w:t>L’araldica</w:t>
      </w:r>
      <w:proofErr w:type="spellEnd"/>
      <w:r w:rsidR="000B1B16" w:rsidRPr="009546D2">
        <w:rPr>
          <w:lang w:val="en-GB"/>
        </w:rPr>
        <w:t xml:space="preserve"> e </w:t>
      </w:r>
      <w:proofErr w:type="spellStart"/>
      <w:r w:rsidR="000B1B16" w:rsidRPr="009546D2">
        <w:rPr>
          <w:lang w:val="en-GB"/>
        </w:rPr>
        <w:t>Giovan</w:t>
      </w:r>
      <w:proofErr w:type="spellEnd"/>
      <w:r w:rsidR="000B1B16" w:rsidRPr="009546D2">
        <w:rPr>
          <w:lang w:val="en-GB"/>
        </w:rPr>
        <w:t xml:space="preserve"> Battista Piranesi », </w:t>
      </w:r>
      <w:proofErr w:type="spellStart"/>
      <w:r w:rsidR="000B1B16" w:rsidRPr="009546D2">
        <w:rPr>
          <w:i/>
          <w:iCs/>
          <w:lang w:val="en-GB"/>
        </w:rPr>
        <w:t>Rivista</w:t>
      </w:r>
      <w:proofErr w:type="spellEnd"/>
      <w:r w:rsidR="000B1B16" w:rsidRPr="009546D2">
        <w:rPr>
          <w:i/>
          <w:iCs/>
          <w:lang w:val="en-GB"/>
        </w:rPr>
        <w:t xml:space="preserve"> del </w:t>
      </w:r>
      <w:proofErr w:type="spellStart"/>
      <w:r w:rsidR="000B1B16" w:rsidRPr="009546D2">
        <w:rPr>
          <w:i/>
          <w:iCs/>
          <w:lang w:val="en-GB"/>
        </w:rPr>
        <w:t>Collegio</w:t>
      </w:r>
      <w:proofErr w:type="spellEnd"/>
      <w:r w:rsidR="000B1B16" w:rsidRPr="009546D2">
        <w:rPr>
          <w:i/>
          <w:iCs/>
          <w:lang w:val="en-GB"/>
        </w:rPr>
        <w:t xml:space="preserve"> </w:t>
      </w:r>
      <w:proofErr w:type="spellStart"/>
      <w:r w:rsidR="000B1B16" w:rsidRPr="009546D2">
        <w:rPr>
          <w:i/>
          <w:iCs/>
          <w:lang w:val="en-GB"/>
        </w:rPr>
        <w:t>araldico</w:t>
      </w:r>
      <w:proofErr w:type="spellEnd"/>
      <w:r w:rsidR="000B1B16" w:rsidRPr="009546D2">
        <w:rPr>
          <w:lang w:val="en-GB"/>
        </w:rPr>
        <w:t xml:space="preserve">, 2017, </w:t>
      </w:r>
      <w:r w:rsidR="00F740A0" w:rsidRPr="009546D2">
        <w:rPr>
          <w:lang w:val="en-GB"/>
        </w:rPr>
        <w:t>p. </w:t>
      </w:r>
      <w:r w:rsidR="000B1B16" w:rsidRPr="009546D2">
        <w:rPr>
          <w:lang w:val="en-GB"/>
        </w:rPr>
        <w:t>142-154.</w:t>
      </w:r>
    </w:p>
    <w:p w14:paraId="6E867C30" w14:textId="3F94F47F" w:rsidR="000B1B16" w:rsidRPr="00AB6A3C" w:rsidRDefault="00296435" w:rsidP="006E3B15">
      <w:pPr>
        <w:pStyle w:val="TEIbiblreference"/>
      </w:pPr>
      <w:r w:rsidRPr="00CB6EC2">
        <w:rPr>
          <w:smallCaps/>
        </w:rPr>
        <w:t>Pastoureau</w:t>
      </w:r>
      <w:r w:rsidRPr="00AB6A3C">
        <w:t xml:space="preserve"> </w:t>
      </w:r>
      <w:r w:rsidR="000B1B16" w:rsidRPr="00AB6A3C">
        <w:t>Michel, « Aux origines des hachures héraldiques (</w:t>
      </w:r>
      <w:proofErr w:type="spellStart"/>
      <w:r w:rsidR="00206E3A" w:rsidRPr="00CB6EC2">
        <w:rPr>
          <w:smallCaps/>
        </w:rPr>
        <w:t>xv</w:t>
      </w:r>
      <w:r w:rsidR="000B1B16" w:rsidRPr="00206E3A">
        <w:rPr>
          <w:vertAlign w:val="superscript"/>
        </w:rPr>
        <w:t>e</w:t>
      </w:r>
      <w:r w:rsidR="000B1B16" w:rsidRPr="00AB6A3C">
        <w:t>-</w:t>
      </w:r>
      <w:r w:rsidR="00206E3A" w:rsidRPr="00CB6EC2">
        <w:rPr>
          <w:smallCaps/>
        </w:rPr>
        <w:t>xvii</w:t>
      </w:r>
      <w:r w:rsidR="000B1B16" w:rsidRPr="00206E3A">
        <w:rPr>
          <w:vertAlign w:val="superscript"/>
        </w:rPr>
        <w:t>e</w:t>
      </w:r>
      <w:proofErr w:type="spellEnd"/>
      <w:r w:rsidR="00206E3A">
        <w:t> </w:t>
      </w:r>
      <w:r w:rsidR="000B1B16" w:rsidRPr="00AB6A3C">
        <w:t xml:space="preserve">siècle) », </w:t>
      </w:r>
      <w:r w:rsidR="000B1B16" w:rsidRPr="00AB6A3C">
        <w:rPr>
          <w:i/>
          <w:iCs/>
        </w:rPr>
        <w:t>Revue française d’héraldique et de sigillographie</w:t>
      </w:r>
      <w:r w:rsidR="000B1B16" w:rsidRPr="00AB6A3C">
        <w:t xml:space="preserve">, </w:t>
      </w:r>
      <w:r w:rsidR="00C93996">
        <w:t>n</w:t>
      </w:r>
      <w:r w:rsidR="00C93996" w:rsidRPr="00C93996">
        <w:rPr>
          <w:vertAlign w:val="superscript"/>
        </w:rPr>
        <w:t>o</w:t>
      </w:r>
      <w:r w:rsidR="00C93996" w:rsidRPr="00C93996">
        <w:t> </w:t>
      </w:r>
      <w:r w:rsidR="000B1B16" w:rsidRPr="00AB6A3C">
        <w:t xml:space="preserve">65, 1995, </w:t>
      </w:r>
      <w:r w:rsidR="00F740A0">
        <w:t>p. </w:t>
      </w:r>
      <w:r w:rsidR="000B1B16" w:rsidRPr="00AB6A3C">
        <w:t>21-31.</w:t>
      </w:r>
    </w:p>
    <w:p w14:paraId="38572105" w14:textId="6189171E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Perini</w:t>
      </w:r>
      <w:proofErr w:type="spellEnd"/>
      <w:r w:rsidRPr="00AB6A3C">
        <w:t xml:space="preserve"> </w:t>
      </w:r>
      <w:proofErr w:type="spellStart"/>
      <w:r w:rsidRPr="00CB6EC2">
        <w:rPr>
          <w:smallCaps/>
        </w:rPr>
        <w:t>Folesani</w:t>
      </w:r>
      <w:proofErr w:type="spellEnd"/>
      <w:r w:rsidR="000B1B16" w:rsidRPr="00AB6A3C">
        <w:t xml:space="preserve"> Giovanna, « </w:t>
      </w:r>
      <w:proofErr w:type="spellStart"/>
      <w:r w:rsidR="000B1B16" w:rsidRPr="00AB6A3C">
        <w:t>Pittura</w:t>
      </w:r>
      <w:proofErr w:type="spellEnd"/>
      <w:r w:rsidR="000B1B16" w:rsidRPr="00AB6A3C">
        <w:t xml:space="preserve"> e </w:t>
      </w:r>
      <w:proofErr w:type="spellStart"/>
      <w:r w:rsidR="000B1B16" w:rsidRPr="00AB6A3C">
        <w:t>poesia</w:t>
      </w:r>
      <w:proofErr w:type="spellEnd"/>
      <w:r w:rsidR="000B1B16" w:rsidRPr="00AB6A3C">
        <w:t xml:space="preserve">, </w:t>
      </w:r>
      <w:proofErr w:type="spellStart"/>
      <w:r w:rsidR="000B1B16" w:rsidRPr="00AB6A3C">
        <w:t>arti</w:t>
      </w:r>
      <w:proofErr w:type="spellEnd"/>
      <w:r w:rsidR="000B1B16" w:rsidRPr="00AB6A3C">
        <w:t xml:space="preserve"> </w:t>
      </w:r>
      <w:proofErr w:type="spellStart"/>
      <w:r w:rsidR="000B1B16" w:rsidRPr="00AB6A3C">
        <w:t>sorelle</w:t>
      </w:r>
      <w:proofErr w:type="spellEnd"/>
      <w:r w:rsidR="000B1B16" w:rsidRPr="00AB6A3C">
        <w:t xml:space="preserve"> </w:t>
      </w:r>
      <w:proofErr w:type="spellStart"/>
      <w:r w:rsidR="000B1B16" w:rsidRPr="00AB6A3C">
        <w:t>nella</w:t>
      </w:r>
      <w:proofErr w:type="spellEnd"/>
      <w:r w:rsidR="000B1B16" w:rsidRPr="00AB6A3C">
        <w:t xml:space="preserve"> </w:t>
      </w:r>
      <w:proofErr w:type="spellStart"/>
      <w:r w:rsidR="000B1B16" w:rsidRPr="00AB6A3C">
        <w:t>Bologna</w:t>
      </w:r>
      <w:proofErr w:type="spellEnd"/>
      <w:r w:rsidR="000B1B16" w:rsidRPr="00AB6A3C">
        <w:t xml:space="preserve"> </w:t>
      </w:r>
      <w:proofErr w:type="spellStart"/>
      <w:r w:rsidR="000B1B16" w:rsidRPr="00AB6A3C">
        <w:t>rinascimentale</w:t>
      </w:r>
      <w:proofErr w:type="spellEnd"/>
      <w:r w:rsidR="000B1B16" w:rsidRPr="00AB6A3C">
        <w:t xml:space="preserve"> e </w:t>
      </w:r>
      <w:proofErr w:type="spellStart"/>
      <w:r w:rsidR="000B1B16" w:rsidRPr="00AB6A3C">
        <w:t>barocca</w:t>
      </w:r>
      <w:proofErr w:type="spellEnd"/>
      <w:r w:rsidR="000B1B16" w:rsidRPr="00AB6A3C">
        <w:t xml:space="preserve"> », </w:t>
      </w:r>
      <w:proofErr w:type="spellStart"/>
      <w:r w:rsidR="000B1B16" w:rsidRPr="00AB6A3C">
        <w:rPr>
          <w:i/>
        </w:rPr>
        <w:t>Letteratura</w:t>
      </w:r>
      <w:proofErr w:type="spellEnd"/>
      <w:r w:rsidR="000B1B16" w:rsidRPr="00AB6A3C">
        <w:rPr>
          <w:i/>
        </w:rPr>
        <w:t xml:space="preserve"> e </w:t>
      </w:r>
      <w:proofErr w:type="spellStart"/>
      <w:r w:rsidR="000B1B16" w:rsidRPr="00AB6A3C">
        <w:rPr>
          <w:i/>
        </w:rPr>
        <w:t>arte</w:t>
      </w:r>
      <w:proofErr w:type="spellEnd"/>
      <w:r w:rsidR="000B1B16" w:rsidRPr="00AB6A3C">
        <w:t xml:space="preserve">, </w:t>
      </w:r>
      <w:r w:rsidR="00C93996">
        <w:t>n</w:t>
      </w:r>
      <w:r w:rsidR="00C93996" w:rsidRPr="00C93996">
        <w:rPr>
          <w:vertAlign w:val="superscript"/>
        </w:rPr>
        <w:t>o</w:t>
      </w:r>
      <w:r w:rsidR="00C93996">
        <w:t> </w:t>
      </w:r>
      <w:r w:rsidR="000B1B16" w:rsidRPr="00AB6A3C">
        <w:t xml:space="preserve">18, 2020, </w:t>
      </w:r>
      <w:r w:rsidR="00F740A0">
        <w:t>p. </w:t>
      </w:r>
      <w:r w:rsidR="000B1B16" w:rsidRPr="00AB6A3C">
        <w:t>67-80.</w:t>
      </w:r>
    </w:p>
    <w:p w14:paraId="019A7FBB" w14:textId="05E3FB01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Pinelli</w:t>
      </w:r>
      <w:proofErr w:type="spellEnd"/>
      <w:r w:rsidRPr="00AB6A3C">
        <w:t xml:space="preserve"> </w:t>
      </w:r>
      <w:r w:rsidR="000B1B16" w:rsidRPr="00AB6A3C">
        <w:t>Antonio, « </w:t>
      </w:r>
      <w:r w:rsidR="000B1B16" w:rsidRPr="00AB6A3C">
        <w:rPr>
          <w:i/>
        </w:rPr>
        <w:t>La philosophie des images</w:t>
      </w:r>
      <w:r w:rsidR="000B1B16" w:rsidRPr="00AB6A3C">
        <w:t xml:space="preserve">. </w:t>
      </w:r>
      <w:r w:rsidR="000B1B16" w:rsidRPr="00AB6A3C">
        <w:rPr>
          <w:lang w:val="it-IT"/>
        </w:rPr>
        <w:t xml:space="preserve">Emblemi e imprese fra manierismo e barocco », </w:t>
      </w:r>
      <w:r w:rsidR="000B1B16" w:rsidRPr="00AB6A3C">
        <w:rPr>
          <w:i/>
          <w:lang w:val="it-IT"/>
        </w:rPr>
        <w:t>Ricerche di storia dell’arte</w:t>
      </w:r>
      <w:r w:rsidR="000B1B16" w:rsidRPr="00AB6A3C">
        <w:rPr>
          <w:lang w:val="it-IT"/>
        </w:rPr>
        <w:t xml:space="preserve">, </w:t>
      </w:r>
      <w:r w:rsidR="00C93996">
        <w:rPr>
          <w:lang w:val="it-IT"/>
        </w:rPr>
        <w:t>n</w:t>
      </w:r>
      <w:r w:rsidR="00C93996" w:rsidRPr="00C93996">
        <w:rPr>
          <w:vertAlign w:val="superscript"/>
          <w:lang w:val="it-IT"/>
        </w:rPr>
        <w:t>o</w:t>
      </w:r>
      <w:r w:rsidR="00C93996">
        <w:rPr>
          <w:lang w:val="it-IT"/>
        </w:rPr>
        <w:t> </w:t>
      </w:r>
      <w:r w:rsidR="000B1B16" w:rsidRPr="00AB6A3C">
        <w:rPr>
          <w:lang w:val="it-IT"/>
        </w:rPr>
        <w:t xml:space="preserve">1-2, 1976,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3-28.</w:t>
      </w:r>
    </w:p>
    <w:p w14:paraId="1F22E447" w14:textId="5D92D37E" w:rsidR="000B1B16" w:rsidRPr="00AB6A3C" w:rsidRDefault="00296435" w:rsidP="006E3B15">
      <w:pPr>
        <w:pStyle w:val="TEIbiblreference"/>
        <w:rPr>
          <w:lang w:val="it-IT"/>
        </w:rPr>
      </w:pPr>
      <w:proofErr w:type="spellStart"/>
      <w:r w:rsidRPr="00CB6EC2">
        <w:rPr>
          <w:smallCaps/>
        </w:rPr>
        <w:t>Preimesberger</w:t>
      </w:r>
      <w:proofErr w:type="spellEnd"/>
      <w:r w:rsidRPr="00B65667">
        <w:t xml:space="preserve"> </w:t>
      </w:r>
      <w:r w:rsidR="000B1B16" w:rsidRPr="00B65667">
        <w:t>Rudolf,</w:t>
      </w:r>
      <w:r w:rsidR="000B1B16" w:rsidRPr="00AB6A3C">
        <w:rPr>
          <w:lang w:val="it-IT"/>
        </w:rPr>
        <w:t xml:space="preserve"> « Obeliscus Pamphilius. </w:t>
      </w:r>
      <w:r w:rsidR="000B1B16" w:rsidRPr="00AB6A3C">
        <w:rPr>
          <w:lang w:val="de-DE"/>
        </w:rPr>
        <w:t xml:space="preserve">Beitrage zur Vorgeschichte und Ikonographie des </w:t>
      </w:r>
      <w:proofErr w:type="spellStart"/>
      <w:r w:rsidR="000B1B16" w:rsidRPr="00AB6A3C">
        <w:rPr>
          <w:lang w:val="de-DE"/>
        </w:rPr>
        <w:t>Vierstromebrunnes</w:t>
      </w:r>
      <w:proofErr w:type="spellEnd"/>
      <w:r w:rsidR="000B1B16" w:rsidRPr="00AB6A3C">
        <w:rPr>
          <w:lang w:val="de-DE"/>
        </w:rPr>
        <w:t xml:space="preserve"> auf Piazza Navona</w:t>
      </w:r>
      <w:r w:rsidR="00F740A0">
        <w:rPr>
          <w:lang w:val="it-IT"/>
        </w:rPr>
        <w:t> »</w:t>
      </w:r>
      <w:r w:rsidR="000B1B16" w:rsidRPr="00AB6A3C">
        <w:rPr>
          <w:lang w:val="it-IT"/>
        </w:rPr>
        <w:t xml:space="preserve">, </w:t>
      </w:r>
      <w:r w:rsidR="000B1B16" w:rsidRPr="00AB6A3C">
        <w:rPr>
          <w:i/>
          <w:iCs/>
          <w:lang w:val="it-IT"/>
        </w:rPr>
        <w:t>Münchner Jahrbuch der Bildenden Kunst</w:t>
      </w:r>
      <w:r w:rsidR="000B1B16" w:rsidRPr="00AB6A3C">
        <w:rPr>
          <w:lang w:val="it-IT"/>
        </w:rPr>
        <w:t xml:space="preserve">, </w:t>
      </w:r>
      <w:r w:rsidR="00C93996">
        <w:rPr>
          <w:lang w:val="it-IT"/>
        </w:rPr>
        <w:t>n</w:t>
      </w:r>
      <w:r w:rsidR="00C93996" w:rsidRPr="00C93996">
        <w:rPr>
          <w:vertAlign w:val="superscript"/>
          <w:lang w:val="it-IT"/>
        </w:rPr>
        <w:t>o</w:t>
      </w:r>
      <w:r w:rsidR="00C93996">
        <w:rPr>
          <w:lang w:val="it-IT"/>
        </w:rPr>
        <w:t> </w:t>
      </w:r>
      <w:r w:rsidR="000B1B16" w:rsidRPr="00AB6A3C">
        <w:rPr>
          <w:lang w:val="it-IT"/>
        </w:rPr>
        <w:t>25, 1974</w:t>
      </w:r>
      <w:r w:rsidR="001C3738">
        <w:rPr>
          <w:lang w:val="it-IT"/>
        </w:rPr>
        <w:t>,</w:t>
      </w:r>
      <w:r w:rsidR="000B1B16" w:rsidRPr="00AB6A3C">
        <w:rPr>
          <w:lang w:val="it-IT"/>
        </w:rPr>
        <w:t xml:space="preserve">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77-162.</w:t>
      </w:r>
    </w:p>
    <w:p w14:paraId="189C4C3E" w14:textId="3FC3F664" w:rsidR="000B1B16" w:rsidRPr="00C93996" w:rsidRDefault="000B1B16" w:rsidP="006E3B15">
      <w:pPr>
        <w:pStyle w:val="TEIbiblreference"/>
        <w:rPr>
          <w:lang w:val="it-IT"/>
        </w:rPr>
      </w:pPr>
      <w:r w:rsidRPr="00C93996">
        <w:rPr>
          <w:b/>
          <w:bCs/>
          <w:lang w:val="it-IT"/>
        </w:rPr>
        <w:t>—</w:t>
      </w:r>
      <w:r w:rsidRPr="00C93996">
        <w:rPr>
          <w:lang w:val="it-IT"/>
        </w:rPr>
        <w:t xml:space="preserve">, </w:t>
      </w:r>
      <w:r w:rsidR="00F740A0" w:rsidRPr="00C93996">
        <w:rPr>
          <w:lang w:val="it-IT"/>
        </w:rPr>
        <w:t>« </w:t>
      </w:r>
      <w:r w:rsidR="00C93996">
        <w:rPr>
          <w:lang w:val="it-IT"/>
        </w:rPr>
        <w:t>“</w:t>
      </w:r>
      <w:r w:rsidRPr="00C93996">
        <w:rPr>
          <w:lang w:val="it-IT"/>
        </w:rPr>
        <w:t>Pontifex Romanus per Aeneam Praesignatus</w:t>
      </w:r>
      <w:r w:rsidR="00C93996">
        <w:rPr>
          <w:lang w:val="it-IT"/>
        </w:rPr>
        <w:t>”</w:t>
      </w:r>
      <w:r w:rsidRPr="00C93996">
        <w:rPr>
          <w:lang w:val="it-IT"/>
        </w:rPr>
        <w:t>,</w:t>
      </w:r>
      <w:r w:rsidR="00C93996" w:rsidRPr="00C93996">
        <w:rPr>
          <w:lang w:val="it-IT"/>
        </w:rPr>
        <w:t xml:space="preserve"> </w:t>
      </w:r>
      <w:r w:rsidRPr="00C93996">
        <w:rPr>
          <w:lang w:val="it-IT"/>
        </w:rPr>
        <w:t xml:space="preserve">Die Galleria Pamphilj und ihre Fresken », </w:t>
      </w:r>
      <w:r w:rsidRPr="00C93996">
        <w:rPr>
          <w:i/>
          <w:iCs/>
          <w:lang w:val="it-IT"/>
        </w:rPr>
        <w:t>Romisches Jahrbuch fur Kunstgeschichte</w:t>
      </w:r>
      <w:r w:rsidRPr="00C93996">
        <w:rPr>
          <w:lang w:val="it-IT"/>
        </w:rPr>
        <w:t xml:space="preserve">, </w:t>
      </w:r>
      <w:r w:rsidR="00C93996">
        <w:rPr>
          <w:lang w:val="it-IT"/>
        </w:rPr>
        <w:t>n</w:t>
      </w:r>
      <w:r w:rsidR="00C93996" w:rsidRPr="00C93996">
        <w:rPr>
          <w:vertAlign w:val="superscript"/>
          <w:lang w:val="it-IT"/>
        </w:rPr>
        <w:t>o</w:t>
      </w:r>
      <w:r w:rsidR="00C93996">
        <w:rPr>
          <w:lang w:val="it-IT"/>
        </w:rPr>
        <w:t> </w:t>
      </w:r>
      <w:r w:rsidRPr="00C93996">
        <w:rPr>
          <w:lang w:val="it-IT"/>
        </w:rPr>
        <w:t xml:space="preserve">16, 1976, </w:t>
      </w:r>
      <w:r w:rsidR="00F740A0" w:rsidRPr="00C93996">
        <w:rPr>
          <w:lang w:val="it-IT"/>
        </w:rPr>
        <w:t>p. </w:t>
      </w:r>
      <w:r w:rsidRPr="00C93996">
        <w:rPr>
          <w:lang w:val="it-IT"/>
        </w:rPr>
        <w:t>221-287.</w:t>
      </w:r>
    </w:p>
    <w:p w14:paraId="3F259A56" w14:textId="4E0314A3" w:rsidR="000B1B16" w:rsidRPr="00B65667" w:rsidRDefault="00296435" w:rsidP="006E3B15">
      <w:pPr>
        <w:pStyle w:val="TEIbiblreference"/>
      </w:pPr>
      <w:proofErr w:type="spellStart"/>
      <w:r w:rsidRPr="00CB6EC2">
        <w:rPr>
          <w:smallCaps/>
        </w:rPr>
        <w:t>Ravaioli</w:t>
      </w:r>
      <w:proofErr w:type="spellEnd"/>
      <w:r w:rsidRPr="00B65667">
        <w:t xml:space="preserve"> </w:t>
      </w:r>
      <w:r w:rsidR="000B1B16" w:rsidRPr="00AB6A3C">
        <w:rPr>
          <w:lang w:val="it-IT"/>
        </w:rPr>
        <w:t xml:space="preserve">Davide,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>Pitture murali di Francesco Lola sulla facciata del Palazzo Comunale</w:t>
      </w:r>
      <w:r w:rsidR="00F740A0">
        <w:rPr>
          <w:lang w:val="it-IT"/>
        </w:rPr>
        <w:t> »</w:t>
      </w:r>
      <w:r w:rsidR="000B1B16" w:rsidRPr="00AB6A3C">
        <w:rPr>
          <w:lang w:val="it-IT"/>
        </w:rPr>
        <w:t xml:space="preserve">, </w:t>
      </w:r>
      <w:r w:rsidR="000B1B16" w:rsidRPr="00AB6A3C">
        <w:rPr>
          <w:i/>
          <w:iCs/>
          <w:lang w:val="it-IT"/>
        </w:rPr>
        <w:t>Arte a Bologna</w:t>
      </w:r>
      <w:r w:rsidR="000B1B16" w:rsidRPr="00AB6A3C">
        <w:rPr>
          <w:lang w:val="it-IT"/>
        </w:rPr>
        <w:t xml:space="preserve">, </w:t>
      </w:r>
      <w:r w:rsidR="00C93996">
        <w:rPr>
          <w:lang w:val="it-IT"/>
        </w:rPr>
        <w:t>n</w:t>
      </w:r>
      <w:r w:rsidR="00C93996" w:rsidRPr="00C93996">
        <w:rPr>
          <w:vertAlign w:val="superscript"/>
          <w:lang w:val="it-IT"/>
        </w:rPr>
        <w:t>o</w:t>
      </w:r>
      <w:r w:rsidR="00C93996">
        <w:rPr>
          <w:lang w:val="it-IT"/>
        </w:rPr>
        <w:t> </w:t>
      </w:r>
      <w:r w:rsidR="000B1B16" w:rsidRPr="00AB6A3C">
        <w:rPr>
          <w:lang w:val="it-IT"/>
        </w:rPr>
        <w:t xml:space="preserve">6, 2007,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133-136.</w:t>
      </w:r>
    </w:p>
    <w:p w14:paraId="209EB318" w14:textId="785553D2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Righini</w:t>
      </w:r>
      <w:proofErr w:type="spellEnd"/>
      <w:r w:rsidRPr="00B65667">
        <w:t xml:space="preserve"> </w:t>
      </w:r>
      <w:r w:rsidR="000B1B16" w:rsidRPr="00AB6A3C">
        <w:t xml:space="preserve">Davide, </w:t>
      </w:r>
      <w:r w:rsidR="00F740A0">
        <w:t>« </w:t>
      </w:r>
      <w:proofErr w:type="spellStart"/>
      <w:r w:rsidR="000B1B16" w:rsidRPr="00AB6A3C">
        <w:rPr>
          <w:iCs/>
        </w:rPr>
        <w:t>Iconografie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celebrative</w:t>
      </w:r>
      <w:proofErr w:type="spellEnd"/>
      <w:r w:rsidR="000B1B16" w:rsidRPr="00AB6A3C">
        <w:rPr>
          <w:iCs/>
        </w:rPr>
        <w:t xml:space="preserve">. </w:t>
      </w:r>
      <w:proofErr w:type="spellStart"/>
      <w:r w:rsidR="000B1B16" w:rsidRPr="00AB6A3C">
        <w:rPr>
          <w:iCs/>
        </w:rPr>
        <w:t>Gli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emblemi</w:t>
      </w:r>
      <w:proofErr w:type="spellEnd"/>
      <w:r w:rsidR="000B1B16" w:rsidRPr="00AB6A3C">
        <w:rPr>
          <w:iCs/>
        </w:rPr>
        <w:t xml:space="preserve"> e i </w:t>
      </w:r>
      <w:proofErr w:type="spellStart"/>
      <w:r w:rsidR="000B1B16" w:rsidRPr="00AB6A3C">
        <w:rPr>
          <w:iCs/>
        </w:rPr>
        <w:t>miti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raffigurati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nelle</w:t>
      </w:r>
      <w:proofErr w:type="spellEnd"/>
      <w:r w:rsidR="000B1B16" w:rsidRPr="00AB6A3C">
        <w:rPr>
          <w:iCs/>
        </w:rPr>
        <w:t xml:space="preserve"> sale di </w:t>
      </w:r>
      <w:proofErr w:type="spellStart"/>
      <w:r w:rsidR="000B1B16" w:rsidRPr="00AB6A3C">
        <w:rPr>
          <w:iCs/>
        </w:rPr>
        <w:t>rappresentanza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del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Palazzo</w:t>
      </w:r>
      <w:proofErr w:type="spellEnd"/>
      <w:r w:rsidR="000B1B16" w:rsidRPr="00AB6A3C">
        <w:rPr>
          <w:iCs/>
        </w:rPr>
        <w:t xml:space="preserve"> </w:t>
      </w:r>
      <w:proofErr w:type="spellStart"/>
      <w:r w:rsidR="000B1B16" w:rsidRPr="00AB6A3C">
        <w:rPr>
          <w:iCs/>
        </w:rPr>
        <w:t>Pubblico</w:t>
      </w:r>
      <w:proofErr w:type="spellEnd"/>
      <w:r w:rsidR="000B1B16" w:rsidRPr="00AB6A3C">
        <w:rPr>
          <w:iCs/>
        </w:rPr>
        <w:t xml:space="preserve"> di </w:t>
      </w:r>
      <w:proofErr w:type="spellStart"/>
      <w:r w:rsidR="000B1B16" w:rsidRPr="00AB6A3C">
        <w:rPr>
          <w:iCs/>
        </w:rPr>
        <w:t>Bologna</w:t>
      </w:r>
      <w:proofErr w:type="spellEnd"/>
      <w:r w:rsidR="000B1B16" w:rsidRPr="00AB6A3C">
        <w:rPr>
          <w:iCs/>
        </w:rPr>
        <w:t xml:space="preserve"> (</w:t>
      </w:r>
      <w:proofErr w:type="spellStart"/>
      <w:r w:rsidR="000B1B16" w:rsidRPr="00AB6A3C">
        <w:rPr>
          <w:iCs/>
        </w:rPr>
        <w:t>secoli</w:t>
      </w:r>
      <w:proofErr w:type="spellEnd"/>
      <w:r w:rsidR="00C93996">
        <w:rPr>
          <w:iCs/>
        </w:rPr>
        <w:t> </w:t>
      </w:r>
      <w:r w:rsidR="000B1B16" w:rsidRPr="00CB6EC2">
        <w:rPr>
          <w:iCs/>
          <w:smallCaps/>
        </w:rPr>
        <w:t>XV</w:t>
      </w:r>
      <w:r w:rsidR="000B1B16" w:rsidRPr="00AB6A3C">
        <w:rPr>
          <w:iCs/>
        </w:rPr>
        <w:t>-</w:t>
      </w:r>
      <w:r w:rsidR="000B1B16" w:rsidRPr="00CB6EC2">
        <w:rPr>
          <w:iCs/>
          <w:smallCaps/>
        </w:rPr>
        <w:t>XVIII</w:t>
      </w:r>
      <w:r w:rsidR="000B1B16" w:rsidRPr="00AB6A3C">
        <w:rPr>
          <w:iCs/>
        </w:rPr>
        <w:t>)</w:t>
      </w:r>
      <w:r w:rsidR="00F740A0">
        <w:rPr>
          <w:iCs/>
        </w:rPr>
        <w:t> »</w:t>
      </w:r>
      <w:r w:rsidR="000B1B16" w:rsidRPr="00AB6A3C">
        <w:rPr>
          <w:iCs/>
        </w:rPr>
        <w:t>,</w:t>
      </w:r>
      <w:r w:rsidR="000B1B16" w:rsidRPr="00AB6A3C">
        <w:t xml:space="preserve"> </w:t>
      </w:r>
      <w:r w:rsidR="000B1B16" w:rsidRPr="00AB6A3C">
        <w:rPr>
          <w:i/>
          <w:iCs/>
        </w:rPr>
        <w:t xml:space="preserve">Arte a </w:t>
      </w:r>
      <w:proofErr w:type="spellStart"/>
      <w:r w:rsidR="000B1B16" w:rsidRPr="00AB6A3C">
        <w:rPr>
          <w:i/>
          <w:iCs/>
        </w:rPr>
        <w:t>Bologna</w:t>
      </w:r>
      <w:proofErr w:type="spellEnd"/>
      <w:r w:rsidR="000B1B16" w:rsidRPr="00AB6A3C">
        <w:rPr>
          <w:i/>
          <w:iCs/>
        </w:rPr>
        <w:t xml:space="preserve">. </w:t>
      </w:r>
      <w:proofErr w:type="spellStart"/>
      <w:r w:rsidR="000B1B16" w:rsidRPr="00AB6A3C">
        <w:rPr>
          <w:i/>
          <w:iCs/>
        </w:rPr>
        <w:t>Bollettino</w:t>
      </w:r>
      <w:proofErr w:type="spellEnd"/>
      <w:r w:rsidR="000B1B16" w:rsidRPr="00AB6A3C">
        <w:rPr>
          <w:i/>
          <w:iCs/>
        </w:rPr>
        <w:t xml:space="preserve"> dei </w:t>
      </w:r>
      <w:proofErr w:type="spellStart"/>
      <w:r w:rsidR="000B1B16" w:rsidRPr="00AB6A3C">
        <w:rPr>
          <w:i/>
          <w:iCs/>
        </w:rPr>
        <w:t>Musei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Civici</w:t>
      </w:r>
      <w:proofErr w:type="spellEnd"/>
      <w:r w:rsidR="000B1B16" w:rsidRPr="00AB6A3C">
        <w:rPr>
          <w:i/>
          <w:iCs/>
        </w:rPr>
        <w:t xml:space="preserve"> d’Arte </w:t>
      </w:r>
      <w:proofErr w:type="spellStart"/>
      <w:r w:rsidR="000B1B16" w:rsidRPr="00AB6A3C">
        <w:rPr>
          <w:i/>
          <w:iCs/>
        </w:rPr>
        <w:t>Antica</w:t>
      </w:r>
      <w:proofErr w:type="spellEnd"/>
      <w:r w:rsidR="000B1B16" w:rsidRPr="00AB6A3C">
        <w:t xml:space="preserve">, </w:t>
      </w:r>
      <w:r w:rsidR="00C93996">
        <w:t>n</w:t>
      </w:r>
      <w:r w:rsidR="00C93996" w:rsidRPr="00C93996">
        <w:rPr>
          <w:vertAlign w:val="superscript"/>
        </w:rPr>
        <w:t>o</w:t>
      </w:r>
      <w:r w:rsidR="00C93996">
        <w:t> </w:t>
      </w:r>
      <w:r w:rsidR="000B1B16" w:rsidRPr="00AB6A3C">
        <w:t xml:space="preserve">7-8, 2010-2011, </w:t>
      </w:r>
      <w:r w:rsidR="00F740A0">
        <w:t>p. </w:t>
      </w:r>
      <w:r w:rsidR="000B1B16" w:rsidRPr="00AB6A3C">
        <w:t>128-140.</w:t>
      </w:r>
    </w:p>
    <w:p w14:paraId="0349536C" w14:textId="0BC88DD5" w:rsidR="000B1B16" w:rsidRPr="00AB6A3C" w:rsidRDefault="00296435" w:rsidP="006E3B15">
      <w:pPr>
        <w:pStyle w:val="TEIbiblreference"/>
      </w:pPr>
      <w:r w:rsidRPr="00CB6EC2">
        <w:rPr>
          <w:smallCaps/>
        </w:rPr>
        <w:t>Roland</w:t>
      </w:r>
      <w:r w:rsidRPr="00AB6A3C">
        <w:t xml:space="preserve"> </w:t>
      </w:r>
      <w:r w:rsidR="000B1B16" w:rsidRPr="00AB6A3C">
        <w:t>Martin</w:t>
      </w:r>
      <w:r w:rsidR="00C93996">
        <w:t xml:space="preserve"> et</w:t>
      </w:r>
      <w:r w:rsidR="000B1B16" w:rsidRPr="00AB6A3C">
        <w:t xml:space="preserve"> </w:t>
      </w:r>
      <w:proofErr w:type="spellStart"/>
      <w:r w:rsidR="00BF097E" w:rsidRPr="00CB6EC2">
        <w:rPr>
          <w:smallCaps/>
        </w:rPr>
        <w:t>Zajic</w:t>
      </w:r>
      <w:proofErr w:type="spellEnd"/>
      <w:r w:rsidR="00BF097E" w:rsidRPr="00AB6A3C">
        <w:t xml:space="preserve"> </w:t>
      </w:r>
      <w:r w:rsidR="000B1B16" w:rsidRPr="00AB6A3C">
        <w:t xml:space="preserve">Andreas, « Les chartes médiévales enluminées dans les pays d’Europe centrale », </w:t>
      </w:r>
      <w:r w:rsidR="000B1B16" w:rsidRPr="00AB6A3C">
        <w:rPr>
          <w:i/>
          <w:iCs/>
        </w:rPr>
        <w:t>Bibliothèque de l’</w:t>
      </w:r>
      <w:r w:rsidR="004400D2">
        <w:rPr>
          <w:i/>
          <w:iCs/>
        </w:rPr>
        <w:t>É</w:t>
      </w:r>
      <w:r w:rsidR="000B1B16" w:rsidRPr="00AB6A3C">
        <w:rPr>
          <w:i/>
          <w:iCs/>
        </w:rPr>
        <w:t xml:space="preserve">cole des </w:t>
      </w:r>
      <w:r w:rsidR="004400D2">
        <w:rPr>
          <w:i/>
          <w:iCs/>
        </w:rPr>
        <w:t>c</w:t>
      </w:r>
      <w:r w:rsidR="000B1B16" w:rsidRPr="00AB6A3C">
        <w:rPr>
          <w:i/>
          <w:iCs/>
        </w:rPr>
        <w:t>hartes</w:t>
      </w:r>
      <w:r w:rsidR="000B1B16" w:rsidRPr="00AB6A3C">
        <w:t xml:space="preserve">, </w:t>
      </w:r>
      <w:r w:rsidR="004400D2">
        <w:t>n</w:t>
      </w:r>
      <w:r w:rsidR="004400D2" w:rsidRPr="004400D2">
        <w:rPr>
          <w:vertAlign w:val="superscript"/>
        </w:rPr>
        <w:t>o</w:t>
      </w:r>
      <w:r w:rsidR="004400D2">
        <w:t> </w:t>
      </w:r>
      <w:r w:rsidR="000B1B16" w:rsidRPr="00AB6A3C">
        <w:t xml:space="preserve">169, 2011, </w:t>
      </w:r>
      <w:r w:rsidR="00F740A0">
        <w:t>p. </w:t>
      </w:r>
      <w:r w:rsidR="000B1B16" w:rsidRPr="00AB6A3C">
        <w:t>151-253.</w:t>
      </w:r>
    </w:p>
    <w:p w14:paraId="2F121673" w14:textId="7ECE6594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Rolet</w:t>
      </w:r>
      <w:proofErr w:type="spellEnd"/>
      <w:r w:rsidRPr="00AB6A3C">
        <w:t xml:space="preserve"> </w:t>
      </w:r>
      <w:r w:rsidR="000B1B16" w:rsidRPr="00AB6A3C">
        <w:t xml:space="preserve">Anne, « Aux sources de l’emblème : blasons et devises », </w:t>
      </w:r>
      <w:r w:rsidR="000B1B16" w:rsidRPr="00AB6A3C">
        <w:rPr>
          <w:i/>
        </w:rPr>
        <w:t>Littérature</w:t>
      </w:r>
      <w:r w:rsidR="000B1B16" w:rsidRPr="00AB6A3C">
        <w:t xml:space="preserve">, </w:t>
      </w:r>
      <w:r w:rsidR="004400D2">
        <w:t>vol. </w:t>
      </w:r>
      <w:r w:rsidR="000B1B16" w:rsidRPr="00AB6A3C">
        <w:t>145</w:t>
      </w:r>
      <w:r w:rsidR="004400D2">
        <w:t>, n</w:t>
      </w:r>
      <w:r w:rsidR="004400D2" w:rsidRPr="004400D2">
        <w:rPr>
          <w:vertAlign w:val="superscript"/>
        </w:rPr>
        <w:t>o</w:t>
      </w:r>
      <w:r w:rsidR="004400D2">
        <w:t> 1</w:t>
      </w:r>
      <w:r w:rsidR="000B1B16" w:rsidRPr="00AB6A3C">
        <w:t xml:space="preserve">, 2007, </w:t>
      </w:r>
      <w:r w:rsidR="00F740A0">
        <w:t>p. </w:t>
      </w:r>
      <w:r w:rsidR="000B1B16" w:rsidRPr="00AB6A3C">
        <w:t>53-78.</w:t>
      </w:r>
    </w:p>
    <w:p w14:paraId="63F406CE" w14:textId="45BB7659" w:rsidR="000B1B16" w:rsidRPr="00AB6A3C" w:rsidRDefault="00296435" w:rsidP="006E3B15">
      <w:pPr>
        <w:pStyle w:val="TEIbiblreference"/>
      </w:pPr>
      <w:r w:rsidRPr="00CB6EC2">
        <w:rPr>
          <w:smallCaps/>
        </w:rPr>
        <w:t>Romani</w:t>
      </w:r>
      <w:r w:rsidRPr="00AB6A3C">
        <w:t xml:space="preserve"> </w:t>
      </w:r>
      <w:r w:rsidR="000B1B16" w:rsidRPr="00AB6A3C">
        <w:t xml:space="preserve">Valentino, « Per la </w:t>
      </w:r>
      <w:proofErr w:type="spellStart"/>
      <w:r w:rsidR="000B1B16" w:rsidRPr="00AB6A3C">
        <w:t>storia</w:t>
      </w:r>
      <w:proofErr w:type="spellEnd"/>
      <w:r w:rsidR="000B1B16" w:rsidRPr="00AB6A3C">
        <w:t xml:space="preserve"> </w:t>
      </w:r>
      <w:proofErr w:type="spellStart"/>
      <w:r w:rsidR="000B1B16" w:rsidRPr="00AB6A3C">
        <w:t>dell’editoria</w:t>
      </w:r>
      <w:proofErr w:type="spellEnd"/>
      <w:r w:rsidR="000B1B16" w:rsidRPr="00AB6A3C">
        <w:t xml:space="preserve"> </w:t>
      </w:r>
      <w:proofErr w:type="spellStart"/>
      <w:r w:rsidR="000B1B16" w:rsidRPr="00AB6A3C">
        <w:t>italiana</w:t>
      </w:r>
      <w:proofErr w:type="spellEnd"/>
      <w:r w:rsidR="000B1B16" w:rsidRPr="00AB6A3C">
        <w:t xml:space="preserve"> </w:t>
      </w:r>
      <w:proofErr w:type="spellStart"/>
      <w:r w:rsidR="000B1B16" w:rsidRPr="00AB6A3C">
        <w:t>del</w:t>
      </w:r>
      <w:proofErr w:type="spellEnd"/>
      <w:r w:rsidR="000B1B16" w:rsidRPr="00AB6A3C">
        <w:t xml:space="preserve"> </w:t>
      </w:r>
      <w:proofErr w:type="spellStart"/>
      <w:r w:rsidR="000B1B16" w:rsidRPr="00AB6A3C">
        <w:t>Cinquecento</w:t>
      </w:r>
      <w:proofErr w:type="spellEnd"/>
      <w:r w:rsidR="000B1B16" w:rsidRPr="00AB6A3C">
        <w:t xml:space="preserve">: le </w:t>
      </w:r>
      <w:proofErr w:type="spellStart"/>
      <w:r w:rsidR="000B1B16" w:rsidRPr="00AB6A3C">
        <w:t>edizioni</w:t>
      </w:r>
      <w:proofErr w:type="spellEnd"/>
      <w:r w:rsidR="000B1B16" w:rsidRPr="00AB6A3C">
        <w:t xml:space="preserve"> romane </w:t>
      </w:r>
      <w:r w:rsidR="00FE5800">
        <w:t>“</w:t>
      </w:r>
      <w:r w:rsidR="000B1B16" w:rsidRPr="00AB6A3C">
        <w:t xml:space="preserve">In </w:t>
      </w:r>
      <w:proofErr w:type="spellStart"/>
      <w:r w:rsidR="000B1B16" w:rsidRPr="00AB6A3C">
        <w:t>aedibus</w:t>
      </w:r>
      <w:proofErr w:type="spellEnd"/>
      <w:r w:rsidR="000B1B16" w:rsidRPr="00AB6A3C">
        <w:t xml:space="preserve"> </w:t>
      </w:r>
      <w:proofErr w:type="spellStart"/>
      <w:r w:rsidR="000B1B16" w:rsidRPr="00AB6A3C">
        <w:t>sanctae</w:t>
      </w:r>
      <w:proofErr w:type="spellEnd"/>
      <w:r w:rsidR="000B1B16" w:rsidRPr="00AB6A3C">
        <w:t xml:space="preserve"> </w:t>
      </w:r>
      <w:proofErr w:type="spellStart"/>
      <w:r w:rsidR="000B1B16" w:rsidRPr="00AB6A3C">
        <w:t>Brigidae</w:t>
      </w:r>
      <w:proofErr w:type="spellEnd"/>
      <w:r w:rsidR="000B1B16" w:rsidRPr="00AB6A3C">
        <w:t xml:space="preserve"> (1553-1557)</w:t>
      </w:r>
      <w:r w:rsidR="00FE5800">
        <w:t>”</w:t>
      </w:r>
      <w:r w:rsidR="000B1B16" w:rsidRPr="00AB6A3C">
        <w:t xml:space="preserve"> », </w:t>
      </w:r>
      <w:proofErr w:type="spellStart"/>
      <w:r w:rsidR="000B1B16" w:rsidRPr="00AB6A3C">
        <w:rPr>
          <w:i/>
          <w:iCs/>
        </w:rPr>
        <w:t>Rara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Volumina</w:t>
      </w:r>
      <w:proofErr w:type="spellEnd"/>
      <w:r w:rsidR="000B1B16" w:rsidRPr="00AB6A3C">
        <w:t xml:space="preserve">, </w:t>
      </w:r>
      <w:r w:rsidR="00FE5800">
        <w:t>n</w:t>
      </w:r>
      <w:r w:rsidR="00FE5800" w:rsidRPr="00FE5800">
        <w:rPr>
          <w:vertAlign w:val="superscript"/>
        </w:rPr>
        <w:t>o</w:t>
      </w:r>
      <w:r w:rsidR="00FE5800">
        <w:t> </w:t>
      </w:r>
      <w:r w:rsidR="000B1B16" w:rsidRPr="00AB6A3C">
        <w:t xml:space="preserve">1, 1998, </w:t>
      </w:r>
      <w:r w:rsidR="00F740A0">
        <w:t>p. </w:t>
      </w:r>
      <w:r w:rsidR="000B1B16" w:rsidRPr="00AB6A3C">
        <w:t>23-36.</w:t>
      </w:r>
    </w:p>
    <w:p w14:paraId="163F56ED" w14:textId="14070B0E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Ronzani</w:t>
      </w:r>
      <w:proofErr w:type="spellEnd"/>
      <w:r w:rsidRPr="00AB6A3C">
        <w:t xml:space="preserve"> </w:t>
      </w:r>
      <w:r w:rsidR="000B1B16" w:rsidRPr="00AB6A3C">
        <w:t xml:space="preserve">Rocco, </w:t>
      </w:r>
      <w:r w:rsidR="00F740A0">
        <w:t>« </w:t>
      </w:r>
      <w:r w:rsidR="000B1B16" w:rsidRPr="00AB6A3C">
        <w:t xml:space="preserve">Note di </w:t>
      </w:r>
      <w:proofErr w:type="spellStart"/>
      <w:r w:rsidR="000B1B16" w:rsidRPr="00AB6A3C">
        <w:t>sigillografia</w:t>
      </w:r>
      <w:proofErr w:type="spellEnd"/>
      <w:r w:rsidR="000B1B16" w:rsidRPr="00AB6A3C">
        <w:t xml:space="preserve"> </w:t>
      </w:r>
      <w:proofErr w:type="spellStart"/>
      <w:r w:rsidR="000B1B16" w:rsidRPr="00AB6A3C">
        <w:t>dell’ordine</w:t>
      </w:r>
      <w:proofErr w:type="spellEnd"/>
      <w:r w:rsidR="000B1B16" w:rsidRPr="00AB6A3C">
        <w:t xml:space="preserve"> di </w:t>
      </w:r>
      <w:proofErr w:type="spellStart"/>
      <w:r w:rsidR="000B1B16" w:rsidRPr="00AB6A3C">
        <w:t>sant’Agostino</w:t>
      </w:r>
      <w:proofErr w:type="spellEnd"/>
      <w:r w:rsidR="00F740A0">
        <w:t> »</w:t>
      </w:r>
      <w:r w:rsidR="000B1B16" w:rsidRPr="00AB6A3C">
        <w:t xml:space="preserve">, </w:t>
      </w:r>
      <w:r w:rsidR="000B1B16" w:rsidRPr="00AB6A3C">
        <w:rPr>
          <w:i/>
          <w:iCs/>
        </w:rPr>
        <w:t xml:space="preserve">Subsidia </w:t>
      </w:r>
      <w:proofErr w:type="spellStart"/>
      <w:r w:rsidR="000B1B16" w:rsidRPr="00AB6A3C">
        <w:rPr>
          <w:i/>
          <w:iCs/>
        </w:rPr>
        <w:t>Augustiniana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 w:rsidRPr="00AB6A3C">
        <w:rPr>
          <w:i/>
          <w:iCs/>
        </w:rPr>
        <w:t>Italica</w:t>
      </w:r>
      <w:proofErr w:type="spellEnd"/>
      <w:r w:rsidR="000B1B16" w:rsidRPr="00AB6A3C">
        <w:t xml:space="preserve"> </w:t>
      </w:r>
      <w:r w:rsidR="000B1B16" w:rsidRPr="00CB6EC2">
        <w:rPr>
          <w:smallCaps/>
        </w:rPr>
        <w:t>II</w:t>
      </w:r>
      <w:r w:rsidR="000B1B16" w:rsidRPr="00AB6A3C">
        <w:t xml:space="preserve">, </w:t>
      </w:r>
      <w:r w:rsidR="00FE5800">
        <w:t>n</w:t>
      </w:r>
      <w:r w:rsidR="00FE5800" w:rsidRPr="00FE5800">
        <w:rPr>
          <w:vertAlign w:val="superscript"/>
        </w:rPr>
        <w:t>o</w:t>
      </w:r>
      <w:r w:rsidR="00FE5800">
        <w:t> </w:t>
      </w:r>
      <w:r w:rsidR="000B1B16" w:rsidRPr="00AB6A3C">
        <w:t xml:space="preserve">1, 2009, </w:t>
      </w:r>
      <w:r w:rsidR="00F740A0">
        <w:t>p. </w:t>
      </w:r>
      <w:r w:rsidR="000B1B16" w:rsidRPr="00AB6A3C">
        <w:t>22-25.</w:t>
      </w:r>
    </w:p>
    <w:p w14:paraId="16F67773" w14:textId="13D0D954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="00F740A0">
        <w:t>« </w:t>
      </w:r>
      <w:r w:rsidRPr="00AB6A3C">
        <w:t xml:space="preserve">Nota </w:t>
      </w:r>
      <w:proofErr w:type="spellStart"/>
      <w:r w:rsidRPr="00AB6A3C">
        <w:t>storico-iconografica</w:t>
      </w:r>
      <w:proofErr w:type="spellEnd"/>
      <w:r w:rsidRPr="00AB6A3C">
        <w:t xml:space="preserve"> </w:t>
      </w:r>
      <w:proofErr w:type="spellStart"/>
      <w:r w:rsidRPr="00AB6A3C">
        <w:t>sulla</w:t>
      </w:r>
      <w:proofErr w:type="spellEnd"/>
      <w:r w:rsidRPr="00AB6A3C">
        <w:t xml:space="preserve"> </w:t>
      </w:r>
      <w:proofErr w:type="spellStart"/>
      <w:r w:rsidRPr="00AB6A3C">
        <w:t>committenza</w:t>
      </w:r>
      <w:proofErr w:type="spellEnd"/>
      <w:r w:rsidRPr="00AB6A3C">
        <w:t xml:space="preserve"> </w:t>
      </w:r>
      <w:proofErr w:type="spellStart"/>
      <w:r w:rsidRPr="00AB6A3C">
        <w:t>del</w:t>
      </w:r>
      <w:proofErr w:type="spellEnd"/>
      <w:r w:rsidRPr="00AB6A3C">
        <w:t xml:space="preserve"> cardinale Benedetto </w:t>
      </w:r>
      <w:proofErr w:type="spellStart"/>
      <w:r w:rsidRPr="00AB6A3C">
        <w:t>Giustiniani</w:t>
      </w:r>
      <w:proofErr w:type="spellEnd"/>
      <w:r w:rsidRPr="00AB6A3C">
        <w:t xml:space="preserve"> in Santa Prisca </w:t>
      </w:r>
      <w:proofErr w:type="spellStart"/>
      <w:r w:rsidRPr="00AB6A3C">
        <w:t>all’Aventino</w:t>
      </w:r>
      <w:proofErr w:type="spellEnd"/>
      <w:r w:rsidR="00F740A0">
        <w:t> »</w:t>
      </w:r>
      <w:r w:rsidRPr="00AB6A3C">
        <w:t xml:space="preserve">, </w:t>
      </w:r>
      <w:proofErr w:type="spellStart"/>
      <w:r w:rsidRPr="00AB6A3C">
        <w:rPr>
          <w:i/>
          <w:iCs/>
        </w:rPr>
        <w:t>Studi</w:t>
      </w:r>
      <w:proofErr w:type="spellEnd"/>
      <w:r w:rsidRPr="00AB6A3C">
        <w:rPr>
          <w:i/>
          <w:iCs/>
        </w:rPr>
        <w:t xml:space="preserve"> Romani</w:t>
      </w:r>
      <w:r w:rsidRPr="00AB6A3C">
        <w:t xml:space="preserve">, </w:t>
      </w:r>
      <w:r w:rsidR="00FE5800">
        <w:t>à paraître</w:t>
      </w:r>
      <w:r w:rsidRPr="00AB6A3C">
        <w:t>.</w:t>
      </w:r>
    </w:p>
    <w:p w14:paraId="2EB1BB8F" w14:textId="7348CC27" w:rsidR="000B1B16" w:rsidRPr="00AB6A3C" w:rsidRDefault="00296435" w:rsidP="006E3B15">
      <w:pPr>
        <w:pStyle w:val="TEIbiblreference"/>
      </w:pPr>
      <w:r w:rsidRPr="00CB6EC2">
        <w:rPr>
          <w:smallCaps/>
        </w:rPr>
        <w:t>Rossi</w:t>
      </w:r>
      <w:r w:rsidRPr="00AB6A3C">
        <w:t xml:space="preserve"> </w:t>
      </w:r>
      <w:r w:rsidR="000B1B16" w:rsidRPr="00AB6A3C">
        <w:t xml:space="preserve">Giovanni Battista de, </w:t>
      </w:r>
      <w:r w:rsidR="00F740A0">
        <w:t>« </w:t>
      </w:r>
      <w:r w:rsidR="000B1B16" w:rsidRPr="00AB6A3C">
        <w:t xml:space="preserve">Della casa d’Aquila e Prisca </w:t>
      </w:r>
      <w:proofErr w:type="spellStart"/>
      <w:r w:rsidR="000B1B16" w:rsidRPr="00AB6A3C">
        <w:t>all’Aventino</w:t>
      </w:r>
      <w:proofErr w:type="spellEnd"/>
      <w:r w:rsidR="00F740A0">
        <w:t> »</w:t>
      </w:r>
      <w:r w:rsidR="000B1B16" w:rsidRPr="00AB6A3C">
        <w:t xml:space="preserve">, </w:t>
      </w:r>
      <w:proofErr w:type="spellStart"/>
      <w:r w:rsidR="000B1B16" w:rsidRPr="00AB6A3C">
        <w:rPr>
          <w:i/>
          <w:iCs/>
        </w:rPr>
        <w:t>Bullettino</w:t>
      </w:r>
      <w:proofErr w:type="spellEnd"/>
      <w:r w:rsidR="000B1B16" w:rsidRPr="00AB6A3C">
        <w:rPr>
          <w:i/>
          <w:iCs/>
        </w:rPr>
        <w:t xml:space="preserve"> di </w:t>
      </w:r>
      <w:proofErr w:type="spellStart"/>
      <w:r w:rsidR="000B1B16">
        <w:rPr>
          <w:i/>
          <w:iCs/>
        </w:rPr>
        <w:t>a</w:t>
      </w:r>
      <w:r w:rsidR="000B1B16" w:rsidRPr="00AB6A3C">
        <w:rPr>
          <w:i/>
          <w:iCs/>
        </w:rPr>
        <w:t>rcheologia</w:t>
      </w:r>
      <w:proofErr w:type="spellEnd"/>
      <w:r w:rsidR="000B1B16" w:rsidRPr="00AB6A3C">
        <w:rPr>
          <w:i/>
          <w:iCs/>
        </w:rPr>
        <w:t xml:space="preserve"> </w:t>
      </w:r>
      <w:proofErr w:type="spellStart"/>
      <w:r w:rsidR="000B1B16">
        <w:rPr>
          <w:i/>
          <w:iCs/>
        </w:rPr>
        <w:t>c</w:t>
      </w:r>
      <w:r w:rsidR="000B1B16" w:rsidRPr="00AB6A3C">
        <w:rPr>
          <w:i/>
          <w:iCs/>
        </w:rPr>
        <w:t>ristiana</w:t>
      </w:r>
      <w:proofErr w:type="spellEnd"/>
      <w:r w:rsidR="000B1B16" w:rsidRPr="00AB6A3C">
        <w:t xml:space="preserve">, </w:t>
      </w:r>
      <w:r w:rsidR="00AA2536">
        <w:t>vol. </w:t>
      </w:r>
      <w:r w:rsidR="00AA2536" w:rsidRPr="00AB6A3C">
        <w:t xml:space="preserve">3, </w:t>
      </w:r>
      <w:r w:rsidR="000B1B16" w:rsidRPr="00AB6A3C">
        <w:t xml:space="preserve">1867, </w:t>
      </w:r>
      <w:r w:rsidR="00F740A0">
        <w:t>p. </w:t>
      </w:r>
      <w:r w:rsidR="000B1B16" w:rsidRPr="00AB6A3C">
        <w:t>44-47.</w:t>
      </w:r>
    </w:p>
    <w:p w14:paraId="7375348A" w14:textId="256343B1" w:rsidR="000B1B16" w:rsidRPr="00FE5800" w:rsidRDefault="000B1B16" w:rsidP="006E3B15">
      <w:pPr>
        <w:pStyle w:val="TEIbiblreference"/>
        <w:rPr>
          <w:lang w:val="en-GB"/>
        </w:rPr>
      </w:pPr>
      <w:r w:rsidRPr="00AB6A3C">
        <w:rPr>
          <w:b/>
          <w:bCs/>
        </w:rPr>
        <w:t>—</w:t>
      </w:r>
      <w:r w:rsidRPr="00AB6A3C">
        <w:t xml:space="preserve">, </w:t>
      </w:r>
      <w:r w:rsidR="00F740A0">
        <w:t>« </w:t>
      </w:r>
      <w:r w:rsidRPr="00AB6A3C">
        <w:t xml:space="preserve">Priscilla e </w:t>
      </w:r>
      <w:proofErr w:type="spellStart"/>
      <w:r w:rsidRPr="00AB6A3C">
        <w:t>gli</w:t>
      </w:r>
      <w:proofErr w:type="spellEnd"/>
      <w:r w:rsidRPr="00AB6A3C">
        <w:t xml:space="preserve"> </w:t>
      </w:r>
      <w:proofErr w:type="spellStart"/>
      <w:r w:rsidRPr="00AB6A3C">
        <w:t>Acilii</w:t>
      </w:r>
      <w:proofErr w:type="spellEnd"/>
      <w:r w:rsidRPr="00AB6A3C">
        <w:t xml:space="preserve"> </w:t>
      </w:r>
      <w:proofErr w:type="spellStart"/>
      <w:r w:rsidRPr="00AB6A3C">
        <w:t>Glabrioni</w:t>
      </w:r>
      <w:proofErr w:type="spellEnd"/>
      <w:r w:rsidRPr="00AB6A3C">
        <w:t xml:space="preserve">. </w:t>
      </w:r>
      <w:r w:rsidRPr="00FE5800">
        <w:rPr>
          <w:lang w:val="en-GB"/>
        </w:rPr>
        <w:t>§</w:t>
      </w:r>
      <w:r w:rsidR="00FE5800" w:rsidRPr="00FE5800">
        <w:rPr>
          <w:lang w:val="en-GB"/>
        </w:rPr>
        <w:t> </w:t>
      </w:r>
      <w:r w:rsidRPr="00FE5800">
        <w:rPr>
          <w:smallCaps/>
          <w:lang w:val="en-GB"/>
        </w:rPr>
        <w:t>VIII</w:t>
      </w:r>
      <w:r w:rsidRPr="00FE5800">
        <w:rPr>
          <w:lang w:val="en-GB"/>
        </w:rPr>
        <w:t xml:space="preserve">, Aquila e Prisca e </w:t>
      </w:r>
      <w:proofErr w:type="spellStart"/>
      <w:r w:rsidRPr="00FE5800">
        <w:rPr>
          <w:lang w:val="en-GB"/>
        </w:rPr>
        <w:t>gli</w:t>
      </w:r>
      <w:proofErr w:type="spellEnd"/>
      <w:r w:rsidRPr="00FE5800">
        <w:rPr>
          <w:lang w:val="en-GB"/>
        </w:rPr>
        <w:t xml:space="preserve"> </w:t>
      </w:r>
      <w:proofErr w:type="spellStart"/>
      <w:r w:rsidRPr="00FE5800">
        <w:rPr>
          <w:lang w:val="en-GB"/>
        </w:rPr>
        <w:t>Acilii</w:t>
      </w:r>
      <w:proofErr w:type="spellEnd"/>
      <w:r w:rsidRPr="00FE5800">
        <w:rPr>
          <w:lang w:val="en-GB"/>
        </w:rPr>
        <w:t xml:space="preserve"> </w:t>
      </w:r>
      <w:proofErr w:type="spellStart"/>
      <w:r w:rsidRPr="00FE5800">
        <w:rPr>
          <w:lang w:val="en-GB"/>
        </w:rPr>
        <w:t>Glabrioni</w:t>
      </w:r>
      <w:proofErr w:type="spellEnd"/>
      <w:r w:rsidR="00F740A0" w:rsidRPr="00FE5800">
        <w:rPr>
          <w:lang w:val="en-GB"/>
        </w:rPr>
        <w:t> »</w:t>
      </w:r>
      <w:r w:rsidRPr="00FE5800">
        <w:rPr>
          <w:lang w:val="en-GB"/>
        </w:rPr>
        <w:t xml:space="preserve">, </w:t>
      </w:r>
      <w:proofErr w:type="spellStart"/>
      <w:r w:rsidRPr="00FE5800">
        <w:rPr>
          <w:i/>
          <w:iCs/>
          <w:lang w:val="en-GB"/>
        </w:rPr>
        <w:t>Bullettino</w:t>
      </w:r>
      <w:proofErr w:type="spellEnd"/>
      <w:r w:rsidRPr="00FE5800">
        <w:rPr>
          <w:i/>
          <w:iCs/>
          <w:lang w:val="en-GB"/>
        </w:rPr>
        <w:t xml:space="preserve"> di </w:t>
      </w:r>
      <w:proofErr w:type="spellStart"/>
      <w:r w:rsidRPr="00FE5800">
        <w:rPr>
          <w:i/>
          <w:iCs/>
          <w:lang w:val="en-GB"/>
        </w:rPr>
        <w:t>archeologia</w:t>
      </w:r>
      <w:proofErr w:type="spellEnd"/>
      <w:r w:rsidRPr="00FE5800">
        <w:rPr>
          <w:i/>
          <w:iCs/>
          <w:lang w:val="en-GB"/>
        </w:rPr>
        <w:t xml:space="preserve"> </w:t>
      </w:r>
      <w:proofErr w:type="spellStart"/>
      <w:r w:rsidRPr="00FE5800">
        <w:rPr>
          <w:i/>
          <w:iCs/>
          <w:lang w:val="en-GB"/>
        </w:rPr>
        <w:t>cristiana</w:t>
      </w:r>
      <w:proofErr w:type="spellEnd"/>
      <w:r w:rsidRPr="00FE5800">
        <w:rPr>
          <w:lang w:val="en-GB"/>
        </w:rPr>
        <w:t xml:space="preserve">, </w:t>
      </w:r>
      <w:r w:rsidR="00FE5800" w:rsidRPr="00FE5800">
        <w:rPr>
          <w:lang w:val="en-GB"/>
        </w:rPr>
        <w:t>n</w:t>
      </w:r>
      <w:r w:rsidR="00FE5800" w:rsidRPr="00FE5800">
        <w:rPr>
          <w:vertAlign w:val="superscript"/>
          <w:lang w:val="en-GB"/>
        </w:rPr>
        <w:t>o</w:t>
      </w:r>
      <w:r w:rsidR="00FE5800">
        <w:rPr>
          <w:lang w:val="en-GB"/>
        </w:rPr>
        <w:t> </w:t>
      </w:r>
      <w:r w:rsidRPr="00FE5800">
        <w:rPr>
          <w:lang w:val="en-GB"/>
        </w:rPr>
        <w:t>6, 1888-1889,</w:t>
      </w:r>
      <w:r w:rsidRPr="00FE5800">
        <w:rPr>
          <w:i/>
          <w:iCs/>
          <w:lang w:val="en-GB"/>
        </w:rPr>
        <w:t xml:space="preserve"> </w:t>
      </w:r>
      <w:r w:rsidR="00F740A0" w:rsidRPr="00FE5800">
        <w:rPr>
          <w:lang w:val="en-GB"/>
        </w:rPr>
        <w:t>p. </w:t>
      </w:r>
      <w:r w:rsidR="00E44BC4">
        <w:rPr>
          <w:lang w:val="en-GB"/>
        </w:rPr>
        <w:t>128-133</w:t>
      </w:r>
      <w:r w:rsidRPr="00FE5800">
        <w:rPr>
          <w:lang w:val="en-GB"/>
        </w:rPr>
        <w:t>.</w:t>
      </w:r>
    </w:p>
    <w:p w14:paraId="726D78EF" w14:textId="715A91B9" w:rsidR="000B1B16" w:rsidRPr="00AB6A3C" w:rsidRDefault="00296435" w:rsidP="006E3B15">
      <w:pPr>
        <w:pStyle w:val="TEIbiblreference"/>
      </w:pPr>
      <w:r w:rsidRPr="00CB6EC2">
        <w:rPr>
          <w:smallCaps/>
        </w:rPr>
        <w:t>Rouchon</w:t>
      </w:r>
      <w:r w:rsidRPr="00AB6A3C">
        <w:t xml:space="preserve"> </w:t>
      </w:r>
      <w:r w:rsidR="000B1B16" w:rsidRPr="00AB6A3C">
        <w:rPr>
          <w:rFonts w:eastAsia="Times New Roman"/>
        </w:rPr>
        <w:t xml:space="preserve">Olivier, </w:t>
      </w:r>
      <w:r w:rsidR="00F740A0">
        <w:rPr>
          <w:rFonts w:eastAsia="Times New Roman"/>
        </w:rPr>
        <w:t>« </w:t>
      </w:r>
      <w:r w:rsidR="000B1B16" w:rsidRPr="00AB6A3C">
        <w:rPr>
          <w:rFonts w:eastAsia="Times New Roman"/>
        </w:rPr>
        <w:t>Rituels publics, souveraineté et identité citadine. Les cérémonies d’entrée en Avignon (</w:t>
      </w:r>
      <w:proofErr w:type="spellStart"/>
      <w:r w:rsidR="00FE5800" w:rsidRPr="00CB6EC2">
        <w:rPr>
          <w:rFonts w:eastAsia="Times New Roman"/>
          <w:smallCaps/>
        </w:rPr>
        <w:t>xvi</w:t>
      </w:r>
      <w:r w:rsidR="000B1B16" w:rsidRPr="00726FCD">
        <w:rPr>
          <w:rFonts w:eastAsia="Times New Roman"/>
          <w:vertAlign w:val="superscript"/>
        </w:rPr>
        <w:t>e</w:t>
      </w:r>
      <w:r w:rsidR="000B1B16" w:rsidRPr="00AB6A3C">
        <w:rPr>
          <w:rFonts w:eastAsia="Times New Roman"/>
        </w:rPr>
        <w:t>-</w:t>
      </w:r>
      <w:r w:rsidR="00FE5800" w:rsidRPr="00CB6EC2">
        <w:rPr>
          <w:rFonts w:eastAsia="Times New Roman"/>
          <w:smallCaps/>
        </w:rPr>
        <w:t>xvii</w:t>
      </w:r>
      <w:r w:rsidR="00726FCD" w:rsidRPr="00726FCD">
        <w:rPr>
          <w:rFonts w:eastAsia="Times New Roman"/>
          <w:iCs/>
          <w:vertAlign w:val="superscript"/>
        </w:rPr>
        <w:t>e</w:t>
      </w:r>
      <w:proofErr w:type="spellEnd"/>
      <w:r w:rsidR="000B1B16" w:rsidRPr="00AB6A3C">
        <w:rPr>
          <w:rFonts w:eastAsia="Times New Roman"/>
        </w:rPr>
        <w:t xml:space="preserve"> siècles)</w:t>
      </w:r>
      <w:r w:rsidR="00F740A0">
        <w:rPr>
          <w:rFonts w:eastAsia="Times New Roman"/>
        </w:rPr>
        <w:t> »</w:t>
      </w:r>
      <w:r w:rsidR="000B1B16" w:rsidRPr="00AB6A3C">
        <w:rPr>
          <w:rFonts w:eastAsia="Times New Roman"/>
        </w:rPr>
        <w:t xml:space="preserve">, </w:t>
      </w:r>
      <w:r w:rsidR="000B1B16" w:rsidRPr="00AB6A3C">
        <w:rPr>
          <w:rFonts w:eastAsia="Times New Roman"/>
          <w:i/>
        </w:rPr>
        <w:t>Cahiers de la Méditerranée</w:t>
      </w:r>
      <w:r w:rsidR="000B1B16" w:rsidRPr="00AB6A3C">
        <w:rPr>
          <w:rFonts w:eastAsia="Times New Roman"/>
        </w:rPr>
        <w:t xml:space="preserve">, </w:t>
      </w:r>
      <w:r w:rsidR="00FE5800">
        <w:rPr>
          <w:rFonts w:eastAsia="Times New Roman"/>
        </w:rPr>
        <w:t>n</w:t>
      </w:r>
      <w:r w:rsidR="00FE5800" w:rsidRPr="00FE5800">
        <w:rPr>
          <w:rFonts w:eastAsia="Times New Roman"/>
          <w:vertAlign w:val="superscript"/>
        </w:rPr>
        <w:t>o</w:t>
      </w:r>
      <w:r w:rsidR="00FE5800">
        <w:rPr>
          <w:rFonts w:eastAsia="Times New Roman"/>
        </w:rPr>
        <w:t> </w:t>
      </w:r>
      <w:r w:rsidR="000B1B16" w:rsidRPr="00AB6A3C">
        <w:rPr>
          <w:rFonts w:eastAsia="Times New Roman"/>
        </w:rPr>
        <w:t xml:space="preserve">77, 2008, </w:t>
      </w:r>
      <w:r w:rsidR="00F740A0">
        <w:rPr>
          <w:rFonts w:eastAsia="Times New Roman"/>
        </w:rPr>
        <w:t>p. </w:t>
      </w:r>
      <w:r w:rsidR="000B1B16" w:rsidRPr="00AB6A3C">
        <w:rPr>
          <w:rFonts w:eastAsia="Times New Roman"/>
        </w:rPr>
        <w:t>39-59</w:t>
      </w:r>
      <w:r w:rsidR="008C2B09">
        <w:rPr>
          <w:rFonts w:eastAsia="Times New Roman"/>
        </w:rPr>
        <w:t xml:space="preserve">, </w:t>
      </w:r>
      <w:r w:rsidR="008C2B09" w:rsidRPr="00240950">
        <w:t>https</w:t>
      </w:r>
      <w:r w:rsidR="008C2B09">
        <w:t>://</w:t>
      </w:r>
      <w:r w:rsidR="008C2B09" w:rsidRPr="00240950">
        <w:t>journals.openedition.org/cdlm/4362</w:t>
      </w:r>
      <w:r w:rsidR="000B1B16" w:rsidRPr="00AB6A3C">
        <w:rPr>
          <w:rFonts w:eastAsia="Times New Roman"/>
        </w:rPr>
        <w:t>.</w:t>
      </w:r>
    </w:p>
    <w:p w14:paraId="6CC54AC1" w14:textId="246604AF" w:rsidR="000B1B16" w:rsidRDefault="00296435" w:rsidP="006E3B15">
      <w:pPr>
        <w:pStyle w:val="TEIbiblreference"/>
      </w:pPr>
      <w:proofErr w:type="spellStart"/>
      <w:r w:rsidRPr="00CB6EC2">
        <w:rPr>
          <w:smallCaps/>
        </w:rPr>
        <w:lastRenderedPageBreak/>
        <w:t>Salvestrini</w:t>
      </w:r>
      <w:proofErr w:type="spellEnd"/>
      <w:r w:rsidRPr="00AB6A3C">
        <w:t xml:space="preserve"> </w:t>
      </w:r>
      <w:r w:rsidR="000B1B16" w:rsidRPr="00AB6A3C">
        <w:t xml:space="preserve">Francesco, </w:t>
      </w:r>
      <w:r w:rsidR="00352401" w:rsidRPr="000A7D29">
        <w:rPr>
          <w:rFonts w:cstheme="majorHAnsi"/>
        </w:rPr>
        <w:t>« L’</w:t>
      </w:r>
      <w:proofErr w:type="spellStart"/>
      <w:r w:rsidR="00352401" w:rsidRPr="000A7D29">
        <w:rPr>
          <w:rFonts w:cstheme="majorHAnsi"/>
        </w:rPr>
        <w:t>apporto</w:t>
      </w:r>
      <w:proofErr w:type="spellEnd"/>
      <w:r w:rsidR="00352401" w:rsidRPr="000A7D29">
        <w:rPr>
          <w:rFonts w:cstheme="majorHAnsi"/>
        </w:rPr>
        <w:t xml:space="preserve"> dei </w:t>
      </w:r>
      <w:proofErr w:type="spellStart"/>
      <w:r w:rsidR="00352401" w:rsidRPr="000A7D29">
        <w:rPr>
          <w:rFonts w:cstheme="majorHAnsi"/>
        </w:rPr>
        <w:t>Vallombrosani</w:t>
      </w:r>
      <w:proofErr w:type="spellEnd"/>
      <w:r w:rsidR="00352401" w:rsidRPr="000A7D29">
        <w:rPr>
          <w:rFonts w:cstheme="majorHAnsi"/>
        </w:rPr>
        <w:t xml:space="preserve"> e dei </w:t>
      </w:r>
      <w:proofErr w:type="spellStart"/>
      <w:r w:rsidR="00352401" w:rsidRPr="000A7D29">
        <w:rPr>
          <w:rFonts w:cstheme="majorHAnsi"/>
        </w:rPr>
        <w:t>Camaldolesi</w:t>
      </w:r>
      <w:proofErr w:type="spellEnd"/>
      <w:r w:rsidR="00352401" w:rsidRPr="000A7D29">
        <w:rPr>
          <w:rFonts w:cstheme="majorHAnsi"/>
        </w:rPr>
        <w:t xml:space="preserve"> </w:t>
      </w:r>
      <w:proofErr w:type="spellStart"/>
      <w:r w:rsidR="00352401" w:rsidRPr="000A7D29">
        <w:rPr>
          <w:rFonts w:cstheme="majorHAnsi"/>
        </w:rPr>
        <w:t>all’edificazione</w:t>
      </w:r>
      <w:proofErr w:type="spellEnd"/>
      <w:r w:rsidR="00352401" w:rsidRPr="000A7D29">
        <w:rPr>
          <w:rFonts w:cstheme="majorHAnsi"/>
        </w:rPr>
        <w:t xml:space="preserve"> </w:t>
      </w:r>
      <w:proofErr w:type="spellStart"/>
      <w:r w:rsidR="00352401" w:rsidRPr="000A7D29">
        <w:rPr>
          <w:rFonts w:cstheme="majorHAnsi"/>
        </w:rPr>
        <w:t>della</w:t>
      </w:r>
      <w:proofErr w:type="spellEnd"/>
      <w:r w:rsidR="00352401" w:rsidRPr="000A7D29">
        <w:rPr>
          <w:rFonts w:cstheme="majorHAnsi"/>
        </w:rPr>
        <w:t xml:space="preserve"> marina </w:t>
      </w:r>
      <w:proofErr w:type="spellStart"/>
      <w:r w:rsidR="00352401" w:rsidRPr="000A7D29">
        <w:rPr>
          <w:rFonts w:cstheme="majorHAnsi"/>
        </w:rPr>
        <w:t>toscana</w:t>
      </w:r>
      <w:proofErr w:type="spellEnd"/>
      <w:r w:rsidR="00352401" w:rsidRPr="000A7D29">
        <w:rPr>
          <w:rFonts w:cstheme="majorHAnsi"/>
        </w:rPr>
        <w:t xml:space="preserve"> (seconda </w:t>
      </w:r>
      <w:proofErr w:type="spellStart"/>
      <w:r w:rsidR="00352401" w:rsidRPr="000A7D29">
        <w:rPr>
          <w:rFonts w:cstheme="majorHAnsi"/>
        </w:rPr>
        <w:t>metà</w:t>
      </w:r>
      <w:proofErr w:type="spellEnd"/>
      <w:r w:rsidR="00352401" w:rsidRPr="000A7D29">
        <w:rPr>
          <w:rFonts w:cstheme="majorHAnsi"/>
        </w:rPr>
        <w:t xml:space="preserve"> </w:t>
      </w:r>
      <w:proofErr w:type="spellStart"/>
      <w:r w:rsidR="00352401" w:rsidRPr="000A7D29">
        <w:rPr>
          <w:rFonts w:cstheme="majorHAnsi"/>
        </w:rPr>
        <w:t>del</w:t>
      </w:r>
      <w:proofErr w:type="spellEnd"/>
      <w:r w:rsidR="00352401" w:rsidRPr="000A7D29">
        <w:rPr>
          <w:rFonts w:cstheme="majorHAnsi"/>
        </w:rPr>
        <w:t xml:space="preserve"> XVII-</w:t>
      </w:r>
      <w:proofErr w:type="spellStart"/>
      <w:r w:rsidR="00352401" w:rsidRPr="000A7D29">
        <w:rPr>
          <w:rFonts w:cstheme="majorHAnsi"/>
        </w:rPr>
        <w:t>anni</w:t>
      </w:r>
      <w:proofErr w:type="spellEnd"/>
      <w:r w:rsidR="00352401" w:rsidRPr="000A7D29">
        <w:rPr>
          <w:rFonts w:cstheme="majorHAnsi"/>
        </w:rPr>
        <w:t xml:space="preserve"> ’20 </w:t>
      </w:r>
      <w:proofErr w:type="spellStart"/>
      <w:r w:rsidR="00352401" w:rsidRPr="000A7D29">
        <w:rPr>
          <w:rFonts w:cstheme="majorHAnsi"/>
        </w:rPr>
        <w:t>del</w:t>
      </w:r>
      <w:proofErr w:type="spellEnd"/>
      <w:r w:rsidR="00352401" w:rsidRPr="000A7D29">
        <w:rPr>
          <w:rFonts w:cstheme="majorHAnsi"/>
        </w:rPr>
        <w:t xml:space="preserve"> XVIII </w:t>
      </w:r>
      <w:proofErr w:type="spellStart"/>
      <w:r w:rsidR="00352401" w:rsidRPr="000A7D29">
        <w:rPr>
          <w:rFonts w:cstheme="majorHAnsi"/>
        </w:rPr>
        <w:t>secolo</w:t>
      </w:r>
      <w:proofErr w:type="spellEnd"/>
      <w:r w:rsidR="00352401" w:rsidRPr="000A7D29">
        <w:rPr>
          <w:rFonts w:cstheme="majorHAnsi"/>
        </w:rPr>
        <w:t>)</w:t>
      </w:r>
      <w:r w:rsidR="00352401" w:rsidRPr="000A7D29">
        <w:rPr>
          <w:rFonts w:cstheme="majorHAnsi"/>
          <w:iCs/>
        </w:rPr>
        <w:t> »</w:t>
      </w:r>
      <w:r w:rsidR="00352401" w:rsidRPr="000A7D29">
        <w:rPr>
          <w:rFonts w:cstheme="majorHAnsi"/>
        </w:rPr>
        <w:t xml:space="preserve">, </w:t>
      </w:r>
      <w:proofErr w:type="spellStart"/>
      <w:r w:rsidR="00352401" w:rsidRPr="000A7D29">
        <w:rPr>
          <w:rFonts w:cstheme="majorHAnsi"/>
          <w:i/>
        </w:rPr>
        <w:t>Archivio</w:t>
      </w:r>
      <w:proofErr w:type="spellEnd"/>
      <w:r w:rsidR="00352401" w:rsidRPr="000A7D29">
        <w:rPr>
          <w:rFonts w:cstheme="majorHAnsi"/>
          <w:i/>
        </w:rPr>
        <w:t xml:space="preserve"> </w:t>
      </w:r>
      <w:proofErr w:type="spellStart"/>
      <w:r w:rsidR="00352401" w:rsidRPr="000A7D29">
        <w:rPr>
          <w:rFonts w:cstheme="majorHAnsi"/>
          <w:i/>
        </w:rPr>
        <w:t>Storico</w:t>
      </w:r>
      <w:proofErr w:type="spellEnd"/>
      <w:r w:rsidR="00352401" w:rsidRPr="000A7D29">
        <w:rPr>
          <w:rFonts w:cstheme="majorHAnsi"/>
          <w:i/>
        </w:rPr>
        <w:t xml:space="preserve"> Italiano</w:t>
      </w:r>
      <w:r w:rsidR="00352401" w:rsidRPr="000A7D29">
        <w:rPr>
          <w:rFonts w:cstheme="majorHAnsi"/>
          <w:iCs/>
        </w:rPr>
        <w:t>,</w:t>
      </w:r>
      <w:r w:rsidR="00352401" w:rsidRPr="000A7D29">
        <w:rPr>
          <w:rFonts w:cstheme="majorHAnsi"/>
        </w:rPr>
        <w:t xml:space="preserve"> vol. 156, </w:t>
      </w:r>
      <w:r w:rsidR="00352401">
        <w:rPr>
          <w:rFonts w:cstheme="majorHAnsi"/>
        </w:rPr>
        <w:t>n</w:t>
      </w:r>
      <w:r w:rsidR="00352401" w:rsidRPr="00F92E39">
        <w:rPr>
          <w:rFonts w:cstheme="majorHAnsi"/>
          <w:vertAlign w:val="superscript"/>
        </w:rPr>
        <w:t>o</w:t>
      </w:r>
      <w:r w:rsidR="00352401">
        <w:rPr>
          <w:rFonts w:cstheme="majorHAnsi"/>
        </w:rPr>
        <w:t xml:space="preserve"> 2, </w:t>
      </w:r>
      <w:r w:rsidR="00352401" w:rsidRPr="000A7D29">
        <w:rPr>
          <w:rFonts w:cstheme="majorHAnsi"/>
        </w:rPr>
        <w:t>1998, p. 307-329</w:t>
      </w:r>
      <w:r w:rsidR="00352401">
        <w:rPr>
          <w:rFonts w:cstheme="majorHAnsi"/>
        </w:rPr>
        <w:t>.</w:t>
      </w:r>
      <w:r w:rsidR="00352401">
        <w:t xml:space="preserve"> </w:t>
      </w:r>
    </w:p>
    <w:p w14:paraId="56567AA1" w14:textId="27F5C918" w:rsidR="00352401" w:rsidRDefault="00352401" w:rsidP="006E3B15">
      <w:pPr>
        <w:pStyle w:val="TEIbiblreference"/>
      </w:pPr>
      <w:r>
        <w:t>—, « </w:t>
      </w:r>
      <w:r w:rsidRPr="00AB6A3C">
        <w:t xml:space="preserve">La </w:t>
      </w:r>
      <w:proofErr w:type="spellStart"/>
      <w:r w:rsidRPr="00AB6A3C">
        <w:t>storiografia</w:t>
      </w:r>
      <w:proofErr w:type="spellEnd"/>
      <w:r w:rsidRPr="00AB6A3C">
        <w:t xml:space="preserve"> </w:t>
      </w:r>
      <w:proofErr w:type="spellStart"/>
      <w:r w:rsidRPr="00AB6A3C">
        <w:t>sul</w:t>
      </w:r>
      <w:proofErr w:type="spellEnd"/>
      <w:r w:rsidRPr="00AB6A3C">
        <w:t xml:space="preserve"> </w:t>
      </w:r>
      <w:proofErr w:type="spellStart"/>
      <w:r w:rsidRPr="00AB6A3C">
        <w:t>movimento</w:t>
      </w:r>
      <w:proofErr w:type="spellEnd"/>
      <w:r w:rsidRPr="00AB6A3C">
        <w:t xml:space="preserve"> e </w:t>
      </w:r>
      <w:proofErr w:type="spellStart"/>
      <w:r w:rsidRPr="00AB6A3C">
        <w:t>sull’Ordine</w:t>
      </w:r>
      <w:proofErr w:type="spellEnd"/>
      <w:r w:rsidRPr="00AB6A3C">
        <w:t xml:space="preserve"> </w:t>
      </w:r>
      <w:proofErr w:type="spellStart"/>
      <w:r w:rsidRPr="00AB6A3C">
        <w:t>monastico</w:t>
      </w:r>
      <w:proofErr w:type="spellEnd"/>
      <w:r w:rsidRPr="00AB6A3C">
        <w:t xml:space="preserve"> di </w:t>
      </w:r>
      <w:proofErr w:type="spellStart"/>
      <w:r w:rsidRPr="00AB6A3C">
        <w:t>Vallombrosa</w:t>
      </w:r>
      <w:proofErr w:type="spellEnd"/>
      <w:r>
        <w:t> »</w:t>
      </w:r>
      <w:r w:rsidRPr="00AB6A3C">
        <w:t xml:space="preserve">, </w:t>
      </w:r>
      <w:proofErr w:type="spellStart"/>
      <w:r w:rsidRPr="00AB6A3C">
        <w:rPr>
          <w:i/>
        </w:rPr>
        <w:t>Quaderni</w:t>
      </w:r>
      <w:proofErr w:type="spellEnd"/>
      <w:r w:rsidRPr="00AB6A3C">
        <w:rPr>
          <w:i/>
        </w:rPr>
        <w:t xml:space="preserve"> </w:t>
      </w:r>
      <w:proofErr w:type="spellStart"/>
      <w:r w:rsidRPr="00AB6A3C">
        <w:rPr>
          <w:i/>
        </w:rPr>
        <w:t>Medievali</w:t>
      </w:r>
      <w:proofErr w:type="spellEnd"/>
      <w:r w:rsidRPr="00726FCD">
        <w:t>,</w:t>
      </w:r>
      <w:r w:rsidRPr="00AB6A3C">
        <w:t xml:space="preserve"> </w:t>
      </w:r>
      <w:r>
        <w:t>n</w:t>
      </w:r>
      <w:r w:rsidRPr="00FE5800">
        <w:rPr>
          <w:vertAlign w:val="superscript"/>
        </w:rPr>
        <w:t>o</w:t>
      </w:r>
      <w:r>
        <w:t> </w:t>
      </w:r>
      <w:r w:rsidRPr="00AB6A3C">
        <w:t xml:space="preserve">53, 2002, </w:t>
      </w:r>
      <w:r>
        <w:t>p. </w:t>
      </w:r>
      <w:r w:rsidRPr="00AB6A3C">
        <w:t>294-323.</w:t>
      </w:r>
    </w:p>
    <w:p w14:paraId="67D1B789" w14:textId="7138F909" w:rsidR="000B1B16" w:rsidRPr="009F6B0D" w:rsidRDefault="00296435" w:rsidP="006E3B15">
      <w:pPr>
        <w:pStyle w:val="TEIbiblreference"/>
      </w:pPr>
      <w:proofErr w:type="spellStart"/>
      <w:r w:rsidRPr="00CB6EC2">
        <w:rPr>
          <w:smallCaps/>
        </w:rPr>
        <w:t>Savorelli</w:t>
      </w:r>
      <w:proofErr w:type="spellEnd"/>
      <w:r w:rsidRPr="009F6B0D">
        <w:t xml:space="preserve"> </w:t>
      </w:r>
      <w:r w:rsidR="000B1B16" w:rsidRPr="009F6B0D">
        <w:rPr>
          <w:lang w:val="it-IT"/>
        </w:rPr>
        <w:t xml:space="preserve">Alessandro, </w:t>
      </w:r>
      <w:r w:rsidR="00F740A0">
        <w:t>« </w:t>
      </w:r>
      <w:r w:rsidR="00FE5800">
        <w:t>“</w:t>
      </w:r>
      <w:r w:rsidR="000B1B16" w:rsidRPr="009F6B0D">
        <w:t>Les fleurs de lys y sont partout</w:t>
      </w:r>
      <w:r w:rsidR="00FE5800">
        <w:t>”</w:t>
      </w:r>
      <w:r w:rsidR="000B1B16" w:rsidRPr="009F6B0D">
        <w:t>. Origine et signification du chef d’Anjou en Italie (</w:t>
      </w:r>
      <w:r w:rsidR="00FE5800" w:rsidRPr="00CB6EC2">
        <w:rPr>
          <w:smallCaps/>
        </w:rPr>
        <w:t>xiii</w:t>
      </w:r>
      <w:r w:rsidR="000B1B16" w:rsidRPr="009F6B0D">
        <w:t>-</w:t>
      </w:r>
      <w:proofErr w:type="spellStart"/>
      <w:r w:rsidR="00FE5800" w:rsidRPr="00CB6EC2">
        <w:rPr>
          <w:smallCaps/>
        </w:rPr>
        <w:t>xiv</w:t>
      </w:r>
      <w:r w:rsidR="00FE5800" w:rsidRPr="00FE5800">
        <w:rPr>
          <w:vertAlign w:val="superscript"/>
        </w:rPr>
        <w:t>e</w:t>
      </w:r>
      <w:proofErr w:type="spellEnd"/>
      <w:r w:rsidR="00FE5800">
        <w:t> </w:t>
      </w:r>
      <w:r w:rsidR="000B1B16" w:rsidRPr="009F6B0D">
        <w:t>siècles</w:t>
      </w:r>
      <w:r w:rsidR="00FE5800">
        <w:t>)</w:t>
      </w:r>
      <w:r w:rsidR="00F740A0">
        <w:t> »</w:t>
      </w:r>
      <w:r w:rsidR="000B1B16" w:rsidRPr="009F6B0D">
        <w:t xml:space="preserve">, </w:t>
      </w:r>
      <w:r w:rsidR="000B1B16" w:rsidRPr="009F6B0D">
        <w:rPr>
          <w:i/>
          <w:iCs/>
        </w:rPr>
        <w:t xml:space="preserve">Armas e </w:t>
      </w:r>
      <w:proofErr w:type="spellStart"/>
      <w:r w:rsidR="000B1B16" w:rsidRPr="009F6B0D">
        <w:rPr>
          <w:i/>
          <w:iCs/>
        </w:rPr>
        <w:t>troféus</w:t>
      </w:r>
      <w:proofErr w:type="spellEnd"/>
      <w:r w:rsidR="000B1B16" w:rsidRPr="009F6B0D">
        <w:t xml:space="preserve">, </w:t>
      </w:r>
      <w:r w:rsidR="00FE5800">
        <w:t>vol. </w:t>
      </w:r>
      <w:r w:rsidR="000B1B16" w:rsidRPr="009F6B0D">
        <w:t xml:space="preserve">20, 2018, </w:t>
      </w:r>
      <w:r w:rsidR="00F740A0">
        <w:t>p. </w:t>
      </w:r>
      <w:r w:rsidR="000B1B16" w:rsidRPr="009F6B0D">
        <w:t>93-107</w:t>
      </w:r>
      <w:r w:rsidR="000B1B16" w:rsidRPr="009F6B0D">
        <w:rPr>
          <w:lang w:val="it-IT"/>
        </w:rPr>
        <w:t>.</w:t>
      </w:r>
    </w:p>
    <w:p w14:paraId="737AF27C" w14:textId="6C697CF9" w:rsidR="000B1B16" w:rsidRDefault="0029643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Schwarzenberg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Erkinger, « Glovis, impresa di Giuliano de’ Medici », </w:t>
      </w:r>
      <w:r w:rsidR="000B1B16" w:rsidRPr="00AB6A3C">
        <w:rPr>
          <w:i/>
          <w:lang w:val="it-IT"/>
        </w:rPr>
        <w:t>Mitteilungen des Kunsthistorischen Institutes in Florenz</w:t>
      </w:r>
      <w:r w:rsidR="000B1B16" w:rsidRPr="00AB6A3C">
        <w:rPr>
          <w:lang w:val="it-IT"/>
        </w:rPr>
        <w:t xml:space="preserve">, </w:t>
      </w:r>
      <w:r w:rsidR="00FE5800">
        <w:rPr>
          <w:lang w:val="it-IT"/>
        </w:rPr>
        <w:t>n</w:t>
      </w:r>
      <w:r w:rsidR="00FE5800" w:rsidRPr="00FE5800">
        <w:rPr>
          <w:vertAlign w:val="superscript"/>
          <w:lang w:val="it-IT"/>
        </w:rPr>
        <w:t>o</w:t>
      </w:r>
      <w:r w:rsidR="00FE5800">
        <w:rPr>
          <w:lang w:val="it-IT"/>
        </w:rPr>
        <w:t> </w:t>
      </w:r>
      <w:r w:rsidR="000B1B16" w:rsidRPr="00AB6A3C">
        <w:rPr>
          <w:lang w:val="it-IT"/>
        </w:rPr>
        <w:t xml:space="preserve">39, 1995,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140-166.</w:t>
      </w:r>
    </w:p>
    <w:p w14:paraId="4EB57894" w14:textId="4A7A8E41" w:rsidR="000B1B16" w:rsidRPr="00B65667" w:rsidRDefault="0029643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Sickel</w:t>
      </w:r>
      <w:r>
        <w:rPr>
          <w:lang w:val="it-IT"/>
        </w:rPr>
        <w:t xml:space="preserve"> </w:t>
      </w:r>
      <w:r w:rsidR="000B1B16" w:rsidRPr="00B65667">
        <w:rPr>
          <w:lang w:val="it-IT"/>
        </w:rPr>
        <w:t xml:space="preserve">Lothar, </w:t>
      </w:r>
      <w:r w:rsidR="00F740A0">
        <w:rPr>
          <w:lang w:val="it-IT"/>
        </w:rPr>
        <w:t>« </w:t>
      </w:r>
      <w:r w:rsidR="000B1B16" w:rsidRPr="00B65667">
        <w:rPr>
          <w:iCs/>
          <w:lang w:val="it-IT"/>
        </w:rPr>
        <w:t>L’antica cappella Casali in Sant’Agostino a Roma in un disegno di Taddeo Kuntz: una testimonianza per un affresco scomparso del Pintoricchio?</w:t>
      </w:r>
      <w:r w:rsidR="00F740A0">
        <w:rPr>
          <w:iCs/>
          <w:lang w:val="it-IT"/>
        </w:rPr>
        <w:t> »</w:t>
      </w:r>
      <w:r w:rsidR="000B1B16" w:rsidRPr="00B65667">
        <w:rPr>
          <w:lang w:val="it-IT"/>
        </w:rPr>
        <w:t xml:space="preserve">, </w:t>
      </w:r>
      <w:r w:rsidR="000B1B16" w:rsidRPr="00B65667">
        <w:rPr>
          <w:i/>
          <w:iCs/>
          <w:lang w:val="it-IT"/>
        </w:rPr>
        <w:t>Bollettino d’</w:t>
      </w:r>
      <w:r w:rsidR="001A31B5">
        <w:rPr>
          <w:i/>
          <w:iCs/>
          <w:lang w:val="it-IT"/>
        </w:rPr>
        <w:t>A</w:t>
      </w:r>
      <w:r w:rsidR="000B1B16" w:rsidRPr="00B65667">
        <w:rPr>
          <w:i/>
          <w:iCs/>
          <w:lang w:val="it-IT"/>
        </w:rPr>
        <w:t>rte</w:t>
      </w:r>
      <w:r w:rsidR="000B1B16" w:rsidRPr="00B65667">
        <w:rPr>
          <w:lang w:val="it-IT"/>
        </w:rPr>
        <w:t xml:space="preserve">, </w:t>
      </w:r>
      <w:r w:rsidR="00FE5800">
        <w:rPr>
          <w:lang w:val="it-IT"/>
        </w:rPr>
        <w:t>n</w:t>
      </w:r>
      <w:r w:rsidR="00FE5800" w:rsidRPr="00FE5800">
        <w:rPr>
          <w:vertAlign w:val="superscript"/>
          <w:lang w:val="it-IT"/>
        </w:rPr>
        <w:t>o</w:t>
      </w:r>
      <w:r w:rsidR="00FE5800">
        <w:rPr>
          <w:lang w:val="it-IT"/>
        </w:rPr>
        <w:t> </w:t>
      </w:r>
      <w:r w:rsidR="000B1B16" w:rsidRPr="00B65667">
        <w:rPr>
          <w:lang w:val="it-IT"/>
        </w:rPr>
        <w:t xml:space="preserve">43, </w:t>
      </w:r>
      <w:r w:rsidR="00FE5800">
        <w:rPr>
          <w:lang w:val="it-IT"/>
        </w:rPr>
        <w:t>2020</w:t>
      </w:r>
      <w:r w:rsidR="000B1B16" w:rsidRPr="00B65667">
        <w:rPr>
          <w:lang w:val="it-IT"/>
        </w:rPr>
        <w:t xml:space="preserve">, </w:t>
      </w:r>
      <w:r w:rsidR="00F740A0">
        <w:rPr>
          <w:lang w:val="it-IT"/>
        </w:rPr>
        <w:t>p. </w:t>
      </w:r>
      <w:r w:rsidR="000B1B16" w:rsidRPr="00B65667">
        <w:rPr>
          <w:lang w:val="it-IT"/>
        </w:rPr>
        <w:t>59-78.</w:t>
      </w:r>
    </w:p>
    <w:p w14:paraId="22DFB795" w14:textId="5B76EEC7" w:rsidR="000B1B16" w:rsidRPr="00B65667" w:rsidRDefault="00296435" w:rsidP="006E3B15">
      <w:pPr>
        <w:pStyle w:val="TEIbiblreference"/>
        <w:rPr>
          <w:lang w:val="en-GB"/>
        </w:rPr>
      </w:pPr>
      <w:r w:rsidRPr="00CB6EC2">
        <w:rPr>
          <w:smallCaps/>
          <w:lang w:val="it-IT"/>
        </w:rPr>
        <w:t>Tacconi</w:t>
      </w:r>
      <w:r w:rsidRPr="00AB6A3C">
        <w:rPr>
          <w:lang w:val="it-IT"/>
        </w:rPr>
        <w:t xml:space="preserve"> </w:t>
      </w:r>
      <w:r w:rsidR="000B1B16" w:rsidRPr="00B65667">
        <w:rPr>
          <w:lang w:val="en-GB"/>
        </w:rPr>
        <w:t xml:space="preserve">Marica, « Appropriating the Instruments of Worship: The 1512 Medici Restoration and the Florentine Cathedral », </w:t>
      </w:r>
      <w:r w:rsidR="000B1B16" w:rsidRPr="00B65667">
        <w:rPr>
          <w:i/>
          <w:lang w:val="en-GB"/>
        </w:rPr>
        <w:t>Renaissance Quarterly</w:t>
      </w:r>
      <w:r w:rsidR="000B1B16" w:rsidRPr="00B65667">
        <w:rPr>
          <w:lang w:val="en-GB"/>
        </w:rPr>
        <w:t>, vol.</w:t>
      </w:r>
      <w:r w:rsidR="00FE5800">
        <w:rPr>
          <w:lang w:val="en-GB"/>
        </w:rPr>
        <w:t> </w:t>
      </w:r>
      <w:r w:rsidR="000B1B16" w:rsidRPr="00B65667">
        <w:rPr>
          <w:lang w:val="en-GB"/>
        </w:rPr>
        <w:t>56, n</w:t>
      </w:r>
      <w:r w:rsidR="00FE5800" w:rsidRPr="00FE5800">
        <w:rPr>
          <w:vertAlign w:val="superscript"/>
          <w:lang w:val="en-GB"/>
        </w:rPr>
        <w:t>o</w:t>
      </w:r>
      <w:r w:rsidR="00FE5800">
        <w:rPr>
          <w:lang w:val="en-GB"/>
        </w:rPr>
        <w:t> </w:t>
      </w:r>
      <w:r w:rsidR="000B1B16" w:rsidRPr="00B65667">
        <w:rPr>
          <w:lang w:val="en-GB"/>
        </w:rPr>
        <w:t xml:space="preserve">2, 2003,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333-376.</w:t>
      </w:r>
    </w:p>
    <w:p w14:paraId="43E7A996" w14:textId="207B19A1" w:rsidR="000B1B16" w:rsidRPr="00B65667" w:rsidRDefault="00296435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Van</w:t>
      </w:r>
      <w:r w:rsidRPr="00B65667">
        <w:rPr>
          <w:lang w:val="en-GB"/>
        </w:rPr>
        <w:t xml:space="preserve"> </w:t>
      </w:r>
      <w:r w:rsidRPr="00CB6EC2">
        <w:rPr>
          <w:smallCaps/>
          <w:lang w:val="en-GB"/>
        </w:rPr>
        <w:t>Der</w:t>
      </w:r>
      <w:r w:rsidRPr="00B65667">
        <w:rPr>
          <w:lang w:val="en-GB"/>
        </w:rPr>
        <w:t xml:space="preserve"> </w:t>
      </w:r>
      <w:r w:rsidRPr="00CB6EC2">
        <w:rPr>
          <w:smallCaps/>
          <w:lang w:val="en-GB"/>
        </w:rPr>
        <w:t>Heide</w:t>
      </w:r>
      <w:r w:rsidRPr="00B65667">
        <w:rPr>
          <w:lang w:val="en-GB"/>
        </w:rPr>
        <w:t xml:space="preserve"> </w:t>
      </w:r>
      <w:proofErr w:type="spellStart"/>
      <w:r w:rsidR="000B1B16" w:rsidRPr="00B65667">
        <w:rPr>
          <w:lang w:val="en-GB"/>
        </w:rPr>
        <w:t>Klaas</w:t>
      </w:r>
      <w:proofErr w:type="spellEnd"/>
      <w:r w:rsidR="000B1B16" w:rsidRPr="00B65667">
        <w:rPr>
          <w:lang w:val="en-GB"/>
        </w:rPr>
        <w:t xml:space="preserve">, « How Many Paths Must a </w:t>
      </w:r>
      <w:proofErr w:type="spellStart"/>
      <w:r w:rsidR="000B1B16" w:rsidRPr="00B65667">
        <w:rPr>
          <w:lang w:val="en-GB"/>
        </w:rPr>
        <w:t>Choirbook</w:t>
      </w:r>
      <w:proofErr w:type="spellEnd"/>
      <w:r w:rsidR="000B1B16" w:rsidRPr="00B65667">
        <w:rPr>
          <w:lang w:val="en-GB"/>
        </w:rPr>
        <w:t xml:space="preserve"> Tread Before it Reaches the Pope? », </w:t>
      </w:r>
      <w:r w:rsidR="000B1B16" w:rsidRPr="00B65667">
        <w:rPr>
          <w:i/>
          <w:iCs/>
          <w:lang w:val="en-GB"/>
        </w:rPr>
        <w:t xml:space="preserve">Journal of the </w:t>
      </w:r>
      <w:proofErr w:type="spellStart"/>
      <w:r w:rsidR="000B1B16" w:rsidRPr="00B65667">
        <w:rPr>
          <w:i/>
          <w:iCs/>
          <w:lang w:val="en-GB"/>
        </w:rPr>
        <w:t>Alamire</w:t>
      </w:r>
      <w:proofErr w:type="spellEnd"/>
      <w:r w:rsidR="000B1B16" w:rsidRPr="00B65667">
        <w:rPr>
          <w:i/>
          <w:iCs/>
          <w:lang w:val="en-GB"/>
        </w:rPr>
        <w:t xml:space="preserve"> Foundation</w:t>
      </w:r>
      <w:r w:rsidR="00726FCD" w:rsidRPr="00726FCD">
        <w:rPr>
          <w:iCs/>
          <w:lang w:val="en-GB"/>
        </w:rPr>
        <w:t>,</w:t>
      </w:r>
      <w:r w:rsidR="000B1B16" w:rsidRPr="00B65667">
        <w:rPr>
          <w:lang w:val="en-GB"/>
        </w:rPr>
        <w:t xml:space="preserve"> </w:t>
      </w:r>
      <w:r w:rsidR="00AF0147">
        <w:rPr>
          <w:lang w:val="en-GB"/>
        </w:rPr>
        <w:t>vol. </w:t>
      </w:r>
      <w:r w:rsidR="000B1B16" w:rsidRPr="00B65667">
        <w:rPr>
          <w:lang w:val="en-GB"/>
        </w:rPr>
        <w:t>11, n</w:t>
      </w:r>
      <w:r w:rsidR="000B1B16" w:rsidRPr="00B65667">
        <w:rPr>
          <w:vertAlign w:val="superscript"/>
          <w:lang w:val="en-GB"/>
        </w:rPr>
        <w:t>o</w:t>
      </w:r>
      <w:r w:rsidR="00AF0147" w:rsidRPr="00AF0147">
        <w:rPr>
          <w:lang w:val="en-GB"/>
        </w:rPr>
        <w:t> </w:t>
      </w:r>
      <w:r w:rsidR="000B1B16" w:rsidRPr="00B65667">
        <w:rPr>
          <w:lang w:val="en-GB"/>
        </w:rPr>
        <w:t>1</w:t>
      </w:r>
      <w:r w:rsidR="000B1B16" w:rsidRPr="00B65667">
        <w:rPr>
          <w:lang w:val="en-GB"/>
        </w:rPr>
        <w:noBreakHyphen/>
        <w:t xml:space="preserve">2, 2019,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47</w:t>
      </w:r>
      <w:r w:rsidR="000B1B16" w:rsidRPr="00B65667">
        <w:rPr>
          <w:lang w:val="en-GB"/>
        </w:rPr>
        <w:noBreakHyphen/>
        <w:t xml:space="preserve">70. </w:t>
      </w:r>
    </w:p>
    <w:p w14:paraId="2961B297" w14:textId="3F96F68E" w:rsidR="000B1B16" w:rsidRPr="00AB6A3C" w:rsidRDefault="0029643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Visceglia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Maria Antonietta,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 xml:space="preserve">Giubilei tra pace e guerre (1625-1650) », </w:t>
      </w:r>
      <w:r w:rsidR="000B1B16" w:rsidRPr="00AB6A3C">
        <w:rPr>
          <w:i/>
          <w:iCs/>
          <w:lang w:val="it-IT"/>
        </w:rPr>
        <w:t>Roma moderna e contemporanea</w:t>
      </w:r>
      <w:r w:rsidR="000B1B16" w:rsidRPr="00AB6A3C">
        <w:rPr>
          <w:lang w:val="it-IT"/>
        </w:rPr>
        <w:t xml:space="preserve">, </w:t>
      </w:r>
      <w:r w:rsidR="00AF0147">
        <w:rPr>
          <w:lang w:val="it-IT"/>
        </w:rPr>
        <w:t>vol.</w:t>
      </w:r>
      <w:r w:rsidR="00AF0147">
        <w:t> </w:t>
      </w:r>
      <w:r w:rsidR="000B1B16" w:rsidRPr="00AB6A3C">
        <w:rPr>
          <w:lang w:val="it-IT"/>
        </w:rPr>
        <w:t xml:space="preserve">V, </w:t>
      </w:r>
      <w:r w:rsidR="00AF0147">
        <w:rPr>
          <w:lang w:val="it-IT"/>
        </w:rPr>
        <w:t>n</w:t>
      </w:r>
      <w:r w:rsidR="00AF0147" w:rsidRPr="00AF0147">
        <w:rPr>
          <w:vertAlign w:val="superscript"/>
          <w:lang w:val="it-IT"/>
        </w:rPr>
        <w:t>o</w:t>
      </w:r>
      <w:r w:rsidR="00AF0147">
        <w:rPr>
          <w:lang w:val="it-IT"/>
        </w:rPr>
        <w:t> </w:t>
      </w:r>
      <w:r w:rsidR="000B1B16" w:rsidRPr="00AB6A3C">
        <w:rPr>
          <w:lang w:val="it-IT"/>
        </w:rPr>
        <w:t>2</w:t>
      </w:r>
      <w:r w:rsidR="00AF0147">
        <w:rPr>
          <w:lang w:val="it-IT"/>
        </w:rPr>
        <w:t>-</w:t>
      </w:r>
      <w:r w:rsidR="000B1B16" w:rsidRPr="00AB6A3C">
        <w:rPr>
          <w:lang w:val="it-IT"/>
        </w:rPr>
        <w:t xml:space="preserve">3, 1997,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431-474.</w:t>
      </w:r>
    </w:p>
    <w:p w14:paraId="240D0F31" w14:textId="56BF0DD9" w:rsidR="000B1B16" w:rsidRPr="00AB6A3C" w:rsidRDefault="00296435" w:rsidP="006E3B15">
      <w:pPr>
        <w:pStyle w:val="TEIbiblreference"/>
        <w:rPr>
          <w:lang w:val="it-IT"/>
        </w:rPr>
      </w:pPr>
      <w:r w:rsidRPr="00CB6EC2">
        <w:rPr>
          <w:smallCaps/>
          <w:lang w:val="it-IT"/>
        </w:rPr>
        <w:t>Vitsthum</w:t>
      </w:r>
      <w:r w:rsidRPr="00B65667">
        <w:rPr>
          <w:lang w:val="it-IT"/>
        </w:rPr>
        <w:t xml:space="preserve"> </w:t>
      </w:r>
      <w:r w:rsidR="000B1B16" w:rsidRPr="00B65667">
        <w:rPr>
          <w:lang w:val="it-IT"/>
        </w:rPr>
        <w:t xml:space="preserve">Walter, « A comment on the Iconography of Pietro da Cortona’s Barberini Ceiling », </w:t>
      </w:r>
      <w:r w:rsidR="000B1B16" w:rsidRPr="00B65667">
        <w:rPr>
          <w:i/>
          <w:lang w:val="it-IT"/>
        </w:rPr>
        <w:t>The Burlington Magazine</w:t>
      </w:r>
      <w:r w:rsidR="000B1B16" w:rsidRPr="00B65667">
        <w:rPr>
          <w:lang w:val="it-IT"/>
        </w:rPr>
        <w:t xml:space="preserve">, </w:t>
      </w:r>
      <w:r w:rsidR="00AF0147">
        <w:rPr>
          <w:lang w:val="it-IT"/>
        </w:rPr>
        <w:t>vol. </w:t>
      </w:r>
      <w:r w:rsidR="000B1B16" w:rsidRPr="00B65667">
        <w:rPr>
          <w:lang w:val="it-IT"/>
        </w:rPr>
        <w:t xml:space="preserve">103, </w:t>
      </w:r>
      <w:r w:rsidR="00AF0147" w:rsidRPr="00AF0147">
        <w:rPr>
          <w:lang w:val="it-IT"/>
        </w:rPr>
        <w:t>n</w:t>
      </w:r>
      <w:r w:rsidR="00AF0147" w:rsidRPr="00AF0147">
        <w:rPr>
          <w:vertAlign w:val="superscript"/>
          <w:lang w:val="it-IT"/>
        </w:rPr>
        <w:t>o</w:t>
      </w:r>
      <w:r w:rsidR="00AF0147">
        <w:rPr>
          <w:lang w:val="it-IT"/>
        </w:rPr>
        <w:t> </w:t>
      </w:r>
      <w:r w:rsidR="000B1B16" w:rsidRPr="00B65667">
        <w:rPr>
          <w:lang w:val="it-IT"/>
        </w:rPr>
        <w:t xml:space="preserve">703, octobre 1961, </w:t>
      </w:r>
      <w:r w:rsidR="00F740A0">
        <w:rPr>
          <w:lang w:val="it-IT"/>
        </w:rPr>
        <w:t>p. </w:t>
      </w:r>
      <w:r w:rsidR="000B1B16" w:rsidRPr="00B65667">
        <w:rPr>
          <w:lang w:val="it-IT"/>
        </w:rPr>
        <w:t>427-433, repris dans Susan</w:t>
      </w:r>
      <w:r w:rsidR="00AF0147">
        <w:rPr>
          <w:lang w:val="it-IT"/>
        </w:rPr>
        <w:t> </w:t>
      </w:r>
      <w:r w:rsidR="000B1B16" w:rsidRPr="00B65667">
        <w:rPr>
          <w:lang w:val="it-IT"/>
        </w:rPr>
        <w:t xml:space="preserve">M. Dixon (dir.), </w:t>
      </w:r>
      <w:r w:rsidR="000B1B16" w:rsidRPr="00B65667">
        <w:rPr>
          <w:i/>
          <w:lang w:val="it-IT"/>
        </w:rPr>
        <w:t xml:space="preserve">Italian Baroque Art. </w:t>
      </w:r>
      <w:r w:rsidR="000B1B16" w:rsidRPr="00B65667">
        <w:rPr>
          <w:i/>
          <w:lang w:val="en-GB"/>
        </w:rPr>
        <w:t>Blackwell Anthologies in Art History</w:t>
      </w:r>
      <w:r w:rsidR="000B1B16" w:rsidRPr="00B65667">
        <w:rPr>
          <w:lang w:val="en-GB"/>
        </w:rPr>
        <w:t xml:space="preserve">, Malden-Oxford, Carlton, Blackwell Publishing, 2008, </w:t>
      </w:r>
      <w:r w:rsidR="00F740A0">
        <w:rPr>
          <w:lang w:val="en-GB"/>
        </w:rPr>
        <w:t>p. </w:t>
      </w:r>
      <w:r w:rsidR="000B1B16" w:rsidRPr="00B65667">
        <w:rPr>
          <w:lang w:val="en-GB"/>
        </w:rPr>
        <w:t>201-208.</w:t>
      </w:r>
    </w:p>
    <w:p w14:paraId="240C9774" w14:textId="7BF6480F" w:rsidR="000B1B16" w:rsidRPr="00AB6A3C" w:rsidRDefault="00296435" w:rsidP="006E3B15">
      <w:pPr>
        <w:pStyle w:val="TEIbiblreference"/>
      </w:pPr>
      <w:r w:rsidRPr="00CB6EC2">
        <w:rPr>
          <w:smallCaps/>
          <w:lang w:val="it-IT"/>
        </w:rPr>
        <w:t>Volpi</w:t>
      </w:r>
      <w:r w:rsidRPr="00AB6A3C">
        <w:rPr>
          <w:lang w:val="it-IT"/>
        </w:rPr>
        <w:t xml:space="preserve"> </w:t>
      </w:r>
      <w:r w:rsidR="000B1B16" w:rsidRPr="00AB6A3C">
        <w:t xml:space="preserve">Caterina, « La </w:t>
      </w:r>
      <w:proofErr w:type="spellStart"/>
      <w:r w:rsidR="000B1B16" w:rsidRPr="00AB6A3C">
        <w:t>collezione</w:t>
      </w:r>
      <w:proofErr w:type="spellEnd"/>
      <w:r w:rsidR="000B1B16" w:rsidRPr="00AB6A3C">
        <w:t xml:space="preserve"> </w:t>
      </w:r>
      <w:proofErr w:type="spellStart"/>
      <w:r w:rsidR="000B1B16" w:rsidRPr="00AB6A3C">
        <w:t>Ludovisi</w:t>
      </w:r>
      <w:proofErr w:type="spellEnd"/>
      <w:r w:rsidR="000B1B16" w:rsidRPr="00AB6A3C">
        <w:t xml:space="preserve"> come </w:t>
      </w:r>
      <w:r w:rsidR="00AF0147">
        <w:t>“</w:t>
      </w:r>
      <w:proofErr w:type="spellStart"/>
      <w:r w:rsidR="000B1B16" w:rsidRPr="00AB6A3C">
        <w:t>Scuola</w:t>
      </w:r>
      <w:proofErr w:type="spellEnd"/>
      <w:r w:rsidR="000B1B16" w:rsidRPr="00AB6A3C">
        <w:t xml:space="preserve"> </w:t>
      </w:r>
      <w:proofErr w:type="spellStart"/>
      <w:r w:rsidR="000B1B16" w:rsidRPr="00AB6A3C">
        <w:t>del</w:t>
      </w:r>
      <w:proofErr w:type="spellEnd"/>
      <w:r w:rsidR="000B1B16" w:rsidRPr="00AB6A3C">
        <w:t xml:space="preserve"> </w:t>
      </w:r>
      <w:proofErr w:type="spellStart"/>
      <w:r w:rsidR="000B1B16" w:rsidRPr="00AB6A3C">
        <w:t>mondo</w:t>
      </w:r>
      <w:proofErr w:type="spellEnd"/>
      <w:r w:rsidR="00AF0147">
        <w:t>”</w:t>
      </w:r>
      <w:r w:rsidR="000B1B16" w:rsidRPr="00AB6A3C">
        <w:t xml:space="preserve">. Il </w:t>
      </w:r>
      <w:proofErr w:type="spellStart"/>
      <w:r w:rsidR="000B1B16" w:rsidRPr="00AB6A3C">
        <w:t>ruolo</w:t>
      </w:r>
      <w:proofErr w:type="spellEnd"/>
      <w:r w:rsidR="000B1B16" w:rsidRPr="00AB6A3C">
        <w:t xml:space="preserve"> di </w:t>
      </w:r>
      <w:proofErr w:type="spellStart"/>
      <w:r w:rsidR="000B1B16" w:rsidRPr="00AB6A3C">
        <w:t>Agucchi</w:t>
      </w:r>
      <w:proofErr w:type="spellEnd"/>
      <w:r w:rsidR="000B1B16" w:rsidRPr="00AB6A3C">
        <w:t xml:space="preserve">, Marino, </w:t>
      </w:r>
      <w:proofErr w:type="spellStart"/>
      <w:r w:rsidR="000B1B16" w:rsidRPr="00AB6A3C">
        <w:t>Valesio</w:t>
      </w:r>
      <w:proofErr w:type="spellEnd"/>
      <w:r w:rsidR="000B1B16" w:rsidRPr="00AB6A3C">
        <w:t xml:space="preserve">, </w:t>
      </w:r>
      <w:proofErr w:type="spellStart"/>
      <w:r w:rsidR="000B1B16" w:rsidRPr="00AB6A3C">
        <w:t>Guercino</w:t>
      </w:r>
      <w:proofErr w:type="spellEnd"/>
      <w:r w:rsidR="000B1B16" w:rsidRPr="00AB6A3C">
        <w:t xml:space="preserve"> e </w:t>
      </w:r>
      <w:proofErr w:type="spellStart"/>
      <w:r w:rsidR="000B1B16" w:rsidRPr="00AB6A3C">
        <w:t>Domenichino</w:t>
      </w:r>
      <w:proofErr w:type="spellEnd"/>
      <w:r w:rsidR="000B1B16" w:rsidRPr="00AB6A3C">
        <w:t xml:space="preserve"> », </w:t>
      </w:r>
      <w:proofErr w:type="spellStart"/>
      <w:r w:rsidR="000B1B16" w:rsidRPr="00AB6A3C">
        <w:rPr>
          <w:i/>
        </w:rPr>
        <w:t>Storia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del’arte</w:t>
      </w:r>
      <w:proofErr w:type="spellEnd"/>
      <w:r w:rsidR="000B1B16" w:rsidRPr="00AB6A3C">
        <w:rPr>
          <w:i/>
        </w:rPr>
        <w:t xml:space="preserve"> – « </w:t>
      </w:r>
      <w:proofErr w:type="spellStart"/>
      <w:r w:rsidR="000B1B16" w:rsidRPr="00AB6A3C">
        <w:rPr>
          <w:i/>
        </w:rPr>
        <w:t>Guercino</w:t>
      </w:r>
      <w:proofErr w:type="spellEnd"/>
      <w:r w:rsidR="000B1B16" w:rsidRPr="00AB6A3C">
        <w:rPr>
          <w:i/>
        </w:rPr>
        <w:t xml:space="preserve"> </w:t>
      </w:r>
      <w:proofErr w:type="spellStart"/>
      <w:r w:rsidR="000B1B16" w:rsidRPr="00AB6A3C">
        <w:rPr>
          <w:i/>
        </w:rPr>
        <w:t>nel</w:t>
      </w:r>
      <w:proofErr w:type="spellEnd"/>
      <w:r w:rsidR="000B1B16" w:rsidRPr="00AB6A3C">
        <w:rPr>
          <w:i/>
        </w:rPr>
        <w:t xml:space="preserve"> Casino </w:t>
      </w:r>
      <w:proofErr w:type="spellStart"/>
      <w:r w:rsidR="000B1B16" w:rsidRPr="00AB6A3C">
        <w:rPr>
          <w:i/>
        </w:rPr>
        <w:t>Ludovisi</w:t>
      </w:r>
      <w:proofErr w:type="spellEnd"/>
      <w:r w:rsidR="000B1B16" w:rsidRPr="00AB6A3C">
        <w:rPr>
          <w:i/>
        </w:rPr>
        <w:t xml:space="preserve"> (1621-1623) »</w:t>
      </w:r>
      <w:r w:rsidR="000B1B16" w:rsidRPr="00AB6A3C">
        <w:t xml:space="preserve">, </w:t>
      </w:r>
      <w:r w:rsidR="00AF0147">
        <w:t>vol. </w:t>
      </w:r>
      <w:r w:rsidR="000B1B16" w:rsidRPr="00AB6A3C">
        <w:t xml:space="preserve">157, </w:t>
      </w:r>
      <w:r w:rsidR="00AF0147">
        <w:t>n</w:t>
      </w:r>
      <w:r w:rsidR="00AF0147" w:rsidRPr="00AF0147">
        <w:rPr>
          <w:vertAlign w:val="superscript"/>
        </w:rPr>
        <w:t>o</w:t>
      </w:r>
      <w:r w:rsidR="00AF0147">
        <w:t> </w:t>
      </w:r>
      <w:r w:rsidR="000B1B16" w:rsidRPr="00AB6A3C">
        <w:t>1, 2022,</w:t>
      </w:r>
      <w:r w:rsidR="000B1B16" w:rsidRPr="00AB6A3C">
        <w:rPr>
          <w:i/>
        </w:rPr>
        <w:t xml:space="preserve"> </w:t>
      </w:r>
      <w:r w:rsidR="00F740A0">
        <w:t>p. </w:t>
      </w:r>
      <w:r w:rsidR="000B1B16" w:rsidRPr="00AB6A3C">
        <w:t>118-133.</w:t>
      </w:r>
    </w:p>
    <w:p w14:paraId="121B1004" w14:textId="5DA60BFA" w:rsidR="000B1B16" w:rsidRDefault="00296435" w:rsidP="006E3B15">
      <w:pPr>
        <w:pStyle w:val="TEIbiblreference"/>
        <w:rPr>
          <w:lang w:val="it-IT"/>
        </w:rPr>
      </w:pPr>
      <w:r w:rsidRPr="00CB6EC2">
        <w:rPr>
          <w:smallCaps/>
          <w:lang w:val="en-GB"/>
        </w:rPr>
        <w:t>Weber</w:t>
      </w:r>
      <w:r w:rsidRPr="00B65667">
        <w:rPr>
          <w:lang w:val="en-GB"/>
        </w:rPr>
        <w:t xml:space="preserve"> </w:t>
      </w:r>
      <w:r w:rsidR="000B1B16" w:rsidRPr="00AB6A3C">
        <w:rPr>
          <w:lang w:val="it-IT"/>
        </w:rPr>
        <w:t xml:space="preserve">Christof, </w:t>
      </w:r>
      <w:r w:rsidR="00F740A0">
        <w:rPr>
          <w:lang w:val="it-IT"/>
        </w:rPr>
        <w:t>« </w:t>
      </w:r>
      <w:r w:rsidR="000B1B16" w:rsidRPr="00AB6A3C">
        <w:rPr>
          <w:lang w:val="it-IT"/>
        </w:rPr>
        <w:t>Papstgeschichte und Genealogie</w:t>
      </w:r>
      <w:r w:rsidR="00F740A0">
        <w:rPr>
          <w:lang w:val="it-IT"/>
        </w:rPr>
        <w:t> »</w:t>
      </w:r>
      <w:r w:rsidR="000B1B16" w:rsidRPr="00AB6A3C">
        <w:rPr>
          <w:lang w:val="it-IT"/>
        </w:rPr>
        <w:t xml:space="preserve">, </w:t>
      </w:r>
      <w:r w:rsidR="000B1B16" w:rsidRPr="00AB6A3C">
        <w:rPr>
          <w:i/>
          <w:iCs/>
          <w:lang w:val="it-IT"/>
        </w:rPr>
        <w:t>Römische Quartalschrift</w:t>
      </w:r>
      <w:r w:rsidR="000B1B16" w:rsidRPr="00AB6A3C">
        <w:rPr>
          <w:lang w:val="it-IT"/>
        </w:rPr>
        <w:t xml:space="preserve">, </w:t>
      </w:r>
      <w:r w:rsidR="00AF0147">
        <w:rPr>
          <w:lang w:val="it-IT"/>
        </w:rPr>
        <w:t>n</w:t>
      </w:r>
      <w:r w:rsidR="00AF0147" w:rsidRPr="00AF0147">
        <w:rPr>
          <w:vertAlign w:val="superscript"/>
          <w:lang w:val="it-IT"/>
        </w:rPr>
        <w:t>o</w:t>
      </w:r>
      <w:r w:rsidR="00AF0147">
        <w:rPr>
          <w:lang w:val="it-IT"/>
        </w:rPr>
        <w:t> </w:t>
      </w:r>
      <w:r w:rsidR="000B1B16" w:rsidRPr="00AB6A3C">
        <w:rPr>
          <w:lang w:val="it-IT"/>
        </w:rPr>
        <w:t xml:space="preserve">84, 1989, </w:t>
      </w:r>
      <w:r w:rsidR="00F740A0">
        <w:rPr>
          <w:lang w:val="it-IT"/>
        </w:rPr>
        <w:t>p. </w:t>
      </w:r>
      <w:r w:rsidR="000B1B16" w:rsidRPr="00AB6A3C">
        <w:rPr>
          <w:lang w:val="it-IT"/>
        </w:rPr>
        <w:t>331-400.</w:t>
      </w:r>
    </w:p>
    <w:p w14:paraId="09C16F1F" w14:textId="6AB4E2AF" w:rsidR="000B1B16" w:rsidRPr="00AB6A3C" w:rsidRDefault="00296435" w:rsidP="006E3B15">
      <w:pPr>
        <w:pStyle w:val="TEIbiblreference"/>
      </w:pPr>
      <w:r w:rsidRPr="00CB6EC2">
        <w:rPr>
          <w:smallCaps/>
          <w:lang w:val="it-IT"/>
        </w:rPr>
        <w:t>Zega</w:t>
      </w:r>
      <w:r w:rsidRPr="006D4B2F">
        <w:rPr>
          <w:lang w:val="it-IT"/>
        </w:rPr>
        <w:t xml:space="preserve"> </w:t>
      </w:r>
      <w:r w:rsidR="000B1B16" w:rsidRPr="006D4B2F">
        <w:rPr>
          <w:lang w:val="it-IT"/>
        </w:rPr>
        <w:t>R</w:t>
      </w:r>
      <w:r w:rsidR="00AF0147">
        <w:rPr>
          <w:lang w:val="it-IT"/>
        </w:rPr>
        <w:t>affaella</w:t>
      </w:r>
      <w:r w:rsidR="000B1B16" w:rsidRPr="006D4B2F">
        <w:t xml:space="preserve">, </w:t>
      </w:r>
      <w:r w:rsidR="00F740A0">
        <w:rPr>
          <w:color w:val="000000" w:themeColor="text1"/>
        </w:rPr>
        <w:t>« </w:t>
      </w:r>
      <w:r w:rsidR="000B1B16" w:rsidRPr="006D4B2F">
        <w:t xml:space="preserve">La </w:t>
      </w:r>
      <w:r w:rsidR="00AF0147">
        <w:t>“</w:t>
      </w:r>
      <w:proofErr w:type="spellStart"/>
      <w:r w:rsidR="000B1B16" w:rsidRPr="006D4B2F">
        <w:t>Raccolta</w:t>
      </w:r>
      <w:proofErr w:type="spellEnd"/>
      <w:r w:rsidR="000B1B16" w:rsidRPr="006D4B2F">
        <w:t xml:space="preserve"> di varie </w:t>
      </w:r>
      <w:proofErr w:type="spellStart"/>
      <w:r w:rsidR="000B1B16" w:rsidRPr="006D4B2F">
        <w:t>targhe</w:t>
      </w:r>
      <w:proofErr w:type="spellEnd"/>
      <w:r w:rsidR="000B1B16" w:rsidRPr="006D4B2F">
        <w:t xml:space="preserve"> di Roma...</w:t>
      </w:r>
      <w:r w:rsidR="00AF0147">
        <w:t>”</w:t>
      </w:r>
      <w:r w:rsidR="000B1B16" w:rsidRPr="006D4B2F">
        <w:t xml:space="preserve"> </w:t>
      </w:r>
      <w:proofErr w:type="spellStart"/>
      <w:r w:rsidR="000B1B16" w:rsidRPr="006D4B2F">
        <w:t>nell</w:t>
      </w:r>
      <w:r w:rsidR="00AF0147">
        <w:t>’</w:t>
      </w:r>
      <w:r w:rsidR="000B1B16" w:rsidRPr="006D4B2F">
        <w:t>attività</w:t>
      </w:r>
      <w:proofErr w:type="spellEnd"/>
      <w:r w:rsidR="000B1B16" w:rsidRPr="006D4B2F">
        <w:t xml:space="preserve"> di Filippo Juvarra</w:t>
      </w:r>
      <w:r w:rsidR="00F740A0">
        <w:t> »</w:t>
      </w:r>
      <w:r w:rsidR="000B1B16" w:rsidRPr="006D4B2F">
        <w:t xml:space="preserve">, </w:t>
      </w:r>
      <w:proofErr w:type="spellStart"/>
      <w:r w:rsidR="000B1B16" w:rsidRPr="006D4B2F">
        <w:rPr>
          <w:i/>
          <w:iCs/>
        </w:rPr>
        <w:t>Archivum</w:t>
      </w:r>
      <w:proofErr w:type="spellEnd"/>
      <w:r w:rsidR="000B1B16" w:rsidRPr="006D4B2F">
        <w:rPr>
          <w:i/>
          <w:iCs/>
        </w:rPr>
        <w:t xml:space="preserve"> Arcis</w:t>
      </w:r>
      <w:r w:rsidR="000B1B16" w:rsidRPr="006D4B2F">
        <w:t xml:space="preserve">, </w:t>
      </w:r>
      <w:r w:rsidR="00AF0147">
        <w:t>n</w:t>
      </w:r>
      <w:r w:rsidR="00AF0147" w:rsidRPr="00AF0147">
        <w:rPr>
          <w:vertAlign w:val="superscript"/>
        </w:rPr>
        <w:t>o</w:t>
      </w:r>
      <w:r w:rsidR="00AF0147">
        <w:t> </w:t>
      </w:r>
      <w:r w:rsidR="000B1B16" w:rsidRPr="006D4B2F">
        <w:t xml:space="preserve">2, 1989, </w:t>
      </w:r>
      <w:r w:rsidR="00F740A0">
        <w:t>p. </w:t>
      </w:r>
      <w:r w:rsidR="000B1B16" w:rsidRPr="006D4B2F">
        <w:t>10-51.</w:t>
      </w:r>
    </w:p>
    <w:p w14:paraId="5CD0A3A5" w14:textId="29F13B91" w:rsidR="000B1B16" w:rsidRPr="00962106" w:rsidRDefault="006E3B15" w:rsidP="00E72DDF">
      <w:pPr>
        <w:pStyle w:val="Titre2"/>
      </w:pPr>
      <w:r w:rsidRPr="00962106">
        <w:t>Thèses et mémoires</w:t>
      </w:r>
    </w:p>
    <w:p w14:paraId="4B22D14D" w14:textId="4313897E" w:rsidR="000B1B16" w:rsidRPr="00962106" w:rsidRDefault="00296435" w:rsidP="006E3B15">
      <w:pPr>
        <w:pStyle w:val="TEIbiblreference"/>
      </w:pPr>
      <w:proofErr w:type="spellStart"/>
      <w:r w:rsidRPr="00962106">
        <w:rPr>
          <w:smallCaps/>
        </w:rPr>
        <w:t>Abromson</w:t>
      </w:r>
      <w:proofErr w:type="spellEnd"/>
      <w:r w:rsidRPr="00962106">
        <w:t xml:space="preserve"> </w:t>
      </w:r>
      <w:r w:rsidR="000B1B16" w:rsidRPr="00962106">
        <w:t xml:space="preserve">Morton C., </w:t>
      </w:r>
      <w:r w:rsidR="000B1B16" w:rsidRPr="00962106">
        <w:rPr>
          <w:i/>
          <w:iCs/>
        </w:rPr>
        <w:t xml:space="preserve">Painting in Rome </w:t>
      </w:r>
      <w:proofErr w:type="spellStart"/>
      <w:r w:rsidR="000B1B16" w:rsidRPr="00962106">
        <w:rPr>
          <w:i/>
          <w:iCs/>
        </w:rPr>
        <w:t>during</w:t>
      </w:r>
      <w:proofErr w:type="spellEnd"/>
      <w:r w:rsidR="000B1B16" w:rsidRPr="00962106">
        <w:rPr>
          <w:i/>
          <w:iCs/>
        </w:rPr>
        <w:t xml:space="preserve"> the </w:t>
      </w:r>
      <w:proofErr w:type="spellStart"/>
      <w:r w:rsidR="000B1B16" w:rsidRPr="00962106">
        <w:rPr>
          <w:i/>
          <w:iCs/>
        </w:rPr>
        <w:t>Reign</w:t>
      </w:r>
      <w:proofErr w:type="spellEnd"/>
      <w:r w:rsidR="000B1B16" w:rsidRPr="00962106">
        <w:rPr>
          <w:i/>
          <w:iCs/>
        </w:rPr>
        <w:t xml:space="preserve"> of </w:t>
      </w:r>
      <w:proofErr w:type="spellStart"/>
      <w:r w:rsidR="000B1B16" w:rsidRPr="00962106">
        <w:rPr>
          <w:i/>
          <w:iCs/>
        </w:rPr>
        <w:t>Clement</w:t>
      </w:r>
      <w:proofErr w:type="spellEnd"/>
      <w:r w:rsidR="00AF0147" w:rsidRPr="00962106">
        <w:rPr>
          <w:i/>
          <w:iCs/>
        </w:rPr>
        <w:t> </w:t>
      </w:r>
      <w:r w:rsidR="000B1B16" w:rsidRPr="00962106">
        <w:rPr>
          <w:i/>
          <w:iCs/>
        </w:rPr>
        <w:t>VIII (1592-1607)</w:t>
      </w:r>
      <w:r w:rsidR="00726FCD" w:rsidRPr="00962106">
        <w:rPr>
          <w:i/>
        </w:rPr>
        <w:t>,</w:t>
      </w:r>
      <w:r w:rsidR="000B1B16" w:rsidRPr="00962106">
        <w:rPr>
          <w:i/>
          <w:iCs/>
        </w:rPr>
        <w:t xml:space="preserve"> a </w:t>
      </w:r>
      <w:proofErr w:type="spellStart"/>
      <w:r w:rsidR="000B1B16" w:rsidRPr="00962106">
        <w:rPr>
          <w:i/>
          <w:iCs/>
        </w:rPr>
        <w:t>Documentary</w:t>
      </w:r>
      <w:proofErr w:type="spellEnd"/>
      <w:r w:rsidR="000B1B16" w:rsidRPr="00962106">
        <w:rPr>
          <w:i/>
          <w:iCs/>
        </w:rPr>
        <w:t xml:space="preserve"> </w:t>
      </w:r>
      <w:proofErr w:type="spellStart"/>
      <w:r w:rsidR="000B1B16" w:rsidRPr="00962106">
        <w:rPr>
          <w:i/>
          <w:iCs/>
        </w:rPr>
        <w:t>Study</w:t>
      </w:r>
      <w:proofErr w:type="spellEnd"/>
      <w:r w:rsidR="000B1B16" w:rsidRPr="00962106">
        <w:t xml:space="preserve">, </w:t>
      </w:r>
      <w:r w:rsidR="00DE5BA9" w:rsidRPr="00962106">
        <w:t>th</w:t>
      </w:r>
      <w:r w:rsidR="00AF0147" w:rsidRPr="00962106">
        <w:t>è</w:t>
      </w:r>
      <w:r w:rsidR="00DE5BA9" w:rsidRPr="00962106">
        <w:t>se de doctorat</w:t>
      </w:r>
      <w:r w:rsidR="000B1B16" w:rsidRPr="00962106">
        <w:t xml:space="preserve">, Columbia </w:t>
      </w:r>
      <w:proofErr w:type="spellStart"/>
      <w:r w:rsidR="000B1B16" w:rsidRPr="00962106">
        <w:t>University</w:t>
      </w:r>
      <w:proofErr w:type="spellEnd"/>
      <w:r w:rsidR="000B1B16" w:rsidRPr="00962106">
        <w:t>, 1976.</w:t>
      </w:r>
    </w:p>
    <w:p w14:paraId="11C44114" w14:textId="3597236D" w:rsidR="000B1B16" w:rsidRPr="009D0F6D" w:rsidRDefault="00296435" w:rsidP="006E3B15">
      <w:pPr>
        <w:pStyle w:val="TEIbiblreference"/>
      </w:pPr>
      <w:proofErr w:type="spellStart"/>
      <w:r w:rsidRPr="009D0F6D">
        <w:rPr>
          <w:smallCaps/>
        </w:rPr>
        <w:t>Beneš</w:t>
      </w:r>
      <w:proofErr w:type="spellEnd"/>
      <w:r w:rsidRPr="009D0F6D">
        <w:t xml:space="preserve"> </w:t>
      </w:r>
      <w:r w:rsidR="000B1B16" w:rsidRPr="00AB6A3C">
        <w:rPr>
          <w:lang w:val="it-IT"/>
        </w:rPr>
        <w:t xml:space="preserve">Mirka, </w:t>
      </w:r>
      <w:r w:rsidR="000B1B16" w:rsidRPr="00AB6A3C">
        <w:rPr>
          <w:i/>
          <w:iCs/>
          <w:lang w:val="it-IT"/>
        </w:rPr>
        <w:t>The Villa Pamphilj (1630,1670): Family</w:t>
      </w:r>
      <w:r w:rsidR="000B1B16" w:rsidRPr="00726FCD">
        <w:rPr>
          <w:i/>
          <w:iCs/>
          <w:lang w:val="it-IT"/>
        </w:rPr>
        <w:t>,</w:t>
      </w:r>
      <w:r w:rsidR="000B1B16" w:rsidRPr="00AB6A3C">
        <w:rPr>
          <w:i/>
          <w:iCs/>
          <w:lang w:val="it-IT"/>
        </w:rPr>
        <w:t xml:space="preserve"> Gardens, and Land in Papal Rome</w:t>
      </w:r>
      <w:r w:rsidR="000B1B16" w:rsidRPr="00AB6A3C">
        <w:rPr>
          <w:lang w:val="it-IT"/>
        </w:rPr>
        <w:t xml:space="preserve">, </w:t>
      </w:r>
      <w:r w:rsidR="00DE5BA9">
        <w:rPr>
          <w:lang w:val="it-IT"/>
        </w:rPr>
        <w:t>thèse de doctorat</w:t>
      </w:r>
      <w:r w:rsidR="000B1B16" w:rsidRPr="00AB6A3C">
        <w:rPr>
          <w:lang w:val="it-IT"/>
        </w:rPr>
        <w:t xml:space="preserve">, </w:t>
      </w:r>
      <w:r w:rsidR="003F6DFA">
        <w:rPr>
          <w:lang w:val="it-IT"/>
        </w:rPr>
        <w:t xml:space="preserve">Université de </w:t>
      </w:r>
      <w:r w:rsidR="000B1B16" w:rsidRPr="00AB6A3C">
        <w:rPr>
          <w:color w:val="000000" w:themeColor="text1"/>
          <w:lang w:val="it-IT"/>
        </w:rPr>
        <w:t>Yale,</w:t>
      </w:r>
      <w:r w:rsidR="000B1B16" w:rsidRPr="00AB6A3C">
        <w:rPr>
          <w:lang w:val="it-IT"/>
        </w:rPr>
        <w:t xml:space="preserve"> 1989.</w:t>
      </w:r>
      <w:r w:rsidR="000B1B16" w:rsidRPr="009D0F6D">
        <w:t xml:space="preserve"> </w:t>
      </w:r>
    </w:p>
    <w:p w14:paraId="31016865" w14:textId="502CDDE0" w:rsidR="000B1B16" w:rsidRPr="00AB6A3C" w:rsidRDefault="00296435" w:rsidP="006E3B15">
      <w:pPr>
        <w:pStyle w:val="TEIbiblreference"/>
      </w:pPr>
      <w:proofErr w:type="spellStart"/>
      <w:r w:rsidRPr="00CB6EC2">
        <w:rPr>
          <w:smallCaps/>
        </w:rPr>
        <w:t>Broucke</w:t>
      </w:r>
      <w:proofErr w:type="spellEnd"/>
      <w:r w:rsidRPr="00AB6A3C">
        <w:t xml:space="preserve"> </w:t>
      </w:r>
      <w:r w:rsidR="000B1B16" w:rsidRPr="00AB6A3C">
        <w:t xml:space="preserve">Paul-François, </w:t>
      </w:r>
      <w:r w:rsidR="000B1B16" w:rsidRPr="00AB6A3C">
        <w:rPr>
          <w:i/>
        </w:rPr>
        <w:t>Les prééminences héraldiques de la cathédrale de Quimper</w:t>
      </w:r>
      <w:r w:rsidR="000B1B16" w:rsidRPr="00AB6A3C">
        <w:t xml:space="preserve">, mémoire de </w:t>
      </w:r>
      <w:r w:rsidR="00AF0147">
        <w:t>m</w:t>
      </w:r>
      <w:r w:rsidR="000B1B16" w:rsidRPr="00AB6A3C">
        <w:t>aster</w:t>
      </w:r>
      <w:r w:rsidR="00AF0147">
        <w:t> </w:t>
      </w:r>
      <w:r w:rsidR="000B1B16" w:rsidRPr="00AB6A3C">
        <w:t>I, Université de Bretagne Occidentale, 2010.</w:t>
      </w:r>
    </w:p>
    <w:p w14:paraId="1E0EB326" w14:textId="0E72656C" w:rsidR="000B1B16" w:rsidRPr="00AB6A3C" w:rsidRDefault="000B1B16" w:rsidP="006E3B15">
      <w:pPr>
        <w:pStyle w:val="TEIbiblreference"/>
      </w:pPr>
      <w:r w:rsidRPr="00AB6A3C">
        <w:rPr>
          <w:b/>
          <w:bCs/>
        </w:rPr>
        <w:t>—</w:t>
      </w:r>
      <w:r w:rsidRPr="00AB6A3C">
        <w:t xml:space="preserve">, </w:t>
      </w:r>
      <w:r w:rsidRPr="00AB6A3C">
        <w:rPr>
          <w:i/>
        </w:rPr>
        <w:t xml:space="preserve">La cathédrale de </w:t>
      </w:r>
      <w:proofErr w:type="spellStart"/>
      <w:r w:rsidRPr="00AB6A3C">
        <w:rPr>
          <w:i/>
        </w:rPr>
        <w:t>Saint-Pol</w:t>
      </w:r>
      <w:proofErr w:type="spellEnd"/>
      <w:r w:rsidRPr="00AB6A3C">
        <w:rPr>
          <w:i/>
        </w:rPr>
        <w:t xml:space="preserve"> de Léon : le chantier des parties orientales du </w:t>
      </w:r>
      <w:proofErr w:type="spellStart"/>
      <w:r w:rsidR="00AF0147" w:rsidRPr="00AF0147">
        <w:rPr>
          <w:i/>
          <w:smallCaps/>
        </w:rPr>
        <w:t>xi</w:t>
      </w:r>
      <w:r w:rsidRPr="00AB6A3C">
        <w:rPr>
          <w:i/>
          <w:vertAlign w:val="superscript"/>
        </w:rPr>
        <w:t>e</w:t>
      </w:r>
      <w:proofErr w:type="spellEnd"/>
      <w:r w:rsidRPr="00AB6A3C">
        <w:rPr>
          <w:i/>
        </w:rPr>
        <w:t xml:space="preserve"> au </w:t>
      </w:r>
      <w:proofErr w:type="spellStart"/>
      <w:r w:rsidR="00AF0147" w:rsidRPr="00AF0147">
        <w:rPr>
          <w:i/>
          <w:smallCaps/>
        </w:rPr>
        <w:t>xvi</w:t>
      </w:r>
      <w:r w:rsidRPr="00AB6A3C">
        <w:rPr>
          <w:i/>
          <w:vertAlign w:val="superscript"/>
        </w:rPr>
        <w:t>e</w:t>
      </w:r>
      <w:proofErr w:type="spellEnd"/>
      <w:r w:rsidR="00AF0147">
        <w:rPr>
          <w:i/>
        </w:rPr>
        <w:t> </w:t>
      </w:r>
      <w:r w:rsidRPr="00AB6A3C">
        <w:rPr>
          <w:i/>
        </w:rPr>
        <w:t>siècle</w:t>
      </w:r>
      <w:r w:rsidRPr="00AB6A3C">
        <w:t xml:space="preserve">, mémoire de </w:t>
      </w:r>
      <w:r w:rsidR="00AF0147">
        <w:t>m</w:t>
      </w:r>
      <w:r w:rsidRPr="00AB6A3C">
        <w:t>aster</w:t>
      </w:r>
      <w:r w:rsidR="00AF0147">
        <w:t> </w:t>
      </w:r>
      <w:r w:rsidRPr="00CB6EC2">
        <w:rPr>
          <w:smallCaps/>
        </w:rPr>
        <w:t>II</w:t>
      </w:r>
      <w:r w:rsidRPr="00AB6A3C">
        <w:t>, Université de Bretagne Occidentale, 2012.</w:t>
      </w:r>
    </w:p>
    <w:p w14:paraId="34FB8515" w14:textId="6391F5F0" w:rsidR="000B1B16" w:rsidRPr="00AB6A3C" w:rsidRDefault="00296435" w:rsidP="006E3B15">
      <w:pPr>
        <w:pStyle w:val="TEIbiblreference"/>
        <w:rPr>
          <w:lang w:eastAsia="it-IT"/>
        </w:rPr>
      </w:pPr>
      <w:proofErr w:type="spellStart"/>
      <w:r w:rsidRPr="00CB6EC2">
        <w:rPr>
          <w:smallCaps/>
        </w:rPr>
        <w:t>Hablot</w:t>
      </w:r>
      <w:proofErr w:type="spellEnd"/>
      <w:r w:rsidRPr="00AB6A3C">
        <w:t xml:space="preserve"> </w:t>
      </w:r>
      <w:r w:rsidR="000B1B16" w:rsidRPr="00AB6A3C">
        <w:t xml:space="preserve">Laurent, </w:t>
      </w:r>
      <w:r w:rsidR="000B1B16" w:rsidRPr="00AB6A3C">
        <w:rPr>
          <w:i/>
          <w:iCs/>
          <w:lang w:eastAsia="it-IT"/>
        </w:rPr>
        <w:t>Affinités héraldiques</w:t>
      </w:r>
      <w:r w:rsidR="00AF0147">
        <w:rPr>
          <w:lang w:eastAsia="it-IT"/>
        </w:rPr>
        <w:t>.</w:t>
      </w:r>
      <w:r w:rsidR="000B1B16" w:rsidRPr="00AB6A3C">
        <w:rPr>
          <w:lang w:eastAsia="it-IT"/>
        </w:rPr>
        <w:t xml:space="preserve"> </w:t>
      </w:r>
      <w:r w:rsidR="000B1B16" w:rsidRPr="00AB6A3C">
        <w:rPr>
          <w:i/>
          <w:iCs/>
          <w:lang w:eastAsia="it-IT"/>
        </w:rPr>
        <w:t>Concessions, augmentations et partages d’armoiries en Europe au Moyen Âge</w:t>
      </w:r>
      <w:r w:rsidR="000B1B16" w:rsidRPr="00AB6A3C">
        <w:rPr>
          <w:lang w:eastAsia="it-IT"/>
        </w:rPr>
        <w:t xml:space="preserve">, mémoire d’habilitation à diriger des recherches, </w:t>
      </w:r>
      <w:bookmarkStart w:id="57" w:name="_Hlk181711062"/>
      <w:r w:rsidR="00DE5BA9" w:rsidRPr="00AB6A3C">
        <w:rPr>
          <w:lang w:eastAsia="it-IT"/>
        </w:rPr>
        <w:t>Michel Pastoureau (</w:t>
      </w:r>
      <w:proofErr w:type="spellStart"/>
      <w:r w:rsidR="00DE5BA9" w:rsidRPr="00AB6A3C">
        <w:rPr>
          <w:lang w:eastAsia="it-IT"/>
        </w:rPr>
        <w:t>dir</w:t>
      </w:r>
      <w:proofErr w:type="spellEnd"/>
      <w:r w:rsidR="00DE5BA9" w:rsidRPr="00AB6A3C">
        <w:rPr>
          <w:lang w:eastAsia="it-IT"/>
        </w:rPr>
        <w:t>.)</w:t>
      </w:r>
      <w:bookmarkEnd w:id="57"/>
      <w:r w:rsidR="00DE5BA9" w:rsidRPr="00AB6A3C">
        <w:rPr>
          <w:lang w:eastAsia="it-IT"/>
        </w:rPr>
        <w:t xml:space="preserve">, </w:t>
      </w:r>
      <w:r w:rsidR="000B1B16" w:rsidRPr="00AB6A3C">
        <w:rPr>
          <w:lang w:eastAsia="it-IT"/>
        </w:rPr>
        <w:t>École pratique des hautes études, 2015.</w:t>
      </w:r>
    </w:p>
    <w:p w14:paraId="302D4D06" w14:textId="30097431" w:rsidR="000B1B16" w:rsidRPr="00B65667" w:rsidRDefault="00296435" w:rsidP="006E3B15">
      <w:pPr>
        <w:pStyle w:val="TEIbiblreference"/>
        <w:rPr>
          <w:lang w:val="en-GB"/>
        </w:rPr>
      </w:pPr>
      <w:r w:rsidRPr="00CB6EC2">
        <w:rPr>
          <w:smallCaps/>
          <w:lang w:val="en-GB"/>
        </w:rPr>
        <w:t>Harwood</w:t>
      </w:r>
      <w:r w:rsidRPr="00B65667">
        <w:rPr>
          <w:lang w:val="en-GB"/>
        </w:rPr>
        <w:t xml:space="preserve"> </w:t>
      </w:r>
      <w:r w:rsidRPr="00CB6EC2">
        <w:rPr>
          <w:smallCaps/>
          <w:lang w:val="en-GB"/>
        </w:rPr>
        <w:t>Wood</w:t>
      </w:r>
      <w:r w:rsidRPr="00B65667">
        <w:rPr>
          <w:lang w:val="en-GB"/>
        </w:rPr>
        <w:t xml:space="preserve"> </w:t>
      </w:r>
      <w:r w:rsidR="000B1B16" w:rsidRPr="00B65667">
        <w:rPr>
          <w:lang w:val="en-GB"/>
        </w:rPr>
        <w:t xml:space="preserve">Carolyn, </w:t>
      </w:r>
      <w:r w:rsidR="000B1B16" w:rsidRPr="00B65667">
        <w:rPr>
          <w:i/>
          <w:lang w:val="en-GB"/>
        </w:rPr>
        <w:t>The Indian Summer of Bolognese Painting: Gregory</w:t>
      </w:r>
      <w:r w:rsidR="00AF0147">
        <w:rPr>
          <w:i/>
          <w:lang w:val="en-GB"/>
        </w:rPr>
        <w:t> </w:t>
      </w:r>
      <w:r w:rsidR="000B1B16" w:rsidRPr="00B65667">
        <w:rPr>
          <w:i/>
          <w:lang w:val="en-GB"/>
        </w:rPr>
        <w:t xml:space="preserve">XV (1621-23) and </w:t>
      </w:r>
      <w:proofErr w:type="spellStart"/>
      <w:r w:rsidR="000B1B16" w:rsidRPr="00B65667">
        <w:rPr>
          <w:i/>
          <w:lang w:val="en-GB"/>
        </w:rPr>
        <w:t>Ludovisi</w:t>
      </w:r>
      <w:proofErr w:type="spellEnd"/>
      <w:r w:rsidR="000B1B16" w:rsidRPr="00B65667">
        <w:rPr>
          <w:i/>
          <w:lang w:val="en-GB"/>
        </w:rPr>
        <w:t xml:space="preserve"> art patronage in Rome</w:t>
      </w:r>
      <w:r w:rsidR="000B1B16" w:rsidRPr="00B65667">
        <w:rPr>
          <w:lang w:val="en-GB"/>
        </w:rPr>
        <w:t xml:space="preserve">, </w:t>
      </w:r>
      <w:proofErr w:type="spellStart"/>
      <w:r w:rsidR="00DE5BA9" w:rsidRPr="00905475">
        <w:rPr>
          <w:lang w:val="en-GB"/>
        </w:rPr>
        <w:t>th</w:t>
      </w:r>
      <w:r w:rsidR="00AF0147" w:rsidRPr="00905475">
        <w:rPr>
          <w:lang w:val="en-GB"/>
        </w:rPr>
        <w:t>è</w:t>
      </w:r>
      <w:r w:rsidR="00DE5BA9" w:rsidRPr="00905475">
        <w:rPr>
          <w:lang w:val="en-GB"/>
        </w:rPr>
        <w:t>se</w:t>
      </w:r>
      <w:proofErr w:type="spellEnd"/>
      <w:r w:rsidR="00DE5BA9" w:rsidRPr="00905475">
        <w:rPr>
          <w:lang w:val="en-GB"/>
        </w:rPr>
        <w:t xml:space="preserve"> de </w:t>
      </w:r>
      <w:proofErr w:type="spellStart"/>
      <w:r w:rsidR="00DE5BA9" w:rsidRPr="00905475">
        <w:rPr>
          <w:lang w:val="en-GB"/>
        </w:rPr>
        <w:t>doctorat</w:t>
      </w:r>
      <w:proofErr w:type="spellEnd"/>
      <w:r w:rsidR="00DE5BA9">
        <w:rPr>
          <w:lang w:val="en-GB"/>
        </w:rPr>
        <w:t>,</w:t>
      </w:r>
      <w:r w:rsidR="000B1B16" w:rsidRPr="00B65667">
        <w:rPr>
          <w:lang w:val="en-GB"/>
        </w:rPr>
        <w:t xml:space="preserve"> The University of North Carolina, 1988.</w:t>
      </w:r>
    </w:p>
    <w:p w14:paraId="2F7EAB11" w14:textId="44023AD5" w:rsidR="006E3B15" w:rsidRDefault="00296435" w:rsidP="006E3B15">
      <w:pPr>
        <w:pStyle w:val="TEIbiblreference"/>
      </w:pPr>
      <w:r w:rsidRPr="00CB6EC2">
        <w:rPr>
          <w:smallCaps/>
          <w:lang w:val="it-IT"/>
        </w:rPr>
        <w:lastRenderedPageBreak/>
        <w:t>Ziller</w:t>
      </w:r>
      <w:r w:rsidRPr="00AB6A3C">
        <w:rPr>
          <w:lang w:val="it-IT"/>
        </w:rPr>
        <w:t xml:space="preserve"> </w:t>
      </w:r>
      <w:r w:rsidRPr="00CB6EC2">
        <w:rPr>
          <w:smallCaps/>
          <w:lang w:val="it-IT"/>
        </w:rPr>
        <w:t>Camenietzki</w:t>
      </w:r>
      <w:r w:rsidRPr="00AB6A3C">
        <w:rPr>
          <w:lang w:val="it-IT"/>
        </w:rPr>
        <w:t xml:space="preserve"> </w:t>
      </w:r>
      <w:r w:rsidR="000B1B16" w:rsidRPr="00AB6A3C">
        <w:rPr>
          <w:lang w:val="it-IT"/>
        </w:rPr>
        <w:t xml:space="preserve">Carlos, </w:t>
      </w:r>
      <w:r w:rsidR="000B1B16" w:rsidRPr="00AB6A3C">
        <w:rPr>
          <w:i/>
          <w:iCs/>
          <w:lang w:val="it-IT"/>
        </w:rPr>
        <w:t>L’</w:t>
      </w:r>
      <w:r w:rsidR="00AF0147">
        <w:rPr>
          <w:i/>
          <w:iCs/>
          <w:lang w:val="it-IT"/>
        </w:rPr>
        <w:t>h</w:t>
      </w:r>
      <w:r w:rsidR="000B1B16" w:rsidRPr="00AB6A3C">
        <w:rPr>
          <w:i/>
          <w:iCs/>
          <w:lang w:val="it-IT"/>
        </w:rPr>
        <w:t xml:space="preserve">armonie du monde au </w:t>
      </w:r>
      <w:r w:rsidR="00AF0147" w:rsidRPr="00AF0147">
        <w:rPr>
          <w:i/>
          <w:iCs/>
          <w:smallCaps/>
          <w:lang w:val="it-IT"/>
        </w:rPr>
        <w:t>xvii</w:t>
      </w:r>
      <w:r w:rsidR="000B1B16" w:rsidRPr="00AB6A3C">
        <w:rPr>
          <w:i/>
          <w:iCs/>
          <w:vertAlign w:val="superscript"/>
          <w:lang w:val="it-IT"/>
        </w:rPr>
        <w:t>e</w:t>
      </w:r>
      <w:r w:rsidR="00AF0147">
        <w:rPr>
          <w:i/>
          <w:iCs/>
          <w:lang w:val="it-IT"/>
        </w:rPr>
        <w:t> </w:t>
      </w:r>
      <w:r w:rsidR="000B1B16" w:rsidRPr="00AB6A3C">
        <w:rPr>
          <w:i/>
          <w:iCs/>
          <w:lang w:val="it-IT"/>
        </w:rPr>
        <w:t>siècle</w:t>
      </w:r>
      <w:r w:rsidR="00AF0147">
        <w:rPr>
          <w:i/>
          <w:iCs/>
          <w:lang w:val="it-IT"/>
        </w:rPr>
        <w:t>.</w:t>
      </w:r>
      <w:r w:rsidR="000B1B16" w:rsidRPr="00AB6A3C">
        <w:rPr>
          <w:i/>
          <w:iCs/>
          <w:lang w:val="it-IT"/>
        </w:rPr>
        <w:t xml:space="preserve"> Essai sur la pensée scientifique d’Athanasius Kircher</w:t>
      </w:r>
      <w:r w:rsidR="000B1B16" w:rsidRPr="00AB6A3C">
        <w:rPr>
          <w:lang w:val="it-IT"/>
        </w:rPr>
        <w:t xml:space="preserve">, thèse de doctorat, Maurice Clavelin (dir.), </w:t>
      </w:r>
      <w:r w:rsidR="00DE5BA9" w:rsidRPr="00AB6A3C">
        <w:rPr>
          <w:lang w:val="it-IT"/>
        </w:rPr>
        <w:t xml:space="preserve">Université de Paris </w:t>
      </w:r>
      <w:r w:rsidR="00DE5BA9" w:rsidRPr="00CB6EC2">
        <w:rPr>
          <w:smallCaps/>
          <w:lang w:val="it-IT"/>
        </w:rPr>
        <w:t>IV</w:t>
      </w:r>
      <w:r w:rsidR="00DE5BA9" w:rsidRPr="00AB6A3C">
        <w:rPr>
          <w:lang w:val="it-IT"/>
        </w:rPr>
        <w:t xml:space="preserve">, </w:t>
      </w:r>
      <w:r w:rsidR="000B1B16" w:rsidRPr="00AB6A3C">
        <w:rPr>
          <w:lang w:val="it-IT"/>
        </w:rPr>
        <w:t>1995.</w:t>
      </w:r>
    </w:p>
    <w:sectPr w:rsidR="006E3B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ghdad">
    <w:altName w:val="Times New Roman"/>
    <w:charset w:val="B2"/>
    <w:family w:val="auto"/>
    <w:pitch w:val="variable"/>
    <w:sig w:usb0="80002003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Junicode">
    <w:altName w:val="MS Gothic"/>
    <w:charset w:val="4D"/>
    <w:family w:val="roman"/>
    <w:pitch w:val="variable"/>
    <w:sig w:usb0="E40000FF" w:usb1="5200E4FF" w:usb2="00408004" w:usb3="00000000" w:csb0="8000009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 MT">
    <w:altName w:val="Arial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MU Bright Roman">
    <w:altName w:val="Cambria Math"/>
    <w:charset w:val="00"/>
    <w:family w:val="auto"/>
    <w:pitch w:val="variable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2692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FF4CF5"/>
    <w:multiLevelType w:val="hybridMultilevel"/>
    <w:tmpl w:val="53C06C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B13BC"/>
    <w:multiLevelType w:val="hybridMultilevel"/>
    <w:tmpl w:val="456816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B6308"/>
    <w:multiLevelType w:val="hybridMultilevel"/>
    <w:tmpl w:val="9BE89350"/>
    <w:lvl w:ilvl="0" w:tplc="FF7E2BF4"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  <w:b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F3733"/>
    <w:multiLevelType w:val="hybridMultilevel"/>
    <w:tmpl w:val="980CA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463B6"/>
    <w:multiLevelType w:val="hybridMultilevel"/>
    <w:tmpl w:val="F6B053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70EB6"/>
    <w:multiLevelType w:val="hybridMultilevel"/>
    <w:tmpl w:val="16309BA2"/>
    <w:lvl w:ilvl="0" w:tplc="17323098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FC145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42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02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55FB0"/>
    <w:multiLevelType w:val="hybridMultilevel"/>
    <w:tmpl w:val="4BF0A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02889"/>
    <w:multiLevelType w:val="hybridMultilevel"/>
    <w:tmpl w:val="456816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709C5"/>
    <w:multiLevelType w:val="hybridMultilevel"/>
    <w:tmpl w:val="B9A23482"/>
    <w:lvl w:ilvl="0" w:tplc="A2B8FC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F0EC5"/>
    <w:multiLevelType w:val="hybridMultilevel"/>
    <w:tmpl w:val="63D8E6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30ED3"/>
    <w:multiLevelType w:val="hybridMultilevel"/>
    <w:tmpl w:val="72DE2D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A7330"/>
    <w:multiLevelType w:val="hybridMultilevel"/>
    <w:tmpl w:val="7C8A2F26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545093"/>
    <w:multiLevelType w:val="hybridMultilevel"/>
    <w:tmpl w:val="CF5A6250"/>
    <w:lvl w:ilvl="0" w:tplc="E8B4FCFA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6C26B3"/>
    <w:multiLevelType w:val="hybridMultilevel"/>
    <w:tmpl w:val="45681646"/>
    <w:lvl w:ilvl="0" w:tplc="D62C0F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8768D"/>
    <w:multiLevelType w:val="multilevel"/>
    <w:tmpl w:val="C08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053E7"/>
    <w:multiLevelType w:val="hybridMultilevel"/>
    <w:tmpl w:val="38BE53BE"/>
    <w:lvl w:ilvl="0" w:tplc="C3DC68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EA364B"/>
    <w:multiLevelType w:val="hybridMultilevel"/>
    <w:tmpl w:val="571E7F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AA05A1"/>
    <w:multiLevelType w:val="hybridMultilevel"/>
    <w:tmpl w:val="E166B30E"/>
    <w:lvl w:ilvl="0" w:tplc="7EAC2A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24086"/>
    <w:multiLevelType w:val="hybridMultilevel"/>
    <w:tmpl w:val="3134EDBC"/>
    <w:lvl w:ilvl="0" w:tplc="849491B4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1146E3"/>
    <w:multiLevelType w:val="hybridMultilevel"/>
    <w:tmpl w:val="224064B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EF3713"/>
    <w:multiLevelType w:val="multilevel"/>
    <w:tmpl w:val="341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61794"/>
    <w:multiLevelType w:val="hybridMultilevel"/>
    <w:tmpl w:val="9814A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D5472B"/>
    <w:multiLevelType w:val="hybridMultilevel"/>
    <w:tmpl w:val="20000614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153870"/>
    <w:multiLevelType w:val="hybridMultilevel"/>
    <w:tmpl w:val="C86ED76A"/>
    <w:lvl w:ilvl="0" w:tplc="9CBA16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5E2D70"/>
    <w:multiLevelType w:val="hybridMultilevel"/>
    <w:tmpl w:val="5B042AEA"/>
    <w:lvl w:ilvl="0" w:tplc="A62C5900">
      <w:start w:val="1"/>
      <w:numFmt w:val="decimal"/>
      <w:lvlText w:val="%1."/>
      <w:lvlJc w:val="left"/>
      <w:pPr>
        <w:ind w:left="720" w:hanging="360"/>
      </w:pPr>
    </w:lvl>
    <w:lvl w:ilvl="1" w:tplc="964093E8">
      <w:start w:val="1"/>
      <w:numFmt w:val="lowerLetter"/>
      <w:lvlText w:val="%2."/>
      <w:lvlJc w:val="left"/>
      <w:pPr>
        <w:ind w:left="1440" w:hanging="360"/>
      </w:pPr>
    </w:lvl>
    <w:lvl w:ilvl="2" w:tplc="A368370E">
      <w:start w:val="1"/>
      <w:numFmt w:val="lowerRoman"/>
      <w:lvlText w:val="%3."/>
      <w:lvlJc w:val="right"/>
      <w:pPr>
        <w:ind w:left="2340" w:hanging="360"/>
      </w:pPr>
    </w:lvl>
    <w:lvl w:ilvl="3" w:tplc="3D101BC8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962943"/>
    <w:multiLevelType w:val="multilevel"/>
    <w:tmpl w:val="3A4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6630D"/>
    <w:multiLevelType w:val="hybridMultilevel"/>
    <w:tmpl w:val="1CD453FE"/>
    <w:lvl w:ilvl="0" w:tplc="5BCC26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B6BB2"/>
    <w:multiLevelType w:val="multilevel"/>
    <w:tmpl w:val="C94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28"/>
  </w:num>
  <w:num w:numId="4">
    <w:abstractNumId w:val="24"/>
  </w:num>
  <w:num w:numId="5">
    <w:abstractNumId w:val="19"/>
  </w:num>
  <w:num w:numId="6">
    <w:abstractNumId w:val="21"/>
  </w:num>
  <w:num w:numId="7">
    <w:abstractNumId w:val="15"/>
  </w:num>
  <w:num w:numId="8">
    <w:abstractNumId w:val="26"/>
  </w:num>
  <w:num w:numId="9">
    <w:abstractNumId w:val="20"/>
  </w:num>
  <w:num w:numId="10">
    <w:abstractNumId w:val="27"/>
  </w:num>
  <w:num w:numId="11">
    <w:abstractNumId w:val="0"/>
  </w:num>
  <w:num w:numId="12">
    <w:abstractNumId w:val="14"/>
  </w:num>
  <w:num w:numId="13">
    <w:abstractNumId w:val="2"/>
  </w:num>
  <w:num w:numId="14">
    <w:abstractNumId w:val="8"/>
  </w:num>
  <w:num w:numId="15">
    <w:abstractNumId w:val="16"/>
  </w:num>
  <w:num w:numId="16">
    <w:abstractNumId w:val="3"/>
  </w:num>
  <w:num w:numId="17">
    <w:abstractNumId w:val="9"/>
  </w:num>
  <w:num w:numId="18">
    <w:abstractNumId w:val="11"/>
  </w:num>
  <w:num w:numId="19">
    <w:abstractNumId w:val="18"/>
  </w:num>
  <w:num w:numId="20">
    <w:abstractNumId w:val="10"/>
  </w:num>
  <w:num w:numId="21">
    <w:abstractNumId w:val="25"/>
  </w:num>
  <w:num w:numId="22">
    <w:abstractNumId w:val="6"/>
  </w:num>
  <w:num w:numId="23">
    <w:abstractNumId w:val="22"/>
  </w:num>
  <w:num w:numId="24">
    <w:abstractNumId w:val="5"/>
  </w:num>
  <w:num w:numId="25">
    <w:abstractNumId w:val="17"/>
  </w:num>
  <w:num w:numId="26">
    <w:abstractNumId w:val="12"/>
  </w:num>
  <w:num w:numId="27">
    <w:abstractNumId w:val="23"/>
  </w:num>
  <w:num w:numId="28">
    <w:abstractNumId w:val="1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20"/>
  <w:proofState w:spelling="clean"/>
  <w:attachedTemplate r:id="rId1"/>
  <w:linkStyl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6"/>
    <w:rsid w:val="00011F38"/>
    <w:rsid w:val="00033EEF"/>
    <w:rsid w:val="00053E68"/>
    <w:rsid w:val="00067AD9"/>
    <w:rsid w:val="00081AD7"/>
    <w:rsid w:val="00083783"/>
    <w:rsid w:val="00090832"/>
    <w:rsid w:val="0009088F"/>
    <w:rsid w:val="000B1B16"/>
    <w:rsid w:val="000B7792"/>
    <w:rsid w:val="000D3F8B"/>
    <w:rsid w:val="000F2D54"/>
    <w:rsid w:val="000F3C27"/>
    <w:rsid w:val="000F506E"/>
    <w:rsid w:val="000F54CE"/>
    <w:rsid w:val="00100DEF"/>
    <w:rsid w:val="001141BC"/>
    <w:rsid w:val="0013072C"/>
    <w:rsid w:val="00135A69"/>
    <w:rsid w:val="0016351B"/>
    <w:rsid w:val="0017185F"/>
    <w:rsid w:val="001721C2"/>
    <w:rsid w:val="00172D05"/>
    <w:rsid w:val="0018511C"/>
    <w:rsid w:val="001851F9"/>
    <w:rsid w:val="001A262F"/>
    <w:rsid w:val="001A31B5"/>
    <w:rsid w:val="001A77B4"/>
    <w:rsid w:val="001B06D4"/>
    <w:rsid w:val="001C3738"/>
    <w:rsid w:val="00206E3A"/>
    <w:rsid w:val="002218F0"/>
    <w:rsid w:val="00267EDE"/>
    <w:rsid w:val="00270500"/>
    <w:rsid w:val="0028350E"/>
    <w:rsid w:val="00283E26"/>
    <w:rsid w:val="00293C6C"/>
    <w:rsid w:val="0029589C"/>
    <w:rsid w:val="00296435"/>
    <w:rsid w:val="002A0400"/>
    <w:rsid w:val="002A4091"/>
    <w:rsid w:val="002A750B"/>
    <w:rsid w:val="002E67A1"/>
    <w:rsid w:val="003055FC"/>
    <w:rsid w:val="003110FD"/>
    <w:rsid w:val="00311558"/>
    <w:rsid w:val="00322BF1"/>
    <w:rsid w:val="00352401"/>
    <w:rsid w:val="00373835"/>
    <w:rsid w:val="00381F48"/>
    <w:rsid w:val="00386779"/>
    <w:rsid w:val="003C4FAD"/>
    <w:rsid w:val="003D0DDF"/>
    <w:rsid w:val="003E1975"/>
    <w:rsid w:val="003F6DFA"/>
    <w:rsid w:val="00412A4C"/>
    <w:rsid w:val="00417B0E"/>
    <w:rsid w:val="00432AA6"/>
    <w:rsid w:val="004400D2"/>
    <w:rsid w:val="004437D2"/>
    <w:rsid w:val="00466444"/>
    <w:rsid w:val="00467779"/>
    <w:rsid w:val="00476714"/>
    <w:rsid w:val="00486647"/>
    <w:rsid w:val="00497189"/>
    <w:rsid w:val="004B6D2D"/>
    <w:rsid w:val="004C4125"/>
    <w:rsid w:val="004D4A22"/>
    <w:rsid w:val="00507826"/>
    <w:rsid w:val="0051240A"/>
    <w:rsid w:val="00527E72"/>
    <w:rsid w:val="00533203"/>
    <w:rsid w:val="00540CB2"/>
    <w:rsid w:val="00546825"/>
    <w:rsid w:val="0055763A"/>
    <w:rsid w:val="00577EB9"/>
    <w:rsid w:val="00590747"/>
    <w:rsid w:val="0059732C"/>
    <w:rsid w:val="005B2CFB"/>
    <w:rsid w:val="005D41A9"/>
    <w:rsid w:val="005D49CA"/>
    <w:rsid w:val="005D58CF"/>
    <w:rsid w:val="005E75AF"/>
    <w:rsid w:val="006113D6"/>
    <w:rsid w:val="006351F8"/>
    <w:rsid w:val="00643EF9"/>
    <w:rsid w:val="00660B6D"/>
    <w:rsid w:val="00670A7F"/>
    <w:rsid w:val="00682F06"/>
    <w:rsid w:val="006867B6"/>
    <w:rsid w:val="006A45A7"/>
    <w:rsid w:val="006C0934"/>
    <w:rsid w:val="006D6868"/>
    <w:rsid w:val="006E3B15"/>
    <w:rsid w:val="006F1102"/>
    <w:rsid w:val="00700345"/>
    <w:rsid w:val="00726FCD"/>
    <w:rsid w:val="00746065"/>
    <w:rsid w:val="00752BDD"/>
    <w:rsid w:val="007571FA"/>
    <w:rsid w:val="007643EE"/>
    <w:rsid w:val="007D5C02"/>
    <w:rsid w:val="007E2E2A"/>
    <w:rsid w:val="007F3094"/>
    <w:rsid w:val="00843865"/>
    <w:rsid w:val="00844120"/>
    <w:rsid w:val="00856000"/>
    <w:rsid w:val="0086187E"/>
    <w:rsid w:val="00863580"/>
    <w:rsid w:val="0087726F"/>
    <w:rsid w:val="008A4895"/>
    <w:rsid w:val="008B736A"/>
    <w:rsid w:val="008C2B09"/>
    <w:rsid w:val="008C5016"/>
    <w:rsid w:val="008D4D9C"/>
    <w:rsid w:val="008F56C7"/>
    <w:rsid w:val="00902436"/>
    <w:rsid w:val="00905475"/>
    <w:rsid w:val="00924108"/>
    <w:rsid w:val="009546D2"/>
    <w:rsid w:val="00962106"/>
    <w:rsid w:val="009668A4"/>
    <w:rsid w:val="00986A0F"/>
    <w:rsid w:val="00990B98"/>
    <w:rsid w:val="009A398D"/>
    <w:rsid w:val="009B12A2"/>
    <w:rsid w:val="009B4B70"/>
    <w:rsid w:val="009D0F6D"/>
    <w:rsid w:val="009D492E"/>
    <w:rsid w:val="00A02363"/>
    <w:rsid w:val="00A0573D"/>
    <w:rsid w:val="00A22F35"/>
    <w:rsid w:val="00A27EA3"/>
    <w:rsid w:val="00A31F63"/>
    <w:rsid w:val="00A6503B"/>
    <w:rsid w:val="00A74EE6"/>
    <w:rsid w:val="00A91566"/>
    <w:rsid w:val="00AA2536"/>
    <w:rsid w:val="00AB5D8C"/>
    <w:rsid w:val="00AD090C"/>
    <w:rsid w:val="00AD2688"/>
    <w:rsid w:val="00AF0147"/>
    <w:rsid w:val="00AF0884"/>
    <w:rsid w:val="00AF57AB"/>
    <w:rsid w:val="00AF5958"/>
    <w:rsid w:val="00B60309"/>
    <w:rsid w:val="00B64FFA"/>
    <w:rsid w:val="00B93370"/>
    <w:rsid w:val="00BC6DFB"/>
    <w:rsid w:val="00BD0164"/>
    <w:rsid w:val="00BD4054"/>
    <w:rsid w:val="00BE5539"/>
    <w:rsid w:val="00BF0546"/>
    <w:rsid w:val="00BF097E"/>
    <w:rsid w:val="00C126D3"/>
    <w:rsid w:val="00C27AFA"/>
    <w:rsid w:val="00C452D2"/>
    <w:rsid w:val="00C50288"/>
    <w:rsid w:val="00C525DF"/>
    <w:rsid w:val="00C62BBC"/>
    <w:rsid w:val="00C67C3E"/>
    <w:rsid w:val="00C73166"/>
    <w:rsid w:val="00C743E9"/>
    <w:rsid w:val="00C8458B"/>
    <w:rsid w:val="00C93996"/>
    <w:rsid w:val="00CB5662"/>
    <w:rsid w:val="00CB6EC2"/>
    <w:rsid w:val="00CD685A"/>
    <w:rsid w:val="00CE312F"/>
    <w:rsid w:val="00CF3D24"/>
    <w:rsid w:val="00D1206A"/>
    <w:rsid w:val="00D150DA"/>
    <w:rsid w:val="00D157A4"/>
    <w:rsid w:val="00D27301"/>
    <w:rsid w:val="00D47AC9"/>
    <w:rsid w:val="00D55127"/>
    <w:rsid w:val="00D63213"/>
    <w:rsid w:val="00D828DF"/>
    <w:rsid w:val="00DC1088"/>
    <w:rsid w:val="00DC362D"/>
    <w:rsid w:val="00DE4E4E"/>
    <w:rsid w:val="00DE5BA9"/>
    <w:rsid w:val="00E44BC4"/>
    <w:rsid w:val="00E450D0"/>
    <w:rsid w:val="00E624D9"/>
    <w:rsid w:val="00E72DDF"/>
    <w:rsid w:val="00E733B2"/>
    <w:rsid w:val="00EA1C54"/>
    <w:rsid w:val="00EA5DA6"/>
    <w:rsid w:val="00EA7FFA"/>
    <w:rsid w:val="00EB5A64"/>
    <w:rsid w:val="00EC7C0A"/>
    <w:rsid w:val="00EE51B4"/>
    <w:rsid w:val="00F04001"/>
    <w:rsid w:val="00F11949"/>
    <w:rsid w:val="00F15F86"/>
    <w:rsid w:val="00F436B5"/>
    <w:rsid w:val="00F47969"/>
    <w:rsid w:val="00F65D58"/>
    <w:rsid w:val="00F679AB"/>
    <w:rsid w:val="00F740A0"/>
    <w:rsid w:val="00F80F0D"/>
    <w:rsid w:val="00F82CBC"/>
    <w:rsid w:val="00F94CEF"/>
    <w:rsid w:val="00FA1D87"/>
    <w:rsid w:val="00FC0682"/>
    <w:rsid w:val="00FC4A5F"/>
    <w:rsid w:val="00FE19E2"/>
    <w:rsid w:val="00FE4807"/>
    <w:rsid w:val="00FE5800"/>
    <w:rsid w:val="00FF1301"/>
    <w:rsid w:val="00FF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D804D"/>
  <w15:chartTrackingRefBased/>
  <w15:docId w15:val="{C7E8287C-9E89-4C8B-A6D1-FB0B5EFD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6D2"/>
    <w:pPr>
      <w:suppressAutoHyphens/>
      <w:spacing w:before="60" w:after="120" w:line="360" w:lineRule="auto"/>
      <w:jc w:val="both"/>
    </w:pPr>
    <w:rPr>
      <w:rFonts w:ascii="Calibri Light" w:eastAsia="MS Mincho" w:hAnsi="Calibri Light" w:cs="Calibri Light"/>
      <w:lang w:eastAsia="ar-SA"/>
    </w:rPr>
  </w:style>
  <w:style w:type="paragraph" w:styleId="Titre1">
    <w:name w:val="heading 1"/>
    <w:next w:val="Normal"/>
    <w:link w:val="Titre1Car"/>
    <w:qFormat/>
    <w:rsid w:val="009546D2"/>
    <w:pPr>
      <w:keepNext/>
      <w:widowControl w:val="0"/>
      <w:suppressAutoHyphens/>
      <w:spacing w:after="320" w:line="240" w:lineRule="auto"/>
      <w:outlineLvl w:val="0"/>
    </w:pPr>
    <w:rPr>
      <w:rFonts w:ascii="Calibri" w:eastAsia="SimSun" w:hAnsi="Calibri" w:cs="Arial"/>
      <w:kern w:val="1"/>
      <w:sz w:val="40"/>
      <w:szCs w:val="32"/>
      <w:lang w:eastAsia="ar-LB" w:bidi="ar-LB"/>
    </w:rPr>
  </w:style>
  <w:style w:type="paragraph" w:styleId="Titre2">
    <w:name w:val="heading 2"/>
    <w:next w:val="Normal"/>
    <w:link w:val="Titre2Car"/>
    <w:qFormat/>
    <w:rsid w:val="009546D2"/>
    <w:pPr>
      <w:keepNext/>
      <w:widowControl w:val="0"/>
      <w:suppressAutoHyphens/>
      <w:spacing w:before="240" w:after="240" w:line="240" w:lineRule="auto"/>
      <w:outlineLvl w:val="1"/>
    </w:pPr>
    <w:rPr>
      <w:rFonts w:ascii="Calibri" w:eastAsia="SimSun" w:hAnsi="Calibri" w:cs="Arial"/>
      <w:sz w:val="36"/>
      <w:szCs w:val="28"/>
      <w:lang w:eastAsia="ar-LB" w:bidi="ar-LB"/>
    </w:rPr>
  </w:style>
  <w:style w:type="paragraph" w:styleId="Titre3">
    <w:name w:val="heading 3"/>
    <w:next w:val="Normal"/>
    <w:link w:val="Titre3Car"/>
    <w:qFormat/>
    <w:rsid w:val="009546D2"/>
    <w:pPr>
      <w:keepNext/>
      <w:widowControl w:val="0"/>
      <w:suppressAutoHyphens/>
      <w:spacing w:before="240" w:after="240" w:line="240" w:lineRule="auto"/>
      <w:outlineLvl w:val="2"/>
    </w:pPr>
    <w:rPr>
      <w:rFonts w:ascii="Calibri" w:eastAsia="SimSun" w:hAnsi="Calibri" w:cs="Calibri"/>
      <w:sz w:val="32"/>
      <w:szCs w:val="32"/>
      <w:lang w:eastAsia="ar-LB" w:bidi="ar-LB"/>
    </w:rPr>
  </w:style>
  <w:style w:type="paragraph" w:styleId="Titre4">
    <w:name w:val="heading 4"/>
    <w:next w:val="Normal"/>
    <w:link w:val="Titre4Car"/>
    <w:qFormat/>
    <w:rsid w:val="009546D2"/>
    <w:pPr>
      <w:keepNext/>
      <w:widowControl w:val="0"/>
      <w:suppressAutoHyphens/>
      <w:spacing w:before="240" w:after="240" w:line="240" w:lineRule="auto"/>
      <w:outlineLvl w:val="3"/>
    </w:pPr>
    <w:rPr>
      <w:rFonts w:ascii="Calibri" w:eastAsia="SimSun" w:hAnsi="Calibri" w:cs="Baghdad"/>
      <w:sz w:val="28"/>
      <w:szCs w:val="28"/>
      <w:lang w:eastAsia="ar-LB" w:bidi="ar-LB"/>
    </w:rPr>
  </w:style>
  <w:style w:type="paragraph" w:styleId="Titre5">
    <w:name w:val="heading 5"/>
    <w:basedOn w:val="Normal"/>
    <w:next w:val="Normal"/>
    <w:link w:val="Titre5Car"/>
    <w:qFormat/>
    <w:rsid w:val="009546D2"/>
    <w:pPr>
      <w:spacing w:before="240" w:after="240" w:line="240" w:lineRule="auto"/>
      <w:jc w:val="left"/>
      <w:outlineLvl w:val="4"/>
    </w:pPr>
    <w:rPr>
      <w:rFonts w:ascii="Calibri" w:hAnsi="Calibri"/>
      <w:sz w:val="24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546D2"/>
    <w:pPr>
      <w:spacing w:before="240" w:after="240" w:line="240" w:lineRule="auto"/>
      <w:outlineLvl w:val="5"/>
    </w:pPr>
    <w:rPr>
      <w:rFonts w:ascii="Calibri" w:hAnsi="Calibri" w:cs="Times New Roman"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546D2"/>
    <w:pPr>
      <w:spacing w:line="240" w:lineRule="auto"/>
      <w:outlineLvl w:val="6"/>
    </w:pPr>
    <w:rPr>
      <w:rFonts w:ascii="Calibri" w:hAnsi="Calibri" w:cs="Times New Roman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9546D2"/>
    <w:pPr>
      <w:spacing w:line="240" w:lineRule="auto"/>
      <w:outlineLvl w:val="7"/>
    </w:pPr>
    <w:rPr>
      <w:rFonts w:ascii="Calibri" w:hAnsi="Calibri" w:cs="Times New Roman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9546D2"/>
    <w:pPr>
      <w:spacing w:line="240" w:lineRule="auto"/>
      <w:outlineLvl w:val="8"/>
    </w:pPr>
    <w:rPr>
      <w:rFonts w:eastAsia="MS Gothic" w:cs="Times New Roman"/>
      <w:i/>
    </w:rPr>
  </w:style>
  <w:style w:type="character" w:default="1" w:styleId="Policepardfaut">
    <w:name w:val="Default Paragraph Font"/>
    <w:uiPriority w:val="1"/>
    <w:semiHidden/>
    <w:unhideWhenUsed/>
    <w:rsid w:val="009546D2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9546D2"/>
  </w:style>
  <w:style w:type="character" w:customStyle="1" w:styleId="Titre1Car">
    <w:name w:val="Titre 1 Car"/>
    <w:link w:val="Titre1"/>
    <w:rsid w:val="009546D2"/>
    <w:rPr>
      <w:rFonts w:ascii="Calibri" w:eastAsia="SimSun" w:hAnsi="Calibri" w:cs="Arial"/>
      <w:kern w:val="1"/>
      <w:sz w:val="40"/>
      <w:szCs w:val="32"/>
      <w:lang w:eastAsia="ar-LB" w:bidi="ar-LB"/>
    </w:rPr>
  </w:style>
  <w:style w:type="character" w:customStyle="1" w:styleId="Titre2Car">
    <w:name w:val="Titre 2 Car"/>
    <w:link w:val="Titre2"/>
    <w:rsid w:val="009546D2"/>
    <w:rPr>
      <w:rFonts w:ascii="Calibri" w:eastAsia="SimSun" w:hAnsi="Calibri" w:cs="Arial"/>
      <w:sz w:val="36"/>
      <w:szCs w:val="28"/>
      <w:lang w:eastAsia="ar-LB" w:bidi="ar-LB"/>
    </w:rPr>
  </w:style>
  <w:style w:type="character" w:customStyle="1" w:styleId="Titre3Car">
    <w:name w:val="Titre 3 Car"/>
    <w:link w:val="Titre3"/>
    <w:rsid w:val="009546D2"/>
    <w:rPr>
      <w:rFonts w:ascii="Calibri" w:eastAsia="SimSun" w:hAnsi="Calibri" w:cs="Calibri"/>
      <w:sz w:val="32"/>
      <w:szCs w:val="32"/>
      <w:lang w:eastAsia="ar-LB" w:bidi="ar-LB"/>
    </w:rPr>
  </w:style>
  <w:style w:type="paragraph" w:styleId="Notedebasdepage">
    <w:name w:val="footnote text"/>
    <w:aliases w:val="Footnotes"/>
    <w:basedOn w:val="Normal"/>
    <w:link w:val="NotedebasdepageCar"/>
    <w:rsid w:val="009546D2"/>
    <w:pPr>
      <w:spacing w:line="240" w:lineRule="auto"/>
    </w:pPr>
    <w:rPr>
      <w:sz w:val="20"/>
    </w:rPr>
  </w:style>
  <w:style w:type="character" w:customStyle="1" w:styleId="NotedebasdepageCar">
    <w:name w:val="Note de bas de page Car"/>
    <w:aliases w:val="Footnotes Car"/>
    <w:link w:val="Notedebasdepage"/>
    <w:rsid w:val="009546D2"/>
    <w:rPr>
      <w:rFonts w:ascii="Calibri Light" w:eastAsia="MS Mincho" w:hAnsi="Calibri Light" w:cs="Calibri Light"/>
      <w:sz w:val="20"/>
      <w:lang w:eastAsia="ar-SA"/>
    </w:rPr>
  </w:style>
  <w:style w:type="character" w:styleId="Appelnotedebasdep">
    <w:name w:val="footnote reference"/>
    <w:aliases w:val="Poznamky"/>
    <w:basedOn w:val="Policepardfaut"/>
    <w:uiPriority w:val="99"/>
    <w:unhideWhenUsed/>
    <w:rsid w:val="009546D2"/>
    <w:rPr>
      <w:vertAlign w:val="superscript"/>
    </w:rPr>
  </w:style>
  <w:style w:type="paragraph" w:customStyle="1" w:styleId="Standard">
    <w:name w:val="Standard"/>
    <w:rsid w:val="000B1B16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0"/>
      <w:lang w:eastAsia="zh-CN"/>
    </w:rPr>
  </w:style>
  <w:style w:type="character" w:styleId="Lienhypertexte">
    <w:name w:val="Hyperlink"/>
    <w:basedOn w:val="Policepardfaut"/>
    <w:unhideWhenUsed/>
    <w:rsid w:val="000B1B16"/>
    <w:rPr>
      <w:rFonts w:cs="Times New Roman"/>
      <w:color w:val="0000FF"/>
      <w:u w:val="single"/>
    </w:rPr>
  </w:style>
  <w:style w:type="character" w:customStyle="1" w:styleId="FootnoteChar">
    <w:name w:val="Footnote Char"/>
    <w:basedOn w:val="Policepardfaut"/>
    <w:link w:val="Footnote"/>
    <w:locked/>
    <w:rsid w:val="000B1B16"/>
    <w:rPr>
      <w:rFonts w:ascii="Times New Roman" w:eastAsia="Calibri" w:hAnsi="Times New Roman" w:cs="Times New Roman"/>
      <w:iCs/>
      <w:sz w:val="20"/>
      <w:szCs w:val="24"/>
      <w:lang w:eastAsia="fr-FR"/>
    </w:rPr>
  </w:style>
  <w:style w:type="paragraph" w:customStyle="1" w:styleId="Footnote">
    <w:name w:val="Footnote"/>
    <w:basedOn w:val="Notedebasdepage"/>
    <w:link w:val="FootnoteChar"/>
    <w:autoRedefine/>
    <w:qFormat/>
    <w:rsid w:val="000B1B16"/>
    <w:pPr>
      <w:spacing w:after="60" w:line="260" w:lineRule="exact"/>
      <w:contextualSpacing/>
    </w:pPr>
    <w:rPr>
      <w:rFonts w:ascii="Times New Roman" w:eastAsia="Calibri" w:hAnsi="Times New Roman" w:cs="Times New Roman"/>
      <w:iCs/>
      <w:szCs w:val="24"/>
      <w:lang w:eastAsia="fr-FR"/>
    </w:rPr>
  </w:style>
  <w:style w:type="character" w:styleId="Accentuation">
    <w:name w:val="Emphasis"/>
    <w:basedOn w:val="Policepardfaut"/>
    <w:qFormat/>
    <w:rsid w:val="000B1B16"/>
    <w:rPr>
      <w:i/>
      <w:iCs/>
    </w:rPr>
  </w:style>
  <w:style w:type="paragraph" w:customStyle="1" w:styleId="Default">
    <w:name w:val="Default"/>
    <w:rsid w:val="000B1B16"/>
    <w:pPr>
      <w:suppressAutoHyphens/>
      <w:autoSpaceDN w:val="0"/>
      <w:spacing w:after="0" w:line="240" w:lineRule="auto"/>
      <w:textAlignment w:val="baseline"/>
    </w:pPr>
    <w:rPr>
      <w:rFonts w:ascii="Bodoni MT" w:eastAsia="Calibri" w:hAnsi="Bodoni MT" w:cs="Bodoni MT"/>
      <w:color w:val="000000"/>
      <w:kern w:val="3"/>
      <w:sz w:val="24"/>
      <w:szCs w:val="24"/>
      <w:lang w:eastAsia="zh-CN" w:bidi="hi-IN"/>
    </w:rPr>
  </w:style>
  <w:style w:type="character" w:customStyle="1" w:styleId="apple-converted-space">
    <w:name w:val="apple-converted-space"/>
    <w:basedOn w:val="Policepardfaut"/>
    <w:rsid w:val="000B1B16"/>
  </w:style>
  <w:style w:type="paragraph" w:styleId="NormalWeb">
    <w:name w:val="Normal (Web)"/>
    <w:basedOn w:val="Normal"/>
    <w:uiPriority w:val="99"/>
    <w:unhideWhenUsed/>
    <w:rsid w:val="000B1B16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  <w:lang w:val="it-IT" w:eastAsia="it-IT"/>
    </w:rPr>
  </w:style>
  <w:style w:type="paragraph" w:styleId="Pieddepage">
    <w:name w:val="footer"/>
    <w:basedOn w:val="Normal"/>
    <w:link w:val="PieddepageCar"/>
    <w:uiPriority w:val="99"/>
    <w:unhideWhenUsed/>
    <w:rsid w:val="000B1B16"/>
    <w:pPr>
      <w:tabs>
        <w:tab w:val="center" w:pos="4819"/>
        <w:tab w:val="right" w:pos="9638"/>
      </w:tabs>
      <w:spacing w:after="0" w:line="240" w:lineRule="auto"/>
    </w:pPr>
    <w:rPr>
      <w:rFonts w:eastAsiaTheme="minorEastAsia"/>
      <w:sz w:val="24"/>
      <w:szCs w:val="24"/>
      <w:lang w:eastAsia="it-IT"/>
    </w:rPr>
  </w:style>
  <w:style w:type="character" w:customStyle="1" w:styleId="PieddepageCar">
    <w:name w:val="Pied de page Car"/>
    <w:basedOn w:val="Policepardfaut"/>
    <w:link w:val="Pieddepage"/>
    <w:uiPriority w:val="99"/>
    <w:rsid w:val="000B1B16"/>
    <w:rPr>
      <w:rFonts w:eastAsiaTheme="minorEastAsia"/>
      <w:sz w:val="24"/>
      <w:szCs w:val="24"/>
      <w:lang w:eastAsia="it-IT"/>
    </w:rPr>
  </w:style>
  <w:style w:type="character" w:styleId="Numrodepage">
    <w:name w:val="page number"/>
    <w:basedOn w:val="Policepardfaut"/>
    <w:uiPriority w:val="99"/>
    <w:semiHidden/>
    <w:unhideWhenUsed/>
    <w:rsid w:val="000B1B16"/>
  </w:style>
  <w:style w:type="paragraph" w:styleId="Notedefin">
    <w:name w:val="endnote text"/>
    <w:basedOn w:val="Normal"/>
    <w:link w:val="NotedefinCar"/>
    <w:rsid w:val="009546D2"/>
  </w:style>
  <w:style w:type="character" w:customStyle="1" w:styleId="NotedefinCar">
    <w:name w:val="Note de fin Car"/>
    <w:link w:val="Notedefin"/>
    <w:rsid w:val="009546D2"/>
    <w:rPr>
      <w:rFonts w:ascii="Calibri Light" w:eastAsia="MS Mincho" w:hAnsi="Calibri Light" w:cs="Calibri Light"/>
      <w:lang w:eastAsia="ar-SA"/>
    </w:rPr>
  </w:style>
  <w:style w:type="character" w:styleId="Appeldenotedefin">
    <w:name w:val="endnote reference"/>
    <w:basedOn w:val="Policepardfaut"/>
    <w:uiPriority w:val="99"/>
    <w:unhideWhenUsed/>
    <w:rsid w:val="009546D2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0B1B16"/>
    <w:pPr>
      <w:tabs>
        <w:tab w:val="center" w:pos="4819"/>
        <w:tab w:val="right" w:pos="96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customStyle="1" w:styleId="En-tteCar">
    <w:name w:val="En-tête Car"/>
    <w:basedOn w:val="Policepardfaut"/>
    <w:link w:val="En-tte"/>
    <w:uiPriority w:val="99"/>
    <w:rsid w:val="000B1B16"/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customStyle="1" w:styleId="Menzionenonrisolta1">
    <w:name w:val="Menzione non risolta1"/>
    <w:basedOn w:val="Policepardfaut"/>
    <w:uiPriority w:val="99"/>
    <w:semiHidden/>
    <w:unhideWhenUsed/>
    <w:rsid w:val="000B1B1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B1B16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9546D2"/>
    <w:pPr>
      <w:ind w:left="720"/>
    </w:pPr>
  </w:style>
  <w:style w:type="character" w:styleId="lev">
    <w:name w:val="Strong"/>
    <w:basedOn w:val="Policepardfaut"/>
    <w:uiPriority w:val="22"/>
    <w:qFormat/>
    <w:rsid w:val="000B1B16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B1B16"/>
    <w:rPr>
      <w:color w:val="605E5C"/>
      <w:shd w:val="clear" w:color="auto" w:fill="E1DFDD"/>
    </w:rPr>
  </w:style>
  <w:style w:type="paragraph" w:styleId="Commentaire">
    <w:name w:val="annotation text"/>
    <w:basedOn w:val="Normal"/>
    <w:link w:val="CommentaireCar"/>
    <w:uiPriority w:val="99"/>
    <w:unhideWhenUsed/>
    <w:rsid w:val="000B1B16"/>
    <w:pPr>
      <w:spacing w:after="0" w:line="240" w:lineRule="auto"/>
    </w:pPr>
    <w:rPr>
      <w:sz w:val="20"/>
      <w:szCs w:val="20"/>
      <w:lang w:val="it-IT"/>
    </w:rPr>
  </w:style>
  <w:style w:type="character" w:customStyle="1" w:styleId="CommentaireCar">
    <w:name w:val="Commentaire Car"/>
    <w:basedOn w:val="Policepardfaut"/>
    <w:link w:val="Commentaire"/>
    <w:uiPriority w:val="99"/>
    <w:rsid w:val="000B1B16"/>
    <w:rPr>
      <w:sz w:val="20"/>
      <w:szCs w:val="20"/>
      <w:lang w:val="it-IT"/>
    </w:rPr>
  </w:style>
  <w:style w:type="character" w:customStyle="1" w:styleId="Caractresdenotedebasdepage">
    <w:name w:val="Caractères de note de bas de page"/>
    <w:rsid w:val="000B1B16"/>
    <w:rPr>
      <w:vertAlign w:val="superscript"/>
    </w:rPr>
  </w:style>
  <w:style w:type="character" w:customStyle="1" w:styleId="Ancredenotedebasdepage">
    <w:name w:val="Ancre de note de bas de page"/>
    <w:rsid w:val="000B1B16"/>
    <w:rPr>
      <w:vertAlign w:val="superscript"/>
    </w:rPr>
  </w:style>
  <w:style w:type="character" w:customStyle="1" w:styleId="resultssummary">
    <w:name w:val="results_summary"/>
    <w:basedOn w:val="Policepardfaut"/>
    <w:rsid w:val="000B1B16"/>
    <w:rPr>
      <w:rFonts w:cs="Times New Roman"/>
    </w:rPr>
  </w:style>
  <w:style w:type="character" w:customStyle="1" w:styleId="label">
    <w:name w:val="label"/>
    <w:basedOn w:val="Policepardfaut"/>
    <w:rsid w:val="000B1B16"/>
    <w:rPr>
      <w:rFonts w:cs="Times New Roman"/>
    </w:rPr>
  </w:style>
  <w:style w:type="character" w:customStyle="1" w:styleId="sc">
    <w:name w:val="sc"/>
    <w:basedOn w:val="Policepardfaut"/>
    <w:rsid w:val="000B1B16"/>
  </w:style>
  <w:style w:type="paragraph" w:customStyle="1" w:styleId="msonormal0">
    <w:name w:val="msonormal"/>
    <w:basedOn w:val="Normal"/>
    <w:rsid w:val="000B1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customStyle="1" w:styleId="documentpagerange">
    <w:name w:val="documentpagerange"/>
    <w:basedOn w:val="Policepardfaut"/>
    <w:rsid w:val="000B1B16"/>
  </w:style>
  <w:style w:type="character" w:customStyle="1" w:styleId="a">
    <w:name w:val="a"/>
    <w:basedOn w:val="Policepardfaut"/>
    <w:rsid w:val="000B1B16"/>
  </w:style>
  <w:style w:type="character" w:customStyle="1" w:styleId="l6">
    <w:name w:val="l6"/>
    <w:basedOn w:val="Policepardfaut"/>
    <w:rsid w:val="000B1B16"/>
  </w:style>
  <w:style w:type="paragraph" w:styleId="Listepuces">
    <w:name w:val="List Bullet"/>
    <w:basedOn w:val="Normal"/>
    <w:uiPriority w:val="99"/>
    <w:unhideWhenUsed/>
    <w:rsid w:val="009546D2"/>
    <w:pPr>
      <w:numPr>
        <w:numId w:val="11"/>
      </w:numPr>
    </w:pPr>
  </w:style>
  <w:style w:type="character" w:customStyle="1" w:styleId="italic">
    <w:name w:val="italic"/>
    <w:basedOn w:val="Policepardfaut"/>
    <w:rsid w:val="000B1B16"/>
  </w:style>
  <w:style w:type="paragraph" w:customStyle="1" w:styleId="txtres">
    <w:name w:val="txt_res"/>
    <w:basedOn w:val="Normal"/>
    <w:rsid w:val="000B1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ntributor">
    <w:name w:val="contributor"/>
    <w:basedOn w:val="Policepardfaut"/>
    <w:rsid w:val="000B1B16"/>
  </w:style>
  <w:style w:type="character" w:styleId="CitationHTML">
    <w:name w:val="HTML Cite"/>
    <w:basedOn w:val="Policepardfaut"/>
    <w:uiPriority w:val="99"/>
    <w:semiHidden/>
    <w:unhideWhenUsed/>
    <w:rsid w:val="000B1B16"/>
    <w:rPr>
      <w:i/>
      <w:iCs/>
    </w:rPr>
  </w:style>
  <w:style w:type="character" w:customStyle="1" w:styleId="nomauteur">
    <w:name w:val="nom_auteur"/>
    <w:basedOn w:val="Policepardfaut"/>
    <w:rsid w:val="000B1B16"/>
  </w:style>
  <w:style w:type="character" w:customStyle="1" w:styleId="notice-label">
    <w:name w:val="notice-label"/>
    <w:basedOn w:val="Policepardfaut"/>
    <w:rsid w:val="000B1B16"/>
  </w:style>
  <w:style w:type="character" w:customStyle="1" w:styleId="cskcde">
    <w:name w:val="cskcde"/>
    <w:basedOn w:val="Policepardfaut"/>
    <w:rsid w:val="000B1B16"/>
  </w:style>
  <w:style w:type="character" w:customStyle="1" w:styleId="Titre4Car">
    <w:name w:val="Titre 4 Car"/>
    <w:link w:val="Titre4"/>
    <w:rsid w:val="009546D2"/>
    <w:rPr>
      <w:rFonts w:ascii="Calibri" w:eastAsia="SimSun" w:hAnsi="Calibri" w:cs="Baghdad"/>
      <w:sz w:val="28"/>
      <w:szCs w:val="28"/>
      <w:lang w:eastAsia="ar-LB" w:bidi="ar-LB"/>
    </w:rPr>
  </w:style>
  <w:style w:type="character" w:customStyle="1" w:styleId="Titre5Car">
    <w:name w:val="Titre 5 Car"/>
    <w:link w:val="Titre5"/>
    <w:rsid w:val="009546D2"/>
    <w:rPr>
      <w:rFonts w:ascii="Calibri" w:eastAsia="MS Mincho" w:hAnsi="Calibri" w:cs="Calibri Light"/>
      <w:sz w:val="24"/>
      <w:szCs w:val="26"/>
      <w:lang w:eastAsia="ar-SA"/>
    </w:rPr>
  </w:style>
  <w:style w:type="character" w:customStyle="1" w:styleId="Titre6Car">
    <w:name w:val="Titre 6 Car"/>
    <w:link w:val="Titre6"/>
    <w:uiPriority w:val="9"/>
    <w:rsid w:val="009546D2"/>
    <w:rPr>
      <w:rFonts w:ascii="Calibri" w:eastAsia="MS Mincho" w:hAnsi="Calibri" w:cs="Times New Roman"/>
      <w:bCs/>
      <w:lang w:eastAsia="ar-SA"/>
    </w:rPr>
  </w:style>
  <w:style w:type="character" w:customStyle="1" w:styleId="Titre7Car">
    <w:name w:val="Titre 7 Car"/>
    <w:link w:val="Titre7"/>
    <w:uiPriority w:val="9"/>
    <w:rsid w:val="009546D2"/>
    <w:rPr>
      <w:rFonts w:ascii="Calibri" w:eastAsia="MS Mincho" w:hAnsi="Calibri" w:cs="Times New Roman"/>
      <w:lang w:eastAsia="ar-SA"/>
    </w:rPr>
  </w:style>
  <w:style w:type="character" w:customStyle="1" w:styleId="Titre8Car">
    <w:name w:val="Titre 8 Car"/>
    <w:link w:val="Titre8"/>
    <w:uiPriority w:val="9"/>
    <w:rsid w:val="009546D2"/>
    <w:rPr>
      <w:rFonts w:ascii="Calibri" w:eastAsia="MS Mincho" w:hAnsi="Calibri" w:cs="Times New Roman"/>
      <w:i/>
      <w:iCs/>
      <w:lang w:eastAsia="ar-SA"/>
    </w:rPr>
  </w:style>
  <w:style w:type="character" w:customStyle="1" w:styleId="Titre9Car">
    <w:name w:val="Titre 9 Car"/>
    <w:link w:val="Titre9"/>
    <w:uiPriority w:val="9"/>
    <w:rsid w:val="009546D2"/>
    <w:rPr>
      <w:rFonts w:ascii="Calibri Light" w:eastAsia="MS Gothic" w:hAnsi="Calibri Light" w:cs="Times New Roman"/>
      <w:i/>
      <w:lang w:eastAsia="ar-SA"/>
    </w:rPr>
  </w:style>
  <w:style w:type="paragraph" w:customStyle="1" w:styleId="Titre2-sous-rubrique">
    <w:name w:val="Titre 2-sous-rubrique"/>
    <w:rsid w:val="009546D2"/>
    <w:pPr>
      <w:spacing w:before="360" w:after="240" w:line="240" w:lineRule="auto"/>
    </w:pPr>
    <w:rPr>
      <w:rFonts w:ascii="Calibri" w:eastAsia="SimSun" w:hAnsi="Calibri" w:cs="Cambria"/>
      <w:bCs/>
      <w:sz w:val="36"/>
      <w:szCs w:val="28"/>
      <w:lang w:eastAsia="ar-SA"/>
    </w:rPr>
  </w:style>
  <w:style w:type="character" w:customStyle="1" w:styleId="TEIquote-inline">
    <w:name w:val="TEI_quote-inline"/>
    <w:uiPriority w:val="1"/>
    <w:qFormat/>
    <w:rsid w:val="009546D2"/>
    <w:rPr>
      <w:i w:val="0"/>
      <w:color w:val="A8D08D" w:themeColor="accent6" w:themeTint="99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9546D2"/>
    <w:rPr>
      <w:rFonts w:asciiTheme="minorHAnsi" w:eastAsiaTheme="majorEastAsia" w:hAnsiTheme="min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46D2"/>
    <w:rPr>
      <w:rFonts w:eastAsiaTheme="majorEastAsia" w:cstheme="majorBidi"/>
      <w:spacing w:val="-10"/>
      <w:sz w:val="56"/>
      <w:szCs w:val="56"/>
      <w:lang w:eastAsia="ar-S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46D2"/>
    <w:pPr>
      <w:numPr>
        <w:ilvl w:val="1"/>
      </w:numPr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9546D2"/>
    <w:rPr>
      <w:rFonts w:asciiTheme="majorHAnsi" w:eastAsiaTheme="majorEastAsia" w:hAnsiTheme="majorHAnsi" w:cstheme="majorBidi"/>
      <w:lang w:eastAsia="ar-SA"/>
    </w:rPr>
  </w:style>
  <w:style w:type="paragraph" w:styleId="Citation">
    <w:name w:val="Quote"/>
    <w:basedOn w:val="Normal"/>
    <w:next w:val="Normal"/>
    <w:link w:val="CitationCar"/>
    <w:uiPriority w:val="29"/>
    <w:qFormat/>
    <w:rsid w:val="009546D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46D2"/>
    <w:rPr>
      <w:rFonts w:ascii="Calibri Light" w:eastAsia="MS Mincho" w:hAnsi="Calibri Light" w:cs="Calibri Light"/>
      <w:i/>
      <w:iCs/>
      <w:color w:val="404040" w:themeColor="text1" w:themeTint="BF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46D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46D2"/>
    <w:rPr>
      <w:rFonts w:asciiTheme="majorHAnsi" w:eastAsiaTheme="majorEastAsia" w:hAnsiTheme="majorHAnsi" w:cstheme="majorBidi"/>
      <w:color w:val="4472C4" w:themeColor="accent1"/>
      <w:sz w:val="28"/>
      <w:szCs w:val="28"/>
      <w:lang w:eastAsia="ar-SA"/>
    </w:rPr>
  </w:style>
  <w:style w:type="paragraph" w:customStyle="1" w:styleId="Titre2-rubrique">
    <w:name w:val="Titre 2-rubrique"/>
    <w:basedOn w:val="Titre2"/>
    <w:autoRedefine/>
    <w:qFormat/>
    <w:rsid w:val="009546D2"/>
    <w:pPr>
      <w:spacing w:before="300" w:after="200" w:line="300" w:lineRule="exact"/>
      <w:ind w:firstLine="284"/>
    </w:pPr>
    <w:rPr>
      <w:rFonts w:ascii="Minion Pro" w:hAnsi="Minion Pro" w:cs="Cambria"/>
      <w:b/>
      <w:sz w:val="32"/>
      <w:lang w:eastAsia="ar-SA" w:bidi="ar-SA"/>
    </w:rPr>
  </w:style>
  <w:style w:type="paragraph" w:customStyle="1" w:styleId="Titre3-notice">
    <w:name w:val="Titre 3-notice"/>
    <w:basedOn w:val="Titre3"/>
    <w:qFormat/>
    <w:rsid w:val="009546D2"/>
    <w:pPr>
      <w:spacing w:before="200" w:after="0" w:line="276" w:lineRule="auto"/>
      <w:ind w:firstLine="284"/>
    </w:pPr>
    <w:rPr>
      <w:rFonts w:ascii="Minion Pro" w:hAnsi="Minion Pro"/>
      <w:sz w:val="28"/>
      <w:szCs w:val="20"/>
    </w:rPr>
  </w:style>
  <w:style w:type="paragraph" w:customStyle="1" w:styleId="TEItitlesup">
    <w:name w:val="TEI_title:sup"/>
    <w:qFormat/>
    <w:rsid w:val="009546D2"/>
    <w:pPr>
      <w:spacing w:after="0" w:line="240" w:lineRule="auto"/>
    </w:pPr>
    <w:rPr>
      <w:rFonts w:eastAsia="SimSun" w:cs="Arial"/>
      <w:kern w:val="1"/>
      <w:sz w:val="32"/>
      <w:szCs w:val="32"/>
      <w:lang w:eastAsia="ar-LB" w:bidi="ar-LB"/>
    </w:rPr>
  </w:style>
  <w:style w:type="paragraph" w:customStyle="1" w:styleId="TEItitlesub">
    <w:name w:val="TEI_title:sub"/>
    <w:rsid w:val="009546D2"/>
    <w:pPr>
      <w:suppressAutoHyphens/>
      <w:spacing w:before="120" w:after="120" w:line="240" w:lineRule="auto"/>
    </w:pPr>
    <w:rPr>
      <w:rFonts w:eastAsia="Times New Roman" w:cs="Arial"/>
      <w:kern w:val="1"/>
      <w:sz w:val="32"/>
      <w:szCs w:val="32"/>
      <w:lang w:eastAsia="ar-SA"/>
    </w:rPr>
  </w:style>
  <w:style w:type="paragraph" w:customStyle="1" w:styleId="TEIacknowledgment">
    <w:name w:val="TEI_acknowledgment"/>
    <w:rsid w:val="009546D2"/>
    <w:pPr>
      <w:suppressAutoHyphens/>
      <w:spacing w:before="120" w:after="120" w:line="240" w:lineRule="auto"/>
      <w:ind w:left="1134"/>
      <w:jc w:val="right"/>
    </w:pPr>
    <w:rPr>
      <w:rFonts w:ascii="Calibri Light" w:eastAsia="Times New Roman" w:hAnsi="Calibri Light" w:cs="Times"/>
      <w:kern w:val="1"/>
      <w:szCs w:val="32"/>
      <w:lang w:eastAsia="ar-SA"/>
    </w:rPr>
  </w:style>
  <w:style w:type="paragraph" w:customStyle="1" w:styleId="TEIparagraphbreak">
    <w:name w:val="TEI_paragraph_break"/>
    <w:rsid w:val="009546D2"/>
    <w:pPr>
      <w:suppressAutoHyphens/>
      <w:spacing w:before="360" w:after="360" w:line="240" w:lineRule="auto"/>
      <w:jc w:val="center"/>
    </w:pPr>
    <w:rPr>
      <w:rFonts w:ascii="Calibri Light" w:eastAsia="Times New Roman" w:hAnsi="Calibri Light" w:cs="Arial"/>
      <w:kern w:val="1"/>
      <w:szCs w:val="32"/>
      <w:lang w:eastAsia="ar-SA"/>
    </w:rPr>
  </w:style>
  <w:style w:type="paragraph" w:customStyle="1" w:styleId="TEIdedication">
    <w:name w:val="TEI_dedication"/>
    <w:rsid w:val="009546D2"/>
    <w:pPr>
      <w:suppressAutoHyphens/>
      <w:spacing w:before="240" w:after="240" w:line="240" w:lineRule="auto"/>
      <w:ind w:left="1134"/>
      <w:jc w:val="right"/>
    </w:pPr>
    <w:rPr>
      <w:rFonts w:ascii="Calibri Light" w:eastAsia="MS Mincho" w:hAnsi="Calibri Light" w:cs="Minion Pro"/>
      <w:szCs w:val="24"/>
      <w:lang w:eastAsia="ar-SA"/>
    </w:rPr>
  </w:style>
  <w:style w:type="paragraph" w:customStyle="1" w:styleId="TEIepigraph">
    <w:name w:val="TEI_epigraph"/>
    <w:rsid w:val="009546D2"/>
    <w:pPr>
      <w:suppressAutoHyphens/>
      <w:spacing w:before="240" w:after="360" w:line="240" w:lineRule="auto"/>
      <w:ind w:right="2268"/>
      <w:jc w:val="both"/>
    </w:pPr>
    <w:rPr>
      <w:rFonts w:ascii="Calibri Light" w:eastAsia="Times New Roman" w:hAnsi="Calibri Light" w:cs="Times New Roman"/>
      <w:lang w:eastAsia="ar-SA"/>
    </w:rPr>
  </w:style>
  <w:style w:type="paragraph" w:customStyle="1" w:styleId="TEIfiguretitle">
    <w:name w:val="TEI_figure_title"/>
    <w:rsid w:val="009546D2"/>
    <w:pPr>
      <w:suppressAutoHyphens/>
      <w:spacing w:before="120" w:after="120" w:line="240" w:lineRule="auto"/>
      <w:jc w:val="center"/>
    </w:pPr>
    <w:rPr>
      <w:rFonts w:asciiTheme="majorHAnsi" w:eastAsia="Times New Roman" w:hAnsiTheme="majorHAnsi" w:cs="Junicode"/>
      <w:color w:val="000000" w:themeColor="text1"/>
      <w:szCs w:val="20"/>
      <w:lang w:eastAsia="ar-SA"/>
    </w:rPr>
  </w:style>
  <w:style w:type="paragraph" w:customStyle="1" w:styleId="TEIfigurecaption">
    <w:name w:val="TEI_figure_caption"/>
    <w:rsid w:val="009546D2"/>
    <w:pPr>
      <w:suppressAutoHyphens/>
      <w:spacing w:before="120" w:after="120" w:line="240" w:lineRule="auto"/>
      <w:jc w:val="center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figurecredits">
    <w:name w:val="TEI_figure_credits"/>
    <w:qFormat/>
    <w:rsid w:val="009546D2"/>
    <w:pPr>
      <w:spacing w:before="120" w:after="120" w:line="240" w:lineRule="auto"/>
      <w:jc w:val="center"/>
    </w:pPr>
    <w:rPr>
      <w:rFonts w:ascii="Calibri Light" w:eastAsia="SimSun" w:hAnsi="Calibri Light" w:cs="Arial"/>
      <w:kern w:val="1"/>
      <w:szCs w:val="32"/>
      <w:lang w:eastAsia="ar-LB" w:bidi="ar-LB"/>
    </w:rPr>
  </w:style>
  <w:style w:type="paragraph" w:customStyle="1" w:styleId="TEIcell">
    <w:name w:val="TEI_cell"/>
    <w:rsid w:val="009546D2"/>
    <w:pPr>
      <w:suppressAutoHyphens/>
      <w:spacing w:after="0" w:line="240" w:lineRule="auto"/>
    </w:pPr>
    <w:rPr>
      <w:rFonts w:ascii="Myriad Pro" w:eastAsia="Times New Roman" w:hAnsi="Myriad Pro" w:cs="Times New Roman"/>
      <w:sz w:val="20"/>
      <w:szCs w:val="20"/>
      <w:lang w:eastAsia="ar-SA"/>
    </w:rPr>
  </w:style>
  <w:style w:type="paragraph" w:customStyle="1" w:styleId="TEIauthorityaffiliation">
    <w:name w:val="TEI_authority_affiliation"/>
    <w:qFormat/>
    <w:rsid w:val="009546D2"/>
    <w:pPr>
      <w:pBdr>
        <w:right w:val="single" w:sz="4" w:space="4" w:color="auto"/>
      </w:pBdr>
      <w:spacing w:before="60" w:after="60" w:line="240" w:lineRule="auto"/>
      <w:jc w:val="right"/>
    </w:pPr>
    <w:rPr>
      <w:rFonts w:asciiTheme="majorHAnsi" w:eastAsia="MS Mincho" w:hAnsiTheme="majorHAnsi" w:cs="Cambria"/>
      <w:szCs w:val="26"/>
      <w:lang w:eastAsia="ar-SA"/>
    </w:rPr>
  </w:style>
  <w:style w:type="paragraph" w:customStyle="1" w:styleId="TEIauthoritymail">
    <w:name w:val="TEI_authority_mail"/>
    <w:rsid w:val="009546D2"/>
    <w:pPr>
      <w:pBdr>
        <w:right w:val="single" w:sz="4" w:space="4" w:color="auto"/>
      </w:pBdr>
      <w:suppressAutoHyphens/>
      <w:spacing w:after="0" w:line="240" w:lineRule="auto"/>
      <w:jc w:val="right"/>
    </w:pPr>
    <w:rPr>
      <w:rFonts w:asciiTheme="majorHAnsi" w:eastAsia="Times New Roman" w:hAnsiTheme="majorHAnsi" w:cs="Arial"/>
      <w:kern w:val="1"/>
      <w:sz w:val="21"/>
      <w:szCs w:val="32"/>
      <w:lang w:eastAsia="ar-SA"/>
    </w:rPr>
  </w:style>
  <w:style w:type="paragraph" w:customStyle="1" w:styleId="TEIkeywords">
    <w:name w:val="TEI_keywords"/>
    <w:rsid w:val="009546D2"/>
    <w:pPr>
      <w:suppressAutoHyphens/>
      <w:spacing w:before="240" w:after="120" w:line="240" w:lineRule="auto"/>
      <w:ind w:left="284"/>
    </w:pPr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abstract">
    <w:name w:val="TEI_abstract"/>
    <w:rsid w:val="009546D2"/>
    <w:pPr>
      <w:suppressAutoHyphens/>
      <w:spacing w:before="240" w:after="240" w:line="240" w:lineRule="auto"/>
      <w:ind w:left="284"/>
    </w:pPr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paragraphlead">
    <w:name w:val="TEI_paragraph_lead"/>
    <w:link w:val="TEIparagraphleadCar"/>
    <w:qFormat/>
    <w:rsid w:val="009546D2"/>
    <w:pPr>
      <w:spacing w:before="360" w:after="360" w:line="360" w:lineRule="auto"/>
      <w:jc w:val="both"/>
    </w:pPr>
    <w:rPr>
      <w:rFonts w:ascii="Calibri Light" w:eastAsia="SimSun" w:hAnsi="Calibri Light" w:cs="Arial"/>
      <w:color w:val="000000" w:themeColor="text1"/>
      <w:kern w:val="1"/>
      <w:szCs w:val="32"/>
      <w:lang w:eastAsia="ar-LB" w:bidi="ar-LB"/>
    </w:rPr>
  </w:style>
  <w:style w:type="paragraph" w:customStyle="1" w:styleId="TEIcode">
    <w:name w:val="TEI_code"/>
    <w:rsid w:val="009546D2"/>
    <w:pPr>
      <w:suppressAutoHyphens/>
      <w:spacing w:before="240" w:after="240" w:line="240" w:lineRule="auto"/>
      <w:ind w:left="567" w:right="1134"/>
    </w:pPr>
    <w:rPr>
      <w:rFonts w:ascii="Courier" w:eastAsia="Times New Roman" w:hAnsi="Courier" w:cs="Times"/>
      <w:color w:val="000000" w:themeColor="text1"/>
      <w:kern w:val="1"/>
      <w:sz w:val="21"/>
      <w:szCs w:val="32"/>
      <w:lang w:eastAsia="ar-SA"/>
    </w:rPr>
  </w:style>
  <w:style w:type="paragraph" w:customStyle="1" w:styleId="TEIdidascaly">
    <w:name w:val="TEI_didascaly"/>
    <w:rsid w:val="009546D2"/>
    <w:pPr>
      <w:suppressAutoHyphens/>
      <w:adjustRightInd w:val="0"/>
      <w:spacing w:before="120" w:after="60" w:line="360" w:lineRule="auto"/>
      <w:ind w:left="567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paragraphconsecutive">
    <w:name w:val="TEI_paragraph_consecutive"/>
    <w:basedOn w:val="Normal"/>
    <w:qFormat/>
    <w:rsid w:val="009546D2"/>
  </w:style>
  <w:style w:type="paragraph" w:customStyle="1" w:styleId="TEIaut">
    <w:name w:val="TEI_aut:"/>
    <w:autoRedefine/>
    <w:rsid w:val="009546D2"/>
    <w:pPr>
      <w:pBdr>
        <w:right w:val="single" w:sz="4" w:space="4" w:color="auto"/>
      </w:pBdr>
      <w:suppressAutoHyphens/>
      <w:spacing w:before="240" w:after="0" w:line="240" w:lineRule="auto"/>
      <w:jc w:val="right"/>
    </w:pPr>
    <w:rPr>
      <w:rFonts w:asciiTheme="majorHAnsi" w:eastAsia="Times New Roman" w:hAnsiTheme="majorHAnsi" w:cs="Arial MT"/>
      <w:szCs w:val="20"/>
      <w:lang w:eastAsia="ar-SA"/>
    </w:rPr>
  </w:style>
  <w:style w:type="character" w:customStyle="1" w:styleId="TEIaut-inline">
    <w:name w:val="TEI_aut-inline:"/>
    <w:basedOn w:val="Policepardfaut"/>
    <w:uiPriority w:val="1"/>
    <w:qFormat/>
    <w:rsid w:val="009546D2"/>
    <w:rPr>
      <w:color w:val="C00000"/>
    </w:rPr>
  </w:style>
  <w:style w:type="character" w:customStyle="1" w:styleId="TEIedt-inline">
    <w:name w:val="TEI_edt-inline:"/>
    <w:basedOn w:val="Policepardfaut"/>
    <w:rsid w:val="009546D2"/>
    <w:rPr>
      <w:color w:val="9CC2E5" w:themeColor="accent5" w:themeTint="99"/>
    </w:rPr>
  </w:style>
  <w:style w:type="paragraph" w:customStyle="1" w:styleId="TEIauts">
    <w:name w:val="TEI_auts"/>
    <w:qFormat/>
    <w:rsid w:val="009546D2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szCs w:val="20"/>
      <w:lang w:eastAsia="ar-SA"/>
    </w:rPr>
  </w:style>
  <w:style w:type="paragraph" w:customStyle="1" w:styleId="TEIauthorities">
    <w:name w:val="TEI_authorities"/>
    <w:qFormat/>
    <w:rsid w:val="009546D2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szCs w:val="20"/>
      <w:lang w:eastAsia="ar-SA"/>
    </w:rPr>
  </w:style>
  <w:style w:type="character" w:customStyle="1" w:styleId="TEIneutral-inline">
    <w:name w:val="TEI_neutral-inline"/>
    <w:uiPriority w:val="1"/>
    <w:qFormat/>
    <w:rsid w:val="009546D2"/>
    <w:rPr>
      <w:color w:val="808080"/>
    </w:rPr>
  </w:style>
  <w:style w:type="character" w:customStyle="1" w:styleId="TEIaffiliation-inline">
    <w:name w:val="TEI_affiliation-inline"/>
    <w:basedOn w:val="Policepardfaut"/>
    <w:uiPriority w:val="1"/>
    <w:qFormat/>
    <w:rsid w:val="009546D2"/>
    <w:rPr>
      <w:color w:val="4AACC6"/>
      <w:bdr w:val="none" w:sz="0" w:space="0" w:color="auto"/>
      <w:shd w:val="clear" w:color="auto" w:fill="auto"/>
    </w:rPr>
  </w:style>
  <w:style w:type="paragraph" w:customStyle="1" w:styleId="TEIauthoritybiography">
    <w:name w:val="TEI_authority_biography"/>
    <w:link w:val="TEIauthoritybiographyCar"/>
    <w:qFormat/>
    <w:rsid w:val="009546D2"/>
    <w:pPr>
      <w:pBdr>
        <w:right w:val="single" w:sz="4" w:space="4" w:color="auto"/>
      </w:pBdr>
      <w:spacing w:before="120" w:after="120" w:line="264" w:lineRule="auto"/>
      <w:jc w:val="right"/>
    </w:pPr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funder">
    <w:name w:val="TEI_funder"/>
    <w:qFormat/>
    <w:rsid w:val="009546D2"/>
    <w:pPr>
      <w:spacing w:after="120" w:line="240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datereception">
    <w:name w:val="TEI_date_reception"/>
    <w:qFormat/>
    <w:rsid w:val="009546D2"/>
    <w:pPr>
      <w:spacing w:after="120" w:line="264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dateacceptance">
    <w:name w:val="TEI_date_acceptance"/>
    <w:qFormat/>
    <w:rsid w:val="009546D2"/>
    <w:pPr>
      <w:spacing w:after="120" w:line="264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note">
    <w:name w:val="TEI_note:"/>
    <w:qFormat/>
    <w:rsid w:val="009546D2"/>
    <w:pPr>
      <w:spacing w:after="120" w:line="264" w:lineRule="auto"/>
    </w:pPr>
    <w:rPr>
      <w:rFonts w:ascii="Calibri Light" w:eastAsia="MS Mincho" w:hAnsi="Calibri Light" w:cs="Calibri Light"/>
      <w:szCs w:val="26"/>
      <w:lang w:eastAsia="ar-SA"/>
    </w:rPr>
  </w:style>
  <w:style w:type="character" w:customStyle="1" w:styleId="TEIcode-inline">
    <w:name w:val="TEI_code-inline"/>
    <w:uiPriority w:val="1"/>
    <w:qFormat/>
    <w:rsid w:val="009546D2"/>
    <w:rPr>
      <w:rFonts w:ascii="Consolas" w:hAnsi="Consolas"/>
      <w:color w:val="7B7B7B" w:themeColor="accent3" w:themeShade="BF"/>
    </w:rPr>
  </w:style>
  <w:style w:type="paragraph" w:customStyle="1" w:styleId="TEIlinguisticgloss">
    <w:name w:val="TEI_linguistic_gloss"/>
    <w:autoRedefine/>
    <w:qFormat/>
    <w:rsid w:val="009546D2"/>
    <w:pPr>
      <w:spacing w:after="120" w:line="264" w:lineRule="auto"/>
      <w:ind w:left="1701" w:hanging="1701"/>
    </w:pPr>
    <w:rPr>
      <w:rFonts w:asciiTheme="majorHAnsi" w:eastAsia="MS Mincho" w:hAnsiTheme="majorHAnsi" w:cs="Calibri Light"/>
      <w:noProof/>
      <w:sz w:val="20"/>
      <w:lang w:eastAsia="ar-SA"/>
    </w:rPr>
  </w:style>
  <w:style w:type="paragraph" w:customStyle="1" w:styleId="TEIlinguisticexample">
    <w:name w:val="TEI_linguistic_example"/>
    <w:autoRedefine/>
    <w:qFormat/>
    <w:rsid w:val="009546D2"/>
    <w:pPr>
      <w:spacing w:after="120" w:line="264" w:lineRule="auto"/>
    </w:pPr>
    <w:rPr>
      <w:rFonts w:asciiTheme="majorHAnsi" w:eastAsia="MS Mincho" w:hAnsiTheme="majorHAnsi" w:cs="Calibri Light"/>
      <w:sz w:val="20"/>
      <w:lang w:eastAsia="ar-SA"/>
    </w:rPr>
  </w:style>
  <w:style w:type="paragraph" w:customStyle="1" w:styleId="TEIlinguistictranslation">
    <w:name w:val="TEI_linguistic_translation"/>
    <w:autoRedefine/>
    <w:qFormat/>
    <w:rsid w:val="009546D2"/>
    <w:pPr>
      <w:spacing w:after="120" w:line="264" w:lineRule="auto"/>
      <w:ind w:left="1276" w:hanging="1276"/>
    </w:pPr>
    <w:rPr>
      <w:rFonts w:asciiTheme="majorHAnsi" w:eastAsia="MS Mincho" w:hAnsiTheme="majorHAnsi" w:cs="Calibri Light"/>
      <w:noProof/>
      <w:sz w:val="20"/>
      <w:lang w:eastAsia="ar-SA"/>
    </w:rPr>
  </w:style>
  <w:style w:type="paragraph" w:customStyle="1" w:styleId="TEIquote">
    <w:name w:val="TEI_quote"/>
    <w:rsid w:val="009546D2"/>
    <w:pPr>
      <w:suppressAutoHyphens/>
      <w:spacing w:before="240" w:after="240" w:line="360" w:lineRule="auto"/>
      <w:ind w:left="567"/>
      <w:jc w:val="both"/>
    </w:pPr>
    <w:rPr>
      <w:rFonts w:ascii="Calibri Light" w:eastAsia="Times New Roman" w:hAnsi="Calibri Light" w:cs="Arial MT"/>
      <w:sz w:val="21"/>
      <w:szCs w:val="20"/>
      <w:lang w:eastAsia="ar-SA"/>
    </w:rPr>
  </w:style>
  <w:style w:type="paragraph" w:customStyle="1" w:styleId="TEIquote2">
    <w:name w:val="TEI_quote2"/>
    <w:rsid w:val="009546D2"/>
    <w:pPr>
      <w:suppressAutoHyphens/>
      <w:spacing w:before="240" w:after="240" w:line="360" w:lineRule="auto"/>
      <w:ind w:left="567"/>
      <w:jc w:val="both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quotecontinuation">
    <w:name w:val="TEI_quote_continuation"/>
    <w:qFormat/>
    <w:rsid w:val="009546D2"/>
    <w:pPr>
      <w:spacing w:after="120" w:line="264" w:lineRule="auto"/>
      <w:ind w:left="567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quotenested">
    <w:name w:val="TEI_quote_nested"/>
    <w:autoRedefine/>
    <w:qFormat/>
    <w:rsid w:val="009546D2"/>
    <w:pPr>
      <w:spacing w:after="120" w:line="264" w:lineRule="auto"/>
      <w:ind w:left="1134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verse">
    <w:name w:val="TEI_verse"/>
    <w:qFormat/>
    <w:rsid w:val="009546D2"/>
    <w:pPr>
      <w:spacing w:before="120" w:after="0" w:line="360" w:lineRule="auto"/>
      <w:ind w:left="1134"/>
      <w:contextualSpacing/>
    </w:pPr>
    <w:rPr>
      <w:rFonts w:ascii="Calibri Light" w:eastAsia="MS Mincho" w:hAnsi="Calibri Light" w:cs="Cambria"/>
      <w:szCs w:val="24"/>
      <w:lang w:eastAsia="ar-SA"/>
    </w:rPr>
  </w:style>
  <w:style w:type="paragraph" w:customStyle="1" w:styleId="TEIreplica">
    <w:name w:val="TEI_replica"/>
    <w:rsid w:val="009546D2"/>
    <w:pPr>
      <w:suppressAutoHyphens/>
      <w:spacing w:after="0" w:line="240" w:lineRule="auto"/>
      <w:ind w:left="851" w:hanging="284"/>
      <w:jc w:val="both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speaker">
    <w:name w:val="TEI_speaker"/>
    <w:qFormat/>
    <w:rsid w:val="009546D2"/>
    <w:pPr>
      <w:spacing w:after="120" w:line="264" w:lineRule="auto"/>
    </w:pPr>
    <w:rPr>
      <w:rFonts w:ascii="Calibri Light" w:eastAsia="Times New Roman" w:hAnsi="Calibri Light" w:cs="Junicode"/>
      <w:szCs w:val="20"/>
      <w:lang w:eastAsia="ar-SA"/>
    </w:rPr>
  </w:style>
  <w:style w:type="character" w:customStyle="1" w:styleId="TEIspeaker-inline">
    <w:name w:val="TEI_speaker-inline"/>
    <w:rsid w:val="009546D2"/>
    <w:rPr>
      <w:rFonts w:ascii="Junicode" w:hAnsi="Junicode" w:cs="Junicode"/>
      <w:color w:val="auto"/>
      <w:sz w:val="24"/>
      <w:u w:val="single"/>
    </w:rPr>
  </w:style>
  <w:style w:type="character" w:customStyle="1" w:styleId="TEIdidascaly-inline">
    <w:name w:val="TEI_didascaly-inline"/>
    <w:rsid w:val="009546D2"/>
    <w:rPr>
      <w:rFonts w:ascii="Junicode" w:hAnsi="Junicode" w:cs="Junicode"/>
      <w:sz w:val="22"/>
    </w:rPr>
  </w:style>
  <w:style w:type="character" w:customStyle="1" w:styleId="TEIversenumber-inline">
    <w:name w:val="TEI_versenumber-inline"/>
    <w:uiPriority w:val="1"/>
    <w:qFormat/>
    <w:rsid w:val="009546D2"/>
    <w:rPr>
      <w:color w:val="7F7F7F"/>
    </w:rPr>
  </w:style>
  <w:style w:type="paragraph" w:customStyle="1" w:styleId="TEIversifiedreplica">
    <w:name w:val="TEI_versifiedreplica"/>
    <w:basedOn w:val="Normal"/>
    <w:qFormat/>
    <w:rsid w:val="009546D2"/>
  </w:style>
  <w:style w:type="paragraph" w:customStyle="1" w:styleId="TEIxiinclude">
    <w:name w:val="TEI_xi_include"/>
    <w:rsid w:val="009546D2"/>
    <w:pPr>
      <w:pBdr>
        <w:top w:val="single" w:sz="4" w:space="1" w:color="auto"/>
        <w:bottom w:val="single" w:sz="4" w:space="1" w:color="auto"/>
      </w:pBdr>
      <w:suppressAutoHyphens/>
      <w:spacing w:before="240" w:after="240" w:line="240" w:lineRule="auto"/>
    </w:pPr>
    <w:rPr>
      <w:rFonts w:ascii="Calibri" w:eastAsia="MS Mincho" w:hAnsi="Calibri" w:cs="Cambria"/>
      <w:b/>
      <w:sz w:val="20"/>
      <w:szCs w:val="24"/>
      <w:lang w:eastAsia="ar-SA"/>
    </w:rPr>
  </w:style>
  <w:style w:type="paragraph" w:customStyle="1" w:styleId="TEIfloatingTextend">
    <w:name w:val="TEI_floatingText_end"/>
    <w:next w:val="Normal"/>
    <w:autoRedefine/>
    <w:qFormat/>
    <w:rsid w:val="009546D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loatingTextstart">
    <w:name w:val="TEI_floatingText_start"/>
    <w:qFormat/>
    <w:rsid w:val="009546D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alternative">
    <w:name w:val="TEI_figure_alternative"/>
    <w:qFormat/>
    <w:rsid w:val="009546D2"/>
    <w:pPr>
      <w:spacing w:after="120" w:line="264" w:lineRule="auto"/>
    </w:pPr>
    <w:rPr>
      <w:rFonts w:ascii="Calibri Light" w:eastAsia="SimSun" w:hAnsi="Calibri Light" w:cs="Arial"/>
      <w:kern w:val="1"/>
      <w:sz w:val="21"/>
      <w:szCs w:val="32"/>
      <w:lang w:eastAsia="ar-LB" w:bidi="ar-LB"/>
    </w:rPr>
  </w:style>
  <w:style w:type="paragraph" w:customStyle="1" w:styleId="TEIformula">
    <w:name w:val="TEI_formula"/>
    <w:qFormat/>
    <w:rsid w:val="009546D2"/>
    <w:pPr>
      <w:spacing w:after="120" w:line="264" w:lineRule="auto"/>
    </w:pPr>
    <w:rPr>
      <w:rFonts w:ascii="Courier New" w:eastAsia="MS Mincho" w:hAnsi="Courier New" w:cs="Cambria"/>
      <w:szCs w:val="26"/>
      <w:lang w:eastAsia="ar-SA"/>
    </w:rPr>
  </w:style>
  <w:style w:type="character" w:customStyle="1" w:styleId="TEIformula-inline">
    <w:name w:val="TEI_formula-inline"/>
    <w:basedOn w:val="Policepardfaut"/>
    <w:uiPriority w:val="1"/>
    <w:qFormat/>
    <w:rsid w:val="009546D2"/>
    <w:rPr>
      <w:rFonts w:ascii="Courier New" w:hAnsi="Courier New"/>
      <w:sz w:val="22"/>
    </w:rPr>
  </w:style>
  <w:style w:type="paragraph" w:customStyle="1" w:styleId="TEIbiblreference">
    <w:name w:val="TEI_bibl_reference"/>
    <w:autoRedefine/>
    <w:qFormat/>
    <w:rsid w:val="009546D2"/>
    <w:pPr>
      <w:spacing w:after="120" w:line="240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biblstart">
    <w:name w:val="TEI_bibl_start"/>
    <w:autoRedefine/>
    <w:qFormat/>
    <w:rsid w:val="009546D2"/>
    <w:pPr>
      <w:spacing w:after="120" w:line="240" w:lineRule="auto"/>
      <w:outlineLvl w:val="0"/>
    </w:pPr>
    <w:rPr>
      <w:rFonts w:eastAsia="MS Mincho" w:cs="Calibri Light"/>
      <w:sz w:val="40"/>
      <w:lang w:eastAsia="ar-SA"/>
    </w:rPr>
  </w:style>
  <w:style w:type="paragraph" w:customStyle="1" w:styleId="TEIappendixstart">
    <w:name w:val="TEI_appendix_start"/>
    <w:next w:val="Normal"/>
    <w:autoRedefine/>
    <w:qFormat/>
    <w:rsid w:val="009546D2"/>
    <w:pPr>
      <w:spacing w:after="320" w:line="240" w:lineRule="auto"/>
      <w:outlineLvl w:val="0"/>
    </w:pPr>
    <w:rPr>
      <w:rFonts w:eastAsia="MS Mincho" w:cs="Calibri Light"/>
      <w:sz w:val="40"/>
      <w:lang w:eastAsia="ar-SA"/>
    </w:rPr>
  </w:style>
  <w:style w:type="paragraph" w:customStyle="1" w:styleId="TEIpagination">
    <w:name w:val="TEI_pagination"/>
    <w:next w:val="Normal"/>
    <w:autoRedefine/>
    <w:qFormat/>
    <w:rsid w:val="009546D2"/>
    <w:pPr>
      <w:spacing w:after="120" w:line="264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documentnumber">
    <w:name w:val="TEI_document_number"/>
    <w:next w:val="Normal"/>
    <w:autoRedefine/>
    <w:qFormat/>
    <w:rsid w:val="009546D2"/>
    <w:pPr>
      <w:spacing w:after="120" w:line="264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partner">
    <w:name w:val="TEI_partner"/>
    <w:qFormat/>
    <w:rsid w:val="009546D2"/>
    <w:pPr>
      <w:spacing w:after="120" w:line="360" w:lineRule="auto"/>
      <w:ind w:left="284"/>
      <w:contextualSpacing/>
    </w:pPr>
    <w:rPr>
      <w:rFonts w:ascii="Calibri" w:eastAsia="MS Mincho" w:hAnsi="Calibri" w:cs="Times New Roman"/>
      <w:szCs w:val="24"/>
      <w:lang w:val="fr-BE" w:eastAsia="ar-SA"/>
    </w:rPr>
  </w:style>
  <w:style w:type="paragraph" w:customStyle="1" w:styleId="TEIlinkeddata">
    <w:name w:val="TEI_linked_data"/>
    <w:basedOn w:val="Normal"/>
    <w:qFormat/>
    <w:rsid w:val="009546D2"/>
    <w:pPr>
      <w:shd w:val="clear" w:color="auto" w:fill="F0F8FF"/>
      <w:spacing w:before="240"/>
      <w:ind w:left="284"/>
      <w:jc w:val="left"/>
    </w:pPr>
    <w:rPr>
      <w:rFonts w:cs="Times New Roman"/>
      <w:bCs/>
      <w:lang w:eastAsia="fr-FR"/>
    </w:rPr>
  </w:style>
  <w:style w:type="paragraph" w:customStyle="1" w:styleId="TEIlinkedpubli">
    <w:name w:val="TEI_linked_publi"/>
    <w:qFormat/>
    <w:rsid w:val="009546D2"/>
    <w:pPr>
      <w:shd w:val="clear" w:color="auto" w:fill="F0F8FF"/>
      <w:spacing w:before="120" w:after="240" w:line="360" w:lineRule="auto"/>
      <w:ind w:left="284"/>
    </w:pPr>
    <w:rPr>
      <w:rFonts w:ascii="Calibri Light" w:eastAsia="MS Mincho" w:hAnsi="Calibri Light" w:cs="Times New Roman"/>
      <w:bCs/>
      <w:szCs w:val="24"/>
      <w:lang w:eastAsia="fr-FR"/>
    </w:rPr>
  </w:style>
  <w:style w:type="paragraph" w:customStyle="1" w:styleId="TEIlocalnote">
    <w:name w:val="TEI_localnote"/>
    <w:basedOn w:val="Notedebasdepage"/>
    <w:rsid w:val="009546D2"/>
    <w:rPr>
      <w:rFonts w:eastAsia="Times New Roman" w:cs="Times New Roman"/>
      <w:color w:val="000080"/>
    </w:rPr>
  </w:style>
  <w:style w:type="paragraph" w:customStyle="1" w:styleId="TEIreviewstart">
    <w:name w:val="TEI_review_start"/>
    <w:autoRedefine/>
    <w:qFormat/>
    <w:rsid w:val="009546D2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reviewend">
    <w:name w:val="TEI_review_end"/>
    <w:autoRedefine/>
    <w:qFormat/>
    <w:rsid w:val="009546D2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keywordssubjectschronology">
    <w:name w:val="TEI_keywords_subjects:chronology"/>
    <w:next w:val="Normal"/>
    <w:autoRedefine/>
    <w:qFormat/>
    <w:rsid w:val="009546D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excavationyear">
    <w:name w:val="TEI_keywords_subjects:excavationyear"/>
    <w:next w:val="Normal"/>
    <w:autoRedefine/>
    <w:qFormat/>
    <w:rsid w:val="009546D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geography">
    <w:name w:val="TEI_keywords_subjects:geography"/>
    <w:next w:val="Normal"/>
    <w:autoRedefine/>
    <w:qFormat/>
    <w:rsid w:val="009546D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personcited">
    <w:name w:val="TEI_keywords_subjects:personcited"/>
    <w:next w:val="Normal"/>
    <w:autoRedefine/>
    <w:qFormat/>
    <w:rsid w:val="009546D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propernoun">
    <w:name w:val="TEI_keywords_subjects:propernoun"/>
    <w:next w:val="Normal"/>
    <w:autoRedefine/>
    <w:qFormat/>
    <w:rsid w:val="009546D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subject">
    <w:name w:val="TEI_keywords_subjects:subject"/>
    <w:next w:val="Normal"/>
    <w:autoRedefine/>
    <w:qFormat/>
    <w:rsid w:val="009546D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work">
    <w:name w:val="TEI_keywords_subjects:work"/>
    <w:next w:val="Normal"/>
    <w:autoRedefine/>
    <w:qFormat/>
    <w:rsid w:val="009546D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character" w:customStyle="1" w:styleId="TEIbiblreference-inline">
    <w:name w:val="TEI_bibl_reference-inline"/>
    <w:uiPriority w:val="1"/>
    <w:qFormat/>
    <w:rsid w:val="009546D2"/>
    <w:rPr>
      <w:rFonts w:asciiTheme="majorHAnsi" w:hAnsiTheme="majorHAnsi"/>
      <w:b w:val="0"/>
      <w:color w:val="auto"/>
      <w:bdr w:val="none" w:sz="0" w:space="0" w:color="auto"/>
      <w:shd w:val="clear" w:color="auto" w:fill="E7E6E6" w:themeFill="background2"/>
    </w:rPr>
  </w:style>
  <w:style w:type="paragraph" w:customStyle="1" w:styleId="TEIanswer">
    <w:name w:val="TEI_answer"/>
    <w:autoRedefine/>
    <w:qFormat/>
    <w:rsid w:val="009546D2"/>
    <w:pPr>
      <w:spacing w:after="120" w:line="264" w:lineRule="auto"/>
    </w:pPr>
    <w:rPr>
      <w:rFonts w:ascii="Times New Roman" w:eastAsia="MS Mincho" w:hAnsi="Times New Roman" w:cs="Calibri Light"/>
      <w:color w:val="767171" w:themeColor="background2" w:themeShade="80"/>
      <w:lang w:eastAsia="ar-SA"/>
    </w:rPr>
  </w:style>
  <w:style w:type="paragraph" w:customStyle="1" w:styleId="TEIquestion">
    <w:name w:val="TEI_question"/>
    <w:next w:val="TEIanswer"/>
    <w:autoRedefine/>
    <w:qFormat/>
    <w:rsid w:val="009546D2"/>
    <w:pPr>
      <w:spacing w:after="120" w:line="264" w:lineRule="auto"/>
    </w:pPr>
    <w:rPr>
      <w:rFonts w:ascii="Times New Roman" w:eastAsia="MS Mincho" w:hAnsi="Times New Roman" w:cs="Calibri Light"/>
      <w:b/>
      <w:color w:val="767171" w:themeColor="background2" w:themeShade="80"/>
      <w:lang w:eastAsia="ar-SA"/>
    </w:rPr>
  </w:style>
  <w:style w:type="character" w:customStyle="1" w:styleId="TEIfigurenuminline">
    <w:name w:val="TEI_figure_num_inline"/>
    <w:basedOn w:val="Policepardfaut"/>
    <w:uiPriority w:val="1"/>
    <w:qFormat/>
    <w:rsid w:val="009546D2"/>
    <w:rPr>
      <w:color w:val="2E74B5" w:themeColor="accent5" w:themeShade="BF"/>
      <w:bdr w:val="none" w:sz="0" w:space="0" w:color="auto"/>
      <w:shd w:val="clear" w:color="auto" w:fill="auto"/>
    </w:rPr>
  </w:style>
  <w:style w:type="character" w:customStyle="1" w:styleId="TEIfigurecreditsinline">
    <w:name w:val="TEI_figure_credits_inline"/>
    <w:uiPriority w:val="1"/>
    <w:qFormat/>
    <w:rsid w:val="009546D2"/>
    <w:rPr>
      <w:color w:val="44546A" w:themeColor="text2"/>
      <w:bdr w:val="none" w:sz="0" w:space="0" w:color="auto"/>
      <w:shd w:val="clear" w:color="auto" w:fill="auto"/>
    </w:rPr>
  </w:style>
  <w:style w:type="paragraph" w:customStyle="1" w:styleId="TEIfigureend">
    <w:name w:val="TEI_figure_end"/>
    <w:next w:val="Normal"/>
    <w:qFormat/>
    <w:rsid w:val="009546D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start">
    <w:name w:val="TEI_figure_start"/>
    <w:next w:val="Normal"/>
    <w:autoRedefine/>
    <w:qFormat/>
    <w:rsid w:val="009546D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character" w:customStyle="1" w:styleId="TEIreviewedauthor-inline">
    <w:name w:val="TEI_reviewed_author-inline"/>
    <w:uiPriority w:val="1"/>
    <w:qFormat/>
    <w:rsid w:val="009546D2"/>
    <w:rPr>
      <w:color w:val="2F5496" w:themeColor="accent1" w:themeShade="BF"/>
    </w:rPr>
  </w:style>
  <w:style w:type="character" w:customStyle="1" w:styleId="TEIrevieweddate-inline">
    <w:name w:val="TEI_reviewed_date-inline"/>
    <w:uiPriority w:val="1"/>
    <w:qFormat/>
    <w:rsid w:val="009546D2"/>
    <w:rPr>
      <w:color w:val="C45911" w:themeColor="accent2" w:themeShade="BF"/>
    </w:rPr>
  </w:style>
  <w:style w:type="paragraph" w:customStyle="1" w:styleId="TEIreviewedreference">
    <w:name w:val="TEI_reviewed_reference"/>
    <w:autoRedefine/>
    <w:qFormat/>
    <w:rsid w:val="009546D2"/>
    <w:pPr>
      <w:spacing w:after="120" w:line="264" w:lineRule="auto"/>
    </w:pPr>
    <w:rPr>
      <w:rFonts w:ascii="Courier New" w:eastAsia="MS Mincho" w:hAnsi="Courier New" w:cs="Calibri Light"/>
      <w:color w:val="7030A0"/>
      <w:lang w:eastAsia="ar-SA"/>
    </w:rPr>
  </w:style>
  <w:style w:type="character" w:customStyle="1" w:styleId="TEIreviewedtitle-inline">
    <w:name w:val="TEI_reviewed_title-inline"/>
    <w:uiPriority w:val="1"/>
    <w:qFormat/>
    <w:rsid w:val="009546D2"/>
    <w:rPr>
      <w:i w:val="0"/>
      <w:color w:val="323E4F" w:themeColor="text2" w:themeShade="BF"/>
    </w:rPr>
  </w:style>
  <w:style w:type="paragraph" w:customStyle="1" w:styleId="TEIformula-mml">
    <w:name w:val="TEI_formula-mml"/>
    <w:qFormat/>
    <w:rsid w:val="009546D2"/>
    <w:pPr>
      <w:spacing w:after="120" w:line="264" w:lineRule="auto"/>
    </w:pPr>
    <w:rPr>
      <w:rFonts w:ascii="Courier New" w:eastAsia="MS Mincho" w:hAnsi="Courier New" w:cs="Calibri Light"/>
      <w:sz w:val="24"/>
      <w:szCs w:val="26"/>
      <w:lang w:eastAsia="ar-SA"/>
    </w:rPr>
  </w:style>
  <w:style w:type="paragraph" w:customStyle="1" w:styleId="TEIabstractam">
    <w:name w:val="TEI_abstract|am"/>
    <w:basedOn w:val="TEIabstract"/>
    <w:link w:val="TEIabstractamCar"/>
    <w:rsid w:val="009546D2"/>
    <w:rPr>
      <w:lang w:val="en-US"/>
    </w:rPr>
  </w:style>
  <w:style w:type="character" w:customStyle="1" w:styleId="TEIabstractamCar">
    <w:name w:val="TEI_abstract|am Car"/>
    <w:basedOn w:val="Policepardfaut"/>
    <w:link w:val="TEIabstractam"/>
    <w:rsid w:val="009546D2"/>
    <w:rPr>
      <w:rFonts w:asciiTheme="majorHAnsi" w:eastAsia="Times New Roman" w:hAnsiTheme="majorHAnsi" w:cs="Minion Pro"/>
      <w:szCs w:val="20"/>
      <w:lang w:val="en-US" w:eastAsia="ar-SA"/>
    </w:rPr>
  </w:style>
  <w:style w:type="paragraph" w:customStyle="1" w:styleId="TEIabstracten">
    <w:name w:val="TEI_abstract|en"/>
    <w:basedOn w:val="TEIabstract"/>
    <w:link w:val="TEIabstractenCar"/>
    <w:rsid w:val="009546D2"/>
    <w:rPr>
      <w:lang w:val="en-US"/>
    </w:rPr>
  </w:style>
  <w:style w:type="character" w:customStyle="1" w:styleId="TEIabstractenCar">
    <w:name w:val="TEI_abstract|en Car"/>
    <w:basedOn w:val="Policepardfaut"/>
    <w:link w:val="TEIabstracten"/>
    <w:rsid w:val="009546D2"/>
    <w:rPr>
      <w:rFonts w:asciiTheme="majorHAnsi" w:eastAsia="Times New Roman" w:hAnsiTheme="majorHAnsi" w:cs="Minion Pro"/>
      <w:szCs w:val="20"/>
      <w:lang w:val="en-US" w:eastAsia="ar-SA"/>
    </w:rPr>
  </w:style>
  <w:style w:type="character" w:customStyle="1" w:styleId="TEIauthor-inlineaut">
    <w:name w:val="TEI_author-inline:aut"/>
    <w:basedOn w:val="Policepardfaut"/>
    <w:rsid w:val="009546D2"/>
  </w:style>
  <w:style w:type="paragraph" w:customStyle="1" w:styleId="TEIauthoraut">
    <w:name w:val="TEI_author:aut"/>
    <w:basedOn w:val="Normal"/>
    <w:link w:val="TEIauthorautCar"/>
    <w:rsid w:val="009546D2"/>
    <w:pPr>
      <w:spacing w:before="120" w:after="60"/>
      <w:jc w:val="right"/>
    </w:pPr>
  </w:style>
  <w:style w:type="character" w:customStyle="1" w:styleId="TEIauthorautCar">
    <w:name w:val="TEI_author:aut Car"/>
    <w:basedOn w:val="Policepardfaut"/>
    <w:link w:val="TEIauthoraut"/>
    <w:rsid w:val="009546D2"/>
    <w:rPr>
      <w:rFonts w:ascii="Calibri Light" w:eastAsia="MS Mincho" w:hAnsi="Calibri Light" w:cs="Calibri Light"/>
      <w:lang w:eastAsia="ar-SA"/>
    </w:rPr>
  </w:style>
  <w:style w:type="paragraph" w:customStyle="1" w:styleId="TEIeditortrl">
    <w:name w:val="TEI_editor:trl"/>
    <w:basedOn w:val="Normal"/>
    <w:link w:val="TEIeditortrlCar"/>
    <w:rsid w:val="009546D2"/>
    <w:pPr>
      <w:spacing w:before="240" w:after="0" w:line="240" w:lineRule="auto"/>
      <w:jc w:val="right"/>
    </w:pPr>
  </w:style>
  <w:style w:type="character" w:customStyle="1" w:styleId="TEIeditortrlCar">
    <w:name w:val="TEI_editor:trl Car"/>
    <w:basedOn w:val="Policepardfaut"/>
    <w:link w:val="TEIeditortrl"/>
    <w:rsid w:val="009546D2"/>
    <w:rPr>
      <w:rFonts w:ascii="Calibri Light" w:eastAsia="MS Mincho" w:hAnsi="Calibri Light" w:cs="Calibri Light"/>
      <w:lang w:eastAsia="ar-SA"/>
    </w:rPr>
  </w:style>
  <w:style w:type="paragraph" w:customStyle="1" w:styleId="TEIkeywordsen">
    <w:name w:val="TEI_keywords|en"/>
    <w:basedOn w:val="TEIkeywords"/>
    <w:link w:val="TEIkeywordsenCar"/>
    <w:rsid w:val="009546D2"/>
  </w:style>
  <w:style w:type="character" w:customStyle="1" w:styleId="TEIkeywordsenCar">
    <w:name w:val="TEI_keywords|en Car"/>
    <w:basedOn w:val="Policepardfaut"/>
    <w:link w:val="TEIkeywordsen"/>
    <w:rsid w:val="009546D2"/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titletrlde">
    <w:name w:val="TEI_title:trl|de"/>
    <w:basedOn w:val="Normal"/>
    <w:link w:val="TEItitletrldeCar"/>
    <w:rsid w:val="009546D2"/>
  </w:style>
  <w:style w:type="character" w:customStyle="1" w:styleId="TEItitletrldeCar">
    <w:name w:val="TEI_title:trl|de Car"/>
    <w:basedOn w:val="Policepardfaut"/>
    <w:link w:val="TEItitletrlde"/>
    <w:rsid w:val="009546D2"/>
    <w:rPr>
      <w:rFonts w:ascii="Calibri Light" w:eastAsia="MS Mincho" w:hAnsi="Calibri Light" w:cs="Calibri Light"/>
      <w:lang w:eastAsia="ar-SA"/>
    </w:rPr>
  </w:style>
  <w:style w:type="character" w:customStyle="1" w:styleId="TEIfunderrefinline">
    <w:name w:val="TEI_funderref_inline"/>
    <w:basedOn w:val="Policepardfaut"/>
    <w:uiPriority w:val="1"/>
    <w:qFormat/>
    <w:rsid w:val="009546D2"/>
    <w:rPr>
      <w:bdr w:val="none" w:sz="0" w:space="0" w:color="auto"/>
      <w:shd w:val="clear" w:color="auto" w:fill="ACB9CA" w:themeFill="text2" w:themeFillTint="66"/>
    </w:rPr>
  </w:style>
  <w:style w:type="character" w:customStyle="1" w:styleId="TEIfundernameinline">
    <w:name w:val="TEI_fundername_inline"/>
    <w:basedOn w:val="Policepardfaut"/>
    <w:uiPriority w:val="1"/>
    <w:qFormat/>
    <w:rsid w:val="009546D2"/>
    <w:rPr>
      <w:bdr w:val="none" w:sz="0" w:space="0" w:color="auto"/>
      <w:shd w:val="clear" w:color="auto" w:fill="B4C6E7" w:themeFill="accent1" w:themeFillTint="66"/>
    </w:rPr>
  </w:style>
  <w:style w:type="character" w:customStyle="1" w:styleId="TEIdatenormalised">
    <w:name w:val="TEI_date_normalised"/>
    <w:uiPriority w:val="1"/>
    <w:qFormat/>
    <w:rsid w:val="009546D2"/>
    <w:rPr>
      <w:color w:val="44546A" w:themeColor="text2"/>
      <w:bdr w:val="none" w:sz="0" w:space="0" w:color="auto"/>
      <w:shd w:val="clear" w:color="auto" w:fill="E7E6E6" w:themeFill="background2"/>
    </w:rPr>
  </w:style>
  <w:style w:type="paragraph" w:customStyle="1" w:styleId="TEIfloatingTexttitle">
    <w:name w:val="TEI_floatingText_title"/>
    <w:next w:val="Normal"/>
    <w:qFormat/>
    <w:rsid w:val="009546D2"/>
    <w:pPr>
      <w:spacing w:after="120" w:line="264" w:lineRule="auto"/>
    </w:pPr>
    <w:rPr>
      <w:rFonts w:ascii="Calibri" w:eastAsia="MS Mincho" w:hAnsi="Calibri" w:cs="Calibri Light"/>
      <w:b/>
      <w:color w:val="767171" w:themeColor="background2" w:themeShade="80"/>
      <w:lang w:eastAsia="ar-SA"/>
    </w:rPr>
  </w:style>
  <w:style w:type="paragraph" w:customStyle="1" w:styleId="TEIcodeend">
    <w:name w:val="TEI_code_end"/>
    <w:next w:val="Normal"/>
    <w:qFormat/>
    <w:rsid w:val="009546D2"/>
    <w:pPr>
      <w:shd w:val="clear" w:color="auto" w:fill="FFFFFF" w:themeFill="background1"/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codestart">
    <w:name w:val="TEI_code_start"/>
    <w:next w:val="TEIcode"/>
    <w:qFormat/>
    <w:rsid w:val="009546D2"/>
    <w:pPr>
      <w:shd w:val="clear" w:color="auto" w:fill="FFFFFF" w:themeFill="background1"/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quotestart">
    <w:name w:val="TEI_quote_start"/>
    <w:qFormat/>
    <w:rsid w:val="009546D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quoteend">
    <w:name w:val="TEI_quote_end"/>
    <w:qFormat/>
    <w:rsid w:val="009546D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character" w:customStyle="1" w:styleId="TEIlinguisticnum">
    <w:name w:val="TEI_linguistic_num"/>
    <w:uiPriority w:val="1"/>
    <w:qFormat/>
    <w:rsid w:val="009546D2"/>
    <w:rPr>
      <w:color w:val="ED7D31" w:themeColor="accent2"/>
    </w:rPr>
  </w:style>
  <w:style w:type="paragraph" w:customStyle="1" w:styleId="TEIsectionauthor">
    <w:name w:val="TEI_section_author"/>
    <w:qFormat/>
    <w:rsid w:val="009546D2"/>
    <w:pPr>
      <w:spacing w:after="120" w:line="264" w:lineRule="auto"/>
    </w:pPr>
    <w:rPr>
      <w:rFonts w:ascii="Calibri" w:eastAsia="MS Mincho" w:hAnsi="Calibri" w:cs="Calibri Light"/>
      <w:sz w:val="24"/>
      <w:szCs w:val="26"/>
      <w:lang w:eastAsia="ar-SA"/>
    </w:rPr>
  </w:style>
  <w:style w:type="paragraph" w:customStyle="1" w:styleId="TEIlinguisticend">
    <w:name w:val="TEI_linguistic_end"/>
    <w:qFormat/>
    <w:rsid w:val="009546D2"/>
    <w:pPr>
      <w:spacing w:after="120" w:line="264" w:lineRule="auto"/>
    </w:pPr>
    <w:rPr>
      <w:rFonts w:ascii="Courier New" w:eastAsia="MS Mincho" w:hAnsi="Courier New" w:cs="Calibri Light"/>
      <w:noProof/>
      <w:color w:val="718EAC"/>
      <w:sz w:val="16"/>
      <w:lang w:eastAsia="ar-SA"/>
    </w:rPr>
  </w:style>
  <w:style w:type="character" w:customStyle="1" w:styleId="TEIlinguisticlang-inline">
    <w:name w:val="TEI_linguistic_lang-inline"/>
    <w:basedOn w:val="Policepardfaut"/>
    <w:uiPriority w:val="1"/>
    <w:qFormat/>
    <w:rsid w:val="009546D2"/>
    <w:rPr>
      <w:noProof/>
      <w:bdr w:val="none" w:sz="0" w:space="0" w:color="auto"/>
      <w:shd w:val="clear" w:color="auto" w:fill="FFF2CC" w:themeFill="accent4" w:themeFillTint="33"/>
    </w:rPr>
  </w:style>
  <w:style w:type="paragraph" w:customStyle="1" w:styleId="TEIlinguisticstart">
    <w:name w:val="TEI_linguistic_start"/>
    <w:qFormat/>
    <w:rsid w:val="009546D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archeoIDmissionEFA">
    <w:name w:val="TEI_archeo_IDmissionEFA"/>
    <w:qFormat/>
    <w:rsid w:val="009546D2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keywordspactols">
    <w:name w:val="TEI_archeo_keywords:pactols"/>
    <w:basedOn w:val="Normal"/>
    <w:autoRedefine/>
    <w:qFormat/>
    <w:rsid w:val="009546D2"/>
    <w:pPr>
      <w:shd w:val="clear" w:color="auto" w:fill="7D99CE"/>
    </w:pPr>
    <w:rPr>
      <w:rFonts w:ascii="CMU Bright Roman" w:hAnsi="CMU Bright Roman"/>
      <w:color w:val="404040" w:themeColor="text1" w:themeTint="BF"/>
    </w:rPr>
  </w:style>
  <w:style w:type="paragraph" w:customStyle="1" w:styleId="TEIarcheofieldworkholder">
    <w:name w:val="TEI_archeo_fieldwork_holder"/>
    <w:qFormat/>
    <w:rsid w:val="009546D2"/>
    <w:pPr>
      <w:shd w:val="clear" w:color="auto" w:fill="B8CEF7"/>
      <w:spacing w:after="200" w:line="360" w:lineRule="auto"/>
    </w:pPr>
    <w:rPr>
      <w:rFonts w:ascii="CMU Bright Roman" w:eastAsia="MS Mincho" w:hAnsi="CMU Bright Roman" w:cs="Cambria"/>
      <w:color w:val="000000" w:themeColor="text1"/>
      <w:sz w:val="24"/>
      <w:szCs w:val="24"/>
      <w:lang w:eastAsia="ar-SA"/>
    </w:rPr>
  </w:style>
  <w:style w:type="paragraph" w:customStyle="1" w:styleId="TEIarcheokeywordschrono">
    <w:name w:val="TEI_archeo_keywords:chrono"/>
    <w:qFormat/>
    <w:rsid w:val="009546D2"/>
    <w:pPr>
      <w:spacing w:before="120" w:after="120" w:line="240" w:lineRule="auto"/>
      <w:ind w:firstLine="340"/>
    </w:pPr>
    <w:rPr>
      <w:rFonts w:ascii="Minion Pro" w:eastAsia="MS Mincho" w:hAnsi="Minion Pro" w:cs="Cambria"/>
      <w:color w:val="BF8F00" w:themeColor="accent4" w:themeShade="BF"/>
      <w:sz w:val="20"/>
      <w:szCs w:val="24"/>
      <w:lang w:eastAsia="ar-SA"/>
    </w:rPr>
  </w:style>
  <w:style w:type="paragraph" w:customStyle="1" w:styleId="TEIarcheoauthorities">
    <w:name w:val="TEI_archeo_authorities"/>
    <w:qFormat/>
    <w:rsid w:val="009546D2"/>
    <w:pPr>
      <w:spacing w:before="120" w:after="120" w:line="240" w:lineRule="auto"/>
    </w:pPr>
    <w:rPr>
      <w:rFonts w:ascii="Minion Pro" w:eastAsia="Times New Roman" w:hAnsi="Minion Pro" w:cs="Arial MT"/>
      <w:sz w:val="24"/>
      <w:szCs w:val="20"/>
      <w:lang w:eastAsia="ar-SA"/>
    </w:rPr>
  </w:style>
  <w:style w:type="paragraph" w:customStyle="1" w:styleId="TEIarcheokeywords">
    <w:name w:val="TEI_archeo_keywords"/>
    <w:basedOn w:val="Normal"/>
    <w:autoRedefine/>
    <w:qFormat/>
    <w:rsid w:val="009546D2"/>
    <w:pPr>
      <w:spacing w:after="200" w:line="276" w:lineRule="auto"/>
      <w:ind w:left="284"/>
    </w:pPr>
    <w:rPr>
      <w:color w:val="404040" w:themeColor="text1" w:themeTint="BF"/>
      <w:sz w:val="20"/>
    </w:rPr>
  </w:style>
  <w:style w:type="paragraph" w:customStyle="1" w:styleId="TEIarcheofieldworknature">
    <w:name w:val="TEI_archeo_fieldwork_nature"/>
    <w:basedOn w:val="Normal"/>
    <w:autoRedefine/>
    <w:qFormat/>
    <w:rsid w:val="009546D2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IDpatriarche">
    <w:name w:val="TEI_archeo_IDpatriarche"/>
    <w:qFormat/>
    <w:rsid w:val="009546D2"/>
    <w:pPr>
      <w:spacing w:before="120" w:after="120" w:line="276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fieldworkdate">
    <w:name w:val="TEI_archeo_fieldwork_date"/>
    <w:qFormat/>
    <w:rsid w:val="009546D2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reportlink">
    <w:name w:val="TEI_archeo_reportlink"/>
    <w:qFormat/>
    <w:rsid w:val="009546D2"/>
    <w:pPr>
      <w:spacing w:before="120" w:after="120" w:line="240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natauthority">
    <w:name w:val="TEI_archeo_nat_authority"/>
    <w:basedOn w:val="Normal"/>
    <w:qFormat/>
    <w:rsid w:val="009546D2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filedworkteam">
    <w:name w:val="TEI_archeo_filedwork_team"/>
    <w:basedOn w:val="Normal"/>
    <w:qFormat/>
    <w:rsid w:val="009546D2"/>
    <w:pPr>
      <w:shd w:val="clear" w:color="auto" w:fill="B8CEF7"/>
      <w:suppressAutoHyphens w:val="0"/>
      <w:jc w:val="left"/>
    </w:pPr>
    <w:rPr>
      <w:rFonts w:ascii="CMU Bright Roman" w:eastAsia="Times New Roman" w:hAnsi="CMU Bright Roman" w:cs="Arial MT"/>
      <w:szCs w:val="20"/>
      <w:lang w:val="fr-BE"/>
    </w:rPr>
  </w:style>
  <w:style w:type="paragraph" w:customStyle="1" w:styleId="TEIarcheoIDmission">
    <w:name w:val="TEI_archeo_IDmission"/>
    <w:qFormat/>
    <w:rsid w:val="009546D2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link">
    <w:name w:val="TEI_archeo_link"/>
    <w:basedOn w:val="Normal"/>
    <w:qFormat/>
    <w:rsid w:val="009546D2"/>
  </w:style>
  <w:style w:type="paragraph" w:customStyle="1" w:styleId="TEIarcheofieldworkyears">
    <w:name w:val="TEI_archeo_fieldwork_years"/>
    <w:qFormat/>
    <w:rsid w:val="009546D2"/>
    <w:pPr>
      <w:spacing w:after="0" w:line="480" w:lineRule="auto"/>
      <w:ind w:left="340"/>
    </w:pPr>
    <w:rPr>
      <w:rFonts w:ascii="Minion Pro" w:eastAsia="MS Mincho" w:hAnsi="Minion Pro" w:cs="Cambria"/>
      <w:sz w:val="24"/>
      <w:szCs w:val="26"/>
      <w:lang w:eastAsia="ar-SA"/>
    </w:rPr>
  </w:style>
  <w:style w:type="character" w:customStyle="1" w:styleId="TEIarcheonamefldinline">
    <w:name w:val="TEI_archeo_name_fld_inline"/>
    <w:qFormat/>
    <w:rsid w:val="009546D2"/>
    <w:rPr>
      <w:color w:val="943634"/>
    </w:rPr>
  </w:style>
  <w:style w:type="paragraph" w:customStyle="1" w:styleId="TEIarcheoauthority">
    <w:name w:val="TEI_archeo_authority"/>
    <w:qFormat/>
    <w:rsid w:val="009546D2"/>
    <w:pPr>
      <w:spacing w:before="120" w:after="120" w:line="240" w:lineRule="auto"/>
    </w:pPr>
    <w:rPr>
      <w:rFonts w:ascii="Minion Pro" w:eastAsia="Times New Roman" w:hAnsi="Minion Pro" w:cs="Arial MT"/>
      <w:sz w:val="24"/>
      <w:szCs w:val="20"/>
      <w:lang w:eastAsia="ar-SA"/>
    </w:rPr>
  </w:style>
  <w:style w:type="character" w:customStyle="1" w:styleId="TEIarcheocoordinline">
    <w:name w:val="TEI_archeo_coord_inline"/>
    <w:uiPriority w:val="1"/>
    <w:qFormat/>
    <w:rsid w:val="009546D2"/>
    <w:rPr>
      <w:rFonts w:ascii="Minion Pro" w:hAnsi="Minion Pro"/>
      <w:b/>
      <w:color w:val="E36C0A"/>
      <w:sz w:val="22"/>
    </w:rPr>
  </w:style>
  <w:style w:type="character" w:customStyle="1" w:styleId="TEIarcheoauthorrespinline">
    <w:name w:val="TEI_archeo_authorresp_inline"/>
    <w:uiPriority w:val="1"/>
    <w:qFormat/>
    <w:rsid w:val="009546D2"/>
    <w:rPr>
      <w:color w:val="538135" w:themeColor="accent6" w:themeShade="BF"/>
    </w:rPr>
  </w:style>
  <w:style w:type="character" w:customStyle="1" w:styleId="TEIarcheoredacinline">
    <w:name w:val="TEI_archeo_redac_inline"/>
    <w:uiPriority w:val="1"/>
    <w:qFormat/>
    <w:rsid w:val="009546D2"/>
    <w:rPr>
      <w:color w:val="943634"/>
    </w:rPr>
  </w:style>
  <w:style w:type="paragraph" w:customStyle="1" w:styleId="TEIarcheoIDmissionEFA0">
    <w:name w:val="TEI_archeo_IDmission:EFA"/>
    <w:qFormat/>
    <w:rsid w:val="009546D2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character" w:customStyle="1" w:styleId="TEIarcheorespinline">
    <w:name w:val="TEI_archeo_resp_inline"/>
    <w:uiPriority w:val="1"/>
    <w:qFormat/>
    <w:rsid w:val="009546D2"/>
    <w:rPr>
      <w:color w:val="538135" w:themeColor="accent6" w:themeShade="BF"/>
    </w:rPr>
  </w:style>
  <w:style w:type="character" w:customStyle="1" w:styleId="TEIarcheoaffiliationinline">
    <w:name w:val="TEI_archeo_affiliation_inline"/>
    <w:uiPriority w:val="1"/>
    <w:qFormat/>
    <w:rsid w:val="009546D2"/>
    <w:rPr>
      <w:color w:val="943634"/>
    </w:rPr>
  </w:style>
  <w:style w:type="paragraph" w:customStyle="1" w:styleId="TEIfigure-alttext">
    <w:name w:val="TEI_figure-alttext"/>
    <w:qFormat/>
    <w:rsid w:val="009546D2"/>
    <w:pPr>
      <w:spacing w:after="120" w:line="264" w:lineRule="auto"/>
    </w:pPr>
    <w:rPr>
      <w:rFonts w:asciiTheme="majorHAnsi" w:eastAsia="MS Mincho" w:hAnsiTheme="majorHAnsi" w:cs="Calibri Light"/>
      <w:i/>
      <w:color w:val="A6A6A6" w:themeColor="background1" w:themeShade="A6"/>
      <w:szCs w:val="26"/>
      <w:lang w:eastAsia="ar-SA"/>
    </w:rPr>
  </w:style>
  <w:style w:type="paragraph" w:customStyle="1" w:styleId="TEIlocalpara">
    <w:name w:val="TEI_localpara"/>
    <w:qFormat/>
    <w:rsid w:val="009546D2"/>
    <w:pPr>
      <w:shd w:val="clear" w:color="auto" w:fill="FFF2CC" w:themeFill="accent4" w:themeFillTint="33"/>
      <w:spacing w:after="120" w:line="264" w:lineRule="auto"/>
    </w:pPr>
    <w:rPr>
      <w:rFonts w:asciiTheme="majorHAnsi" w:eastAsia="MS Mincho" w:hAnsiTheme="majorHAnsi" w:cs="Calibri Light"/>
      <w:szCs w:val="26"/>
      <w:lang w:eastAsia="ar-SA"/>
    </w:rPr>
  </w:style>
  <w:style w:type="character" w:customStyle="1" w:styleId="TEIlocalcar">
    <w:name w:val="TEI_localcar"/>
    <w:uiPriority w:val="1"/>
    <w:qFormat/>
    <w:rsid w:val="009546D2"/>
    <w:rPr>
      <w:bdr w:val="none" w:sz="0" w:space="0" w:color="auto"/>
      <w:shd w:val="clear" w:color="auto" w:fill="FFF2CC" w:themeFill="accent4" w:themeFillTint="33"/>
    </w:rPr>
  </w:style>
  <w:style w:type="paragraph" w:customStyle="1" w:styleId="TEIfigurealttext">
    <w:name w:val="TEI_figure_alttext"/>
    <w:qFormat/>
    <w:rsid w:val="009546D2"/>
    <w:pPr>
      <w:spacing w:after="120" w:line="264" w:lineRule="auto"/>
    </w:pPr>
    <w:rPr>
      <w:rFonts w:asciiTheme="majorHAnsi" w:eastAsia="MS Mincho" w:hAnsiTheme="majorHAnsi" w:cs="Calibri Light"/>
      <w:i/>
      <w:color w:val="A6A6A6" w:themeColor="background1" w:themeShade="A6"/>
      <w:szCs w:val="26"/>
      <w:lang w:eastAsia="ar-SA"/>
    </w:rPr>
  </w:style>
  <w:style w:type="character" w:customStyle="1" w:styleId="TEIauthoritybiographyCar">
    <w:name w:val="TEI_authority_biography Car"/>
    <w:basedOn w:val="Policepardfaut"/>
    <w:link w:val="TEIauthoritybiography"/>
    <w:rsid w:val="009546D2"/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editoredt">
    <w:name w:val="TEI_editor:edt"/>
    <w:link w:val="TEIeditoredtCar"/>
    <w:rsid w:val="009546D2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editoredtCar">
    <w:name w:val="TEI_editor:edt Car"/>
    <w:basedOn w:val="Policepardfaut"/>
    <w:link w:val="TEIeditoredt"/>
    <w:rsid w:val="009546D2"/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erratum">
    <w:name w:val="TEI_erratum"/>
    <w:qFormat/>
    <w:rsid w:val="009546D2"/>
    <w:pPr>
      <w:spacing w:before="120" w:after="120" w:line="264" w:lineRule="auto"/>
    </w:pPr>
    <w:rPr>
      <w:rFonts w:asciiTheme="majorHAnsi" w:eastAsia="Times New Roman" w:hAnsiTheme="majorHAnsi" w:cs="Minion Pro"/>
      <w:szCs w:val="20"/>
      <w:lang w:val="en-US" w:eastAsia="ar-SA"/>
    </w:rPr>
  </w:style>
  <w:style w:type="paragraph" w:customStyle="1" w:styleId="TEIkeywordsfr">
    <w:name w:val="TEI_keywords|fr"/>
    <w:basedOn w:val="TEIkeywords"/>
    <w:link w:val="TEIkeywordsfrCar"/>
    <w:rsid w:val="009546D2"/>
    <w:rPr>
      <w:color w:val="000000" w:themeColor="text1"/>
      <w:kern w:val="1"/>
      <w:szCs w:val="32"/>
      <w:lang w:bidi="ar-LB"/>
    </w:rPr>
  </w:style>
  <w:style w:type="character" w:customStyle="1" w:styleId="TEIkeywordsfrCar">
    <w:name w:val="TEI_keywords|fr Car"/>
    <w:basedOn w:val="Policepardfaut"/>
    <w:link w:val="TEIkeywordsfr"/>
    <w:rsid w:val="009546D2"/>
    <w:rPr>
      <w:rFonts w:asciiTheme="majorHAnsi" w:eastAsia="Times New Roman" w:hAnsiTheme="majorHAnsi" w:cs="Minion Pro"/>
      <w:color w:val="000000" w:themeColor="text1"/>
      <w:kern w:val="1"/>
      <w:szCs w:val="32"/>
      <w:lang w:eastAsia="ar-SA" w:bidi="ar-LB"/>
    </w:rPr>
  </w:style>
  <w:style w:type="character" w:customStyle="1" w:styleId="TEIparagraphleadCar">
    <w:name w:val="TEI_paragraph_lead Car"/>
    <w:basedOn w:val="Policepardfaut"/>
    <w:link w:val="TEIparagraphlead"/>
    <w:rsid w:val="009546D2"/>
    <w:rPr>
      <w:rFonts w:ascii="Calibri Light" w:eastAsia="SimSun" w:hAnsi="Calibri Light" w:cs="Arial"/>
      <w:color w:val="000000" w:themeColor="text1"/>
      <w:kern w:val="1"/>
      <w:szCs w:val="32"/>
      <w:lang w:eastAsia="ar-LB" w:bidi="ar-LB"/>
    </w:rPr>
  </w:style>
  <w:style w:type="paragraph" w:customStyle="1" w:styleId="TEIlinguisticlabel">
    <w:name w:val="TEI_linguistic_label"/>
    <w:autoRedefine/>
    <w:qFormat/>
    <w:rsid w:val="009546D2"/>
    <w:pPr>
      <w:spacing w:after="120" w:line="264" w:lineRule="auto"/>
    </w:pPr>
    <w:rPr>
      <w:rFonts w:asciiTheme="majorHAnsi" w:eastAsia="MS Mincho" w:hAnsiTheme="majorHAnsi" w:cs="Calibri Light"/>
      <w:noProof/>
      <w:sz w:val="20"/>
      <w:lang w:eastAsia="fr-FR"/>
    </w:rPr>
  </w:style>
  <w:style w:type="paragraph" w:customStyle="1" w:styleId="TEIUEtype">
    <w:name w:val="TEI_UEtype"/>
    <w:qFormat/>
    <w:rsid w:val="009546D2"/>
    <w:pPr>
      <w:shd w:val="clear" w:color="auto" w:fill="718EAC"/>
      <w:spacing w:after="120" w:line="264" w:lineRule="auto"/>
    </w:pPr>
    <w:rPr>
      <w:rFonts w:ascii="Courier New" w:eastAsia="SimSun" w:hAnsi="Courier New" w:cs="Arial"/>
      <w:color w:val="000000" w:themeColor="text1"/>
      <w:kern w:val="1"/>
      <w:sz w:val="16"/>
      <w:szCs w:val="32"/>
      <w:lang w:eastAsia="ar-LB" w:bidi="ar-LB"/>
    </w:rPr>
  </w:style>
  <w:style w:type="character" w:customStyle="1" w:styleId="TEIfiguresourceinline">
    <w:name w:val="TEI_figure_source_inline"/>
    <w:basedOn w:val="Policepardfaut"/>
    <w:uiPriority w:val="1"/>
    <w:qFormat/>
    <w:rsid w:val="009546D2"/>
    <w:rPr>
      <w:bdr w:val="none" w:sz="0" w:space="0" w:color="auto"/>
      <w:shd w:val="pct10" w:color="auto" w:fill="auto"/>
    </w:rPr>
  </w:style>
  <w:style w:type="paragraph" w:customStyle="1" w:styleId="TEIauthoritiesmail">
    <w:name w:val="TEI_authorities_mail"/>
    <w:qFormat/>
    <w:rsid w:val="009546D2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maill-inline">
    <w:name w:val="TEI_maill-inline"/>
    <w:uiPriority w:val="1"/>
    <w:qFormat/>
    <w:rsid w:val="009546D2"/>
    <w:rPr>
      <w:color w:val="806000" w:themeColor="accent4" w:themeShade="80"/>
    </w:rPr>
  </w:style>
  <w:style w:type="character" w:customStyle="1" w:styleId="TEImail-inline">
    <w:name w:val="TEI_mail-inline"/>
    <w:uiPriority w:val="1"/>
    <w:qFormat/>
    <w:rsid w:val="009546D2"/>
    <w:rPr>
      <w:color w:val="806000" w:themeColor="accent4" w:themeShade="80"/>
    </w:rPr>
  </w:style>
  <w:style w:type="paragraph" w:customStyle="1" w:styleId="TEIauthoritiesmails">
    <w:name w:val="TEI_authorities_mails"/>
    <w:qFormat/>
    <w:rsid w:val="009546D2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signature">
    <w:name w:val="TEI_signature"/>
    <w:next w:val="Normal"/>
    <w:qFormat/>
    <w:rsid w:val="009546D2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figure-grpstart">
    <w:name w:val="TEI_figure-grp_start"/>
    <w:qFormat/>
    <w:rsid w:val="009546D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-grpend">
    <w:name w:val="TEI_figure-grp_end"/>
    <w:qFormat/>
    <w:rsid w:val="009546D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archeoCHRreportlink">
    <w:name w:val="TEI_archeoCHR_reportlink"/>
    <w:qFormat/>
    <w:rsid w:val="009546D2"/>
    <w:pPr>
      <w:spacing w:before="120" w:after="120" w:line="240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IDpatriarche">
    <w:name w:val="TEI_archeoCHR_IDpatriarche"/>
    <w:qFormat/>
    <w:rsid w:val="009546D2"/>
    <w:pPr>
      <w:spacing w:before="120" w:after="120" w:line="276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fieldwork-method">
    <w:name w:val="TEI_archeoCHR_fieldwork-method"/>
    <w:basedOn w:val="Normal"/>
    <w:autoRedefine/>
    <w:qFormat/>
    <w:rsid w:val="009546D2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ARTteam">
    <w:name w:val="TEI_archeoART_team"/>
    <w:qFormat/>
    <w:rsid w:val="009546D2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ARTnatauthority">
    <w:name w:val="TEI_archeoART_nat_authority"/>
    <w:basedOn w:val="Normal"/>
    <w:qFormat/>
    <w:rsid w:val="009546D2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ARTdate">
    <w:name w:val="TEI_archeoART_date"/>
    <w:qFormat/>
    <w:rsid w:val="009546D2"/>
    <w:pPr>
      <w:shd w:val="clear" w:color="auto" w:fill="B4C6E7" w:themeFill="accent1" w:themeFillTint="66"/>
      <w:spacing w:after="0" w:line="240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ARTIDmission">
    <w:name w:val="TEI_archeoART_IDmission"/>
    <w:qFormat/>
    <w:rsid w:val="009546D2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keywordssubjectspactols">
    <w:name w:val="TEI_keywords_subjects:pactols"/>
    <w:autoRedefine/>
    <w:qFormat/>
    <w:rsid w:val="009546D2"/>
    <w:pPr>
      <w:shd w:val="clear" w:color="auto" w:fill="7D99CE"/>
      <w:spacing w:after="120" w:line="264" w:lineRule="auto"/>
    </w:pPr>
    <w:rPr>
      <w:rFonts w:asciiTheme="majorHAnsi" w:eastAsia="MS Mincho" w:hAnsiTheme="majorHAnsi" w:cs="Calibri Light"/>
      <w:color w:val="404040" w:themeColor="text1" w:themeTint="BF"/>
      <w:lang w:eastAsia="ar-SA"/>
    </w:rPr>
  </w:style>
  <w:style w:type="paragraph" w:customStyle="1" w:styleId="TEIarcheoARTholder">
    <w:name w:val="TEI_archeoART_holder"/>
    <w:qFormat/>
    <w:rsid w:val="009546D2"/>
    <w:pPr>
      <w:shd w:val="clear" w:color="auto" w:fill="B8CEF7"/>
      <w:spacing w:after="200" w:line="360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ARTIDmissionEFA">
    <w:name w:val="TEI_archeoART_IDmission:EFA"/>
    <w:qFormat/>
    <w:rsid w:val="009546D2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CHRfieldworkyear">
    <w:name w:val="TEI_archeoCHR_fieldwork_year"/>
    <w:qFormat/>
    <w:rsid w:val="009546D2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holder">
    <w:name w:val="TEI_archeoCHR_holder"/>
    <w:qFormat/>
    <w:rsid w:val="009546D2"/>
    <w:pPr>
      <w:spacing w:after="120" w:line="264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type">
    <w:name w:val="TEI_archeoCHR_type"/>
    <w:qFormat/>
    <w:rsid w:val="009546D2"/>
    <w:pPr>
      <w:spacing w:after="120" w:line="264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keywordssubjects">
    <w:name w:val="TEI_archeoCHR_keywords_subjects"/>
    <w:qFormat/>
    <w:rsid w:val="009546D2"/>
    <w:pPr>
      <w:spacing w:after="120" w:line="264" w:lineRule="auto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keywordssubjectschronology">
    <w:name w:val="TEI_archeoCHR_keywords_subjects:chronology"/>
    <w:qFormat/>
    <w:rsid w:val="009546D2"/>
    <w:pPr>
      <w:spacing w:after="120" w:line="264" w:lineRule="auto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fieldworkyear">
    <w:name w:val="TEI_archeo_fieldwork_year"/>
    <w:qFormat/>
    <w:rsid w:val="009546D2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-method">
    <w:name w:val="TEI_archeo_fieldwork-method"/>
    <w:qFormat/>
    <w:rsid w:val="009546D2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method">
    <w:name w:val="TEI_archeo_fieldwork_method"/>
    <w:qFormat/>
    <w:rsid w:val="009546D2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fieldworkmethod">
    <w:name w:val="TEI_archeoCHR_fieldwork_method"/>
    <w:qFormat/>
    <w:rsid w:val="009546D2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character" w:customStyle="1" w:styleId="TEIarcheoCHRnameedt">
    <w:name w:val="TEI_archeoCHR_name:edt"/>
    <w:uiPriority w:val="1"/>
    <w:qFormat/>
    <w:rsid w:val="009546D2"/>
    <w:rPr>
      <w:bdr w:val="none" w:sz="0" w:space="0" w:color="auto"/>
      <w:shd w:val="clear" w:color="auto" w:fill="DEEAF6" w:themeFill="accent5" w:themeFillTint="33"/>
    </w:rPr>
  </w:style>
  <w:style w:type="character" w:customStyle="1" w:styleId="TEIarcheoCHRnamefld">
    <w:name w:val="TEI_archeoCHR_name:fld"/>
    <w:uiPriority w:val="1"/>
    <w:qFormat/>
    <w:rsid w:val="009546D2"/>
    <w:rPr>
      <w:bdr w:val="none" w:sz="0" w:space="0" w:color="auto"/>
      <w:shd w:val="clear" w:color="auto" w:fill="9CC2E5" w:themeFill="accent5" w:themeFillTint="99"/>
    </w:rPr>
  </w:style>
  <w:style w:type="character" w:customStyle="1" w:styleId="TEIarcheoCHRnameaut">
    <w:name w:val="TEI_archeoCHR_name:aut"/>
    <w:uiPriority w:val="1"/>
    <w:qFormat/>
    <w:rsid w:val="009546D2"/>
    <w:rPr>
      <w:bdr w:val="none" w:sz="0" w:space="0" w:color="auto"/>
      <w:shd w:val="clear" w:color="auto" w:fill="BFBFBF" w:themeFill="background1" w:themeFillShade="BF"/>
    </w:rPr>
  </w:style>
  <w:style w:type="character" w:customStyle="1" w:styleId="TEIarcheoCHRnameautfld">
    <w:name w:val="TEI_archeoCHR_name:aut fld"/>
    <w:uiPriority w:val="1"/>
    <w:qFormat/>
    <w:rsid w:val="009546D2"/>
    <w:rPr>
      <w:bdr w:val="none" w:sz="0" w:space="0" w:color="auto"/>
      <w:shd w:val="clear" w:color="auto" w:fill="ACB9CA" w:themeFill="text2" w:themeFillTint="66"/>
    </w:rPr>
  </w:style>
  <w:style w:type="paragraph" w:customStyle="1" w:styleId="TEIarcheoCHRauthority">
    <w:name w:val="TEI_archeoCHR_authority"/>
    <w:qFormat/>
    <w:rsid w:val="009546D2"/>
    <w:pPr>
      <w:spacing w:before="120" w:after="120" w:line="240" w:lineRule="auto"/>
    </w:pPr>
    <w:rPr>
      <w:rFonts w:asciiTheme="majorHAnsi" w:eastAsia="Times New Roman" w:hAnsiTheme="majorHAnsi" w:cs="Arial MT"/>
      <w:sz w:val="24"/>
      <w:szCs w:val="20"/>
      <w:lang w:eastAsia="ar-SA"/>
    </w:rPr>
  </w:style>
  <w:style w:type="character" w:customStyle="1" w:styleId="TEIarcheoCHRaffinline">
    <w:name w:val="TEI_archeoCHR_aff_inline"/>
    <w:uiPriority w:val="1"/>
    <w:qFormat/>
    <w:rsid w:val="009546D2"/>
    <w:rPr>
      <w:color w:val="3B3838" w:themeColor="background2" w:themeShade="40"/>
    </w:rPr>
  </w:style>
  <w:style w:type="character" w:styleId="Marquedecommentaire">
    <w:name w:val="annotation reference"/>
    <w:basedOn w:val="Policepardfaut"/>
    <w:uiPriority w:val="99"/>
    <w:semiHidden/>
    <w:unhideWhenUsed/>
    <w:rsid w:val="001A77B4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A77B4"/>
    <w:pPr>
      <w:spacing w:after="120"/>
    </w:pPr>
    <w:rPr>
      <w:b/>
      <w:bCs/>
      <w:lang w:val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A77B4"/>
    <w:rPr>
      <w:rFonts w:ascii="Calibri Light" w:eastAsia="MS Mincho" w:hAnsi="Calibri Light" w:cs="Calibri Light"/>
      <w:b/>
      <w:bCs/>
      <w:sz w:val="20"/>
      <w:szCs w:val="20"/>
      <w:lang w:val="it-IT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r.wikipedia.org/wiki/&#352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4000/estampe.364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uziev1\AppData\Roaming\Microsoft\Templates\Commons-publishing-Metopes_extended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F0810-2B94-407A-9AC1-C3AB5C71B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Commons-publishing-Metopes_extended.dotm</Template>
  <TotalTime>1200</TotalTime>
  <Pages>27</Pages>
  <Words>12576</Words>
  <Characters>69172</Characters>
  <Application>Microsoft Office Word</Application>
  <DocSecurity>0</DocSecurity>
  <Lines>576</Lines>
  <Paragraphs>163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EVELYNE COMBES (Personnel)</dc:creator>
  <cp:keywords/>
  <dc:description/>
  <cp:lastModifiedBy>EVELYNE COMBES (Personnel)</cp:lastModifiedBy>
  <cp:revision>33</cp:revision>
  <dcterms:created xsi:type="dcterms:W3CDTF">2024-08-27T13:07:00Z</dcterms:created>
  <dcterms:modified xsi:type="dcterms:W3CDTF">2025-03-18T09:58:00Z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Version">
    <vt:lpwstr>1.0</vt:lpwstr>
  </property>
  <property fmtid="{D5CDD505-2E9C-101B-9397-08002B2CF9AE}" pid="3" name="source">
    <vt:lpwstr>Metopes</vt:lpwstr>
  </property>
  <property fmtid="{D5CDD505-2E9C-101B-9397-08002B2CF9AE}" pid="4" name="language">
    <vt:lpwstr>fr-FR</vt:lpwstr>
  </property>
  <property fmtid="{D5CDD505-2E9C-101B-9397-08002B2CF9AE}" pid="5" name="typez39">
    <vt:lpwstr>bibliography</vt:lpwstr>
  </property>
</Properties>
</file>